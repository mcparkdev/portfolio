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Pr="005727B4" w:rsidR="00E64848" w:rsidP="553E9CF5" w:rsidRDefault="553E9CF5" w14:paraId="27F5FEC3" w14:textId="105058B2">
      <w:pPr>
        <w:pStyle w:val="Els-Title"/>
        <w:rPr>
          <w:sz w:val="36"/>
          <w:szCs w:val="36"/>
          <w:lang w:val="es-CO"/>
        </w:rPr>
      </w:pPr>
      <w:r w:rsidRPr="553E9CF5">
        <w:rPr>
          <w:sz w:val="36"/>
          <w:szCs w:val="36"/>
          <w:lang w:val="es-CO"/>
        </w:rPr>
        <w:t>Modelo S,T y Pronósticos aplicados a una comercializadora de chazos y tornillos</w:t>
      </w:r>
    </w:p>
    <w:p w:rsidRPr="005727B4" w:rsidR="00E64848" w:rsidRDefault="005727B4" w14:paraId="233B3FA8" w14:textId="659D18E2">
      <w:pPr>
        <w:pStyle w:val="Els-Author"/>
        <w:rPr>
          <w:sz w:val="28"/>
          <w:lang w:val="es-CO"/>
        </w:rPr>
      </w:pPr>
      <w:r w:rsidRPr="005727B4">
        <w:rPr>
          <w:sz w:val="28"/>
          <w:lang w:val="es-CO"/>
        </w:rPr>
        <w:t>Min Chang Park Han, Cristian Ballesteros Hillarion,</w:t>
      </w:r>
      <w:r>
        <w:rPr>
          <w:sz w:val="28"/>
          <w:lang w:val="es-CO"/>
        </w:rPr>
        <w:t xml:space="preserve"> </w:t>
      </w:r>
      <w:r w:rsidRPr="005727B4">
        <w:rPr>
          <w:sz w:val="28"/>
          <w:lang w:val="es-CO"/>
        </w:rPr>
        <w:t>Alexandra Quevedo Valbuena</w:t>
      </w:r>
    </w:p>
    <w:p w:rsidRPr="005727B4" w:rsidR="00E64848" w:rsidP="5D990242" w:rsidRDefault="00E64848" w14:paraId="55774346" w14:textId="5530857A">
      <w:pPr>
        <w:pStyle w:val="Els-Affiliation"/>
        <w:rPr>
          <w:sz w:val="18"/>
          <w:szCs w:val="18"/>
          <w:lang w:val="es-CO"/>
        </w:rPr>
      </w:pPr>
      <w:r w:rsidRPr="5D990242" w:rsidR="5D990242">
        <w:rPr>
          <w:sz w:val="18"/>
          <w:szCs w:val="18"/>
          <w:lang w:val="es-CO"/>
        </w:rPr>
        <w:t>Universidada de Los Andes, Bogotá Colombia 2019</w:t>
      </w:r>
    </w:p>
    <w:p w:rsidRPr="004329B1" w:rsidR="00E64848" w:rsidP="15160E63" w:rsidRDefault="15160E63" w14:paraId="5B5CB9A8" w14:textId="16D59E37">
      <w:pPr>
        <w:pStyle w:val="Els-Abstract-head"/>
        <w:rPr>
          <w:sz w:val="20"/>
          <w:lang w:val="es-ES"/>
        </w:rPr>
      </w:pPr>
      <w:r w:rsidRPr="15160E63">
        <w:rPr>
          <w:sz w:val="20"/>
          <w:lang w:val="es-CO"/>
        </w:rPr>
        <w:t>Resumen</w:t>
      </w:r>
    </w:p>
    <w:p w:rsidRPr="00E86886" w:rsidR="003F6FFC" w:rsidP="5D990242" w:rsidRDefault="003F6FFC" w14:paraId="5B5129C4" w14:textId="46BCAB74">
      <w:pPr>
        <w:pStyle w:val="Els-Abstract-text"/>
        <w:spacing w:line="240" w:lineRule="exact"/>
        <w:rPr>
          <w:sz w:val="22"/>
          <w:szCs w:val="22"/>
          <w:lang w:val="es-CO"/>
        </w:rPr>
      </w:pPr>
      <w:r w:rsidRPr="5D990242" w:rsidR="5D990242">
        <w:rPr>
          <w:sz w:val="20"/>
          <w:szCs w:val="20"/>
          <w:lang w:val="es-CO"/>
        </w:rPr>
        <w:t xml:space="preserve">En la comercializadora Chazos y Tornillos al realizar un diagnóstico de la empresa mediante siete visitas en donde se obtuvieron datos de tiempos de servicio, errores de facturación de pedidos, consistencia en inventario, faltantes en referencias para la preparación de pedidos se identificaron gracias a la utilización de diversos diagramas (Pareto, </w:t>
      </w:r>
      <w:proofErr w:type="spellStart"/>
      <w:r w:rsidRPr="5D990242" w:rsidR="5D990242">
        <w:rPr>
          <w:sz w:val="20"/>
          <w:szCs w:val="20"/>
          <w:lang w:val="es-CO"/>
        </w:rPr>
        <w:t>Gannt</w:t>
      </w:r>
      <w:proofErr w:type="spellEnd"/>
      <w:r w:rsidRPr="5D990242" w:rsidR="5D990242">
        <w:rPr>
          <w:sz w:val="20"/>
          <w:szCs w:val="20"/>
          <w:lang w:val="es-CO"/>
        </w:rPr>
        <w:t xml:space="preserve">, barras comparativas y dispersión) tres problemas fundamentales. El primero que se remite a los errores de los empleados al digitar las ventas y las compras de las referencias, pues los valores del libro no eran consistentes con los de la bodega. </w:t>
      </w:r>
      <w:proofErr w:type="spellStart"/>
      <w:r w:rsidRPr="5D990242" w:rsidR="5D990242">
        <w:rPr>
          <w:sz w:val="20"/>
          <w:szCs w:val="20"/>
          <w:lang w:val="es-CO"/>
        </w:rPr>
        <w:t>Asi</w:t>
      </w:r>
      <w:proofErr w:type="spellEnd"/>
      <w:r w:rsidRPr="5D990242" w:rsidR="5D990242">
        <w:rPr>
          <w:sz w:val="20"/>
          <w:szCs w:val="20"/>
          <w:lang w:val="es-CO"/>
        </w:rPr>
        <w:t xml:space="preserve">, que se realiza una herramienta de fácil uso. El segundo que se refiere al nulo pronóstico de la demanda que se observa al encontrar tantos faltantes por lo que se decide aplicar suavización exponencial simple. Y el tercero que trata de los faltantes que se presentan y prolongan el tiempo de un pedido que se plantea utilizar los pronósticos anteriormente mencionados para realizar la debida prueba de bondad de ajuste y poder implementar el Modelos </w:t>
      </w:r>
      <w:proofErr w:type="gramStart"/>
      <w:r w:rsidRPr="5D990242" w:rsidR="5D990242">
        <w:rPr>
          <w:sz w:val="20"/>
          <w:szCs w:val="20"/>
          <w:lang w:val="es-CO"/>
        </w:rPr>
        <w:t>S,T</w:t>
      </w:r>
      <w:proofErr w:type="gramEnd"/>
      <w:r w:rsidRPr="5D990242" w:rsidR="5D990242">
        <w:rPr>
          <w:sz w:val="20"/>
          <w:szCs w:val="20"/>
          <w:lang w:val="es-CO"/>
        </w:rPr>
        <w:t xml:space="preserve"> en la gestión de inventarios.</w:t>
      </w:r>
      <w:r w:rsidRPr="5D990242" w:rsidR="5D990242">
        <w:rPr>
          <w:sz w:val="22"/>
          <w:szCs w:val="22"/>
          <w:lang w:val="es-CO"/>
        </w:rPr>
        <w:t xml:space="preserve"> </w:t>
      </w:r>
    </w:p>
    <w:p w:rsidRPr="00E86886" w:rsidR="00E64848" w:rsidP="5D990242" w:rsidRDefault="00E64848" w14:paraId="76C1B0A9" w14:textId="600A5CDA">
      <w:pPr>
        <w:pStyle w:val="Els-keywords"/>
        <w:rPr>
          <w:i w:val="1"/>
          <w:iCs w:val="1"/>
          <w:sz w:val="18"/>
          <w:szCs w:val="18"/>
          <w:lang w:val="es-CO"/>
        </w:rPr>
      </w:pPr>
      <w:r w:rsidRPr="5D990242" w:rsidR="5D990242">
        <w:rPr>
          <w:i w:val="1"/>
          <w:iCs w:val="1"/>
          <w:sz w:val="18"/>
          <w:szCs w:val="18"/>
          <w:lang w:val="es-CO"/>
        </w:rPr>
        <w:t>Palabras Clave: Modelo S,T , Pronósticos, Herramienta.</w:t>
      </w:r>
    </w:p>
    <w:p w:rsidRPr="00EB7EA3" w:rsidR="00E64848" w:rsidP="3A36E8B8" w:rsidRDefault="3A36E8B8" w14:paraId="7FA33475" w14:textId="60702580">
      <w:pPr>
        <w:pStyle w:val="Els-1storder-head"/>
        <w:numPr>
          <w:ilvl w:val="0"/>
          <w:numId w:val="29"/>
        </w:numPr>
        <w:ind w:left="0" w:firstLine="0"/>
        <w:rPr>
          <w:sz w:val="22"/>
          <w:szCs w:val="22"/>
          <w:lang w:val="es-CO"/>
        </w:rPr>
      </w:pPr>
      <w:r w:rsidRPr="3A36E8B8">
        <w:rPr>
          <w:sz w:val="22"/>
          <w:szCs w:val="22"/>
          <w:lang w:val="es-CO"/>
        </w:rPr>
        <w:t>Introducción y descripción general de la empresa</w:t>
      </w:r>
    </w:p>
    <w:p w:rsidR="005C7D6A" w:rsidP="66644306" w:rsidRDefault="66644306" w14:paraId="71E835A8" w14:textId="05CB29FC">
      <w:pPr>
        <w:pStyle w:val="Els-body-text"/>
        <w:keepNext w:val="0"/>
        <w:ind w:right="-28"/>
        <w:rPr>
          <w:sz w:val="22"/>
          <w:szCs w:val="22"/>
          <w:lang w:val="es-CO"/>
        </w:rPr>
      </w:pPr>
      <w:r w:rsidRPr="66644306">
        <w:rPr>
          <w:sz w:val="22"/>
          <w:szCs w:val="22"/>
          <w:lang w:val="es-CO"/>
        </w:rPr>
        <w:t xml:space="preserve">Chazos y tornillos es una organización comercializadora y distribuidora mayorista de tornillería y materiales técnicos. La cual posee una trayectoria de más de 14 años en el mercado, operando desde su sede principal en la ciudad de Bogotá. La metodología utilizada para realizar el diagnóstico e identificación de los problemas productivos, tuvo su punto de partida en visitas diarias durante una semana al establecimiento. Además, se realizó una entrevista con el administrador para escuchar cuáles eran las problemáticas que él identificaba como compañía respecto a temas de procesos producción. De la misma forma, se nos hizo entrega de los datos de inventario y ventas que se tenían en el último año de operación. </w:t>
      </w:r>
    </w:p>
    <w:p w:rsidR="005D792D" w:rsidP="66644306" w:rsidRDefault="66644306" w14:paraId="177568FB" w14:textId="7FC446A1">
      <w:pPr>
        <w:pStyle w:val="Els-body-text"/>
        <w:keepNext w:val="0"/>
        <w:ind w:right="-28"/>
        <w:rPr>
          <w:sz w:val="22"/>
          <w:szCs w:val="22"/>
          <w:lang w:val="es-CO"/>
        </w:rPr>
      </w:pPr>
      <w:r w:rsidRPr="66644306">
        <w:rPr>
          <w:sz w:val="22"/>
          <w:szCs w:val="22"/>
          <w:lang w:val="es-CO"/>
        </w:rPr>
        <w:t>Luego de evaluar las problemáticas con ayuda de diagramas de Gannt, Pareto, causa y efecto también de contrarrestar los datos que se tenían en el inventario de esa última semana con los que tomamos nosotros mismos. Identificamos tres problemas que van estrechamente relacionados y que, a su vez, incrementan los costos e hacen ineficiente a la compañía.</w:t>
      </w:r>
    </w:p>
    <w:p w:rsidR="00512E5D" w:rsidP="66644306" w:rsidRDefault="66644306" w14:paraId="33207074" w14:textId="0FF94214">
      <w:pPr>
        <w:pStyle w:val="Els-body-text"/>
        <w:keepNext w:val="0"/>
        <w:ind w:right="-28"/>
        <w:rPr>
          <w:sz w:val="22"/>
          <w:szCs w:val="22"/>
          <w:lang w:val="es-CO"/>
        </w:rPr>
      </w:pPr>
      <w:r w:rsidRPr="66644306">
        <w:rPr>
          <w:sz w:val="22"/>
          <w:szCs w:val="22"/>
          <w:lang w:val="es-CO"/>
        </w:rPr>
        <w:t>Estas tres problemáticas se tratan de la inconsistencia con la base de datos y los datos reales, el mal pronóstico de la demanda y la cantidad excesiva de inventario de algunas referencias. Teniendo en mente estos tres problemas, podemos afirmar que si no hay una buena gestión de los datos no se pueden estimar valores correctamente, si a ese hecho se le suma que  no se está teniendo en cuenta el tipo de demanda que se puede establecer si se estudia la demanda histórica, se afirma que se presentan altas cantidades de sobrantes o de faltantes, lo que a su vez nos lleva a que el espacio es reducido así que se tiene que ser prudente con las unidades que se guardan de cada referencia de tornillos y materiales técnicos. Para solucionar estos tres problemas crearemos una herramienta sencilla para poder llevar de manera exacta las unidades que se compran se venden y se tienen en inventario, de la misma forma, realizaremos el pronóstico de la demanda para un periodo de diez meses y por último para solucionar el problema de exceso de inventario aplicaremos el modelo S, t para que la empresa sepa cuantas unidades pedir de cierta referencia para llegar a un nivel máximo de inventario cada cierto tiempo.</w:t>
      </w:r>
    </w:p>
    <w:p w:rsidR="00C84233" w:rsidP="66644306" w:rsidRDefault="66644306" w14:paraId="5877C5F0" w14:textId="4ABCE44C">
      <w:pPr>
        <w:pStyle w:val="Els-body-text"/>
        <w:keepNext w:val="0"/>
        <w:ind w:right="-28"/>
        <w:rPr>
          <w:sz w:val="22"/>
          <w:szCs w:val="22"/>
          <w:lang w:val="es-CO"/>
        </w:rPr>
      </w:pPr>
      <w:r w:rsidRPr="66644306">
        <w:rPr>
          <w:sz w:val="22"/>
          <w:szCs w:val="22"/>
          <w:lang w:val="es-CO"/>
        </w:rPr>
        <w:t>Teniendo en cuenta todo lo descrito anteriormente, este documento tendrá un marco teórico, diagnostico, la selección de problemáticas, objetivos frente al problemas seleccionados, análisis de causas, alternativas de la solución una exploración de la propuesta y las respectivas conclusiones.</w:t>
      </w:r>
    </w:p>
    <w:p w:rsidR="00512E5D" w:rsidP="00AF6279" w:rsidRDefault="00512E5D" w14:paraId="0F4CBAB3" w14:textId="77777777">
      <w:pPr>
        <w:pStyle w:val="Els-body-text"/>
        <w:keepNext w:val="0"/>
        <w:ind w:right="-28" w:firstLine="0"/>
        <w:rPr>
          <w:sz w:val="22"/>
          <w:lang w:val="es-CO"/>
        </w:rPr>
      </w:pPr>
    </w:p>
    <w:p w:rsidRPr="00512E5D" w:rsidR="00512E5D" w:rsidP="3A36E8B8" w:rsidRDefault="3A36E8B8" w14:paraId="41336FD6" w14:textId="03B3A66B">
      <w:pPr>
        <w:pStyle w:val="Els-1storder-head"/>
        <w:numPr>
          <w:ilvl w:val="0"/>
          <w:numId w:val="29"/>
        </w:numPr>
        <w:ind w:left="0" w:firstLine="0"/>
        <w:rPr>
          <w:sz w:val="22"/>
          <w:szCs w:val="22"/>
        </w:rPr>
      </w:pPr>
      <w:r w:rsidRPr="3A36E8B8">
        <w:rPr>
          <w:sz w:val="22"/>
          <w:szCs w:val="22"/>
          <w:lang w:val="es-CO"/>
        </w:rPr>
        <w:t>Marco teórico</w:t>
      </w:r>
    </w:p>
    <w:p w:rsidR="00DA260A" w:rsidP="00DA260A" w:rsidRDefault="00DA260A" w14:paraId="1E7B897A" w14:textId="5039E81C">
      <w:pPr>
        <w:pStyle w:val="Els-body-text"/>
        <w:keepNext w:val="0"/>
        <w:ind w:right="-28"/>
        <w:rPr>
          <w:sz w:val="22"/>
          <w:lang w:val="es-CO"/>
        </w:rPr>
      </w:pPr>
      <w:r>
        <w:rPr>
          <w:sz w:val="22"/>
          <w:lang w:val="es-CO"/>
        </w:rPr>
        <w:t>Con el propósito de p</w:t>
      </w:r>
      <w:r w:rsidR="000F2326">
        <w:rPr>
          <w:sz w:val="22"/>
          <w:lang w:val="es-CO"/>
        </w:rPr>
        <w:t>rogramar</w:t>
      </w:r>
      <w:r>
        <w:rPr>
          <w:sz w:val="22"/>
          <w:lang w:val="es-CO"/>
        </w:rPr>
        <w:t xml:space="preserve"> y administrar los recursos y procesos en la empresa Chazos y Tornillos, se han identificado</w:t>
      </w:r>
      <w:r w:rsidR="000F2326">
        <w:rPr>
          <w:sz w:val="22"/>
          <w:lang w:val="es-CO"/>
        </w:rPr>
        <w:t xml:space="preserve"> </w:t>
      </w:r>
      <w:r>
        <w:rPr>
          <w:sz w:val="22"/>
          <w:lang w:val="es-CO"/>
        </w:rPr>
        <w:t>procedimientos y herramientas que permiten controlar y desarrollar actividades de mejoramiento en sus operaciones.</w:t>
      </w:r>
    </w:p>
    <w:p w:rsidR="00DA260A" w:rsidP="00BA1DD0" w:rsidRDefault="00BA1DD0" w14:paraId="08E56EA4" w14:textId="3FA98FBF">
      <w:pPr>
        <w:pStyle w:val="Els-2ndorder-head"/>
        <w:numPr>
          <w:ilvl w:val="0"/>
          <w:numId w:val="0"/>
        </w:numPr>
        <w:rPr>
          <w:sz w:val="22"/>
          <w:lang w:val="es-CO"/>
        </w:rPr>
      </w:pPr>
      <w:r>
        <w:rPr>
          <w:sz w:val="22"/>
          <w:lang w:val="es-CO"/>
        </w:rPr>
        <w:t xml:space="preserve">2.1.   </w:t>
      </w:r>
      <w:r w:rsidR="00DA260A">
        <w:rPr>
          <w:sz w:val="22"/>
          <w:lang w:val="es-CO"/>
        </w:rPr>
        <w:t>Pronósticos</w:t>
      </w:r>
    </w:p>
    <w:p w:rsidR="00D15BFF" w:rsidP="66644306" w:rsidRDefault="66644306" w14:paraId="2C0BD23F" w14:textId="63FA1308">
      <w:pPr>
        <w:pStyle w:val="Els-body-text"/>
        <w:rPr>
          <w:sz w:val="22"/>
          <w:szCs w:val="22"/>
          <w:lang w:val="es-CO"/>
        </w:rPr>
      </w:pPr>
      <w:r w:rsidRPr="66644306">
        <w:rPr>
          <w:sz w:val="22"/>
          <w:szCs w:val="22"/>
          <w:lang w:val="es-CO"/>
        </w:rPr>
        <w:t xml:space="preserve">Los pronósticos son estimaciones de valores futuros de una variable, basados en el comportamiento de valores pasados de la misma. Siempre en estas estimaciones se tiene que tener una variable de interés (en la mayoría de los casos la demanda), a la cual se le haya especificado un horizonte de planeación (número de periodos en los que se desea calcular el pronóstico) que tenga la misma división temporal. </w:t>
      </w:r>
    </w:p>
    <w:p w:rsidR="00B01988" w:rsidP="00D15BFF" w:rsidRDefault="00254FE7" w14:paraId="097FF147" w14:textId="1784B7B8">
      <w:pPr>
        <w:pStyle w:val="Els-body-text"/>
        <w:rPr>
          <w:sz w:val="22"/>
          <w:szCs w:val="22"/>
          <w:lang w:val="es-CO"/>
        </w:rPr>
      </w:pPr>
      <w:r>
        <w:rPr>
          <w:sz w:val="22"/>
          <w:szCs w:val="22"/>
          <w:lang w:val="es-CO"/>
        </w:rPr>
        <w:t>Si hablamos del caso específico de la demanda, p</w:t>
      </w:r>
      <w:r w:rsidR="00B01988">
        <w:rPr>
          <w:sz w:val="22"/>
          <w:szCs w:val="22"/>
          <w:lang w:val="es-CO"/>
        </w:rPr>
        <w:t xml:space="preserve">ara poder realizar un pronóstico </w:t>
      </w:r>
      <w:r w:rsidR="00083A1F">
        <w:rPr>
          <w:sz w:val="22"/>
          <w:szCs w:val="22"/>
          <w:lang w:val="es-CO"/>
        </w:rPr>
        <w:t>de manera adecuada se necesitan recolectar datos históricos del producto</w:t>
      </w:r>
      <w:r w:rsidR="00BA1DD0">
        <w:rPr>
          <w:sz w:val="22"/>
          <w:szCs w:val="22"/>
          <w:lang w:val="es-CO"/>
        </w:rPr>
        <w:t>, luego se grafica</w:t>
      </w:r>
      <w:r w:rsidR="00633D36">
        <w:rPr>
          <w:sz w:val="22"/>
          <w:szCs w:val="22"/>
          <w:lang w:val="es-CO"/>
        </w:rPr>
        <w:t>n</w:t>
      </w:r>
      <w:r w:rsidR="00BA1DD0">
        <w:rPr>
          <w:sz w:val="22"/>
          <w:szCs w:val="22"/>
          <w:lang w:val="es-CO"/>
        </w:rPr>
        <w:t xml:space="preserve"> estos datos para que dependiendo del comportamiento de la </w:t>
      </w:r>
      <w:r>
        <w:rPr>
          <w:sz w:val="22"/>
          <w:szCs w:val="22"/>
          <w:lang w:val="es-CO"/>
        </w:rPr>
        <w:t>variable</w:t>
      </w:r>
      <w:r w:rsidR="00BA1DD0">
        <w:rPr>
          <w:sz w:val="22"/>
          <w:szCs w:val="22"/>
          <w:lang w:val="es-CO"/>
        </w:rPr>
        <w:t xml:space="preserve"> se clasifique en las siguiente cuatro opciones:</w:t>
      </w:r>
    </w:p>
    <w:p w:rsidR="00D8112C" w:rsidP="00D8112C" w:rsidRDefault="00D8112C" w14:paraId="4E992E49" w14:textId="65919137">
      <w:pPr>
        <w:pStyle w:val="Els-body-text"/>
        <w:ind w:firstLine="0"/>
        <w:rPr>
          <w:sz w:val="22"/>
          <w:szCs w:val="22"/>
          <w:lang w:val="es-CO"/>
        </w:rPr>
      </w:pPr>
    </w:p>
    <w:p w:rsidR="00D8112C" w:rsidP="00C73A7E" w:rsidRDefault="00D8112C" w14:paraId="7DB80181" w14:textId="5A2C6BF1">
      <w:pPr>
        <w:pStyle w:val="Els-bulletlist"/>
        <w:keepNext w:val="0"/>
        <w:numPr>
          <w:ilvl w:val="0"/>
          <w:numId w:val="42"/>
        </w:numPr>
        <w:jc w:val="both"/>
        <w:rPr>
          <w:sz w:val="22"/>
          <w:lang w:val="es-CO"/>
        </w:rPr>
      </w:pPr>
      <w:r w:rsidRPr="0069440C">
        <w:rPr>
          <w:sz w:val="22"/>
          <w:lang w:val="es-CO"/>
        </w:rPr>
        <w:t>Demanda estacionaria</w:t>
      </w:r>
      <w:r w:rsidRPr="0069440C" w:rsidR="0069440C">
        <w:rPr>
          <w:sz w:val="22"/>
          <w:lang w:val="es-CO"/>
        </w:rPr>
        <w:t>: la demanda varia</w:t>
      </w:r>
      <w:r w:rsidR="0069440C">
        <w:rPr>
          <w:sz w:val="22"/>
          <w:lang w:val="es-CO"/>
        </w:rPr>
        <w:t xml:space="preserve"> sobre una media </w:t>
      </w:r>
      <w:r w:rsidR="000A7F06">
        <w:rPr>
          <w:sz w:val="22"/>
          <w:lang w:val="es-CO"/>
        </w:rPr>
        <w:t>constante.</w:t>
      </w:r>
    </w:p>
    <w:p w:rsidR="000A7F06" w:rsidP="66644306" w:rsidRDefault="66644306" w14:paraId="1804512E" w14:textId="70BAFB53">
      <w:pPr>
        <w:pStyle w:val="Els-bulletlist"/>
        <w:keepNext w:val="0"/>
        <w:numPr>
          <w:ilvl w:val="0"/>
          <w:numId w:val="42"/>
        </w:numPr>
        <w:jc w:val="both"/>
        <w:rPr>
          <w:sz w:val="22"/>
          <w:szCs w:val="22"/>
          <w:lang w:val="es-CO"/>
        </w:rPr>
      </w:pPr>
      <w:r w:rsidRPr="66644306">
        <w:rPr>
          <w:sz w:val="22"/>
          <w:szCs w:val="22"/>
          <w:lang w:val="es-CO"/>
        </w:rPr>
        <w:t>Demanda con tendencia: la demanda presenta un incremento o decremento metódico de la media a través del tiempo.</w:t>
      </w:r>
    </w:p>
    <w:p w:rsidR="000A7F06" w:rsidP="00C73A7E" w:rsidRDefault="000A7F06" w14:paraId="0D02469A" w14:textId="5784C141">
      <w:pPr>
        <w:pStyle w:val="Els-bulletlist"/>
        <w:keepNext w:val="0"/>
        <w:numPr>
          <w:ilvl w:val="0"/>
          <w:numId w:val="42"/>
        </w:numPr>
        <w:jc w:val="both"/>
        <w:rPr>
          <w:sz w:val="22"/>
          <w:lang w:val="es-CO"/>
        </w:rPr>
      </w:pPr>
      <w:r>
        <w:rPr>
          <w:sz w:val="22"/>
          <w:lang w:val="es-CO"/>
        </w:rPr>
        <w:t xml:space="preserve">Demanda con estacionalidad: la demanda </w:t>
      </w:r>
      <w:r w:rsidR="00AA475A">
        <w:rPr>
          <w:sz w:val="22"/>
          <w:lang w:val="es-CO"/>
        </w:rPr>
        <w:t>muestra un patrón repetible de incrementos y decrementos, dependiendo del día, mes, semana o temporada.</w:t>
      </w:r>
    </w:p>
    <w:p w:rsidR="00AA475A" w:rsidP="66644306" w:rsidRDefault="66644306" w14:paraId="341AF55C" w14:textId="7134036A">
      <w:pPr>
        <w:pStyle w:val="Els-bulletlist"/>
        <w:keepNext w:val="0"/>
        <w:numPr>
          <w:ilvl w:val="0"/>
          <w:numId w:val="42"/>
        </w:numPr>
        <w:jc w:val="both"/>
        <w:rPr>
          <w:sz w:val="22"/>
          <w:szCs w:val="22"/>
          <w:lang w:val="es-CO"/>
        </w:rPr>
      </w:pPr>
      <w:r w:rsidRPr="66644306">
        <w:rPr>
          <w:sz w:val="22"/>
          <w:szCs w:val="22"/>
          <w:lang w:val="es-CO"/>
        </w:rPr>
        <w:t>Demanda con estacionalidad y tendencia: la demanda muestra un patrón repetible que, de incrementos y decrementos sistemáticos, dependiendo del día, mes, semana o temporada.</w:t>
      </w:r>
    </w:p>
    <w:p w:rsidRPr="0069440C" w:rsidR="00AA475A" w:rsidP="00AA475A" w:rsidRDefault="00AA475A" w14:paraId="1AF6BFC5" w14:textId="4C051AB1">
      <w:pPr>
        <w:pStyle w:val="Els-bulletlist"/>
        <w:keepNext w:val="0"/>
        <w:ind w:left="360"/>
        <w:rPr>
          <w:sz w:val="22"/>
          <w:lang w:val="es-CO"/>
        </w:rPr>
      </w:pPr>
    </w:p>
    <w:p w:rsidR="00C73A7E" w:rsidP="00C73A7E" w:rsidRDefault="00C73A7E" w14:paraId="42DD40ED" w14:textId="37888252">
      <w:pPr>
        <w:pStyle w:val="Els-body-text"/>
        <w:rPr>
          <w:sz w:val="22"/>
          <w:szCs w:val="22"/>
          <w:lang w:val="es-CO"/>
        </w:rPr>
      </w:pPr>
      <w:r>
        <w:rPr>
          <w:sz w:val="22"/>
          <w:szCs w:val="22"/>
          <w:lang w:val="es-CO"/>
        </w:rPr>
        <w:t>Luego de que se identifique el tipo de comportamiento de la demanda se dispone a seleccionar el método adecuado.</w:t>
      </w:r>
    </w:p>
    <w:p w:rsidR="00C73A7E" w:rsidP="66644306" w:rsidRDefault="66644306" w14:paraId="4F3FBC94" w14:textId="5AC066FE">
      <w:pPr>
        <w:pStyle w:val="Els-body-text"/>
        <w:rPr>
          <w:sz w:val="22"/>
          <w:szCs w:val="22"/>
          <w:lang w:val="es-CO"/>
        </w:rPr>
      </w:pPr>
      <w:r w:rsidRPr="66644306">
        <w:rPr>
          <w:sz w:val="22"/>
          <w:szCs w:val="22"/>
          <w:lang w:val="es-CO"/>
        </w:rPr>
        <w:t>Para un comportamiento estacionario se puede seleccionar entre los siguientes cuatro métodos:</w:t>
      </w:r>
    </w:p>
    <w:p w:rsidR="00E513EB" w:rsidP="009429E2" w:rsidRDefault="00C4709F" w14:paraId="380A79F7" w14:textId="7CB53E7A">
      <w:pPr>
        <w:pStyle w:val="Els-body-text"/>
        <w:rPr>
          <w:sz w:val="22"/>
          <w:szCs w:val="22"/>
          <w:lang w:val="es-CO"/>
        </w:rPr>
      </w:pPr>
      <w:r>
        <w:rPr>
          <w:sz w:val="22"/>
          <w:szCs w:val="22"/>
          <w:lang w:val="es-CO"/>
        </w:rPr>
        <w:t xml:space="preserve">Promedio simple: </w:t>
      </w:r>
      <w:r w:rsidR="00375F40">
        <w:rPr>
          <w:sz w:val="22"/>
          <w:szCs w:val="22"/>
          <w:lang w:val="es-CO"/>
        </w:rPr>
        <w:t>es un pronóstico basado en n periodo anteriores</w:t>
      </w:r>
      <w:r w:rsidR="00E513EB">
        <w:rPr>
          <w:sz w:val="22"/>
          <w:szCs w:val="22"/>
          <w:lang w:val="es-CO"/>
        </w:rPr>
        <w:t xml:space="preserve"> con t número de datos</w:t>
      </w:r>
      <w:r w:rsidR="00375F40">
        <w:rPr>
          <w:sz w:val="22"/>
          <w:szCs w:val="22"/>
          <w:lang w:val="es-CO"/>
        </w:rPr>
        <w:t xml:space="preserve">, </w:t>
      </w:r>
      <w:r w:rsidR="00E513EB">
        <w:rPr>
          <w:sz w:val="22"/>
          <w:szCs w:val="22"/>
          <w:lang w:val="es-CO"/>
        </w:rPr>
        <w:t xml:space="preserve">que se calcula </w:t>
      </w:r>
      <w:r w:rsidR="00375F40">
        <w:rPr>
          <w:sz w:val="22"/>
          <w:szCs w:val="22"/>
          <w:lang w:val="es-CO"/>
        </w:rPr>
        <w:t>c</w:t>
      </w:r>
      <w:r w:rsidRPr="007328F4" w:rsidR="007328F4">
        <w:rPr>
          <w:sz w:val="22"/>
          <w:szCs w:val="22"/>
          <w:lang w:val="es-CO"/>
        </w:rPr>
        <w:t xml:space="preserve"> </w:t>
      </w:r>
      <w:r w:rsidR="007328F4">
        <w:rPr>
          <w:sz w:val="22"/>
          <w:szCs w:val="22"/>
          <w:lang w:val="es-CO"/>
        </w:rPr>
        <w:t>como lo muestra la fórmula 1</w:t>
      </w:r>
    </w:p>
    <w:p w:rsidR="009429E2" w:rsidP="009429E2" w:rsidRDefault="009429E2" w14:paraId="2620F1B6" w14:textId="77777777">
      <w:pPr>
        <w:pStyle w:val="Els-body-text"/>
        <w:rPr>
          <w:sz w:val="22"/>
          <w:szCs w:val="22"/>
          <w:lang w:val="es-CO"/>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642"/>
      </w:tblGrid>
      <w:tr w:rsidR="00E513EB" w:rsidTr="00B828DE" w14:paraId="6AC4FE37" w14:textId="77777777">
        <w:trPr>
          <w:trHeight w:val="580"/>
        </w:trPr>
        <w:tc>
          <w:tcPr>
            <w:tcW w:w="7655" w:type="dxa"/>
          </w:tcPr>
          <w:p w:rsidRPr="00E513EB" w:rsidR="00E513EB" w:rsidP="00B828DE" w:rsidRDefault="00006EA4" w14:paraId="553D168C" w14:textId="36DB652F">
            <w:pPr>
              <w:pStyle w:val="Els-body-text"/>
              <w:spacing w:line="360" w:lineRule="auto"/>
              <w:rPr>
                <w:sz w:val="22"/>
                <w:szCs w:val="22"/>
                <w:lang w:val="es-CO"/>
              </w:rPr>
            </w:pPr>
            <m:oMathPara>
              <m:oMathParaPr>
                <m:jc m:val="center"/>
              </m:oMathParaPr>
              <m:oMath>
                <m:sSub>
                  <m:sSubPr>
                    <m:ctrlPr>
                      <w:rPr>
                        <w:rFonts w:ascii="Cambria Math" w:hAnsi="Cambria Math"/>
                        <w:i/>
                        <w:sz w:val="22"/>
                        <w:szCs w:val="22"/>
                        <w:lang w:val="es-CO"/>
                      </w:rPr>
                    </m:ctrlPr>
                  </m:sSubPr>
                  <m:e>
                    <m:r>
                      <w:rPr>
                        <w:rFonts w:ascii="Cambria Math" w:hAnsi="Cambria Math"/>
                        <w:sz w:val="22"/>
                        <w:szCs w:val="22"/>
                        <w:lang w:val="es-CO"/>
                      </w:rPr>
                      <m:t>F</m:t>
                    </m:r>
                  </m:e>
                  <m:sub>
                    <m:r>
                      <w:rPr>
                        <w:rFonts w:ascii="Cambria Math" w:hAnsi="Cambria Math"/>
                        <w:sz w:val="22"/>
                        <w:szCs w:val="22"/>
                        <w:lang w:val="es-CO"/>
                      </w:rPr>
                      <m:t>t</m:t>
                    </m:r>
                  </m:sub>
                </m:sSub>
                <m:r>
                  <w:rPr>
                    <w:rFonts w:ascii="Cambria Math" w:hAnsi="Cambria Math"/>
                    <w:sz w:val="22"/>
                    <w:szCs w:val="22"/>
                    <w:lang w:val="es-CO"/>
                  </w:rPr>
                  <m:t>=</m:t>
                </m:r>
                <m:f>
                  <m:fPr>
                    <m:ctrlPr>
                      <w:rPr>
                        <w:rFonts w:ascii="Cambria Math" w:hAnsi="Cambria Math"/>
                        <w:i/>
                        <w:sz w:val="22"/>
                        <w:szCs w:val="22"/>
                        <w:lang w:val="es-CO"/>
                      </w:rPr>
                    </m:ctrlPr>
                  </m:fPr>
                  <m:num>
                    <m:nary>
                      <m:naryPr>
                        <m:chr m:val="∑"/>
                        <m:limLoc m:val="subSup"/>
                        <m:ctrlPr>
                          <w:rPr>
                            <w:rFonts w:ascii="Cambria Math" w:hAnsi="Cambria Math"/>
                            <w:i/>
                            <w:sz w:val="22"/>
                            <w:szCs w:val="22"/>
                            <w:lang w:val="es-CO"/>
                          </w:rPr>
                        </m:ctrlPr>
                      </m:naryPr>
                      <m:sub>
                        <m:r>
                          <w:rPr>
                            <w:rFonts w:ascii="Cambria Math" w:hAnsi="Cambria Math"/>
                            <w:sz w:val="22"/>
                            <w:szCs w:val="22"/>
                            <w:lang w:val="es-CO"/>
                          </w:rPr>
                          <m:t>i=t-n</m:t>
                        </m:r>
                      </m:sub>
                      <m:sup>
                        <m:r>
                          <w:rPr>
                            <w:rFonts w:ascii="Cambria Math" w:hAnsi="Cambria Math"/>
                            <w:sz w:val="22"/>
                            <w:szCs w:val="22"/>
                            <w:lang w:val="es-CO"/>
                          </w:rPr>
                          <m:t>t-1</m:t>
                        </m:r>
                      </m:sup>
                      <m:e>
                        <m:sSub>
                          <m:sSubPr>
                            <m:ctrlPr>
                              <w:rPr>
                                <w:rFonts w:ascii="Cambria Math" w:hAnsi="Cambria Math"/>
                                <w:i/>
                                <w:sz w:val="22"/>
                                <w:szCs w:val="22"/>
                                <w:lang w:val="es-CO"/>
                              </w:rPr>
                            </m:ctrlPr>
                          </m:sSubPr>
                          <m:e>
                            <m:r>
                              <w:rPr>
                                <w:rFonts w:ascii="Cambria Math" w:hAnsi="Cambria Math"/>
                                <w:sz w:val="22"/>
                                <w:szCs w:val="22"/>
                                <w:lang w:val="es-CO"/>
                              </w:rPr>
                              <m:t>D</m:t>
                            </m:r>
                          </m:e>
                          <m:sub>
                            <m:r>
                              <w:rPr>
                                <w:rFonts w:ascii="Cambria Math" w:hAnsi="Cambria Math"/>
                                <w:sz w:val="22"/>
                                <w:szCs w:val="22"/>
                                <w:lang w:val="es-CO"/>
                              </w:rPr>
                              <m:t>i</m:t>
                            </m:r>
                          </m:sub>
                        </m:sSub>
                      </m:e>
                    </m:nary>
                  </m:num>
                  <m:den>
                    <m:r>
                      <w:rPr>
                        <w:rFonts w:ascii="Cambria Math" w:hAnsi="Cambria Math"/>
                        <w:sz w:val="22"/>
                        <w:szCs w:val="22"/>
                        <w:lang w:val="es-CO"/>
                      </w:rPr>
                      <m:t>n</m:t>
                    </m:r>
                  </m:den>
                </m:f>
              </m:oMath>
            </m:oMathPara>
          </w:p>
        </w:tc>
        <w:tc>
          <w:tcPr>
            <w:tcW w:w="642" w:type="dxa"/>
          </w:tcPr>
          <w:p w:rsidR="00E513EB" w:rsidP="00B828DE" w:rsidRDefault="00E513EB" w14:paraId="2396C9B6" w14:textId="644F6410">
            <w:pPr>
              <w:pStyle w:val="Caption"/>
              <w:jc w:val="right"/>
              <w:rPr>
                <w:sz w:val="22"/>
                <w:szCs w:val="22"/>
                <w:lang w:val="es-CO"/>
              </w:rPr>
            </w:pPr>
            <w:r w:rsidRPr="00E513EB">
              <w:rPr>
                <w:sz w:val="22"/>
                <w:szCs w:val="22"/>
                <w:lang w:val="es-CO"/>
              </w:rPr>
              <w:t xml:space="preserve">( </w:t>
            </w:r>
            <w:r w:rsidRPr="00E513EB">
              <w:rPr>
                <w:sz w:val="22"/>
                <w:szCs w:val="22"/>
                <w:lang w:val="es-CO"/>
              </w:rPr>
              <w:fldChar w:fldCharType="begin"/>
            </w:r>
            <w:r w:rsidRPr="00E513EB">
              <w:rPr>
                <w:sz w:val="22"/>
                <w:szCs w:val="22"/>
                <w:lang w:val="es-CO"/>
              </w:rPr>
              <w:instrText xml:space="preserve"> SEQ ( \* ARABIC </w:instrText>
            </w:r>
            <w:r w:rsidRPr="00E513EB">
              <w:rPr>
                <w:sz w:val="22"/>
                <w:szCs w:val="22"/>
                <w:lang w:val="es-CO"/>
              </w:rPr>
              <w:fldChar w:fldCharType="separate"/>
            </w:r>
            <w:r w:rsidRPr="00E513EB">
              <w:rPr>
                <w:sz w:val="22"/>
                <w:szCs w:val="22"/>
                <w:lang w:val="es-CO"/>
              </w:rPr>
              <w:t>1</w:t>
            </w:r>
            <w:r w:rsidRPr="00E513EB">
              <w:rPr>
                <w:sz w:val="22"/>
                <w:szCs w:val="22"/>
                <w:lang w:val="es-CO"/>
              </w:rPr>
              <w:fldChar w:fldCharType="end"/>
            </w:r>
            <w:r w:rsidRPr="00E513EB">
              <w:rPr>
                <w:sz w:val="22"/>
                <w:szCs w:val="22"/>
                <w:lang w:val="es-CO"/>
              </w:rPr>
              <w:t>)</w:t>
            </w:r>
          </w:p>
        </w:tc>
      </w:tr>
    </w:tbl>
    <w:p w:rsidR="73C85B70" w:rsidP="009429E2" w:rsidRDefault="73C85B70" w14:paraId="01106736" w14:textId="6A6E7C39">
      <w:pPr>
        <w:pStyle w:val="Els-body-text"/>
        <w:ind w:firstLine="0"/>
        <w:rPr>
          <w:sz w:val="22"/>
          <w:szCs w:val="22"/>
          <w:lang w:val="es-CO"/>
        </w:rPr>
      </w:pPr>
    </w:p>
    <w:p w:rsidR="00375F40" w:rsidP="00C73A7E" w:rsidRDefault="00BC0937" w14:paraId="65D85C58" w14:textId="66577DDD">
      <w:pPr>
        <w:pStyle w:val="Els-body-text"/>
        <w:rPr>
          <w:sz w:val="22"/>
          <w:szCs w:val="22"/>
          <w:lang w:val="es-CO"/>
        </w:rPr>
      </w:pPr>
      <w:r>
        <w:rPr>
          <w:sz w:val="22"/>
          <w:szCs w:val="22"/>
          <w:lang w:val="es-CO"/>
        </w:rPr>
        <w:t xml:space="preserve">Promedio móvil: </w:t>
      </w:r>
      <w:r w:rsidR="00EF6CEC">
        <w:rPr>
          <w:sz w:val="22"/>
          <w:szCs w:val="22"/>
          <w:lang w:val="es-CO"/>
        </w:rPr>
        <w:t>se espec</w:t>
      </w:r>
      <w:r w:rsidR="00323CBC">
        <w:rPr>
          <w:sz w:val="22"/>
          <w:szCs w:val="22"/>
          <w:lang w:val="es-CO"/>
        </w:rPr>
        <w:t>í</w:t>
      </w:r>
      <w:r w:rsidR="00EF6CEC">
        <w:rPr>
          <w:sz w:val="22"/>
          <w:szCs w:val="22"/>
          <w:lang w:val="es-CO"/>
        </w:rPr>
        <w:t xml:space="preserve">fica un n con t número de datos, que se calcula </w:t>
      </w:r>
      <w:r w:rsidR="007328F4">
        <w:rPr>
          <w:sz w:val="22"/>
          <w:szCs w:val="22"/>
          <w:lang w:val="es-CO"/>
        </w:rPr>
        <w:t>como lo muestra la fórmula 2</w:t>
      </w:r>
    </w:p>
    <w:p w:rsidRPr="00375F40" w:rsidR="00EF6CEC" w:rsidP="00C73A7E" w:rsidRDefault="00EF6CEC" w14:paraId="5872D4FA" w14:textId="77777777">
      <w:pPr>
        <w:pStyle w:val="Els-body-text"/>
        <w:rPr>
          <w:sz w:val="22"/>
          <w:szCs w:val="22"/>
          <w:lang w:val="es-CO"/>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642"/>
      </w:tblGrid>
      <w:tr w:rsidRPr="00B828DE" w:rsidR="00EF6CEC" w:rsidTr="00325A68" w14:paraId="77C12603" w14:textId="77777777">
        <w:tc>
          <w:tcPr>
            <w:tcW w:w="7655" w:type="dxa"/>
          </w:tcPr>
          <w:p w:rsidRPr="00B828DE" w:rsidR="00EF6CEC" w:rsidP="00B828DE" w:rsidRDefault="00006EA4" w14:paraId="7B262ADB" w14:textId="77777777">
            <w:pPr>
              <w:pStyle w:val="Els-body-text"/>
              <w:spacing w:line="360" w:lineRule="auto"/>
              <w:rPr>
                <w:rFonts w:ascii="Cambria Math" w:hAnsi="Cambria Math"/>
                <w:i/>
                <w:sz w:val="22"/>
                <w:szCs w:val="22"/>
                <w:lang w:val="es-CO"/>
              </w:rPr>
            </w:pPr>
            <m:oMathPara>
              <m:oMathParaPr>
                <m:jc m:val="center"/>
              </m:oMathParaPr>
              <m:oMath>
                <m:sSub>
                  <m:sSubPr>
                    <m:ctrlPr>
                      <w:rPr>
                        <w:rFonts w:ascii="Cambria Math" w:hAnsi="Cambria Math"/>
                        <w:i/>
                        <w:sz w:val="22"/>
                        <w:szCs w:val="22"/>
                        <w:lang w:val="es-CO"/>
                      </w:rPr>
                    </m:ctrlPr>
                  </m:sSubPr>
                  <m:e>
                    <m:r>
                      <w:rPr>
                        <w:rFonts w:ascii="Cambria Math" w:hAnsi="Cambria Math"/>
                        <w:sz w:val="22"/>
                        <w:szCs w:val="22"/>
                        <w:lang w:val="es-CO"/>
                      </w:rPr>
                      <m:t>F</m:t>
                    </m:r>
                  </m:e>
                  <m:sub>
                    <m:r>
                      <w:rPr>
                        <w:rFonts w:ascii="Cambria Math" w:hAnsi="Cambria Math"/>
                        <w:sz w:val="22"/>
                        <w:szCs w:val="22"/>
                        <w:lang w:val="es-CO"/>
                      </w:rPr>
                      <m:t>t</m:t>
                    </m:r>
                  </m:sub>
                </m:sSub>
                <m:r>
                  <w:rPr>
                    <w:rFonts w:ascii="Cambria Math" w:hAnsi="Cambria Math"/>
                    <w:sz w:val="22"/>
                    <w:szCs w:val="22"/>
                    <w:lang w:val="es-CO"/>
                  </w:rPr>
                  <m:t>=</m:t>
                </m:r>
                <m:f>
                  <m:fPr>
                    <m:ctrlPr>
                      <w:rPr>
                        <w:rFonts w:ascii="Cambria Math" w:hAnsi="Cambria Math"/>
                        <w:i/>
                        <w:sz w:val="22"/>
                        <w:szCs w:val="22"/>
                        <w:lang w:val="es-CO"/>
                      </w:rPr>
                    </m:ctrlPr>
                  </m:fPr>
                  <m:num>
                    <m:nary>
                      <m:naryPr>
                        <m:chr m:val="∑"/>
                        <m:limLoc m:val="subSup"/>
                        <m:ctrlPr>
                          <w:rPr>
                            <w:rFonts w:ascii="Cambria Math" w:hAnsi="Cambria Math"/>
                            <w:i/>
                            <w:sz w:val="22"/>
                            <w:szCs w:val="22"/>
                            <w:lang w:val="es-CO"/>
                          </w:rPr>
                        </m:ctrlPr>
                      </m:naryPr>
                      <m:sub>
                        <m:r>
                          <w:rPr>
                            <w:rFonts w:ascii="Cambria Math" w:hAnsi="Cambria Math"/>
                            <w:sz w:val="22"/>
                            <w:szCs w:val="22"/>
                            <w:lang w:val="es-CO"/>
                          </w:rPr>
                          <m:t>i=t-n</m:t>
                        </m:r>
                      </m:sub>
                      <m:sup>
                        <m:r>
                          <w:rPr>
                            <w:rFonts w:ascii="Cambria Math" w:hAnsi="Cambria Math"/>
                            <w:sz w:val="22"/>
                            <w:szCs w:val="22"/>
                            <w:lang w:val="es-CO"/>
                          </w:rPr>
                          <m:t>t-1</m:t>
                        </m:r>
                      </m:sup>
                      <m:e>
                        <m:sSub>
                          <m:sSubPr>
                            <m:ctrlPr>
                              <w:rPr>
                                <w:rFonts w:ascii="Cambria Math" w:hAnsi="Cambria Math"/>
                                <w:i/>
                                <w:sz w:val="22"/>
                                <w:szCs w:val="22"/>
                                <w:lang w:val="es-CO"/>
                              </w:rPr>
                            </m:ctrlPr>
                          </m:sSubPr>
                          <m:e>
                            <m:r>
                              <w:rPr>
                                <w:rFonts w:ascii="Cambria Math" w:hAnsi="Cambria Math"/>
                                <w:sz w:val="22"/>
                                <w:szCs w:val="22"/>
                                <w:lang w:val="es-CO"/>
                              </w:rPr>
                              <m:t>D</m:t>
                            </m:r>
                          </m:e>
                          <m:sub>
                            <m:r>
                              <w:rPr>
                                <w:rFonts w:ascii="Cambria Math" w:hAnsi="Cambria Math"/>
                                <w:sz w:val="22"/>
                                <w:szCs w:val="22"/>
                                <w:lang w:val="es-CO"/>
                              </w:rPr>
                              <m:t>i</m:t>
                            </m:r>
                          </m:sub>
                        </m:sSub>
                      </m:e>
                    </m:nary>
                  </m:num>
                  <m:den>
                    <m:r>
                      <w:rPr>
                        <w:rFonts w:ascii="Cambria Math" w:hAnsi="Cambria Math"/>
                        <w:sz w:val="22"/>
                        <w:szCs w:val="22"/>
                        <w:lang w:val="es-CO"/>
                      </w:rPr>
                      <m:t>n</m:t>
                    </m:r>
                  </m:den>
                </m:f>
              </m:oMath>
            </m:oMathPara>
          </w:p>
        </w:tc>
        <w:tc>
          <w:tcPr>
            <w:tcW w:w="642" w:type="dxa"/>
          </w:tcPr>
          <w:p w:rsidRPr="00B828DE" w:rsidR="00EF6CEC" w:rsidP="00B828DE" w:rsidRDefault="00EF6CEC" w14:paraId="7A21A4EE" w14:textId="53A078F6">
            <w:pPr>
              <w:pStyle w:val="Caption"/>
              <w:jc w:val="right"/>
              <w:rPr>
                <w:rFonts w:ascii="Cambria Math" w:hAnsi="Cambria Math"/>
                <w:i/>
                <w:sz w:val="22"/>
                <w:szCs w:val="22"/>
                <w:lang w:val="es-CO"/>
              </w:rPr>
            </w:pPr>
            <w:r w:rsidRPr="00B828DE">
              <w:rPr>
                <w:sz w:val="22"/>
                <w:szCs w:val="22"/>
                <w:lang w:val="es-CO"/>
              </w:rPr>
              <w:t>( 2)</w:t>
            </w:r>
          </w:p>
        </w:tc>
      </w:tr>
    </w:tbl>
    <w:p w:rsidR="00C653E8" w:rsidP="00D15BFF" w:rsidRDefault="00EF6CEC" w14:paraId="4480DFA3" w14:textId="3B342D8D">
      <w:pPr>
        <w:pStyle w:val="Els-body-text"/>
        <w:rPr>
          <w:sz w:val="22"/>
          <w:szCs w:val="22"/>
          <w:lang w:val="es-CO"/>
        </w:rPr>
      </w:pPr>
      <w:r>
        <w:rPr>
          <w:sz w:val="22"/>
          <w:szCs w:val="22"/>
          <w:lang w:val="es-CO"/>
        </w:rPr>
        <w:t>Promedio m</w:t>
      </w:r>
      <w:r w:rsidR="00323CBC">
        <w:rPr>
          <w:sz w:val="22"/>
          <w:szCs w:val="22"/>
          <w:lang w:val="es-CO"/>
        </w:rPr>
        <w:t>ó</w:t>
      </w:r>
      <w:r>
        <w:rPr>
          <w:sz w:val="22"/>
          <w:szCs w:val="22"/>
          <w:lang w:val="es-CO"/>
        </w:rPr>
        <w:t>vil ponderado:</w:t>
      </w:r>
      <w:r w:rsidR="00BF0957">
        <w:rPr>
          <w:sz w:val="22"/>
          <w:szCs w:val="22"/>
          <w:lang w:val="es-CO"/>
        </w:rPr>
        <w:t xml:space="preserve"> se específica un</w:t>
      </w:r>
      <w:r w:rsidR="00323CBC">
        <w:rPr>
          <w:sz w:val="22"/>
          <w:szCs w:val="22"/>
          <w:lang w:val="es-CO"/>
        </w:rPr>
        <w:t xml:space="preserve"> n con t números de datos y se le asigna un peso w</w:t>
      </w:r>
      <w:r w:rsidR="00B24D9C">
        <w:rPr>
          <w:sz w:val="22"/>
          <w:szCs w:val="22"/>
          <w:lang w:val="es-CO"/>
        </w:rPr>
        <w:t>, donde la suma de todos los pesos es 1</w:t>
      </w:r>
      <w:r w:rsidR="00323CBC">
        <w:rPr>
          <w:sz w:val="22"/>
          <w:szCs w:val="22"/>
          <w:lang w:val="es-CO"/>
        </w:rPr>
        <w:t xml:space="preserve">, que se calcula </w:t>
      </w:r>
      <w:r w:rsidR="007328F4">
        <w:rPr>
          <w:sz w:val="22"/>
          <w:szCs w:val="22"/>
          <w:lang w:val="es-CO"/>
        </w:rPr>
        <w:t>como lo muestra la fórmula 3</w:t>
      </w:r>
    </w:p>
    <w:p w:rsidR="00323CBC" w:rsidP="00D15BFF" w:rsidRDefault="00323CBC" w14:paraId="1CD5AC11" w14:textId="4C36CBB0">
      <w:pPr>
        <w:pStyle w:val="Els-body-text"/>
        <w:rPr>
          <w:sz w:val="22"/>
          <w:szCs w:val="22"/>
          <w:lang w:val="es-CO"/>
        </w:rPr>
      </w:pPr>
    </w:p>
    <w:p w:rsidR="00323CBC" w:rsidP="00D15BFF" w:rsidRDefault="00323CBC" w14:paraId="6D30EBA9" w14:textId="08CDB29A">
      <w:pPr>
        <w:pStyle w:val="Els-body-text"/>
        <w:rPr>
          <w:sz w:val="22"/>
          <w:szCs w:val="22"/>
          <w:lang w:val="es-CO"/>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642"/>
      </w:tblGrid>
      <w:tr w:rsidR="00323CBC" w:rsidTr="00325A68" w14:paraId="6549472E" w14:textId="77777777">
        <w:tc>
          <w:tcPr>
            <w:tcW w:w="7655" w:type="dxa"/>
          </w:tcPr>
          <w:p w:rsidRPr="00E513EB" w:rsidR="00323CBC" w:rsidP="00B828DE" w:rsidRDefault="00006EA4" w14:paraId="26E90C18" w14:textId="2F2357A2">
            <w:pPr>
              <w:pStyle w:val="Els-body-text"/>
              <w:spacing w:line="360" w:lineRule="auto"/>
              <w:rPr>
                <w:sz w:val="22"/>
                <w:szCs w:val="22"/>
                <w:lang w:val="es-CO"/>
              </w:rPr>
            </w:pPr>
            <m:oMathPara>
              <m:oMathParaPr>
                <m:jc m:val="center"/>
              </m:oMathParaPr>
              <m:oMath>
                <m:sSub>
                  <m:sSubPr>
                    <m:ctrlPr>
                      <w:rPr>
                        <w:rFonts w:ascii="Cambria Math" w:hAnsi="Cambria Math"/>
                        <w:i/>
                        <w:sz w:val="22"/>
                        <w:szCs w:val="22"/>
                        <w:lang w:val="es-CO"/>
                      </w:rPr>
                    </m:ctrlPr>
                  </m:sSubPr>
                  <m:e>
                    <m:r>
                      <w:rPr>
                        <w:rFonts w:ascii="Cambria Math" w:hAnsi="Cambria Math"/>
                        <w:sz w:val="22"/>
                        <w:szCs w:val="22"/>
                        <w:lang w:val="es-CO"/>
                      </w:rPr>
                      <m:t>F</m:t>
                    </m:r>
                  </m:e>
                  <m:sub>
                    <m:r>
                      <w:rPr>
                        <w:rFonts w:ascii="Cambria Math" w:hAnsi="Cambria Math"/>
                        <w:sz w:val="22"/>
                        <w:szCs w:val="22"/>
                        <w:lang w:val="es-CO"/>
                      </w:rPr>
                      <m:t>t</m:t>
                    </m:r>
                  </m:sub>
                </m:sSub>
                <m:r>
                  <w:rPr>
                    <w:rFonts w:ascii="Cambria Math" w:hAnsi="Cambria Math"/>
                    <w:sz w:val="22"/>
                    <w:szCs w:val="22"/>
                    <w:lang w:val="es-CO"/>
                  </w:rPr>
                  <m:t>=</m:t>
                </m:r>
                <m:nary>
                  <m:naryPr>
                    <m:chr m:val="∑"/>
                    <m:limLoc m:val="subSup"/>
                    <m:ctrlPr>
                      <w:rPr>
                        <w:rFonts w:ascii="Cambria Math" w:hAnsi="Cambria Math"/>
                        <w:i/>
                        <w:sz w:val="22"/>
                        <w:szCs w:val="22"/>
                        <w:lang w:val="es-CO"/>
                      </w:rPr>
                    </m:ctrlPr>
                  </m:naryPr>
                  <m:sub>
                    <m:r>
                      <w:rPr>
                        <w:rFonts w:ascii="Cambria Math" w:hAnsi="Cambria Math"/>
                        <w:sz w:val="22"/>
                        <w:szCs w:val="22"/>
                        <w:lang w:val="es-CO"/>
                      </w:rPr>
                      <m:t>i=t-n</m:t>
                    </m:r>
                  </m:sub>
                  <m:sup>
                    <m:r>
                      <w:rPr>
                        <w:rFonts w:ascii="Cambria Math" w:hAnsi="Cambria Math"/>
                        <w:sz w:val="22"/>
                        <w:szCs w:val="22"/>
                        <w:lang w:val="es-CO"/>
                      </w:rPr>
                      <m:t>t-1</m:t>
                    </m:r>
                  </m:sup>
                  <m:e>
                    <m:sSub>
                      <m:sSubPr>
                        <m:ctrlPr>
                          <w:rPr>
                            <w:rFonts w:ascii="Cambria Math" w:hAnsi="Cambria Math"/>
                            <w:i/>
                            <w:sz w:val="22"/>
                            <w:szCs w:val="22"/>
                            <w:lang w:val="es-CO"/>
                          </w:rPr>
                        </m:ctrlPr>
                      </m:sSubPr>
                      <m:e>
                        <m:r>
                          <w:rPr>
                            <w:rFonts w:ascii="Cambria Math" w:hAnsi="Cambria Math"/>
                            <w:sz w:val="22"/>
                            <w:szCs w:val="22"/>
                            <w:lang w:val="es-CO"/>
                          </w:rPr>
                          <m:t>D</m:t>
                        </m:r>
                      </m:e>
                      <m:sub>
                        <m:r>
                          <w:rPr>
                            <w:rFonts w:ascii="Cambria Math" w:hAnsi="Cambria Math"/>
                            <w:sz w:val="22"/>
                            <w:szCs w:val="22"/>
                            <w:lang w:val="es-CO"/>
                          </w:rPr>
                          <m:t>i</m:t>
                        </m:r>
                      </m:sub>
                    </m:sSub>
                  </m:e>
                </m:nary>
                <m:r>
                  <w:rPr>
                    <w:rFonts w:ascii="Cambria Math" w:hAnsi="Cambria Math"/>
                    <w:sz w:val="22"/>
                    <w:szCs w:val="22"/>
                    <w:lang w:val="es-CO"/>
                  </w:rPr>
                  <m:t>∙</m:t>
                </m:r>
                <m:sSub>
                  <m:sSubPr>
                    <m:ctrlPr>
                      <w:rPr>
                        <w:rFonts w:ascii="Cambria Math" w:hAnsi="Cambria Math"/>
                        <w:i/>
                        <w:sz w:val="22"/>
                        <w:szCs w:val="22"/>
                        <w:lang w:val="es-CO"/>
                      </w:rPr>
                    </m:ctrlPr>
                  </m:sSubPr>
                  <m:e>
                    <m:r>
                      <w:rPr>
                        <w:rFonts w:ascii="Cambria Math" w:hAnsi="Cambria Math"/>
                        <w:sz w:val="22"/>
                        <w:szCs w:val="22"/>
                        <w:lang w:val="es-CO"/>
                      </w:rPr>
                      <m:t>w</m:t>
                    </m:r>
                  </m:e>
                  <m:sub>
                    <m:r>
                      <w:rPr>
                        <w:rFonts w:ascii="Cambria Math" w:hAnsi="Cambria Math"/>
                        <w:sz w:val="22"/>
                        <w:szCs w:val="22"/>
                        <w:lang w:val="es-CO"/>
                      </w:rPr>
                      <m:t>i</m:t>
                    </m:r>
                  </m:sub>
                </m:sSub>
              </m:oMath>
            </m:oMathPara>
          </w:p>
        </w:tc>
        <w:tc>
          <w:tcPr>
            <w:tcW w:w="642" w:type="dxa"/>
          </w:tcPr>
          <w:p w:rsidR="00323CBC" w:rsidP="00B828DE" w:rsidRDefault="00323CBC" w14:paraId="6F59DB91" w14:textId="459BC69F">
            <w:pPr>
              <w:pStyle w:val="Caption"/>
              <w:jc w:val="right"/>
              <w:rPr>
                <w:sz w:val="22"/>
                <w:szCs w:val="22"/>
                <w:lang w:val="es-CO"/>
              </w:rPr>
            </w:pPr>
            <w:r w:rsidRPr="00E513EB">
              <w:rPr>
                <w:sz w:val="22"/>
                <w:szCs w:val="22"/>
                <w:lang w:val="es-CO"/>
              </w:rPr>
              <w:t xml:space="preserve">( </w:t>
            </w:r>
            <w:r>
              <w:rPr>
                <w:sz w:val="22"/>
                <w:szCs w:val="22"/>
                <w:lang w:val="es-CO"/>
              </w:rPr>
              <w:t>3</w:t>
            </w:r>
            <w:r w:rsidRPr="00E513EB">
              <w:rPr>
                <w:sz w:val="22"/>
                <w:szCs w:val="22"/>
                <w:lang w:val="es-CO"/>
              </w:rPr>
              <w:t>)</w:t>
            </w:r>
          </w:p>
        </w:tc>
      </w:tr>
    </w:tbl>
    <w:p w:rsidR="00512E5D" w:rsidP="66644306" w:rsidRDefault="66644306" w14:paraId="2AE236E9" w14:textId="5DB5B40B">
      <w:pPr>
        <w:pStyle w:val="Els-body-text"/>
        <w:rPr>
          <w:sz w:val="22"/>
          <w:szCs w:val="22"/>
          <w:lang w:val="es-CO"/>
        </w:rPr>
      </w:pPr>
      <w:r w:rsidRPr="66644306">
        <w:rPr>
          <w:sz w:val="22"/>
          <w:szCs w:val="22"/>
          <w:lang w:val="es-CO"/>
        </w:rPr>
        <w:t>Suavización exponencial simple: en este método, se pretende corregir el pronóstico utilizando la información disponible, de tal manera de alfa sea el peso que se le quiere dar a la corrección del pronóstico, que se calcula como lo muestra la fórmula 4</w:t>
      </w:r>
    </w:p>
    <w:p w:rsidRPr="00B828DE" w:rsidR="00B828DE" w:rsidP="00B828DE" w:rsidRDefault="00B828DE" w14:paraId="1B785D99" w14:textId="77777777">
      <w:pPr>
        <w:pStyle w:val="Els-body-text"/>
        <w:rPr>
          <w:sz w:val="22"/>
          <w:szCs w:val="22"/>
          <w:lang w:val="es-CO"/>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642"/>
      </w:tblGrid>
      <w:tr w:rsidR="007328F4" w:rsidTr="00325A68" w14:paraId="47267D3F" w14:textId="77777777">
        <w:tc>
          <w:tcPr>
            <w:tcW w:w="7655" w:type="dxa"/>
          </w:tcPr>
          <w:p w:rsidRPr="00E513EB" w:rsidR="007328F4" w:rsidP="00325A68" w:rsidRDefault="00006EA4" w14:paraId="5B31723B" w14:textId="0953E7D2">
            <w:pPr>
              <w:pStyle w:val="Els-body-text"/>
              <w:spacing w:line="480" w:lineRule="auto"/>
              <w:rPr>
                <w:sz w:val="22"/>
                <w:szCs w:val="22"/>
                <w:lang w:val="es-CO"/>
              </w:rPr>
            </w:pPr>
            <m:oMathPara>
              <m:oMathParaPr>
                <m:jc m:val="center"/>
              </m:oMathParaPr>
              <m:oMath>
                <m:sSub>
                  <m:sSubPr>
                    <m:ctrlPr>
                      <w:rPr>
                        <w:rFonts w:ascii="Cambria Math" w:hAnsi="Cambria Math"/>
                        <w:i/>
                        <w:sz w:val="22"/>
                        <w:szCs w:val="22"/>
                        <w:lang w:val="es-CO"/>
                      </w:rPr>
                    </m:ctrlPr>
                  </m:sSubPr>
                  <m:e>
                    <m:r>
                      <w:rPr>
                        <w:rFonts w:ascii="Cambria Math" w:hAnsi="Cambria Math"/>
                        <w:sz w:val="22"/>
                        <w:szCs w:val="22"/>
                        <w:lang w:val="es-CO"/>
                      </w:rPr>
                      <m:t>F</m:t>
                    </m:r>
                  </m:e>
                  <m:sub>
                    <m:r>
                      <w:rPr>
                        <w:rFonts w:ascii="Cambria Math" w:hAnsi="Cambria Math"/>
                        <w:sz w:val="22"/>
                        <w:szCs w:val="22"/>
                        <w:lang w:val="es-CO"/>
                      </w:rPr>
                      <m:t>t</m:t>
                    </m:r>
                  </m:sub>
                </m:sSub>
                <m:r>
                  <w:rPr>
                    <w:rFonts w:ascii="Cambria Math" w:hAnsi="Cambria Math"/>
                    <w:sz w:val="22"/>
                    <w:szCs w:val="22"/>
                    <w:lang w:val="es-CO"/>
                  </w:rPr>
                  <m:t>=</m:t>
                </m:r>
                <m:sSub>
                  <m:sSubPr>
                    <m:ctrlPr>
                      <w:rPr>
                        <w:rFonts w:ascii="Cambria Math" w:hAnsi="Cambria Math"/>
                        <w:i/>
                        <w:sz w:val="22"/>
                        <w:szCs w:val="22"/>
                        <w:lang w:val="es-CO"/>
                      </w:rPr>
                    </m:ctrlPr>
                  </m:sSubPr>
                  <m:e>
                    <m:r>
                      <w:rPr>
                        <w:rFonts w:ascii="Cambria Math" w:hAnsi="Cambria Math"/>
                        <w:sz w:val="22"/>
                        <w:szCs w:val="22"/>
                        <w:lang w:val="es-CO"/>
                      </w:rPr>
                      <m:t>αD</m:t>
                    </m:r>
                  </m:e>
                  <m:sub>
                    <m:r>
                      <w:rPr>
                        <w:rFonts w:ascii="Cambria Math" w:hAnsi="Cambria Math"/>
                        <w:sz w:val="22"/>
                        <w:szCs w:val="22"/>
                        <w:lang w:val="es-CO"/>
                      </w:rPr>
                      <m:t>t-1</m:t>
                    </m:r>
                  </m:sub>
                </m:sSub>
                <m:r>
                  <w:rPr>
                    <w:rFonts w:ascii="Cambria Math" w:hAnsi="Cambria Math"/>
                    <w:sz w:val="22"/>
                    <w:szCs w:val="22"/>
                    <w:lang w:val="es-CO"/>
                  </w:rPr>
                  <m:t>+(1-α)</m:t>
                </m:r>
                <m:sSub>
                  <m:sSubPr>
                    <m:ctrlPr>
                      <w:rPr>
                        <w:rFonts w:ascii="Cambria Math" w:hAnsi="Cambria Math"/>
                        <w:i/>
                        <w:sz w:val="22"/>
                        <w:szCs w:val="22"/>
                        <w:lang w:val="es-CO"/>
                      </w:rPr>
                    </m:ctrlPr>
                  </m:sSubPr>
                  <m:e>
                    <m:r>
                      <w:rPr>
                        <w:rFonts w:ascii="Cambria Math" w:hAnsi="Cambria Math"/>
                        <w:sz w:val="22"/>
                        <w:szCs w:val="22"/>
                        <w:lang w:val="es-CO"/>
                      </w:rPr>
                      <m:t>F</m:t>
                    </m:r>
                  </m:e>
                  <m:sub>
                    <m:r>
                      <w:rPr>
                        <w:rFonts w:ascii="Cambria Math" w:hAnsi="Cambria Math"/>
                        <w:sz w:val="22"/>
                        <w:szCs w:val="22"/>
                        <w:lang w:val="es-CO"/>
                      </w:rPr>
                      <m:t>t-1</m:t>
                    </m:r>
                  </m:sub>
                </m:sSub>
              </m:oMath>
            </m:oMathPara>
          </w:p>
        </w:tc>
        <w:tc>
          <w:tcPr>
            <w:tcW w:w="642" w:type="dxa"/>
          </w:tcPr>
          <w:p w:rsidR="007328F4" w:rsidP="00B828DE" w:rsidRDefault="007328F4" w14:paraId="546BD064" w14:textId="12788F1A">
            <w:pPr>
              <w:pStyle w:val="Caption"/>
              <w:jc w:val="right"/>
              <w:rPr>
                <w:sz w:val="22"/>
                <w:szCs w:val="22"/>
                <w:lang w:val="es-CO"/>
              </w:rPr>
            </w:pPr>
            <w:r w:rsidRPr="00E513EB">
              <w:rPr>
                <w:sz w:val="22"/>
                <w:szCs w:val="22"/>
                <w:lang w:val="es-CO"/>
              </w:rPr>
              <w:t xml:space="preserve">( </w:t>
            </w:r>
            <w:r w:rsidR="00B25712">
              <w:rPr>
                <w:sz w:val="22"/>
                <w:szCs w:val="22"/>
                <w:lang w:val="es-CO"/>
              </w:rPr>
              <w:t>4</w:t>
            </w:r>
            <w:r w:rsidRPr="00E513EB">
              <w:rPr>
                <w:sz w:val="22"/>
                <w:szCs w:val="22"/>
                <w:lang w:val="es-CO"/>
              </w:rPr>
              <w:t>)</w:t>
            </w:r>
          </w:p>
        </w:tc>
      </w:tr>
    </w:tbl>
    <w:p w:rsidR="007328F4" w:rsidP="00AF6279" w:rsidRDefault="007328F4" w14:paraId="4A34E9F6" w14:textId="6B0050E4">
      <w:pPr>
        <w:pStyle w:val="Els-body-text"/>
        <w:keepNext w:val="0"/>
        <w:ind w:right="-28" w:firstLine="0"/>
        <w:rPr>
          <w:sz w:val="22"/>
          <w:lang w:val="es-CO"/>
        </w:rPr>
      </w:pPr>
    </w:p>
    <w:p w:rsidR="00157176" w:rsidP="00157176" w:rsidRDefault="00157176" w14:paraId="396A6D5A" w14:textId="242C7AAA">
      <w:pPr>
        <w:pStyle w:val="Els-2ndorder-head"/>
        <w:numPr>
          <w:ilvl w:val="0"/>
          <w:numId w:val="0"/>
        </w:numPr>
        <w:rPr>
          <w:sz w:val="22"/>
          <w:lang w:val="es-CO"/>
        </w:rPr>
      </w:pPr>
      <w:r>
        <w:rPr>
          <w:sz w:val="22"/>
          <w:lang w:val="es-CO"/>
        </w:rPr>
        <w:t>2.2.   Modelo S,T</w:t>
      </w:r>
    </w:p>
    <w:p w:rsidR="00E521D2" w:rsidP="66644306" w:rsidRDefault="66644306" w14:paraId="20F88DF3" w14:textId="7624AB69">
      <w:pPr>
        <w:pStyle w:val="Els-body-text"/>
        <w:rPr>
          <w:sz w:val="22"/>
          <w:szCs w:val="22"/>
          <w:lang w:val="es-CO"/>
        </w:rPr>
      </w:pPr>
      <w:r w:rsidRPr="66644306">
        <w:rPr>
          <w:sz w:val="22"/>
          <w:szCs w:val="22"/>
          <w:lang w:val="es-CO"/>
        </w:rPr>
        <w:t xml:space="preserve">El modelo S, T es un sistema que se aplica a inventarios estocásticos en el cual se monitorea la demanda en puntos específicos del tiempo, y las acciones de pedido sólo se efectúan en estos puntos de tiempo determinados. Partiendo de esto, este modelo calcula el tiempo T en periodos de tiempo se pide una cantidad tal que la posición del inventario se eleve al nivel S. </w:t>
      </w:r>
    </w:p>
    <w:p w:rsidR="00E521D2" w:rsidP="5D990242" w:rsidRDefault="00E521D2" w14:paraId="1CF820CA" w14:textId="1170C8E4">
      <w:pPr>
        <w:pStyle w:val="Els-body-text"/>
        <w:rPr>
          <w:sz w:val="22"/>
          <w:szCs w:val="22"/>
          <w:lang w:val="es-CO"/>
        </w:rPr>
      </w:pPr>
      <w:r>
        <w:rPr>
          <w:sz w:val="22"/>
          <w:szCs w:val="22"/>
          <w:lang w:val="es-CO"/>
        </w:rPr>
        <w:t>Para poder aplicar este modelo es necesario que la demanda sea aleatoria y estacionaria, además de conocer su función de probabilidad y su función de probabilidad acumulada</w:t>
      </w:r>
      <w:r w:rsidR="00485268">
        <w:rPr>
          <w:sz w:val="22"/>
          <w:szCs w:val="22"/>
          <w:lang w:val="es-CO"/>
        </w:rPr>
        <w:t>. Asimismo,</w:t>
      </w:r>
      <w:r>
        <w:rPr>
          <w:sz w:val="22"/>
          <w:szCs w:val="22"/>
          <w:lang w:val="es-CO"/>
        </w:rPr>
        <w:t xml:space="preserve"> se requiere conocer el tiempo que toma un pedido en estar disponible </w:t>
      </w:r>
      <m:oMath>
        <m:r>
          <w:rPr>
            <w:rFonts w:ascii="Cambria Math" w:hAnsi="Cambria Math"/>
            <w:sz w:val="22"/>
            <w:szCs w:val="22"/>
            <w:lang w:val="es-CO"/>
          </w:rPr>
          <m:t>τ</m:t>
        </m:r>
      </m:oMath>
      <w:r>
        <w:rPr>
          <w:sz w:val="22"/>
          <w:szCs w:val="22"/>
          <w:lang w:val="es-CO"/>
        </w:rPr>
        <w:t xml:space="preserve"> </w:t>
      </w:r>
      <w:r w:rsidRPr="5D990242" w:rsidR="00485268">
        <w:rPr>
          <w:i w:val="1"/>
          <w:iCs w:val="1"/>
          <w:sz w:val="22"/>
          <w:szCs w:val="22"/>
          <w:lang w:val="es-CO"/>
        </w:rPr>
        <w:t xml:space="preserve">(tiene que ser </w:t>
      </w:r>
      <w:r w:rsidRPr="5D990242" w:rsidR="00485268">
        <w:rPr>
          <w:i w:val="1"/>
          <w:iCs w:val="1"/>
          <w:sz w:val="22"/>
          <w:szCs w:val="22"/>
          <w:lang w:val="es-CO"/>
        </w:rPr>
        <w:t>fijo</w:t>
      </w:r>
      <w:r w:rsidR="00485268">
        <w:rPr>
          <w:sz w:val="22"/>
          <w:szCs w:val="22"/>
          <w:lang w:val="es-CO"/>
        </w:rPr>
        <w:t xml:space="preserve">)</w:t>
      </w:r>
      <w:r w:rsidR="00485268">
        <w:rPr>
          <w:sz w:val="22"/>
          <w:szCs w:val="22"/>
          <w:lang w:val="es-CO"/>
        </w:rPr>
        <w:t xml:space="preserve"> y</w:t>
      </w:r>
      <w:r>
        <w:rPr>
          <w:sz w:val="22"/>
          <w:szCs w:val="22"/>
          <w:lang w:val="es-CO"/>
        </w:rPr>
        <w:t xml:space="preserve"> la tasa  estacionaria </w:t>
      </w:r>
      <m:oMath>
        <m:r>
          <w:rPr>
            <w:rFonts w:ascii="Cambria Math" w:hAnsi="Cambria Math"/>
            <w:sz w:val="22"/>
            <w:szCs w:val="22"/>
            <w:lang w:val="es-CO"/>
          </w:rPr>
          <m:t>λ</m:t>
        </m:r>
      </m:oMath>
      <w:r>
        <w:rPr>
          <w:sz w:val="22"/>
          <w:szCs w:val="22"/>
          <w:lang w:val="es-CO"/>
        </w:rPr>
        <w:t xml:space="preserve"> de la demanda.</w:t>
      </w:r>
    </w:p>
    <w:p w:rsidR="00485268" w:rsidP="66644306" w:rsidRDefault="00485268" w14:paraId="406707D9" w14:textId="2291769F">
      <w:pPr>
        <w:pStyle w:val="Els-body-text"/>
        <w:rPr>
          <w:sz w:val="22"/>
          <w:szCs w:val="22"/>
          <w:lang w:val="es-CO"/>
        </w:rPr>
      </w:pPr>
      <w:r>
        <w:rPr>
          <w:sz w:val="22"/>
          <w:szCs w:val="22"/>
          <w:lang w:val="es-CO"/>
        </w:rPr>
        <w:t xml:space="preserve">Para calcular la posición del inventario (S) si la demanda en </w:t>
      </w:r>
      <m:oMath>
        <m:r>
          <w:rPr>
            <w:rFonts w:ascii="Cambria Math" w:hAnsi="Cambria Math"/>
            <w:sz w:val="22"/>
            <w:szCs w:val="22"/>
            <w:lang w:val="es-CO"/>
          </w:rPr>
          <m:t>T+τ</m:t>
        </m:r>
      </m:oMath>
      <w:r w:rsidR="000B0573">
        <w:rPr>
          <w:sz w:val="22"/>
          <w:szCs w:val="22"/>
          <w:lang w:val="es-CO"/>
        </w:rPr>
        <w:t xml:space="preserve"> tiene una distribución normal se sigue el procedimiento de la fórmula 5</w:t>
      </w:r>
    </w:p>
    <w:p w:rsidR="000B0573" w:rsidP="00E521D2" w:rsidRDefault="000B0573" w14:paraId="388E1E8D" w14:textId="3F36CC88">
      <w:pPr>
        <w:pStyle w:val="Els-body-text"/>
        <w:rPr>
          <w:sz w:val="22"/>
          <w:szCs w:val="22"/>
          <w:lang w:val="es-CO"/>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642"/>
      </w:tblGrid>
      <w:tr w:rsidR="000B0573" w:rsidTr="0097638B" w14:paraId="1895DAE2" w14:textId="77777777">
        <w:trPr>
          <w:trHeight w:val="558"/>
        </w:trPr>
        <w:tc>
          <w:tcPr>
            <w:tcW w:w="7655" w:type="dxa"/>
          </w:tcPr>
          <w:p w:rsidRPr="000F2409" w:rsidR="000B0573" w:rsidP="000F2409" w:rsidRDefault="00623A9A" w14:paraId="6026587C" w14:textId="324CF32D">
            <w:pPr>
              <w:pStyle w:val="Els-body-text"/>
              <w:spacing w:line="276" w:lineRule="auto"/>
              <w:rPr>
                <w:lang w:val="es-CO"/>
              </w:rPr>
            </w:pPr>
            <m:oMathPara>
              <m:oMathParaPr>
                <m:jc m:val="center"/>
              </m:oMathParaPr>
              <m:oMath>
                <m:r>
                  <w:rPr>
                    <w:rFonts w:ascii="Cambria Math" w:hAnsi="Cambria Math"/>
                    <w:lang w:val="es-CO"/>
                  </w:rPr>
                  <m:t>S=</m:t>
                </m:r>
                <m:sSub>
                  <m:sSubPr>
                    <m:ctrlPr>
                      <w:rPr>
                        <w:rFonts w:ascii="Cambria Math" w:hAnsi="Cambria Math"/>
                        <w:i/>
                        <w:lang w:val="es-CO"/>
                      </w:rPr>
                    </m:ctrlPr>
                  </m:sSubPr>
                  <m:e>
                    <m:r>
                      <w:rPr>
                        <w:rFonts w:ascii="Cambria Math" w:hAnsi="Cambria Math"/>
                        <w:lang w:val="es-CO"/>
                      </w:rPr>
                      <m:t>μ</m:t>
                    </m:r>
                  </m:e>
                  <m:sub>
                    <m:r>
                      <w:rPr>
                        <w:rFonts w:ascii="Cambria Math" w:hAnsi="Cambria Math"/>
                        <w:lang w:val="es-CO"/>
                      </w:rPr>
                      <m:t>T+τ</m:t>
                    </m:r>
                  </m:sub>
                </m:sSub>
                <m:r>
                  <w:rPr>
                    <w:rFonts w:ascii="Cambria Math" w:hAnsi="Cambria Math"/>
                    <w:lang w:val="es-CO"/>
                  </w:rPr>
                  <m:t>+SS</m:t>
                </m:r>
              </m:oMath>
            </m:oMathPara>
          </w:p>
        </w:tc>
        <w:tc>
          <w:tcPr>
            <w:tcW w:w="642" w:type="dxa"/>
          </w:tcPr>
          <w:p w:rsidRPr="000F2409" w:rsidR="000B0573" w:rsidP="000F2409" w:rsidRDefault="000B0573" w14:paraId="3A1D7ECA" w14:textId="432F1B05">
            <w:pPr>
              <w:pStyle w:val="Caption"/>
              <w:jc w:val="center"/>
              <w:rPr>
                <w:sz w:val="20"/>
                <w:lang w:val="es-CO"/>
              </w:rPr>
            </w:pPr>
            <w:r w:rsidRPr="000F2409">
              <w:rPr>
                <w:sz w:val="20"/>
                <w:lang w:val="es-CO"/>
              </w:rPr>
              <w:t>(5)</w:t>
            </w:r>
          </w:p>
        </w:tc>
      </w:tr>
    </w:tbl>
    <w:p w:rsidR="000B0573" w:rsidP="66644306" w:rsidRDefault="000B0573" w14:paraId="345157EC" w14:textId="6586CE97">
      <w:pPr>
        <w:pStyle w:val="Els-body-text"/>
        <w:rPr>
          <w:sz w:val="22"/>
          <w:szCs w:val="22"/>
          <w:lang w:val="es-CO"/>
        </w:rPr>
      </w:pPr>
      <w:r>
        <w:rPr>
          <w:sz w:val="22"/>
          <w:szCs w:val="22"/>
          <w:lang w:val="es-CO"/>
        </w:rPr>
        <w:t xml:space="preserve">En donde </w:t>
      </w:r>
      <m:oMath>
        <m:r>
          <w:rPr>
            <w:rFonts w:ascii="Cambria Math" w:hAnsi="Cambria Math"/>
            <w:sz w:val="22"/>
            <w:szCs w:val="22"/>
            <w:lang w:val="es-CO"/>
          </w:rPr>
          <m:t>SS</m:t>
        </m:r>
      </m:oMath>
      <w:r>
        <w:rPr>
          <w:sz w:val="22"/>
          <w:szCs w:val="22"/>
          <w:lang w:val="es-CO"/>
        </w:rPr>
        <w:t xml:space="preserve"> se refiere al stock de seguridad que se debe tener para contrarrestar la incertidumbre en el tiempo de demora </w:t>
      </w:r>
      <m:oMath>
        <m:r>
          <w:rPr>
            <w:rFonts w:ascii="Cambria Math" w:hAnsi="Cambria Math"/>
            <w:sz w:val="22"/>
            <w:szCs w:val="22"/>
            <w:lang w:val="es-CO"/>
          </w:rPr>
          <m:t>τ</m:t>
        </m:r>
      </m:oMath>
      <w:r>
        <w:rPr>
          <w:sz w:val="22"/>
          <w:szCs w:val="22"/>
          <w:lang w:val="es-CO"/>
        </w:rPr>
        <w:t xml:space="preserve"> en el tiempo de ciclo T.</w:t>
      </w:r>
    </w:p>
    <w:p w:rsidR="00DD41DA" w:rsidP="00E521D2" w:rsidRDefault="00DD41DA" w14:paraId="489F637E" w14:textId="33E957C3">
      <w:pPr>
        <w:pStyle w:val="Els-body-text"/>
        <w:rPr>
          <w:sz w:val="22"/>
          <w:szCs w:val="22"/>
          <w:lang w:val="es-CO"/>
        </w:rPr>
      </w:pPr>
      <w:r>
        <w:rPr>
          <w:sz w:val="22"/>
          <w:szCs w:val="22"/>
          <w:lang w:val="es-CO"/>
        </w:rPr>
        <w:t>Cabe decir que</w:t>
      </w:r>
    </w:p>
    <w:p w:rsidR="00EA4270" w:rsidP="00E521D2" w:rsidRDefault="00EA4270" w14:paraId="37222EF5" w14:textId="48456DC4">
      <w:pPr>
        <w:pStyle w:val="Els-body-text"/>
        <w:rPr>
          <w:sz w:val="22"/>
          <w:szCs w:val="22"/>
          <w:lang w:val="es-CO"/>
        </w:rPr>
      </w:pPr>
    </w:p>
    <w:tbl>
      <w:tblPr>
        <w:tblStyle w:val="TableGrid"/>
        <w:tblW w:w="82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573"/>
        <w:gridCol w:w="634"/>
      </w:tblGrid>
      <w:tr w:rsidR="00EA4270" w:rsidTr="0097638B" w14:paraId="380DB9FB" w14:textId="77777777">
        <w:trPr>
          <w:trHeight w:val="101"/>
        </w:trPr>
        <w:tc>
          <w:tcPr>
            <w:tcW w:w="7573" w:type="dxa"/>
          </w:tcPr>
          <w:p w:rsidRPr="000F2409" w:rsidR="00EA4270" w:rsidP="000F2409" w:rsidRDefault="00EA4270" w14:paraId="118339E9" w14:textId="3D0EF14E">
            <w:pPr>
              <w:pStyle w:val="Els-body-text"/>
              <w:spacing w:line="240" w:lineRule="auto"/>
              <w:ind w:left="1038" w:firstLine="0"/>
              <w:rPr>
                <w:lang w:val="es-CO"/>
              </w:rPr>
            </w:pPr>
            <m:oMathPara>
              <m:oMath>
                <m:r>
                  <w:rPr>
                    <w:rFonts w:ascii="Cambria Math" w:hAnsi="Cambria Math"/>
                    <w:lang w:val="es-CO"/>
                  </w:rPr>
                  <m:t>SS=Z</m:t>
                </m:r>
                <m:sSub>
                  <m:sSubPr>
                    <m:ctrlPr>
                      <w:rPr>
                        <w:rFonts w:ascii="Cambria Math" w:hAnsi="Cambria Math"/>
                        <w:i/>
                        <w:lang w:val="es-CO"/>
                      </w:rPr>
                    </m:ctrlPr>
                  </m:sSubPr>
                  <m:e>
                    <m:r>
                      <w:rPr>
                        <w:rFonts w:ascii="Cambria Math" w:hAnsi="Cambria Math"/>
                        <w:lang w:val="es-CO"/>
                      </w:rPr>
                      <m:t>σ</m:t>
                    </m:r>
                  </m:e>
                  <m:sub>
                    <m:r>
                      <w:rPr>
                        <w:rFonts w:ascii="Cambria Math" w:hAnsi="Cambria Math"/>
                        <w:lang w:val="es-CO"/>
                      </w:rPr>
                      <m:t>T+τ</m:t>
                    </m:r>
                  </m:sub>
                </m:sSub>
              </m:oMath>
            </m:oMathPara>
          </w:p>
        </w:tc>
        <w:tc>
          <w:tcPr>
            <w:tcW w:w="634" w:type="dxa"/>
          </w:tcPr>
          <w:p w:rsidRPr="000F2409" w:rsidR="00EA4270" w:rsidP="000F2409" w:rsidRDefault="00EA4270" w14:paraId="725167F3" w14:textId="38CBC190">
            <w:pPr>
              <w:pStyle w:val="Caption"/>
              <w:spacing w:line="240" w:lineRule="auto"/>
              <w:rPr>
                <w:sz w:val="20"/>
                <w:lang w:val="es-CO"/>
              </w:rPr>
            </w:pPr>
            <w:r w:rsidRPr="000F2409">
              <w:rPr>
                <w:sz w:val="20"/>
                <w:lang w:val="es-CO"/>
              </w:rPr>
              <w:t>(5.1)</w:t>
            </w:r>
          </w:p>
        </w:tc>
      </w:tr>
      <w:tr w:rsidR="00EA4270" w:rsidTr="0097638B" w14:paraId="2385A5A2" w14:textId="77777777">
        <w:trPr>
          <w:trHeight w:val="101"/>
        </w:trPr>
        <w:tc>
          <w:tcPr>
            <w:tcW w:w="7573" w:type="dxa"/>
          </w:tcPr>
          <w:p w:rsidRPr="000F2409" w:rsidR="00EA4270" w:rsidP="000F2409" w:rsidRDefault="00006EA4" w14:paraId="0DAE4C35" w14:textId="629E58F6">
            <w:pPr>
              <w:pStyle w:val="Els-body-text"/>
              <w:spacing w:line="240" w:lineRule="auto"/>
              <w:ind w:left="1038" w:firstLine="0"/>
              <w:rPr>
                <w:lang w:val="es-CO"/>
              </w:rPr>
            </w:pPr>
            <m:oMathPara>
              <m:oMath>
                <m:sSub>
                  <m:sSubPr>
                    <m:ctrlPr>
                      <w:rPr>
                        <w:rFonts w:ascii="Cambria Math" w:hAnsi="Cambria Math"/>
                        <w:i/>
                        <w:lang w:val="es-CO"/>
                      </w:rPr>
                    </m:ctrlPr>
                  </m:sSubPr>
                  <m:e>
                    <m:r>
                      <w:rPr>
                        <w:rFonts w:ascii="Cambria Math" w:hAnsi="Cambria Math"/>
                        <w:lang w:val="es-CO"/>
                      </w:rPr>
                      <m:t>μ</m:t>
                    </m:r>
                  </m:e>
                  <m:sub>
                    <m:r>
                      <w:rPr>
                        <w:rFonts w:ascii="Cambria Math" w:hAnsi="Cambria Math"/>
                        <w:lang w:val="es-CO"/>
                      </w:rPr>
                      <m:t>T+τ</m:t>
                    </m:r>
                  </m:sub>
                </m:sSub>
                <m:r>
                  <w:rPr>
                    <w:rFonts w:ascii="Cambria Math" w:hAnsi="Cambria Math"/>
                    <w:lang w:val="es-CO"/>
                  </w:rPr>
                  <m:t>=μ</m:t>
                </m:r>
                <m:d>
                  <m:dPr>
                    <m:ctrlPr>
                      <w:rPr>
                        <w:rFonts w:ascii="Cambria Math" w:hAnsi="Cambria Math"/>
                        <w:i/>
                        <w:lang w:val="es-CO"/>
                      </w:rPr>
                    </m:ctrlPr>
                  </m:dPr>
                  <m:e>
                    <m:r>
                      <w:rPr>
                        <w:rFonts w:ascii="Cambria Math" w:hAnsi="Cambria Math"/>
                        <w:lang w:val="es-CO"/>
                      </w:rPr>
                      <m:t>T+τ</m:t>
                    </m:r>
                  </m:e>
                </m:d>
              </m:oMath>
            </m:oMathPara>
          </w:p>
        </w:tc>
        <w:tc>
          <w:tcPr>
            <w:tcW w:w="634" w:type="dxa"/>
          </w:tcPr>
          <w:p w:rsidRPr="000F2409" w:rsidR="00EA4270" w:rsidP="000F2409" w:rsidRDefault="00EA4270" w14:paraId="72AE4B24" w14:textId="5E53AAFD">
            <w:pPr>
              <w:pStyle w:val="Caption"/>
              <w:spacing w:line="240" w:lineRule="auto"/>
              <w:rPr>
                <w:sz w:val="20"/>
                <w:lang w:val="es-CO"/>
              </w:rPr>
            </w:pPr>
            <w:r w:rsidRPr="000F2409">
              <w:rPr>
                <w:sz w:val="20"/>
                <w:lang w:val="es-CO"/>
              </w:rPr>
              <w:t>(5.2)</w:t>
            </w:r>
          </w:p>
        </w:tc>
      </w:tr>
    </w:tbl>
    <w:p w:rsidR="00EA4270" w:rsidP="00EA4270" w:rsidRDefault="00EA4270" w14:paraId="7BC15D7D" w14:textId="2348CC53">
      <w:pPr>
        <w:pStyle w:val="Els-body-text"/>
        <w:ind w:firstLine="0"/>
        <w:rPr>
          <w:sz w:val="22"/>
          <w:szCs w:val="22"/>
          <w:lang w:val="es-CO"/>
        </w:rPr>
      </w:pPr>
    </w:p>
    <w:p w:rsidR="00130546" w:rsidP="002A6E27" w:rsidRDefault="000E1211" w14:paraId="2986FBE0" w14:textId="6102817C">
      <w:pPr>
        <w:pStyle w:val="Els-body-text"/>
        <w:jc w:val="left"/>
        <w:rPr>
          <w:sz w:val="22"/>
          <w:szCs w:val="22"/>
          <w:lang w:val="es-CO"/>
        </w:rPr>
      </w:pPr>
      <m:oMath>
        <m:r>
          <w:rPr>
            <w:rFonts w:ascii="Cambria Math" w:hAnsi="Cambria Math"/>
            <w:sz w:val="22"/>
            <w:szCs w:val="22"/>
            <w:lang w:val="es-CO"/>
          </w:rPr>
          <m:t>Z</m:t>
        </m:r>
      </m:oMath>
      <w:r w:rsidR="00130546">
        <w:rPr>
          <w:rFonts w:hint="eastAsia"/>
          <w:sz w:val="22"/>
          <w:szCs w:val="22"/>
          <w:lang w:val="es-CO"/>
        </w:rPr>
        <w:t xml:space="preserve"> </w:t>
      </w:r>
      <w:r w:rsidR="00130546">
        <w:rPr>
          <w:sz w:val="22"/>
          <w:szCs w:val="22"/>
          <w:lang w:val="es-CO"/>
        </w:rPr>
        <w:t>se calcula a partir del valor del nivel de servicio tipo 1. En Excel, la ecuación</w:t>
      </w:r>
      <w:r w:rsidR="00464E8C">
        <w:rPr>
          <w:sz w:val="22"/>
          <w:szCs w:val="22"/>
          <w:lang w:val="es-CO"/>
        </w:rPr>
        <w:t xml:space="preserve"> que se usó para </w:t>
      </w:r>
      <m:oMath>
        <m:r>
          <w:rPr>
            <w:rFonts w:ascii="Cambria Math" w:hAnsi="Cambria Math"/>
            <w:sz w:val="22"/>
            <w:szCs w:val="22"/>
            <w:lang w:val="es-CO"/>
          </w:rPr>
          <m:t>α=0.9</m:t>
        </m:r>
      </m:oMath>
      <w:r w:rsidR="00130546">
        <w:rPr>
          <w:sz w:val="22"/>
          <w:szCs w:val="22"/>
          <w:lang w:val="es-CO"/>
        </w:rPr>
        <w:t xml:space="preserve"> es:</w:t>
      </w:r>
      <w:r w:rsidR="00464E8C">
        <w:rPr>
          <w:sz w:val="22"/>
          <w:szCs w:val="22"/>
          <w:lang w:val="es-CO"/>
        </w:rPr>
        <w:t xml:space="preserve"> </w:t>
      </w:r>
      <m:oMath>
        <m:r>
          <w:rPr>
            <w:rFonts w:ascii="Cambria Math" w:hAnsi="Cambria Math"/>
            <w:sz w:val="22"/>
            <w:szCs w:val="22"/>
            <w:lang w:val="es-CO"/>
          </w:rPr>
          <m:t>=NORM.S.INV</m:t>
        </m:r>
        <m:d>
          <m:dPr>
            <m:ctrlPr>
              <w:rPr>
                <w:rFonts w:ascii="Cambria Math" w:hAnsi="Cambria Math"/>
                <w:i/>
                <w:sz w:val="22"/>
                <w:szCs w:val="22"/>
                <w:lang w:val="es-CO"/>
              </w:rPr>
            </m:ctrlPr>
          </m:dPr>
          <m:e>
            <m:r>
              <w:rPr>
                <w:rFonts w:ascii="Cambria Math" w:hAnsi="Cambria Math"/>
                <w:sz w:val="22"/>
                <w:szCs w:val="22"/>
                <w:lang w:val="es-CO"/>
              </w:rPr>
              <m:t>0.9</m:t>
            </m:r>
          </m:e>
        </m:d>
      </m:oMath>
      <w:r w:rsidR="00464E8C">
        <w:rPr>
          <w:sz w:val="22"/>
          <w:szCs w:val="22"/>
          <w:lang w:val="es-CO"/>
        </w:rPr>
        <w:t xml:space="preserve">.    </w:t>
      </w:r>
      <w:r w:rsidR="00464E8C">
        <w:rPr>
          <w:sz w:val="22"/>
          <w:szCs w:val="22"/>
          <w:lang w:val="es-CO"/>
        </w:rPr>
        <w:tab/>
      </w:r>
      <w:r w:rsidR="00464E8C">
        <w:rPr>
          <w:sz w:val="22"/>
          <w:szCs w:val="22"/>
          <w:lang w:val="es-CO"/>
        </w:rPr>
        <w:tab/>
      </w:r>
      <w:r w:rsidR="00464E8C">
        <w:rPr>
          <w:sz w:val="22"/>
          <w:szCs w:val="22"/>
          <w:lang w:val="es-CO"/>
        </w:rPr>
        <w:t xml:space="preserve">            (5.</w:t>
      </w:r>
      <w:r w:rsidR="00EA4270">
        <w:rPr>
          <w:sz w:val="22"/>
          <w:szCs w:val="22"/>
          <w:lang w:val="es-CO"/>
        </w:rPr>
        <w:t>3</w:t>
      </w:r>
      <w:r w:rsidR="00464E8C">
        <w:rPr>
          <w:sz w:val="22"/>
          <w:szCs w:val="22"/>
          <w:lang w:val="es-CO"/>
        </w:rPr>
        <w:t>)</w:t>
      </w:r>
    </w:p>
    <w:p w:rsidR="00D35BF9" w:rsidP="00464E8C" w:rsidRDefault="00D35BF9" w14:paraId="5A70307B" w14:textId="029AF4D1">
      <w:pPr>
        <w:pStyle w:val="Els-body-text"/>
        <w:jc w:val="left"/>
        <w:rPr>
          <w:sz w:val="22"/>
          <w:szCs w:val="22"/>
          <w:lang w:val="es-CO"/>
        </w:rPr>
      </w:pPr>
    </w:p>
    <w:p w:rsidR="00D35BF9" w:rsidP="00E521D2" w:rsidRDefault="00D35BF9" w14:paraId="18AB14FA" w14:textId="6510EE1A">
      <w:pPr>
        <w:pStyle w:val="Els-body-text"/>
        <w:rPr>
          <w:sz w:val="22"/>
          <w:szCs w:val="22"/>
          <w:lang w:val="es-CO"/>
        </w:rPr>
      </w:pPr>
      <w:r>
        <w:rPr>
          <w:sz w:val="22"/>
          <w:szCs w:val="22"/>
          <w:lang w:val="es-CO"/>
        </w:rPr>
        <w:t>Teniendo en cuenta la información anterior,</w:t>
      </w:r>
      <w:r w:rsidR="0028271D">
        <w:rPr>
          <w:sz w:val="22"/>
          <w:szCs w:val="22"/>
          <w:lang w:val="es-CO"/>
        </w:rPr>
        <w:t xml:space="preserve"> se pueden calcular dos tipos de niveles de servicio, el primero calcula la probabilidad de no tener faltantes </w:t>
      </w:r>
      <w:r w:rsidR="00BE1BDF">
        <w:rPr>
          <w:sz w:val="22"/>
          <w:szCs w:val="22"/>
          <w:lang w:val="es-CO"/>
        </w:rPr>
        <w:t>y el segundo calcula la proporción de la demanda satisfecha con las existencias</w:t>
      </w:r>
      <w:r w:rsidR="001A22A5">
        <w:rPr>
          <w:sz w:val="22"/>
          <w:szCs w:val="22"/>
          <w:lang w:val="es-CO"/>
        </w:rPr>
        <w:t xml:space="preserve"> (ecuación 6)</w:t>
      </w:r>
    </w:p>
    <w:p w:rsidRPr="00354957" w:rsidR="00BE1BDF" w:rsidP="00E521D2" w:rsidRDefault="00BE1BDF" w14:paraId="6A3832FA" w14:textId="77777777">
      <w:pPr>
        <w:pStyle w:val="Els-body-text"/>
        <w:rPr>
          <w:sz w:val="22"/>
          <w:szCs w:val="22"/>
          <w:lang w:val="es-CO"/>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642"/>
      </w:tblGrid>
      <w:tr w:rsidR="00BE1BDF" w:rsidTr="00325A68" w14:paraId="27778356" w14:textId="77777777">
        <w:tc>
          <w:tcPr>
            <w:tcW w:w="7655" w:type="dxa"/>
          </w:tcPr>
          <w:p w:rsidRPr="00E513EB" w:rsidR="00BE1BDF" w:rsidP="001A22A5" w:rsidRDefault="00623A9A" w14:paraId="16F10CAE" w14:textId="6859D7B0">
            <w:pPr>
              <w:pStyle w:val="Els-body-text"/>
              <w:spacing w:line="360" w:lineRule="auto"/>
              <w:rPr>
                <w:sz w:val="22"/>
                <w:szCs w:val="22"/>
                <w:lang w:val="es-CO"/>
              </w:rPr>
            </w:pPr>
            <m:oMathPara>
              <m:oMathParaPr>
                <m:jc m:val="center"/>
              </m:oMathParaPr>
              <m:oMath>
                <m:r>
                  <w:rPr>
                    <w:rFonts w:ascii="Cambria Math" w:hAnsi="Cambria Math"/>
                    <w:sz w:val="22"/>
                    <w:szCs w:val="22"/>
                    <w:lang w:val="es-CO"/>
                  </w:rPr>
                  <m:t>β=1-</m:t>
                </m:r>
                <m:f>
                  <m:fPr>
                    <m:ctrlPr>
                      <w:rPr>
                        <w:rFonts w:ascii="Cambria Math" w:hAnsi="Cambria Math"/>
                        <w:i/>
                        <w:sz w:val="22"/>
                        <w:szCs w:val="22"/>
                        <w:lang w:val="es-CO"/>
                      </w:rPr>
                    </m:ctrlPr>
                  </m:fPr>
                  <m:num>
                    <m:r>
                      <w:rPr>
                        <w:rFonts w:ascii="Cambria Math" w:hAnsi="Cambria Math"/>
                        <w:sz w:val="22"/>
                        <w:lang w:val="es-CO"/>
                      </w:rPr>
                      <m:t>n</m:t>
                    </m:r>
                    <m:d>
                      <m:dPr>
                        <m:ctrlPr>
                          <w:rPr>
                            <w:rFonts w:ascii="Cambria Math" w:hAnsi="Cambria Math"/>
                            <w:i/>
                            <w:sz w:val="22"/>
                            <w:lang w:val="es-CO"/>
                          </w:rPr>
                        </m:ctrlPr>
                      </m:dPr>
                      <m:e>
                        <m:r>
                          <w:rPr>
                            <w:rFonts w:ascii="Cambria Math" w:hAnsi="Cambria Math"/>
                            <w:sz w:val="22"/>
                            <w:lang w:val="es-CO"/>
                          </w:rPr>
                          <m:t>S</m:t>
                        </m:r>
                      </m:e>
                    </m:d>
                  </m:num>
                  <m:den>
                    <m:r>
                      <w:rPr>
                        <w:rFonts w:ascii="Cambria Math" w:hAnsi="Cambria Math"/>
                        <w:sz w:val="22"/>
                        <w:szCs w:val="22"/>
                        <w:lang w:val="es-CO"/>
                      </w:rPr>
                      <m:t>λT</m:t>
                    </m:r>
                  </m:den>
                </m:f>
              </m:oMath>
            </m:oMathPara>
          </w:p>
        </w:tc>
        <w:tc>
          <w:tcPr>
            <w:tcW w:w="642" w:type="dxa"/>
          </w:tcPr>
          <w:p w:rsidR="00BE1BDF" w:rsidP="00325A68" w:rsidRDefault="00BE1BDF" w14:paraId="3880277C" w14:textId="18BE059D">
            <w:pPr>
              <w:pStyle w:val="Caption"/>
              <w:jc w:val="right"/>
              <w:rPr>
                <w:sz w:val="22"/>
                <w:szCs w:val="22"/>
                <w:lang w:val="es-CO"/>
              </w:rPr>
            </w:pPr>
            <w:r w:rsidRPr="00E513EB">
              <w:rPr>
                <w:sz w:val="22"/>
                <w:szCs w:val="22"/>
                <w:lang w:val="es-CO"/>
              </w:rPr>
              <w:t>(</w:t>
            </w:r>
            <w:r w:rsidR="001A22A5">
              <w:rPr>
                <w:sz w:val="22"/>
                <w:szCs w:val="22"/>
                <w:lang w:val="es-CO"/>
              </w:rPr>
              <w:t>6</w:t>
            </w:r>
            <w:r w:rsidRPr="00E513EB">
              <w:rPr>
                <w:sz w:val="22"/>
                <w:szCs w:val="22"/>
                <w:lang w:val="es-CO"/>
              </w:rPr>
              <w:t>)</w:t>
            </w:r>
          </w:p>
        </w:tc>
      </w:tr>
    </w:tbl>
    <w:p w:rsidR="00512E5D" w:rsidP="00D95EF9" w:rsidRDefault="00FD1DA6" w14:paraId="7FDDEDFD" w14:textId="2CBFBF0A">
      <w:pPr>
        <w:pStyle w:val="Els-body-text"/>
        <w:keepNext w:val="0"/>
        <w:tabs>
          <w:tab w:val="left" w:pos="1332"/>
        </w:tabs>
        <w:ind w:right="-28" w:firstLine="0"/>
        <w:rPr>
          <w:sz w:val="22"/>
          <w:lang w:val="es-CO"/>
        </w:rPr>
      </w:pPr>
      <w:r>
        <w:rPr>
          <w:sz w:val="22"/>
          <w:lang w:val="es-CO"/>
        </w:rPr>
        <w:t>En donde</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642"/>
      </w:tblGrid>
      <w:tr w:rsidR="00963E38" w:rsidTr="002A6E27" w14:paraId="1961EC32" w14:textId="77777777">
        <w:tc>
          <w:tcPr>
            <w:tcW w:w="7655" w:type="dxa"/>
          </w:tcPr>
          <w:p w:rsidRPr="00E513EB" w:rsidR="00963E38" w:rsidP="002A6E27" w:rsidRDefault="00963E38" w14:paraId="3F5B5656" w14:textId="03225EA3">
            <w:pPr>
              <w:pStyle w:val="Els-body-text"/>
              <w:spacing w:line="360" w:lineRule="auto"/>
              <w:rPr>
                <w:sz w:val="22"/>
                <w:szCs w:val="22"/>
                <w:lang w:val="es-CO"/>
              </w:rPr>
            </w:pPr>
            <m:oMathPara>
              <m:oMathParaPr>
                <m:jc m:val="center"/>
              </m:oMathParaPr>
              <m:oMath>
                <m:r>
                  <w:rPr>
                    <w:rFonts w:ascii="Cambria Math" w:hAnsi="Cambria Math"/>
                    <w:sz w:val="22"/>
                    <w:lang w:val="es-CO"/>
                  </w:rPr>
                  <m:t>n</m:t>
                </m:r>
                <m:d>
                  <m:dPr>
                    <m:ctrlPr>
                      <w:rPr>
                        <w:rFonts w:ascii="Cambria Math" w:hAnsi="Cambria Math"/>
                        <w:i/>
                        <w:sz w:val="22"/>
                        <w:lang w:val="es-CO"/>
                      </w:rPr>
                    </m:ctrlPr>
                  </m:dPr>
                  <m:e>
                    <m:r>
                      <w:rPr>
                        <w:rFonts w:ascii="Cambria Math" w:hAnsi="Cambria Math"/>
                        <w:sz w:val="22"/>
                        <w:lang w:val="es-CO"/>
                      </w:rPr>
                      <m:t>S</m:t>
                    </m:r>
                  </m:e>
                </m:d>
                <m:r>
                  <w:rPr>
                    <w:rFonts w:ascii="Cambria Math" w:hAnsi="Cambria Math"/>
                    <w:sz w:val="22"/>
                    <w:lang w:val="es-CO"/>
                  </w:rPr>
                  <m:t>=</m:t>
                </m:r>
                <m:sSub>
                  <m:sSubPr>
                    <m:ctrlPr>
                      <w:rPr>
                        <w:rFonts w:ascii="Cambria Math" w:hAnsi="Cambria Math"/>
                        <w:i/>
                        <w:sz w:val="22"/>
                        <w:szCs w:val="22"/>
                        <w:lang w:val="es-CO"/>
                      </w:rPr>
                    </m:ctrlPr>
                  </m:sSubPr>
                  <m:e>
                    <m:r>
                      <w:rPr>
                        <w:rFonts w:ascii="Cambria Math" w:hAnsi="Cambria Math"/>
                        <w:sz w:val="22"/>
                        <w:szCs w:val="22"/>
                        <w:lang w:val="es-CO"/>
                      </w:rPr>
                      <m:t>σ</m:t>
                    </m:r>
                  </m:e>
                  <m:sub>
                    <m:r>
                      <w:rPr>
                        <w:rFonts w:ascii="Cambria Math" w:hAnsi="Cambria Math"/>
                        <w:sz w:val="22"/>
                        <w:szCs w:val="22"/>
                        <w:lang w:val="es-CO"/>
                      </w:rPr>
                      <m:t>T+τ</m:t>
                    </m:r>
                  </m:sub>
                </m:sSub>
                <m:r>
                  <w:rPr>
                    <w:rFonts w:ascii="Cambria Math" w:hAnsi="Cambria Math"/>
                    <w:sz w:val="22"/>
                    <w:szCs w:val="22"/>
                    <w:lang w:val="es-CO"/>
                  </w:rPr>
                  <m:t>L</m:t>
                </m:r>
                <m:d>
                  <m:dPr>
                    <m:ctrlPr>
                      <w:rPr>
                        <w:rFonts w:ascii="Cambria Math" w:hAnsi="Cambria Math"/>
                        <w:i/>
                        <w:sz w:val="22"/>
                        <w:szCs w:val="22"/>
                        <w:lang w:val="es-CO"/>
                      </w:rPr>
                    </m:ctrlPr>
                  </m:dPr>
                  <m:e>
                    <m:r>
                      <w:rPr>
                        <w:rFonts w:ascii="Cambria Math" w:hAnsi="Cambria Math"/>
                        <w:sz w:val="22"/>
                        <w:szCs w:val="22"/>
                        <w:lang w:val="es-CO"/>
                      </w:rPr>
                      <m:t>Z</m:t>
                    </m:r>
                  </m:e>
                </m:d>
              </m:oMath>
            </m:oMathPara>
          </w:p>
        </w:tc>
        <w:tc>
          <w:tcPr>
            <w:tcW w:w="642" w:type="dxa"/>
          </w:tcPr>
          <w:p w:rsidR="00963E38" w:rsidP="002A6E27" w:rsidRDefault="00963E38" w14:paraId="2E0BE521" w14:textId="4088BF9A">
            <w:pPr>
              <w:pStyle w:val="Caption"/>
              <w:jc w:val="right"/>
              <w:rPr>
                <w:sz w:val="22"/>
                <w:szCs w:val="22"/>
                <w:lang w:val="es-CO"/>
              </w:rPr>
            </w:pPr>
            <w:r w:rsidRPr="00E513EB">
              <w:rPr>
                <w:sz w:val="22"/>
                <w:szCs w:val="22"/>
                <w:lang w:val="es-CO"/>
              </w:rPr>
              <w:t>(</w:t>
            </w:r>
            <w:r>
              <w:rPr>
                <w:sz w:val="22"/>
                <w:szCs w:val="22"/>
                <w:lang w:val="es-CO"/>
              </w:rPr>
              <w:t>6.1</w:t>
            </w:r>
            <w:r w:rsidRPr="00E513EB">
              <w:rPr>
                <w:sz w:val="22"/>
                <w:szCs w:val="22"/>
                <w:lang w:val="es-CO"/>
              </w:rPr>
              <w:t>)</w:t>
            </w:r>
          </w:p>
        </w:tc>
      </w:tr>
    </w:tbl>
    <w:p w:rsidRPr="00DA260A" w:rsidR="00963E38" w:rsidP="00D95EF9" w:rsidRDefault="00963E38" w14:paraId="53109CC7" w14:textId="77777777">
      <w:pPr>
        <w:pStyle w:val="Els-body-text"/>
        <w:keepNext w:val="0"/>
        <w:tabs>
          <w:tab w:val="left" w:pos="1332"/>
        </w:tabs>
        <w:ind w:right="-28" w:firstLine="0"/>
        <w:rPr>
          <w:sz w:val="22"/>
          <w:lang w:val="es-CO"/>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642"/>
      </w:tblGrid>
      <w:tr w:rsidR="00963E38" w:rsidTr="002A6E27" w14:paraId="4B1028FB" w14:textId="77777777">
        <w:tc>
          <w:tcPr>
            <w:tcW w:w="7655" w:type="dxa"/>
          </w:tcPr>
          <w:p w:rsidRPr="00E513EB" w:rsidR="00963E38" w:rsidP="002A6E27" w:rsidRDefault="00006EA4" w14:paraId="5AFDBE98" w14:textId="52669F92">
            <w:pPr>
              <w:pStyle w:val="Els-body-text"/>
              <w:spacing w:line="360" w:lineRule="auto"/>
              <w:rPr>
                <w:sz w:val="22"/>
                <w:szCs w:val="22"/>
                <w:lang w:val="es-CO"/>
              </w:rPr>
            </w:pPr>
            <m:oMathPara>
              <m:oMathParaPr>
                <m:jc m:val="center"/>
              </m:oMathParaPr>
              <m:oMath>
                <m:sSub>
                  <m:sSubPr>
                    <m:ctrlPr>
                      <w:rPr>
                        <w:rFonts w:ascii="Cambria Math" w:hAnsi="Cambria Math"/>
                        <w:i/>
                        <w:sz w:val="22"/>
                        <w:szCs w:val="22"/>
                        <w:lang w:val="es-CO"/>
                      </w:rPr>
                    </m:ctrlPr>
                  </m:sSubPr>
                  <m:e>
                    <m:r>
                      <w:rPr>
                        <w:rFonts w:ascii="Cambria Math" w:hAnsi="Cambria Math"/>
                        <w:sz w:val="22"/>
                        <w:szCs w:val="22"/>
                        <w:lang w:val="es-CO"/>
                      </w:rPr>
                      <m:t>σ</m:t>
                    </m:r>
                  </m:e>
                  <m:sub>
                    <m:r>
                      <w:rPr>
                        <w:rFonts w:ascii="Cambria Math" w:hAnsi="Cambria Math"/>
                        <w:sz w:val="22"/>
                        <w:szCs w:val="22"/>
                        <w:lang w:val="es-CO"/>
                      </w:rPr>
                      <m:t>T+τ</m:t>
                    </m:r>
                  </m:sub>
                </m:sSub>
                <m:r>
                  <w:rPr>
                    <w:rFonts w:ascii="Cambria Math" w:hAnsi="Cambria Math"/>
                    <w:sz w:val="22"/>
                    <w:szCs w:val="22"/>
                    <w:lang w:val="es-CO"/>
                  </w:rPr>
                  <m:t>=σ</m:t>
                </m:r>
                <m:rad>
                  <m:radPr>
                    <m:degHide m:val="1"/>
                    <m:ctrlPr>
                      <w:rPr>
                        <w:rFonts w:ascii="Cambria Math" w:hAnsi="Cambria Math"/>
                        <w:i/>
                        <w:sz w:val="22"/>
                        <w:szCs w:val="22"/>
                        <w:lang w:val="es-CO"/>
                      </w:rPr>
                    </m:ctrlPr>
                  </m:radPr>
                  <m:deg/>
                  <m:e>
                    <m:r>
                      <w:rPr>
                        <w:rFonts w:ascii="Cambria Math" w:hAnsi="Cambria Math"/>
                        <w:sz w:val="22"/>
                        <w:szCs w:val="22"/>
                        <w:lang w:val="es-CO"/>
                      </w:rPr>
                      <m:t>T+τ</m:t>
                    </m:r>
                  </m:e>
                </m:rad>
              </m:oMath>
            </m:oMathPara>
          </w:p>
        </w:tc>
        <w:tc>
          <w:tcPr>
            <w:tcW w:w="642" w:type="dxa"/>
          </w:tcPr>
          <w:p w:rsidR="00963E38" w:rsidP="002A6E27" w:rsidRDefault="00963E38" w14:paraId="5385B225" w14:textId="2FC894E7">
            <w:pPr>
              <w:pStyle w:val="Caption"/>
              <w:jc w:val="right"/>
              <w:rPr>
                <w:sz w:val="22"/>
                <w:szCs w:val="22"/>
                <w:lang w:val="es-CO"/>
              </w:rPr>
            </w:pPr>
            <w:r w:rsidRPr="00E513EB">
              <w:rPr>
                <w:sz w:val="22"/>
                <w:szCs w:val="22"/>
                <w:lang w:val="es-CO"/>
              </w:rPr>
              <w:t>(</w:t>
            </w:r>
            <w:r>
              <w:rPr>
                <w:sz w:val="22"/>
                <w:szCs w:val="22"/>
                <w:lang w:val="es-CO"/>
              </w:rPr>
              <w:t>6.2</w:t>
            </w:r>
            <w:r w:rsidRPr="00E513EB">
              <w:rPr>
                <w:sz w:val="22"/>
                <w:szCs w:val="22"/>
                <w:lang w:val="es-CO"/>
              </w:rPr>
              <w:t>)</w:t>
            </w:r>
          </w:p>
        </w:tc>
      </w:tr>
    </w:tbl>
    <w:p w:rsidRPr="00B012A8" w:rsidR="00B012A8" w:rsidP="00D61021" w:rsidRDefault="00623A9A" w14:paraId="23EBA501" w14:textId="10AE90E2">
      <w:pPr>
        <w:pStyle w:val="Els-body-text"/>
        <w:rPr>
          <w:sz w:val="22"/>
          <w:lang w:val="es-CO"/>
        </w:rPr>
      </w:pPr>
      <m:oMath>
        <m:r>
          <w:rPr>
            <w:rFonts w:ascii="Cambria Math" w:hAnsi="Cambria Math"/>
            <w:sz w:val="22"/>
            <w:szCs w:val="22"/>
            <w:lang w:val="es-CO"/>
          </w:rPr>
          <m:t>L</m:t>
        </m:r>
        <m:d>
          <m:dPr>
            <m:ctrlPr>
              <w:rPr>
                <w:rFonts w:ascii="Cambria Math" w:hAnsi="Cambria Math"/>
                <w:i/>
                <w:sz w:val="22"/>
                <w:szCs w:val="22"/>
                <w:lang w:val="es-CO"/>
              </w:rPr>
            </m:ctrlPr>
          </m:dPr>
          <m:e>
            <m:r>
              <w:rPr>
                <w:rFonts w:ascii="Cambria Math" w:hAnsi="Cambria Math"/>
                <w:sz w:val="22"/>
                <w:szCs w:val="22"/>
                <w:lang w:val="es-CO"/>
              </w:rPr>
              <m:t>Z</m:t>
            </m:r>
          </m:e>
        </m:d>
      </m:oMath>
      <w:r w:rsidR="00B012A8">
        <w:rPr>
          <w:rFonts w:hint="eastAsia"/>
          <w:sz w:val="22"/>
          <w:szCs w:val="22"/>
          <w:lang w:val="es-CO"/>
        </w:rPr>
        <w:t xml:space="preserve"> se ref</w:t>
      </w:r>
      <w:r w:rsidR="00B012A8">
        <w:rPr>
          <w:sz w:val="22"/>
          <w:szCs w:val="22"/>
          <w:lang w:val="es-CO"/>
        </w:rPr>
        <w:t xml:space="preserve">iere a la </w:t>
      </w:r>
      <w:r w:rsidRPr="00FD1DA6" w:rsidR="00B012A8">
        <w:rPr>
          <w:lang w:val="es-CO"/>
        </w:rPr>
        <w:t>función de perdida estándar.</w:t>
      </w:r>
      <w:r w:rsidR="00B012A8">
        <w:rPr>
          <w:lang w:val="es-CO"/>
        </w:rPr>
        <w:t xml:space="preserve"> Se puede calcular mediante Excel usando la ecuación </w:t>
      </w:r>
      <m:oMath>
        <m:r>
          <w:rPr>
            <w:rFonts w:ascii="Cambria Math" w:hAnsi="Cambria Math"/>
            <w:lang w:val="es-CO"/>
          </w:rPr>
          <m:t>=NORM.S.DIST(B18,FALSE)-B18*(1-NORM.S.DIST(B18,TRUE))</m:t>
        </m:r>
      </m:oMath>
      <w:r w:rsidR="00B012A8">
        <w:rPr>
          <w:rFonts w:hint="eastAsia"/>
          <w:lang w:val="es-CO"/>
        </w:rPr>
        <w:t xml:space="preserve"> (6.</w:t>
      </w:r>
      <w:r w:rsidR="00E04912">
        <w:rPr>
          <w:lang w:val="es-CO"/>
        </w:rPr>
        <w:t>3</w:t>
      </w:r>
      <w:r w:rsidR="00B012A8">
        <w:rPr>
          <w:rFonts w:hint="eastAsia"/>
          <w:lang w:val="es-CO"/>
        </w:rPr>
        <w:t>)</w:t>
      </w:r>
    </w:p>
    <w:p w:rsidR="00EC4D09" w:rsidP="002A6E27" w:rsidRDefault="002C4AF9" w14:paraId="19585035" w14:textId="0ECD0C97">
      <w:pPr>
        <w:pStyle w:val="Els-body-text"/>
        <w:keepNext w:val="0"/>
        <w:tabs>
          <w:tab w:val="left" w:pos="1332"/>
        </w:tabs>
        <w:ind w:left="800" w:right="-28" w:firstLine="0"/>
        <w:rPr>
          <w:sz w:val="22"/>
          <w:lang w:val="es-CO"/>
        </w:rPr>
      </w:pPr>
      <m:oMathPara>
        <m:oMath>
          <m:r>
            <w:rPr>
              <w:rFonts w:ascii="Cambria Math" w:hAnsi="Cambria Math"/>
              <w:sz w:val="22"/>
              <w:szCs w:val="22"/>
              <w:lang w:val="es-CO"/>
            </w:rPr>
            <m:t>λ=Tasa de demanda</m:t>
          </m:r>
        </m:oMath>
      </m:oMathPara>
    </w:p>
    <w:p w:rsidR="002A6E27" w:rsidP="00EC4D09" w:rsidRDefault="00EC4D09" w14:paraId="77C8217E" w14:textId="74935D18">
      <w:pPr>
        <w:pStyle w:val="Els-body-text"/>
        <w:keepNext w:val="0"/>
        <w:tabs>
          <w:tab w:val="left" w:pos="1332"/>
        </w:tabs>
        <w:ind w:right="-28" w:firstLine="0"/>
        <w:rPr>
          <w:sz w:val="22"/>
          <w:lang w:val="es-CO"/>
        </w:rPr>
      </w:pPr>
      <w:r>
        <w:rPr>
          <w:sz w:val="22"/>
          <w:lang w:val="es-CO"/>
        </w:rPr>
        <w:t xml:space="preserve">Para poder calcular costos del modelo, se </w:t>
      </w:r>
      <w:r w:rsidR="00CA76A8">
        <w:rPr>
          <w:sz w:val="22"/>
          <w:lang w:val="es-CO"/>
        </w:rPr>
        <w:t>necesita</w:t>
      </w:r>
      <w:r>
        <w:rPr>
          <w:sz w:val="22"/>
          <w:lang w:val="es-CO"/>
        </w:rPr>
        <w:t xml:space="preserve"> las siguientes ecuaciones:</w:t>
      </w:r>
      <w:r>
        <w:rPr>
          <w:sz w:val="22"/>
          <w:lang w:val="es-CO"/>
        </w:rPr>
        <w:br/>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7655"/>
        <w:gridCol w:w="642"/>
      </w:tblGrid>
      <w:tr w:rsidR="002A6E27" w:rsidTr="002A6E27" w14:paraId="3A746861" w14:textId="77777777">
        <w:tc>
          <w:tcPr>
            <w:tcW w:w="7655" w:type="dxa"/>
          </w:tcPr>
          <w:p w:rsidRPr="00E513EB" w:rsidR="002A6E27" w:rsidP="002A6E27" w:rsidRDefault="002A6E27" w14:paraId="674AE91C" w14:textId="6038FAA4">
            <w:pPr>
              <w:pStyle w:val="Els-body-text"/>
              <w:spacing w:line="360" w:lineRule="auto"/>
              <w:rPr>
                <w:sz w:val="22"/>
                <w:szCs w:val="22"/>
                <w:lang w:val="es-CO"/>
              </w:rPr>
            </w:pPr>
            <m:oMathPara>
              <m:oMathParaPr>
                <m:jc m:val="center"/>
              </m:oMathParaPr>
              <m:oMath>
                <m:r>
                  <w:rPr>
                    <w:rFonts w:ascii="Cambria Math" w:hAnsi="Cambria Math"/>
                    <w:lang w:val="es-CO"/>
                  </w:rPr>
                  <m:t>Q=</m:t>
                </m:r>
                <m:rad>
                  <m:radPr>
                    <m:degHide m:val="1"/>
                    <m:ctrlPr>
                      <w:rPr>
                        <w:rFonts w:ascii="Cambria Math" w:hAnsi="Cambria Math"/>
                        <w:i/>
                        <w:lang w:val="es-CO"/>
                      </w:rPr>
                    </m:ctrlPr>
                  </m:radPr>
                  <m:deg/>
                  <m:e>
                    <m:f>
                      <m:fPr>
                        <m:type m:val="lin"/>
                        <m:ctrlPr>
                          <w:rPr>
                            <w:rFonts w:ascii="Cambria Math" w:hAnsi="Cambria Math"/>
                            <w:i/>
                            <w:lang w:val="es-CO"/>
                          </w:rPr>
                        </m:ctrlPr>
                      </m:fPr>
                      <m:num>
                        <m:r>
                          <w:rPr>
                            <w:rFonts w:ascii="Cambria Math" w:hAnsi="Cambria Math"/>
                            <w:lang w:val="es-CO"/>
                          </w:rPr>
                          <m:t>2K</m:t>
                        </m:r>
                        <m:r>
                          <w:rPr>
                            <w:rFonts w:ascii="Cambria Math" w:hAnsi="Cambria Math"/>
                            <w:szCs w:val="22"/>
                            <w:lang w:val="es-CO"/>
                          </w:rPr>
                          <m:t>λ</m:t>
                        </m:r>
                      </m:num>
                      <m:den>
                        <m:r>
                          <w:rPr>
                            <w:rFonts w:ascii="Cambria Math" w:hAnsi="Cambria Math"/>
                            <w:lang w:val="es-CO"/>
                          </w:rPr>
                          <m:t>h</m:t>
                        </m:r>
                      </m:den>
                    </m:f>
                    <m:r>
                      <w:rPr>
                        <w:rFonts w:ascii="Cambria Math" w:hAnsi="Cambria Math"/>
                        <w:szCs w:val="22"/>
                        <w:lang w:val="es-CO"/>
                      </w:rPr>
                      <m:t xml:space="preserve"> </m:t>
                    </m:r>
                  </m:e>
                </m:rad>
              </m:oMath>
            </m:oMathPara>
          </w:p>
        </w:tc>
        <w:tc>
          <w:tcPr>
            <w:tcW w:w="642" w:type="dxa"/>
          </w:tcPr>
          <w:p w:rsidR="002A6E27" w:rsidP="002A6E27" w:rsidRDefault="002A6E27" w14:paraId="3FDDC8FD" w14:textId="5E74AAEB">
            <w:pPr>
              <w:pStyle w:val="Caption"/>
              <w:jc w:val="right"/>
              <w:rPr>
                <w:sz w:val="22"/>
                <w:szCs w:val="22"/>
                <w:lang w:val="es-CO"/>
              </w:rPr>
            </w:pPr>
            <w:r w:rsidRPr="00E513EB">
              <w:rPr>
                <w:sz w:val="22"/>
                <w:szCs w:val="22"/>
                <w:lang w:val="es-CO"/>
              </w:rPr>
              <w:t>(</w:t>
            </w:r>
            <w:r>
              <w:rPr>
                <w:sz w:val="22"/>
                <w:szCs w:val="22"/>
                <w:lang w:val="es-CO"/>
              </w:rPr>
              <w:t>7</w:t>
            </w:r>
            <w:r w:rsidRPr="00E513EB">
              <w:rPr>
                <w:sz w:val="22"/>
                <w:szCs w:val="22"/>
                <w:lang w:val="es-CO"/>
              </w:rPr>
              <w:t>)</w:t>
            </w:r>
          </w:p>
        </w:tc>
      </w:tr>
      <w:tr w:rsidR="002A6E27" w:rsidTr="002A6E27" w14:paraId="1624611E" w14:textId="77777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55" w:type="dxa"/>
            <w:tcBorders>
              <w:top w:val="nil"/>
              <w:left w:val="nil"/>
              <w:bottom w:val="nil"/>
              <w:right w:val="nil"/>
            </w:tcBorders>
          </w:tcPr>
          <w:p w:rsidRPr="00E513EB" w:rsidR="002A6E27" w:rsidP="002A6E27" w:rsidRDefault="002A6E27" w14:paraId="0BAD248E" w14:textId="77777777">
            <w:pPr>
              <w:pStyle w:val="Els-body-text"/>
              <w:spacing w:line="360" w:lineRule="auto"/>
              <w:rPr>
                <w:sz w:val="22"/>
                <w:szCs w:val="22"/>
                <w:lang w:val="es-CO"/>
              </w:rPr>
            </w:pPr>
            <m:oMathPara>
              <m:oMathParaPr>
                <m:jc m:val="center"/>
              </m:oMathParaPr>
              <m:oMath>
                <m:r>
                  <w:rPr>
                    <w:rFonts w:ascii="Cambria Math" w:hAnsi="Cambria Math"/>
                    <w:lang w:val="es-CO"/>
                  </w:rPr>
                  <m:t>Costo de inventario=h(</m:t>
                </m:r>
                <m:f>
                  <m:fPr>
                    <m:type m:val="lin"/>
                    <m:ctrlPr>
                      <w:rPr>
                        <w:rFonts w:ascii="Cambria Math" w:hAnsi="Cambria Math"/>
                        <w:i/>
                        <w:lang w:val="es-CO"/>
                      </w:rPr>
                    </m:ctrlPr>
                  </m:fPr>
                  <m:num>
                    <m:r>
                      <w:rPr>
                        <w:rFonts w:ascii="Cambria Math" w:hAnsi="Cambria Math"/>
                        <w:lang w:val="es-CO"/>
                      </w:rPr>
                      <m:t>Q</m:t>
                    </m:r>
                  </m:num>
                  <m:den>
                    <m:r>
                      <w:rPr>
                        <w:rFonts w:ascii="Cambria Math" w:hAnsi="Cambria Math"/>
                        <w:lang w:val="es-CO"/>
                      </w:rPr>
                      <m:t>2</m:t>
                    </m:r>
                  </m:den>
                </m:f>
                <m:r>
                  <w:rPr>
                    <w:rFonts w:ascii="Cambria Math" w:hAnsi="Cambria Math"/>
                    <w:lang w:val="es-CO"/>
                  </w:rPr>
                  <m:t>+S-μ(T+</m:t>
                </m:r>
                <m:r>
                  <w:rPr>
                    <w:rFonts w:ascii="Cambria Math" w:hAnsi="Cambria Math"/>
                    <w:sz w:val="22"/>
                    <w:szCs w:val="22"/>
                    <w:lang w:val="es-CO"/>
                  </w:rPr>
                  <m:t>τ)</m:t>
                </m:r>
              </m:oMath>
            </m:oMathPara>
          </w:p>
          <w:p w:rsidRPr="00E513EB" w:rsidR="002A6E27" w:rsidP="00D61021" w:rsidRDefault="002A6E27" w14:paraId="31BE9A9F" w14:textId="02E0F895">
            <w:pPr>
              <w:pStyle w:val="Els-body-text"/>
              <w:spacing w:line="360" w:lineRule="auto"/>
              <w:ind w:firstLine="0"/>
              <w:rPr>
                <w:sz w:val="22"/>
                <w:szCs w:val="22"/>
                <w:lang w:val="es-CO"/>
              </w:rPr>
            </w:pPr>
          </w:p>
        </w:tc>
        <w:tc>
          <w:tcPr>
            <w:tcW w:w="642" w:type="dxa"/>
            <w:tcBorders>
              <w:top w:val="nil"/>
              <w:left w:val="nil"/>
              <w:bottom w:val="nil"/>
              <w:right w:val="nil"/>
            </w:tcBorders>
          </w:tcPr>
          <w:p w:rsidR="002A6E27" w:rsidP="002A6E27" w:rsidRDefault="002A6E27" w14:paraId="783EA3F2" w14:textId="1F4ED55F">
            <w:pPr>
              <w:pStyle w:val="Caption"/>
              <w:jc w:val="right"/>
              <w:rPr>
                <w:sz w:val="22"/>
                <w:szCs w:val="22"/>
                <w:lang w:val="es-CO"/>
              </w:rPr>
            </w:pPr>
            <w:r w:rsidRPr="00E513EB">
              <w:rPr>
                <w:sz w:val="22"/>
                <w:szCs w:val="22"/>
                <w:lang w:val="es-CO"/>
              </w:rPr>
              <w:t>(</w:t>
            </w:r>
            <w:r>
              <w:rPr>
                <w:sz w:val="22"/>
                <w:szCs w:val="22"/>
                <w:lang w:val="es-CO"/>
              </w:rPr>
              <w:t>8</w:t>
            </w:r>
            <w:r w:rsidRPr="00E513EB">
              <w:rPr>
                <w:sz w:val="22"/>
                <w:szCs w:val="22"/>
                <w:lang w:val="es-CO"/>
              </w:rPr>
              <w:t>)</w:t>
            </w:r>
          </w:p>
        </w:tc>
      </w:tr>
    </w:tbl>
    <w:p w:rsidRPr="002A6E27" w:rsidR="002A6E27" w:rsidP="00D61021" w:rsidRDefault="002A6E27" w14:paraId="40660A8B" w14:textId="73A394A1">
      <w:pPr>
        <w:pStyle w:val="Els-body-text"/>
        <w:keepNext w:val="0"/>
        <w:tabs>
          <w:tab w:val="left" w:pos="1332"/>
        </w:tabs>
        <w:ind w:right="-28" w:firstLine="0"/>
        <w:rPr>
          <w:lang w:val="es-CO"/>
        </w:rPr>
      </w:pPr>
    </w:p>
    <w:p w:rsidRPr="00085F30" w:rsidR="006F27BA" w:rsidP="00D61021" w:rsidRDefault="00085F30" w14:paraId="10E1AC2B" w14:textId="37ECCFDD">
      <w:pPr>
        <w:pStyle w:val="Els-body-text"/>
        <w:keepNext w:val="0"/>
        <w:tabs>
          <w:tab w:val="left" w:pos="1332"/>
        </w:tabs>
        <w:ind w:left="800" w:right="-28" w:firstLine="0"/>
        <w:jc w:val="left"/>
        <w:rPr>
          <w:lang w:val="es-CO"/>
        </w:rPr>
      </w:pPr>
      <m:oMath>
        <m:r>
          <w:rPr>
            <w:rFonts w:ascii="Cambria Math" w:hAnsi="Cambria Math"/>
            <w:lang w:val="es-CO"/>
          </w:rPr>
          <m:t>Costo de unidades faltantes=p*</m:t>
        </m:r>
        <m:f>
          <m:fPr>
            <m:type m:val="lin"/>
            <m:ctrlPr>
              <w:rPr>
                <w:rFonts w:ascii="Cambria Math" w:hAnsi="Cambria Math"/>
                <w:i/>
                <w:lang w:val="es-CO"/>
              </w:rPr>
            </m:ctrlPr>
          </m:fPr>
          <m:num>
            <m:r>
              <w:rPr>
                <w:rFonts w:ascii="Cambria Math" w:hAnsi="Cambria Math"/>
                <w:lang w:val="es-CO"/>
              </w:rPr>
              <m:t>n</m:t>
            </m:r>
            <m:d>
              <m:dPr>
                <m:ctrlPr>
                  <w:rPr>
                    <w:rFonts w:ascii="Cambria Math" w:hAnsi="Cambria Math"/>
                    <w:i/>
                    <w:lang w:val="es-CO"/>
                  </w:rPr>
                </m:ctrlPr>
              </m:dPr>
              <m:e>
                <m:r>
                  <w:rPr>
                    <w:rFonts w:ascii="Cambria Math" w:hAnsi="Cambria Math"/>
                    <w:lang w:val="es-CO"/>
                  </w:rPr>
                  <m:t>S</m:t>
                </m:r>
              </m:e>
            </m:d>
          </m:num>
          <m:den>
            <m:r>
              <w:rPr>
                <w:rFonts w:ascii="Cambria Math" w:hAnsi="Cambria Math"/>
                <w:lang w:val="es-CO"/>
              </w:rPr>
              <m:t>T</m:t>
            </m:r>
          </m:den>
        </m:f>
      </m:oMath>
      <w:r w:rsidR="006F27BA">
        <w:rPr>
          <w:lang w:val="es-CO"/>
        </w:rPr>
        <w:tab/>
      </w:r>
      <w:r w:rsidR="006F27BA">
        <w:rPr>
          <w:lang w:val="es-CO"/>
        </w:rPr>
        <w:tab/>
      </w:r>
      <w:r w:rsidR="006F27BA">
        <w:rPr>
          <w:lang w:val="es-CO"/>
        </w:rPr>
        <w:tab/>
      </w:r>
      <w:r w:rsidR="006F27BA">
        <w:rPr>
          <w:lang w:val="es-CO"/>
        </w:rPr>
        <w:tab/>
      </w:r>
      <w:r w:rsidR="006F27BA">
        <w:rPr>
          <w:lang w:val="es-CO"/>
        </w:rPr>
        <w:tab/>
      </w:r>
      <w:r w:rsidR="006F27BA">
        <w:rPr>
          <w:lang w:val="es-CO"/>
        </w:rPr>
        <w:t>(9)</w:t>
      </w:r>
    </w:p>
    <w:p w:rsidRPr="00B012A8" w:rsidR="00FD1DA6" w:rsidP="00EC4D09" w:rsidRDefault="00FD1DA6" w14:paraId="3FAB7683" w14:textId="77777777">
      <w:pPr>
        <w:pStyle w:val="Els-body-text"/>
        <w:keepNext w:val="0"/>
        <w:tabs>
          <w:tab w:val="left" w:pos="1332"/>
        </w:tabs>
        <w:ind w:right="-28" w:firstLine="0"/>
        <w:rPr>
          <w:sz w:val="22"/>
          <w:lang w:val="es-CO"/>
        </w:rPr>
      </w:pPr>
    </w:p>
    <w:p w:rsidRPr="00512E5D" w:rsidR="00512E5D" w:rsidP="3A36E8B8" w:rsidRDefault="3A36E8B8" w14:paraId="1DC3276B" w14:textId="6EC7CE92">
      <w:pPr>
        <w:pStyle w:val="Els-1storder-head"/>
        <w:numPr>
          <w:ilvl w:val="0"/>
          <w:numId w:val="29"/>
        </w:numPr>
        <w:ind w:left="0" w:firstLine="0"/>
        <w:rPr>
          <w:sz w:val="22"/>
          <w:szCs w:val="22"/>
          <w:lang w:val="es-CO"/>
        </w:rPr>
      </w:pPr>
      <w:r w:rsidRPr="3A36E8B8">
        <w:rPr>
          <w:sz w:val="22"/>
          <w:szCs w:val="22"/>
          <w:lang w:val="es-CO"/>
        </w:rPr>
        <w:t>Diagnóstico</w:t>
      </w:r>
    </w:p>
    <w:p w:rsidR="00E3246C" w:rsidP="66644306" w:rsidRDefault="66644306" w14:paraId="3BDA1C51" w14:textId="236749BB">
      <w:pPr>
        <w:pStyle w:val="Els-body-text"/>
        <w:keepNext w:val="0"/>
        <w:ind w:right="-28"/>
        <w:rPr>
          <w:sz w:val="22"/>
          <w:szCs w:val="22"/>
          <w:lang w:val="es-CO"/>
        </w:rPr>
      </w:pPr>
      <w:r w:rsidRPr="66644306">
        <w:rPr>
          <w:sz w:val="22"/>
          <w:szCs w:val="22"/>
          <w:lang w:val="es-CO"/>
        </w:rPr>
        <w:t xml:space="preserve">Para comprender la situación actual de la empresa, creímos conveniente como primera instancia tener un encuentro con la administradora con tres propósitos; el primero pedirle los datos de inventario y ventas que se tenían hasta ese momento, el segundo para preguntarle cuales eran las problemáticas que el identificaba en la operación de la empresa y el tercero para pedir el aval para realizar siete visitas, en la cuales tuviéramos total libertad de tomar diversos datos. </w:t>
      </w:r>
    </w:p>
    <w:p w:rsidR="00E3246C" w:rsidP="001A22A5" w:rsidRDefault="00E81C7D" w14:paraId="58BAE5AD" w14:textId="27445743">
      <w:pPr>
        <w:pStyle w:val="Els-body-text"/>
        <w:keepNext w:val="0"/>
        <w:ind w:right="-28"/>
        <w:rPr>
          <w:sz w:val="22"/>
          <w:lang w:val="es-CO"/>
        </w:rPr>
      </w:pPr>
      <w:r w:rsidRPr="005C23EF">
        <w:rPr>
          <w:noProof/>
          <w:lang w:eastAsia="ko-KR"/>
        </w:rPr>
        <w:drawing>
          <wp:anchor distT="0" distB="0" distL="114300" distR="114300" simplePos="0" relativeHeight="251658244" behindDoc="0" locked="0" layoutInCell="1" allowOverlap="1" wp14:anchorId="6E7847EC" wp14:editId="61B26830">
            <wp:simplePos x="0" y="0"/>
            <wp:positionH relativeFrom="column">
              <wp:posOffset>2013070</wp:posOffset>
            </wp:positionH>
            <wp:positionV relativeFrom="paragraph">
              <wp:posOffset>291100</wp:posOffset>
            </wp:positionV>
            <wp:extent cx="1689915" cy="2434975"/>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7228" cy="2445512"/>
                    </a:xfrm>
                    <a:prstGeom prst="rect">
                      <a:avLst/>
                    </a:prstGeom>
                  </pic:spPr>
                </pic:pic>
              </a:graphicData>
            </a:graphic>
            <wp14:sizeRelH relativeFrom="page">
              <wp14:pctWidth>0</wp14:pctWidth>
            </wp14:sizeRelH>
            <wp14:sizeRelV relativeFrom="page">
              <wp14:pctHeight>0</wp14:pctHeight>
            </wp14:sizeRelV>
          </wp:anchor>
        </w:drawing>
      </w:r>
      <w:r w:rsidRPr="15160E63" w:rsidR="006C464F">
        <w:rPr>
          <w:sz w:val="22"/>
          <w:szCs w:val="22"/>
          <w:lang w:val="es-CO"/>
        </w:rPr>
        <w:t>Gracias al tiempo de</w:t>
      </w:r>
      <w:r w:rsidRPr="15160E63" w:rsidR="00E3246C">
        <w:rPr>
          <w:sz w:val="22"/>
          <w:szCs w:val="22"/>
          <w:lang w:val="es-CO"/>
        </w:rPr>
        <w:t xml:space="preserve"> las visitas realizadas</w:t>
      </w:r>
      <w:r w:rsidRPr="15160E63" w:rsidR="006C464F">
        <w:rPr>
          <w:sz w:val="22"/>
          <w:szCs w:val="22"/>
          <w:lang w:val="es-CO"/>
        </w:rPr>
        <w:t xml:space="preserve">, logramos </w:t>
      </w:r>
      <w:r w:rsidRPr="15160E63" w:rsidR="00BB117A">
        <w:rPr>
          <w:sz w:val="22"/>
          <w:szCs w:val="22"/>
          <w:lang w:val="es-CO"/>
        </w:rPr>
        <w:t>entender el modelo productivo de esta comercializadora</w:t>
      </w:r>
      <w:r w:rsidRPr="15160E63" w:rsidR="00E3246C">
        <w:rPr>
          <w:sz w:val="22"/>
          <w:szCs w:val="22"/>
          <w:lang w:val="es-CO"/>
        </w:rPr>
        <w:t xml:space="preserve">, ver fig 1. </w:t>
      </w:r>
    </w:p>
    <w:p w:rsidR="001A22A5" w:rsidP="001A22A5" w:rsidRDefault="001A22A5" w14:paraId="39B0A5ED" w14:textId="7E03012C">
      <w:pPr>
        <w:pStyle w:val="Els-body-text"/>
        <w:keepNext w:val="0"/>
        <w:ind w:left="720" w:right="-28" w:firstLine="0"/>
        <w:rPr>
          <w:sz w:val="22"/>
          <w:lang w:val="es-CO"/>
        </w:rPr>
      </w:pPr>
    </w:p>
    <w:p w:rsidR="001A22A5" w:rsidP="001A22A5" w:rsidRDefault="001A22A5" w14:paraId="48DA3AEE" w14:textId="015EE4F0">
      <w:pPr>
        <w:pStyle w:val="Els-body-text"/>
        <w:keepNext w:val="0"/>
        <w:ind w:left="720" w:right="-28" w:firstLine="0"/>
        <w:rPr>
          <w:sz w:val="22"/>
          <w:lang w:val="es-CO"/>
        </w:rPr>
      </w:pPr>
    </w:p>
    <w:p w:rsidR="001A22A5" w:rsidP="001A22A5" w:rsidRDefault="001A22A5" w14:paraId="1B49C328" w14:textId="26597508">
      <w:pPr>
        <w:pStyle w:val="Els-body-text"/>
        <w:keepNext w:val="0"/>
        <w:ind w:left="720" w:right="-28" w:firstLine="0"/>
        <w:rPr>
          <w:sz w:val="22"/>
          <w:lang w:val="es-CO"/>
        </w:rPr>
      </w:pPr>
    </w:p>
    <w:p w:rsidR="001A22A5" w:rsidP="001A22A5" w:rsidRDefault="001A22A5" w14:paraId="1644664B" w14:textId="2518AB24">
      <w:pPr>
        <w:pStyle w:val="Els-body-text"/>
        <w:keepNext w:val="0"/>
        <w:ind w:left="720" w:right="-28" w:firstLine="0"/>
        <w:rPr>
          <w:sz w:val="22"/>
          <w:lang w:val="es-CO"/>
        </w:rPr>
      </w:pPr>
    </w:p>
    <w:p w:rsidR="00392A36" w:rsidP="001A22A5" w:rsidRDefault="00392A36" w14:paraId="2CE98C52" w14:textId="4354CCDF">
      <w:pPr>
        <w:pStyle w:val="Els-body-text"/>
        <w:keepNext w:val="0"/>
        <w:ind w:left="720" w:right="-28" w:firstLine="0"/>
        <w:rPr>
          <w:sz w:val="22"/>
          <w:lang w:val="es-CO"/>
        </w:rPr>
      </w:pPr>
    </w:p>
    <w:p w:rsidR="00392A36" w:rsidP="001A22A5" w:rsidRDefault="00392A36" w14:paraId="50ACA6BF" w14:textId="77777777">
      <w:pPr>
        <w:pStyle w:val="Els-body-text"/>
        <w:keepNext w:val="0"/>
        <w:ind w:left="720" w:right="-28" w:firstLine="0"/>
        <w:rPr>
          <w:sz w:val="22"/>
          <w:lang w:val="es-CO"/>
        </w:rPr>
      </w:pPr>
    </w:p>
    <w:p w:rsidR="00392A36" w:rsidP="001A22A5" w:rsidRDefault="00392A36" w14:paraId="4CA8662B" w14:textId="77777777">
      <w:pPr>
        <w:pStyle w:val="Els-body-text"/>
        <w:keepNext w:val="0"/>
        <w:ind w:left="720" w:right="-28" w:firstLine="0"/>
        <w:rPr>
          <w:sz w:val="22"/>
          <w:lang w:val="es-CO"/>
        </w:rPr>
      </w:pPr>
    </w:p>
    <w:p w:rsidR="00392A36" w:rsidP="001A22A5" w:rsidRDefault="00392A36" w14:paraId="6C754DC7" w14:textId="77777777">
      <w:pPr>
        <w:pStyle w:val="Els-body-text"/>
        <w:keepNext w:val="0"/>
        <w:ind w:left="720" w:right="-28" w:firstLine="0"/>
        <w:rPr>
          <w:sz w:val="22"/>
          <w:lang w:val="es-CO"/>
        </w:rPr>
      </w:pPr>
    </w:p>
    <w:p w:rsidR="001A22A5" w:rsidP="001A22A5" w:rsidRDefault="001A22A5" w14:paraId="17685AC4" w14:textId="3B6FF19C">
      <w:pPr>
        <w:pStyle w:val="Els-body-text"/>
        <w:keepNext w:val="0"/>
        <w:ind w:left="720" w:right="-28" w:firstLine="0"/>
        <w:rPr>
          <w:sz w:val="22"/>
          <w:lang w:val="es-CO"/>
        </w:rPr>
      </w:pPr>
    </w:p>
    <w:p w:rsidR="001A22A5" w:rsidP="001A22A5" w:rsidRDefault="001A22A5" w14:paraId="4D0B4FE3" w14:textId="446C2CB4">
      <w:pPr>
        <w:pStyle w:val="Els-body-text"/>
        <w:keepNext w:val="0"/>
        <w:ind w:left="720" w:right="-28" w:firstLine="0"/>
        <w:rPr>
          <w:sz w:val="22"/>
          <w:lang w:val="es-CO"/>
        </w:rPr>
      </w:pPr>
    </w:p>
    <w:p w:rsidR="001A22A5" w:rsidP="001A22A5" w:rsidRDefault="001A22A5" w14:paraId="37E85347" w14:textId="12317139">
      <w:pPr>
        <w:pStyle w:val="Els-body-text"/>
        <w:keepNext w:val="0"/>
        <w:ind w:left="720" w:right="-28" w:firstLine="0"/>
        <w:rPr>
          <w:sz w:val="22"/>
          <w:lang w:val="es-CO"/>
        </w:rPr>
      </w:pPr>
    </w:p>
    <w:p w:rsidR="001A22A5" w:rsidP="001A22A5" w:rsidRDefault="001A22A5" w14:paraId="443CAB6F" w14:textId="7BDAC085">
      <w:pPr>
        <w:pStyle w:val="Els-body-text"/>
        <w:keepNext w:val="0"/>
        <w:ind w:left="720" w:right="-28" w:firstLine="0"/>
        <w:rPr>
          <w:sz w:val="22"/>
          <w:lang w:val="es-CO"/>
        </w:rPr>
      </w:pPr>
    </w:p>
    <w:p w:rsidR="001A22A5" w:rsidP="00E81C7D" w:rsidRDefault="001A22A5" w14:paraId="7E44A024" w14:textId="3BCD62B1">
      <w:pPr>
        <w:pStyle w:val="Els-body-text"/>
        <w:keepNext w:val="0"/>
        <w:ind w:right="-28" w:firstLine="0"/>
        <w:rPr>
          <w:sz w:val="22"/>
          <w:lang w:val="es-CO"/>
        </w:rPr>
      </w:pPr>
    </w:p>
    <w:p w:rsidRPr="001A22A5" w:rsidR="0020061C" w:rsidP="001A22A5" w:rsidRDefault="0020061C" w14:paraId="514FF246" w14:textId="77777777">
      <w:pPr>
        <w:pStyle w:val="Els-body-text"/>
        <w:keepNext w:val="0"/>
        <w:ind w:left="720" w:right="-28" w:firstLine="0"/>
        <w:rPr>
          <w:sz w:val="22"/>
          <w:lang w:val="es-CO"/>
        </w:rPr>
      </w:pPr>
    </w:p>
    <w:p w:rsidR="00E81C7D" w:rsidP="001A22A5" w:rsidRDefault="00E81C7D" w14:paraId="016A769D" w14:textId="77777777">
      <w:pPr>
        <w:pStyle w:val="Els-body-text"/>
        <w:keepNext w:val="0"/>
        <w:ind w:left="360" w:right="-28" w:firstLine="0"/>
        <w:rPr>
          <w:sz w:val="16"/>
          <w:szCs w:val="16"/>
          <w:lang w:val="es-CO"/>
        </w:rPr>
      </w:pPr>
    </w:p>
    <w:p w:rsidR="00E81C7D" w:rsidP="001A22A5" w:rsidRDefault="00E81C7D" w14:paraId="0D789AC4" w14:textId="77777777">
      <w:pPr>
        <w:pStyle w:val="Els-body-text"/>
        <w:keepNext w:val="0"/>
        <w:ind w:left="360" w:right="-28" w:firstLine="0"/>
        <w:rPr>
          <w:sz w:val="16"/>
          <w:szCs w:val="16"/>
          <w:lang w:val="es-CO"/>
        </w:rPr>
      </w:pPr>
    </w:p>
    <w:p w:rsidR="001A22A5" w:rsidP="66644306" w:rsidRDefault="66644306" w14:paraId="77D09D3C" w14:textId="1C2B9B19">
      <w:pPr>
        <w:pStyle w:val="Els-body-text"/>
        <w:keepNext w:val="0"/>
        <w:ind w:left="360" w:right="-28" w:firstLine="0"/>
        <w:rPr>
          <w:sz w:val="16"/>
          <w:szCs w:val="16"/>
          <w:lang w:val="es-CO"/>
        </w:rPr>
      </w:pPr>
      <w:r w:rsidRPr="66644306">
        <w:rPr>
          <w:sz w:val="16"/>
          <w:szCs w:val="16"/>
          <w:lang w:val="es-CO"/>
        </w:rPr>
        <w:t>Fig. 1. Diagrama del proceso productivo de Chazos y Tornillos</w:t>
      </w:r>
    </w:p>
    <w:p w:rsidRPr="00A1498C" w:rsidR="00E81C7D" w:rsidP="001A22A5" w:rsidRDefault="00E81C7D" w14:paraId="0F1669A3" w14:textId="77777777">
      <w:pPr>
        <w:pStyle w:val="Els-body-text"/>
        <w:keepNext w:val="0"/>
        <w:ind w:left="360" w:right="-28" w:firstLine="0"/>
        <w:rPr>
          <w:sz w:val="16"/>
          <w:szCs w:val="16"/>
          <w:lang w:val="es-CO"/>
        </w:rPr>
      </w:pPr>
    </w:p>
    <w:p w:rsidR="000A5FCD" w:rsidP="00241DDE" w:rsidRDefault="000A5FCD" w14:paraId="3AD5DF26" w14:textId="294BAF27">
      <w:pPr>
        <w:pStyle w:val="Els-body-text"/>
        <w:keepNext w:val="0"/>
        <w:ind w:right="-28"/>
        <w:rPr>
          <w:sz w:val="22"/>
          <w:lang w:val="es-CO"/>
        </w:rPr>
      </w:pPr>
      <w:r>
        <w:rPr>
          <w:sz w:val="22"/>
          <w:lang w:val="es-CO"/>
        </w:rPr>
        <w:t xml:space="preserve">Partiendo desde el conocimiento de este diagrama de procesos y las problemáticas mencionadas por </w:t>
      </w:r>
      <w:r w:rsidR="00EA0B22">
        <w:rPr>
          <w:sz w:val="22"/>
          <w:lang w:val="es-CO"/>
        </w:rPr>
        <w:t>la</w:t>
      </w:r>
      <w:r>
        <w:rPr>
          <w:sz w:val="22"/>
          <w:lang w:val="es-CO"/>
        </w:rPr>
        <w:t xml:space="preserve"> administrador</w:t>
      </w:r>
      <w:r w:rsidR="00EA0B22">
        <w:rPr>
          <w:sz w:val="22"/>
          <w:lang w:val="es-CO"/>
        </w:rPr>
        <w:t>a</w:t>
      </w:r>
      <w:r>
        <w:rPr>
          <w:sz w:val="22"/>
          <w:lang w:val="es-CO"/>
        </w:rPr>
        <w:t xml:space="preserve">, </w:t>
      </w:r>
      <w:r w:rsidR="00C17826">
        <w:rPr>
          <w:sz w:val="22"/>
          <w:lang w:val="es-CO"/>
        </w:rPr>
        <w:t>reconocimos cuatro problemas.</w:t>
      </w:r>
    </w:p>
    <w:p w:rsidR="00C17826" w:rsidP="00241DDE" w:rsidRDefault="00C17826" w14:paraId="7EF7C003" w14:textId="1453DFCB">
      <w:pPr>
        <w:pStyle w:val="Els-body-text"/>
        <w:keepNext w:val="0"/>
        <w:ind w:right="-28"/>
        <w:rPr>
          <w:sz w:val="22"/>
          <w:lang w:val="es-CO"/>
        </w:rPr>
      </w:pPr>
      <w:r>
        <w:rPr>
          <w:sz w:val="22"/>
          <w:lang w:val="es-CO"/>
        </w:rPr>
        <w:t>El primero se r</w:t>
      </w:r>
      <w:r w:rsidR="00045BBA">
        <w:rPr>
          <w:sz w:val="22"/>
          <w:lang w:val="es-CO"/>
        </w:rPr>
        <w:t xml:space="preserve">efiere </w:t>
      </w:r>
      <w:r w:rsidR="00325A68">
        <w:rPr>
          <w:sz w:val="22"/>
          <w:lang w:val="es-CO"/>
        </w:rPr>
        <w:t>a alzas de precios por parte de los proveedores</w:t>
      </w:r>
      <w:r w:rsidR="00045BBA">
        <w:rPr>
          <w:sz w:val="22"/>
          <w:lang w:val="es-CO"/>
        </w:rPr>
        <w:t>,</w:t>
      </w:r>
      <w:r w:rsidR="00325A68">
        <w:rPr>
          <w:sz w:val="22"/>
          <w:lang w:val="es-CO"/>
        </w:rPr>
        <w:t xml:space="preserve"> </w:t>
      </w:r>
      <w:r w:rsidR="00DD6781">
        <w:rPr>
          <w:sz w:val="22"/>
          <w:lang w:val="es-CO"/>
        </w:rPr>
        <w:t>pues a</w:t>
      </w:r>
      <w:r w:rsidR="00A1498C">
        <w:rPr>
          <w:sz w:val="22"/>
          <w:lang w:val="es-CO"/>
        </w:rPr>
        <w:t xml:space="preserve">l realizar </w:t>
      </w:r>
      <w:r w:rsidR="00163211">
        <w:rPr>
          <w:sz w:val="22"/>
          <w:lang w:val="es-CO"/>
        </w:rPr>
        <w:t>la</w:t>
      </w:r>
      <w:r w:rsidR="00A1498C">
        <w:rPr>
          <w:sz w:val="22"/>
          <w:lang w:val="es-CO"/>
        </w:rPr>
        <w:t xml:space="preserve"> comparación del precio que la empresa estimaba que costaba una referencia </w:t>
      </w:r>
      <w:r w:rsidR="00EA0B22">
        <w:rPr>
          <w:sz w:val="22"/>
          <w:lang w:val="es-CO"/>
        </w:rPr>
        <w:t>específica</w:t>
      </w:r>
      <w:r w:rsidR="00DD6781">
        <w:rPr>
          <w:sz w:val="22"/>
          <w:lang w:val="es-CO"/>
        </w:rPr>
        <w:t xml:space="preserve">, </w:t>
      </w:r>
      <w:r w:rsidR="00A1498C">
        <w:rPr>
          <w:sz w:val="22"/>
          <w:lang w:val="es-CO"/>
        </w:rPr>
        <w:t xml:space="preserve">con el valor real se </w:t>
      </w:r>
      <w:r w:rsidR="00EA0B22">
        <w:rPr>
          <w:sz w:val="22"/>
          <w:lang w:val="es-CO"/>
        </w:rPr>
        <w:t>tenía</w:t>
      </w:r>
      <w:r w:rsidR="00DD6781">
        <w:rPr>
          <w:sz w:val="22"/>
          <w:lang w:val="es-CO"/>
        </w:rPr>
        <w:t xml:space="preserve"> </w:t>
      </w:r>
      <w:r w:rsidR="00A1498C">
        <w:rPr>
          <w:sz w:val="22"/>
          <w:lang w:val="es-CO"/>
        </w:rPr>
        <w:t>una diferencia</w:t>
      </w:r>
      <w:r w:rsidR="0043289B">
        <w:rPr>
          <w:sz w:val="22"/>
          <w:lang w:val="es-CO"/>
        </w:rPr>
        <w:t>,</w:t>
      </w:r>
      <w:r w:rsidR="00A1498C">
        <w:rPr>
          <w:sz w:val="22"/>
          <w:lang w:val="es-CO"/>
        </w:rPr>
        <w:t xml:space="preserve"> </w:t>
      </w:r>
      <w:r w:rsidR="00325A68">
        <w:rPr>
          <w:sz w:val="22"/>
          <w:lang w:val="es-CO"/>
        </w:rPr>
        <w:t>ver fig 2.</w:t>
      </w:r>
      <w:r w:rsidR="00DD6781">
        <w:rPr>
          <w:sz w:val="22"/>
          <w:lang w:val="es-CO"/>
        </w:rPr>
        <w:t xml:space="preserve"> Se pudo concluir que se estaba desestimando</w:t>
      </w:r>
      <w:r w:rsidR="004524AF">
        <w:rPr>
          <w:sz w:val="22"/>
          <w:lang w:val="es-CO"/>
        </w:rPr>
        <w:t xml:space="preserve"> el precio unitario de los productos</w:t>
      </w:r>
      <w:r w:rsidR="00204DCD">
        <w:rPr>
          <w:sz w:val="22"/>
          <w:lang w:val="es-CO"/>
        </w:rPr>
        <w:t>.</w:t>
      </w:r>
    </w:p>
    <w:p w:rsidR="00E81C7D" w:rsidP="00241DDE" w:rsidRDefault="00E81C7D" w14:paraId="70BD26DD" w14:textId="77777777">
      <w:pPr>
        <w:pStyle w:val="Els-body-text"/>
        <w:keepNext w:val="0"/>
        <w:ind w:right="-28"/>
        <w:rPr>
          <w:sz w:val="22"/>
          <w:lang w:val="es-CO"/>
        </w:rPr>
      </w:pPr>
    </w:p>
    <w:p w:rsidR="00A1498C" w:rsidP="00241DDE" w:rsidRDefault="00A1498C" w14:paraId="156E80C2" w14:textId="6AB34B55">
      <w:pPr>
        <w:pStyle w:val="Els-body-text"/>
        <w:keepNext w:val="0"/>
        <w:ind w:right="-28"/>
        <w:rPr>
          <w:sz w:val="22"/>
          <w:lang w:val="es-CO"/>
        </w:rPr>
      </w:pPr>
      <w:r w:rsidRPr="00A1498C">
        <w:rPr>
          <w:noProof/>
          <w:sz w:val="22"/>
          <w:lang w:eastAsia="ko-KR"/>
        </w:rPr>
        <w:drawing>
          <wp:anchor distT="0" distB="0" distL="114300" distR="114300" simplePos="0" relativeHeight="251658240" behindDoc="0" locked="0" layoutInCell="1" allowOverlap="1" wp14:anchorId="5F596120" wp14:editId="346EDCE9">
            <wp:simplePos x="0" y="0"/>
            <wp:positionH relativeFrom="column">
              <wp:posOffset>23927</wp:posOffset>
            </wp:positionH>
            <wp:positionV relativeFrom="paragraph">
              <wp:posOffset>70338</wp:posOffset>
            </wp:positionV>
            <wp:extent cx="2604734" cy="1616152"/>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0062" cy="1619458"/>
                    </a:xfrm>
                    <a:prstGeom prst="rect">
                      <a:avLst/>
                    </a:prstGeom>
                  </pic:spPr>
                </pic:pic>
              </a:graphicData>
            </a:graphic>
            <wp14:sizeRelH relativeFrom="page">
              <wp14:pctWidth>0</wp14:pctWidth>
            </wp14:sizeRelH>
            <wp14:sizeRelV relativeFrom="page">
              <wp14:pctHeight>0</wp14:pctHeight>
            </wp14:sizeRelV>
          </wp:anchor>
        </w:drawing>
      </w:r>
      <w:r w:rsidR="5D990242">
        <w:rPr/>
        <w:t/>
      </w:r>
      <w:r w:rsidR="1F799644">
        <w:rPr/>
        <w:t/>
      </w:r>
    </w:p>
    <w:p w:rsidR="00512E5D" w:rsidP="001A22A5" w:rsidRDefault="00087663" w14:paraId="024CA6C3" w14:textId="78F1B0B6">
      <w:pPr>
        <w:pStyle w:val="Els-body-text"/>
        <w:keepNext w:val="0"/>
        <w:ind w:right="-28"/>
        <w:rPr>
          <w:sz w:val="22"/>
          <w:lang w:val="es-CO"/>
        </w:rPr>
      </w:pPr>
      <w:r w:rsidRPr="005A2F9C">
        <w:rPr>
          <w:noProof/>
          <w:sz w:val="22"/>
          <w:lang w:eastAsia="ko-KR"/>
        </w:rPr>
        <w:drawing>
          <wp:anchor distT="0" distB="0" distL="114300" distR="114300" simplePos="0" relativeHeight="251658241" behindDoc="0" locked="0" layoutInCell="1" allowOverlap="1" wp14:anchorId="562AFF61" wp14:editId="238C9CB5">
            <wp:simplePos x="0" y="0"/>
            <wp:positionH relativeFrom="column">
              <wp:posOffset>2817955</wp:posOffset>
            </wp:positionH>
            <wp:positionV relativeFrom="paragraph">
              <wp:posOffset>13297</wp:posOffset>
            </wp:positionV>
            <wp:extent cx="2321169" cy="1383605"/>
            <wp:effectExtent l="0" t="0" r="3175" b="127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31570" cy="1389805"/>
                    </a:xfrm>
                    <a:prstGeom prst="rect">
                      <a:avLst/>
                    </a:prstGeom>
                  </pic:spPr>
                </pic:pic>
              </a:graphicData>
            </a:graphic>
            <wp14:sizeRelH relativeFrom="page">
              <wp14:pctWidth>0</wp14:pctWidth>
            </wp14:sizeRelH>
            <wp14:sizeRelV relativeFrom="page">
              <wp14:pctHeight>0</wp14:pctHeight>
            </wp14:sizeRelV>
          </wp:anchor>
        </w:drawing>
      </w:r>
      <w:r w:rsidR="5D990242">
        <w:rPr/>
        <w:t/>
      </w:r>
      <w:r w:rsidR="1F799644">
        <w:rPr/>
        <w:t/>
      </w:r>
    </w:p>
    <w:p w:rsidR="00A1498C" w:rsidP="001A22A5" w:rsidRDefault="00A1498C" w14:paraId="4E28DCF0" w14:textId="10F73047">
      <w:pPr>
        <w:pStyle w:val="Els-body-text"/>
        <w:keepNext w:val="0"/>
        <w:ind w:right="-28"/>
        <w:rPr>
          <w:sz w:val="22"/>
          <w:lang w:val="es-CO"/>
        </w:rPr>
      </w:pPr>
    </w:p>
    <w:p w:rsidR="00A1498C" w:rsidP="001A22A5" w:rsidRDefault="00A1498C" w14:paraId="696A0F07" w14:textId="5F2B65B2">
      <w:pPr>
        <w:pStyle w:val="Els-body-text"/>
        <w:keepNext w:val="0"/>
        <w:ind w:right="-28"/>
        <w:rPr>
          <w:sz w:val="22"/>
          <w:lang w:val="es-CO"/>
        </w:rPr>
      </w:pPr>
    </w:p>
    <w:p w:rsidR="00A1498C" w:rsidP="001A22A5" w:rsidRDefault="00A1498C" w14:paraId="46D1FAA7" w14:textId="34D6D82D">
      <w:pPr>
        <w:pStyle w:val="Els-body-text"/>
        <w:keepNext w:val="0"/>
        <w:ind w:right="-28"/>
        <w:rPr>
          <w:sz w:val="22"/>
          <w:lang w:val="es-CO"/>
        </w:rPr>
      </w:pPr>
    </w:p>
    <w:p w:rsidR="00A1498C" w:rsidP="001A22A5" w:rsidRDefault="00A1498C" w14:paraId="4040F7FD" w14:textId="519C484A">
      <w:pPr>
        <w:pStyle w:val="Els-body-text"/>
        <w:keepNext w:val="0"/>
        <w:ind w:right="-28"/>
        <w:rPr>
          <w:sz w:val="22"/>
          <w:lang w:val="es-CO"/>
        </w:rPr>
      </w:pPr>
    </w:p>
    <w:p w:rsidR="00A1498C" w:rsidP="001A22A5" w:rsidRDefault="00A1498C" w14:paraId="39B83411" w14:textId="0B822C0E">
      <w:pPr>
        <w:pStyle w:val="Els-body-text"/>
        <w:keepNext w:val="0"/>
        <w:ind w:right="-28"/>
        <w:rPr>
          <w:sz w:val="22"/>
          <w:lang w:val="es-CO"/>
        </w:rPr>
      </w:pPr>
    </w:p>
    <w:p w:rsidR="00A1498C" w:rsidP="001A22A5" w:rsidRDefault="00A1498C" w14:paraId="51D76F44" w14:textId="61238F2A">
      <w:pPr>
        <w:pStyle w:val="Els-body-text"/>
        <w:keepNext w:val="0"/>
        <w:ind w:right="-28"/>
        <w:rPr>
          <w:sz w:val="22"/>
          <w:lang w:val="es-CO"/>
        </w:rPr>
      </w:pPr>
    </w:p>
    <w:p w:rsidR="00A1498C" w:rsidP="001A22A5" w:rsidRDefault="00A1498C" w14:paraId="00151827" w14:textId="213DBD65">
      <w:pPr>
        <w:pStyle w:val="Els-body-text"/>
        <w:keepNext w:val="0"/>
        <w:ind w:right="-28"/>
        <w:rPr>
          <w:sz w:val="22"/>
          <w:lang w:val="es-CO"/>
        </w:rPr>
      </w:pPr>
    </w:p>
    <w:p w:rsidR="00A1498C" w:rsidP="001A22A5" w:rsidRDefault="00A1498C" w14:paraId="3C086B69" w14:textId="6E690CA1">
      <w:pPr>
        <w:pStyle w:val="Els-body-text"/>
        <w:keepNext w:val="0"/>
        <w:ind w:right="-28"/>
        <w:rPr>
          <w:sz w:val="22"/>
          <w:lang w:val="es-CO"/>
        </w:rPr>
      </w:pPr>
    </w:p>
    <w:p w:rsidR="00A1498C" w:rsidP="004524AF" w:rsidRDefault="00A1498C" w14:paraId="15E10007" w14:textId="2150FCE0">
      <w:pPr>
        <w:pStyle w:val="Els-body-text"/>
        <w:keepNext w:val="0"/>
        <w:ind w:right="-28" w:firstLine="0"/>
        <w:rPr>
          <w:sz w:val="22"/>
          <w:lang w:val="es-CO"/>
        </w:rPr>
      </w:pPr>
    </w:p>
    <w:p w:rsidR="004524AF" w:rsidP="15160E63" w:rsidRDefault="15160E63" w14:paraId="7060E57F" w14:textId="7ECE2B33">
      <w:pPr>
        <w:pStyle w:val="Els-body-text"/>
        <w:keepNext w:val="0"/>
        <w:ind w:left="360" w:right="-28" w:firstLine="0"/>
        <w:rPr>
          <w:sz w:val="16"/>
          <w:szCs w:val="16"/>
          <w:lang w:val="es-CO"/>
        </w:rPr>
      </w:pPr>
      <w:r w:rsidRPr="15160E63">
        <w:rPr>
          <w:sz w:val="16"/>
          <w:szCs w:val="16"/>
          <w:lang w:val="es-CO"/>
        </w:rPr>
        <w:t>Fig. 2. Diagrama de barras que compara el precio unitario estimado con el real de las cinco referencias más pedidas</w:t>
      </w:r>
    </w:p>
    <w:p w:rsidRPr="00A1498C" w:rsidR="00087663" w:rsidP="004524AF" w:rsidRDefault="00087663" w14:paraId="1B1C1882" w14:textId="1FE4F384">
      <w:pPr>
        <w:pStyle w:val="Els-body-text"/>
        <w:keepNext w:val="0"/>
        <w:ind w:left="360" w:right="-28" w:firstLine="0"/>
        <w:rPr>
          <w:sz w:val="16"/>
          <w:szCs w:val="16"/>
          <w:lang w:val="es-CO"/>
        </w:rPr>
      </w:pPr>
      <w:r w:rsidRPr="00A1498C">
        <w:rPr>
          <w:sz w:val="16"/>
          <w:szCs w:val="16"/>
          <w:lang w:val="es-CO"/>
        </w:rPr>
        <w:t xml:space="preserve">Fig. </w:t>
      </w:r>
      <w:r>
        <w:rPr>
          <w:sz w:val="16"/>
          <w:szCs w:val="16"/>
          <w:lang w:val="es-CO"/>
        </w:rPr>
        <w:t>3</w:t>
      </w:r>
      <w:r w:rsidRPr="00A1498C">
        <w:rPr>
          <w:sz w:val="16"/>
          <w:szCs w:val="16"/>
          <w:lang w:val="es-CO"/>
        </w:rPr>
        <w:t xml:space="preserve">. Diagrama </w:t>
      </w:r>
      <w:r>
        <w:rPr>
          <w:sz w:val="16"/>
          <w:szCs w:val="16"/>
          <w:lang w:val="es-CO"/>
        </w:rPr>
        <w:t>que muestra el porcentaje de pedidos con error de facturación.</w:t>
      </w:r>
    </w:p>
    <w:p w:rsidR="00A1498C" w:rsidP="001A22A5" w:rsidRDefault="00A1498C" w14:paraId="451B4724" w14:textId="12EE7B12">
      <w:pPr>
        <w:pStyle w:val="Els-body-text"/>
        <w:keepNext w:val="0"/>
        <w:ind w:right="-28"/>
        <w:rPr>
          <w:sz w:val="22"/>
          <w:lang w:val="es-CO"/>
        </w:rPr>
      </w:pPr>
    </w:p>
    <w:p w:rsidRPr="00087663" w:rsidR="004524AF" w:rsidP="66644306" w:rsidRDefault="66644306" w14:paraId="18EB5C53" w14:textId="02420539">
      <w:pPr>
        <w:pStyle w:val="Els-body-text"/>
        <w:keepNext w:val="0"/>
        <w:ind w:right="-28"/>
        <w:rPr>
          <w:sz w:val="22"/>
          <w:szCs w:val="22"/>
          <w:lang w:val="es-CO"/>
        </w:rPr>
      </w:pPr>
      <w:r w:rsidRPr="66644306">
        <w:rPr>
          <w:sz w:val="22"/>
          <w:szCs w:val="22"/>
          <w:lang w:val="es-CO"/>
        </w:rPr>
        <w:t>El segundo se remitía a errores que los empleados de la bodega incurrían en el momento de facturación de pedidos ingresando o eliminado cantidades de alguna referencia determinada, en el lapso de una semana se realizaron 87 pedidos de los cuales se presentó error de facturación en 15, ver fig 3.</w:t>
      </w:r>
    </w:p>
    <w:p w:rsidR="00087663" w:rsidP="001A22A5" w:rsidRDefault="00087663" w14:paraId="4A6BAF61" w14:textId="77777777">
      <w:pPr>
        <w:pStyle w:val="Els-body-text"/>
        <w:keepNext w:val="0"/>
        <w:ind w:right="-28"/>
        <w:rPr>
          <w:sz w:val="22"/>
          <w:lang w:val="es-CO"/>
        </w:rPr>
      </w:pPr>
    </w:p>
    <w:p w:rsidR="00C936DB" w:rsidP="00E81C7D" w:rsidRDefault="00AC5A53" w14:paraId="4AD11A8C" w14:textId="10D93F5B">
      <w:pPr>
        <w:pStyle w:val="Els-body-text"/>
        <w:keepNext w:val="0"/>
        <w:ind w:right="-28"/>
        <w:rPr>
          <w:sz w:val="22"/>
          <w:lang w:val="es-CO"/>
        </w:rPr>
      </w:pPr>
      <w:r>
        <w:rPr>
          <w:sz w:val="22"/>
          <w:lang w:val="es-CO"/>
        </w:rPr>
        <w:t xml:space="preserve">El tercero se </w:t>
      </w:r>
      <w:r w:rsidR="00087663">
        <w:rPr>
          <w:sz w:val="22"/>
          <w:lang w:val="es-CO"/>
        </w:rPr>
        <w:t>refiere a faltantes de referencias en la preparación de pedidos, se vio que est</w:t>
      </w:r>
      <w:r w:rsidR="00C936DB">
        <w:rPr>
          <w:sz w:val="22"/>
          <w:lang w:val="es-CO"/>
        </w:rPr>
        <w:t>e problema</w:t>
      </w:r>
      <w:r w:rsidR="00087663">
        <w:rPr>
          <w:sz w:val="22"/>
          <w:lang w:val="es-CO"/>
        </w:rPr>
        <w:t xml:space="preserve"> generaba demoras de en promedio una hora en el despacho de </w:t>
      </w:r>
      <w:r w:rsidR="00A42543">
        <w:rPr>
          <w:sz w:val="22"/>
          <w:lang w:val="es-CO"/>
        </w:rPr>
        <w:t>órdenes</w:t>
      </w:r>
      <w:r w:rsidR="00BA2AC9">
        <w:rPr>
          <w:sz w:val="22"/>
          <w:lang w:val="es-CO"/>
        </w:rPr>
        <w:t>, ver fig 4</w:t>
      </w:r>
      <w:r w:rsidR="00087663">
        <w:rPr>
          <w:sz w:val="22"/>
          <w:lang w:val="es-CO"/>
        </w:rPr>
        <w:t xml:space="preserve">. De igual manera, </w:t>
      </w:r>
      <w:r w:rsidR="00C936DB">
        <w:rPr>
          <w:sz w:val="22"/>
          <w:lang w:val="es-CO"/>
        </w:rPr>
        <w:t>en este caso se incurre en un costo extra por tener que transportarse</w:t>
      </w:r>
      <w:r w:rsidR="00BA2AC9">
        <w:rPr>
          <w:sz w:val="22"/>
          <w:lang w:val="es-CO"/>
        </w:rPr>
        <w:t>.</w:t>
      </w:r>
    </w:p>
    <w:p w:rsidR="00284FEE" w:rsidP="001A22A5" w:rsidRDefault="00284FEE" w14:paraId="287B91DB" w14:textId="27973D0D">
      <w:pPr>
        <w:pStyle w:val="Els-body-text"/>
        <w:keepNext w:val="0"/>
        <w:ind w:right="-28"/>
        <w:rPr>
          <w:sz w:val="22"/>
          <w:lang w:val="es-CO"/>
        </w:rPr>
      </w:pPr>
    </w:p>
    <w:p w:rsidR="00284FEE" w:rsidP="001A22A5" w:rsidRDefault="00E81C7D" w14:paraId="700DE1EE" w14:textId="1224DACC">
      <w:pPr>
        <w:pStyle w:val="Els-body-text"/>
        <w:keepNext w:val="0"/>
        <w:ind w:right="-28"/>
        <w:rPr>
          <w:sz w:val="22"/>
          <w:lang w:val="es-CO"/>
        </w:rPr>
      </w:pPr>
      <w:r w:rsidRPr="00BA2AC9">
        <w:rPr>
          <w:noProof/>
          <w:sz w:val="22"/>
          <w:lang w:eastAsia="ko-KR"/>
        </w:rPr>
        <w:drawing>
          <wp:anchor distT="0" distB="0" distL="114300" distR="114300" simplePos="0" relativeHeight="251658243" behindDoc="0" locked="0" layoutInCell="1" allowOverlap="1" wp14:anchorId="07346AC6" wp14:editId="7A2FF579">
            <wp:simplePos x="0" y="0"/>
            <wp:positionH relativeFrom="column">
              <wp:posOffset>2664538</wp:posOffset>
            </wp:positionH>
            <wp:positionV relativeFrom="paragraph">
              <wp:posOffset>-161405</wp:posOffset>
            </wp:positionV>
            <wp:extent cx="2604479" cy="1353015"/>
            <wp:effectExtent l="0" t="0" r="0" b="635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4479" cy="1353015"/>
                    </a:xfrm>
                    <a:prstGeom prst="rect">
                      <a:avLst/>
                    </a:prstGeom>
                  </pic:spPr>
                </pic:pic>
              </a:graphicData>
            </a:graphic>
            <wp14:sizeRelH relativeFrom="page">
              <wp14:pctWidth>0</wp14:pctWidth>
            </wp14:sizeRelH>
            <wp14:sizeRelV relativeFrom="page">
              <wp14:pctHeight>0</wp14:pctHeight>
            </wp14:sizeRelV>
          </wp:anchor>
        </w:drawing>
      </w:r>
      <w:r w:rsidRPr="00C936DB">
        <w:rPr>
          <w:noProof/>
          <w:sz w:val="22"/>
          <w:lang w:eastAsia="ko-KR"/>
        </w:rPr>
        <w:drawing>
          <wp:anchor distT="0" distB="0" distL="114300" distR="114300" simplePos="0" relativeHeight="251658242" behindDoc="0" locked="0" layoutInCell="1" allowOverlap="1" wp14:anchorId="25E35998" wp14:editId="5A86565B">
            <wp:simplePos x="0" y="0"/>
            <wp:positionH relativeFrom="column">
              <wp:posOffset>-221993</wp:posOffset>
            </wp:positionH>
            <wp:positionV relativeFrom="paragraph">
              <wp:posOffset>-280149</wp:posOffset>
            </wp:positionV>
            <wp:extent cx="2860782" cy="1516566"/>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0782" cy="1516566"/>
                    </a:xfrm>
                    <a:prstGeom prst="rect">
                      <a:avLst/>
                    </a:prstGeom>
                  </pic:spPr>
                </pic:pic>
              </a:graphicData>
            </a:graphic>
            <wp14:sizeRelH relativeFrom="page">
              <wp14:pctWidth>0</wp14:pctWidth>
            </wp14:sizeRelH>
            <wp14:sizeRelV relativeFrom="page">
              <wp14:pctHeight>0</wp14:pctHeight>
            </wp14:sizeRelV>
          </wp:anchor>
        </w:drawing>
      </w:r>
      <w:r w:rsidR="5D990242">
        <w:rPr/>
        <w:t/>
      </w:r>
      <w:r w:rsidR="1F799644">
        <w:rPr/>
        <w:t/>
      </w:r>
    </w:p>
    <w:p w:rsidR="00284FEE" w:rsidP="001A22A5" w:rsidRDefault="00284FEE" w14:paraId="49754B95" w14:textId="33E1724A">
      <w:pPr>
        <w:pStyle w:val="Els-body-text"/>
        <w:keepNext w:val="0"/>
        <w:ind w:right="-28"/>
        <w:rPr>
          <w:sz w:val="22"/>
          <w:lang w:val="es-CO"/>
        </w:rPr>
      </w:pPr>
    </w:p>
    <w:p w:rsidR="00284FEE" w:rsidP="001A22A5" w:rsidRDefault="00284FEE" w14:paraId="6AEA4E95" w14:textId="39D591D5">
      <w:pPr>
        <w:pStyle w:val="Els-body-text"/>
        <w:keepNext w:val="0"/>
        <w:ind w:right="-28"/>
        <w:rPr>
          <w:sz w:val="22"/>
          <w:lang w:val="es-CO"/>
        </w:rPr>
      </w:pPr>
    </w:p>
    <w:p w:rsidR="00284FEE" w:rsidP="001A22A5" w:rsidRDefault="00284FEE" w14:paraId="51485AD7" w14:textId="5FD1C85D">
      <w:pPr>
        <w:pStyle w:val="Els-body-text"/>
        <w:keepNext w:val="0"/>
        <w:ind w:right="-28"/>
        <w:rPr>
          <w:sz w:val="22"/>
          <w:lang w:val="es-CO"/>
        </w:rPr>
      </w:pPr>
    </w:p>
    <w:p w:rsidR="00284FEE" w:rsidP="001A22A5" w:rsidRDefault="00284FEE" w14:paraId="0E0084F6" w14:textId="44F9776E">
      <w:pPr>
        <w:pStyle w:val="Els-body-text"/>
        <w:keepNext w:val="0"/>
        <w:ind w:right="-28"/>
        <w:rPr>
          <w:sz w:val="22"/>
          <w:lang w:val="es-CO"/>
        </w:rPr>
      </w:pPr>
    </w:p>
    <w:p w:rsidR="00284FEE" w:rsidP="001A22A5" w:rsidRDefault="00284FEE" w14:paraId="31679B4B" w14:textId="6EBD4809">
      <w:pPr>
        <w:pStyle w:val="Els-body-text"/>
        <w:keepNext w:val="0"/>
        <w:ind w:right="-28"/>
        <w:rPr>
          <w:sz w:val="22"/>
          <w:lang w:val="es-CO"/>
        </w:rPr>
      </w:pPr>
    </w:p>
    <w:p w:rsidR="00284FEE" w:rsidP="00BA2AC9" w:rsidRDefault="00284FEE" w14:paraId="7C066BED" w14:textId="1D6753CB">
      <w:pPr>
        <w:pStyle w:val="Els-body-text"/>
        <w:keepNext w:val="0"/>
        <w:ind w:right="-28" w:firstLine="0"/>
        <w:rPr>
          <w:sz w:val="22"/>
          <w:lang w:val="es-CO"/>
        </w:rPr>
      </w:pPr>
    </w:p>
    <w:p w:rsidR="00284FEE" w:rsidP="001A22A5" w:rsidRDefault="00284FEE" w14:paraId="20064D6B" w14:textId="2CD4BDF7">
      <w:pPr>
        <w:pStyle w:val="Els-body-text"/>
        <w:keepNext w:val="0"/>
        <w:ind w:right="-28"/>
        <w:rPr>
          <w:sz w:val="22"/>
          <w:lang w:val="es-CO"/>
        </w:rPr>
      </w:pPr>
    </w:p>
    <w:p w:rsidR="00284FEE" w:rsidP="66644306" w:rsidRDefault="66644306" w14:paraId="26C2362E" w14:textId="683C1CA2">
      <w:pPr>
        <w:pStyle w:val="Els-body-text"/>
        <w:keepNext w:val="0"/>
        <w:ind w:left="360" w:right="-28" w:firstLine="0"/>
        <w:rPr>
          <w:sz w:val="16"/>
          <w:szCs w:val="16"/>
          <w:lang w:val="es-CO"/>
        </w:rPr>
      </w:pPr>
      <w:r w:rsidRPr="66644306">
        <w:rPr>
          <w:sz w:val="16"/>
          <w:szCs w:val="16"/>
          <w:lang w:val="es-CO"/>
        </w:rPr>
        <w:t>Fig. 4. Diagrama de dispersión que muestra los faltantes en cada una de las cinco referencias según el mes.</w:t>
      </w:r>
    </w:p>
    <w:p w:rsidRPr="00A1498C" w:rsidR="00284FEE" w:rsidP="00284FEE" w:rsidRDefault="00284FEE" w14:paraId="03A555A9" w14:textId="2C5FAAAA">
      <w:pPr>
        <w:pStyle w:val="Els-body-text"/>
        <w:keepNext w:val="0"/>
        <w:ind w:left="360" w:right="-28" w:firstLine="0"/>
        <w:rPr>
          <w:sz w:val="16"/>
          <w:szCs w:val="16"/>
          <w:lang w:val="es-CO"/>
        </w:rPr>
      </w:pPr>
      <w:r w:rsidRPr="00A1498C">
        <w:rPr>
          <w:sz w:val="16"/>
          <w:szCs w:val="16"/>
          <w:lang w:val="es-CO"/>
        </w:rPr>
        <w:t xml:space="preserve">Fig. </w:t>
      </w:r>
      <w:r w:rsidR="00BA2AC9">
        <w:rPr>
          <w:sz w:val="16"/>
          <w:szCs w:val="16"/>
          <w:lang w:val="es-CO"/>
        </w:rPr>
        <w:t>5</w:t>
      </w:r>
      <w:r w:rsidRPr="00A1498C">
        <w:rPr>
          <w:sz w:val="16"/>
          <w:szCs w:val="16"/>
          <w:lang w:val="es-CO"/>
        </w:rPr>
        <w:t xml:space="preserve">. Diagrama </w:t>
      </w:r>
      <w:r w:rsidR="00BA2AC9">
        <w:rPr>
          <w:sz w:val="16"/>
          <w:szCs w:val="16"/>
          <w:lang w:val="es-CO"/>
        </w:rPr>
        <w:t>de barras que compara las unidades en bodega con las existencias reportadas.</w:t>
      </w:r>
    </w:p>
    <w:p w:rsidR="00284FEE" w:rsidP="001A22A5" w:rsidRDefault="00284FEE" w14:paraId="78887A21" w14:textId="648C13F8">
      <w:pPr>
        <w:pStyle w:val="Els-body-text"/>
        <w:keepNext w:val="0"/>
        <w:ind w:right="-28"/>
        <w:rPr>
          <w:sz w:val="22"/>
          <w:lang w:val="es-CO"/>
        </w:rPr>
      </w:pPr>
    </w:p>
    <w:p w:rsidR="00BA2AC9" w:rsidP="001A22A5" w:rsidRDefault="00BA2AC9" w14:paraId="6CE6EBAE" w14:textId="0C641144">
      <w:pPr>
        <w:pStyle w:val="Els-body-text"/>
        <w:keepNext w:val="0"/>
        <w:ind w:right="-28"/>
        <w:rPr>
          <w:sz w:val="22"/>
          <w:lang w:val="es-CO"/>
        </w:rPr>
      </w:pPr>
      <w:r>
        <w:rPr>
          <w:sz w:val="22"/>
          <w:lang w:val="es-CO"/>
        </w:rPr>
        <w:t>El cuarto se remite a la falta de consistencia</w:t>
      </w:r>
      <w:r w:rsidR="00E81CE8">
        <w:rPr>
          <w:sz w:val="22"/>
          <w:lang w:val="es-CO"/>
        </w:rPr>
        <w:t xml:space="preserve"> en el inventario, esto debido a que se cuenta con un</w:t>
      </w:r>
      <w:r w:rsidR="00AA389A">
        <w:rPr>
          <w:sz w:val="22"/>
          <w:lang w:val="es-CO"/>
        </w:rPr>
        <w:t xml:space="preserve"> archivo</w:t>
      </w:r>
      <w:r w:rsidR="00E81CE8">
        <w:rPr>
          <w:sz w:val="22"/>
          <w:lang w:val="es-CO"/>
        </w:rPr>
        <w:t xml:space="preserve"> de MS Excel para registrar la cantidad de unidades de cada referencia que se compran y se venden diariamente, ver fig 5. Sin embargo, cuando se realizó el inventario no hay correspondencia entre los datos registrados en la h</w:t>
      </w:r>
      <w:r w:rsidR="00A42543">
        <w:rPr>
          <w:sz w:val="22"/>
          <w:lang w:val="es-CO"/>
        </w:rPr>
        <w:t>o</w:t>
      </w:r>
      <w:r w:rsidR="00E81CE8">
        <w:rPr>
          <w:sz w:val="22"/>
          <w:lang w:val="es-CO"/>
        </w:rPr>
        <w:t xml:space="preserve">ja de </w:t>
      </w:r>
      <w:r w:rsidR="00A42543">
        <w:rPr>
          <w:sz w:val="22"/>
          <w:lang w:val="es-CO"/>
        </w:rPr>
        <w:t>E</w:t>
      </w:r>
      <w:r w:rsidR="00E81CE8">
        <w:rPr>
          <w:sz w:val="22"/>
          <w:lang w:val="es-CO"/>
        </w:rPr>
        <w:t>xcel y las existencias en la bodega.</w:t>
      </w:r>
    </w:p>
    <w:p w:rsidR="00E81CE8" w:rsidP="001A22A5" w:rsidRDefault="00E81CE8" w14:paraId="377F694E" w14:textId="2DF7B2A0">
      <w:pPr>
        <w:pStyle w:val="Els-body-text"/>
        <w:keepNext w:val="0"/>
        <w:ind w:right="-28"/>
        <w:rPr>
          <w:sz w:val="22"/>
          <w:lang w:val="es-CO"/>
        </w:rPr>
      </w:pPr>
    </w:p>
    <w:p w:rsidR="00F40F3F" w:rsidP="009532CF" w:rsidRDefault="00F40F3F" w14:paraId="10B6DC24" w14:textId="4DB7B47D">
      <w:pPr>
        <w:pStyle w:val="Els-body-text"/>
        <w:keepNext w:val="0"/>
        <w:ind w:right="-28"/>
        <w:rPr>
          <w:sz w:val="22"/>
          <w:lang w:val="es-CO"/>
        </w:rPr>
      </w:pPr>
      <w:r w:rsidRPr="00F40F3F">
        <w:rPr>
          <w:sz w:val="22"/>
          <w:lang w:val="es-CO"/>
        </w:rPr>
        <w:t xml:space="preserve">Teniendo en cuenta los problemas mencionados anteriormente por la compañía, para verificar que estos sean los puntos importantes, decidimos realizar un diagrama de Pareto contando los errores que se cometieron en la semana del 11 al 16 de marzo, </w:t>
      </w:r>
      <w:r w:rsidR="00B26936">
        <w:rPr>
          <w:sz w:val="22"/>
          <w:lang w:val="es-CO"/>
        </w:rPr>
        <w:t>ver fig 6.</w:t>
      </w:r>
      <w:r w:rsidR="00872ECB">
        <w:rPr>
          <w:sz w:val="22"/>
          <w:lang w:val="es-CO"/>
        </w:rPr>
        <w:t xml:space="preserve"> Con esto podemos observar que la mayor cantidad de errores se concentran en las problemáticas de faltantes de referencia y en la falta de consistencia de inventarios. </w:t>
      </w:r>
    </w:p>
    <w:p w:rsidRPr="00F40F3F" w:rsidR="00B26936" w:rsidP="009532CF" w:rsidRDefault="00B26936" w14:paraId="1ED2EA4D" w14:textId="77777777">
      <w:pPr>
        <w:pStyle w:val="Els-body-text"/>
        <w:keepNext w:val="0"/>
        <w:ind w:right="-28"/>
        <w:rPr>
          <w:sz w:val="22"/>
          <w:lang w:val="es-CO"/>
        </w:rPr>
      </w:pPr>
    </w:p>
    <w:p w:rsidR="00F40F3F" w:rsidP="00F40F3F" w:rsidRDefault="00F40F3F" w14:paraId="64072FF9" w14:textId="2CE84171">
      <w:pPr>
        <w:pStyle w:val="Els-body-text"/>
        <w:keepNext w:val="0"/>
        <w:ind w:right="-28"/>
        <w:rPr>
          <w:sz w:val="22"/>
          <w:lang w:val="es-CO"/>
        </w:rPr>
      </w:pPr>
    </w:p>
    <w:p w:rsidR="00F40F3F" w:rsidP="00F40F3F" w:rsidRDefault="00F40F3F" w14:paraId="25F38F2B" w14:textId="38DDD871">
      <w:pPr>
        <w:pStyle w:val="Els-body-text"/>
        <w:keepNext w:val="0"/>
        <w:ind w:right="-28"/>
        <w:rPr>
          <w:sz w:val="22"/>
          <w:lang w:val="es-CO"/>
        </w:rPr>
      </w:pPr>
    </w:p>
    <w:p w:rsidRPr="00F40F3F" w:rsidR="00F40F3F" w:rsidP="00F40F3F" w:rsidRDefault="00B26936" w14:paraId="1950C63A" w14:textId="19AA9E4F">
      <w:pPr>
        <w:pStyle w:val="Els-body-text"/>
        <w:keepNext w:val="0"/>
        <w:ind w:right="-28"/>
        <w:rPr>
          <w:sz w:val="22"/>
          <w:lang w:val="es-CO"/>
        </w:rPr>
      </w:pPr>
      <w:r w:rsidRPr="00FA1E29">
        <w:rPr>
          <w:noProof/>
          <w:sz w:val="22"/>
          <w:lang w:eastAsia="ko-KR"/>
        </w:rPr>
        <w:drawing>
          <wp:anchor distT="0" distB="0" distL="114300" distR="114300" simplePos="0" relativeHeight="251658245" behindDoc="0" locked="0" layoutInCell="1" allowOverlap="1" wp14:anchorId="6839D499" wp14:editId="0AD2CF33">
            <wp:simplePos x="0" y="0"/>
            <wp:positionH relativeFrom="column">
              <wp:posOffset>318135</wp:posOffset>
            </wp:positionH>
            <wp:positionV relativeFrom="paragraph">
              <wp:posOffset>-357229</wp:posOffset>
            </wp:positionV>
            <wp:extent cx="2203766" cy="128427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03766" cy="1284270"/>
                    </a:xfrm>
                    <a:prstGeom prst="rect">
                      <a:avLst/>
                    </a:prstGeom>
                  </pic:spPr>
                </pic:pic>
              </a:graphicData>
            </a:graphic>
            <wp14:sizeRelH relativeFrom="page">
              <wp14:pctWidth>0</wp14:pctWidth>
            </wp14:sizeRelH>
            <wp14:sizeRelV relativeFrom="page">
              <wp14:pctHeight>0</wp14:pctHeight>
            </wp14:sizeRelV>
          </wp:anchor>
        </w:drawing>
      </w:r>
      <w:r w:rsidR="5D990242">
        <w:rPr/>
        <w:t/>
      </w:r>
      <w:r w:rsidR="1F799644">
        <w:rPr/>
        <w:t/>
      </w:r>
    </w:p>
    <w:p w:rsidR="00F40F3F" w:rsidP="00F40F3F" w:rsidRDefault="00F40F3F" w14:paraId="02C846AB" w14:textId="0A9C158C">
      <w:pPr>
        <w:pStyle w:val="Default"/>
        <w:ind w:left="720"/>
        <w:jc w:val="both"/>
        <w:rPr>
          <w:sz w:val="23"/>
          <w:szCs w:val="23"/>
          <w:lang w:val="es-CO"/>
        </w:rPr>
      </w:pPr>
    </w:p>
    <w:p w:rsidR="00E81CE8" w:rsidP="001A22A5" w:rsidRDefault="00E81CE8" w14:paraId="128C5D13" w14:textId="0E6D8F19">
      <w:pPr>
        <w:pStyle w:val="Els-body-text"/>
        <w:keepNext w:val="0"/>
        <w:ind w:right="-28"/>
        <w:rPr>
          <w:sz w:val="22"/>
          <w:lang w:val="es-CO"/>
        </w:rPr>
      </w:pPr>
    </w:p>
    <w:p w:rsidR="00BA2AC9" w:rsidP="001A22A5" w:rsidRDefault="00BA2AC9" w14:paraId="14A69870" w14:textId="16AE44AE">
      <w:pPr>
        <w:pStyle w:val="Els-body-text"/>
        <w:keepNext w:val="0"/>
        <w:ind w:right="-28"/>
        <w:rPr>
          <w:sz w:val="22"/>
          <w:lang w:val="es-CO"/>
        </w:rPr>
      </w:pPr>
    </w:p>
    <w:p w:rsidR="00B30AB1" w:rsidP="001A22A5" w:rsidRDefault="00B30AB1" w14:paraId="368D7525" w14:textId="59B6E6F3">
      <w:pPr>
        <w:pStyle w:val="Els-body-text"/>
        <w:keepNext w:val="0"/>
        <w:ind w:right="-28"/>
        <w:rPr>
          <w:sz w:val="22"/>
          <w:lang w:val="es-CO"/>
        </w:rPr>
      </w:pPr>
    </w:p>
    <w:p w:rsidR="00B30AB1" w:rsidP="001A22A5" w:rsidRDefault="00B30AB1" w14:paraId="58C6DCC1" w14:textId="600FC834">
      <w:pPr>
        <w:pStyle w:val="Els-body-text"/>
        <w:keepNext w:val="0"/>
        <w:ind w:right="-28"/>
        <w:rPr>
          <w:sz w:val="22"/>
          <w:lang w:val="es-CO"/>
        </w:rPr>
      </w:pPr>
    </w:p>
    <w:p w:rsidR="00B30AB1" w:rsidP="001A22A5" w:rsidRDefault="00B30AB1" w14:paraId="588068E7" w14:textId="514542FA">
      <w:pPr>
        <w:pStyle w:val="Els-body-text"/>
        <w:keepNext w:val="0"/>
        <w:ind w:right="-28"/>
        <w:rPr>
          <w:sz w:val="22"/>
          <w:lang w:val="es-CO"/>
        </w:rPr>
      </w:pPr>
    </w:p>
    <w:p w:rsidR="00B26936" w:rsidP="5F91CD97" w:rsidRDefault="5F91CD97" w14:paraId="7E9BA7FA" w14:textId="0A30AA73">
      <w:pPr>
        <w:pStyle w:val="Els-body-text"/>
        <w:keepNext w:val="0"/>
        <w:ind w:left="360" w:right="-28" w:firstLine="0"/>
        <w:rPr>
          <w:sz w:val="16"/>
          <w:szCs w:val="16"/>
          <w:lang w:val="es-CO"/>
        </w:rPr>
      </w:pPr>
      <w:r w:rsidRPr="5F91CD97">
        <w:rPr>
          <w:sz w:val="16"/>
          <w:szCs w:val="16"/>
          <w:lang w:val="es-CO"/>
        </w:rPr>
        <w:t>Fig. 6. Diagrama de Pareto de los errores cometidos entre el 11 al 16 de marzo.</w:t>
      </w:r>
    </w:p>
    <w:p w:rsidR="00B30AB1" w:rsidP="001A22A5" w:rsidRDefault="00B30AB1" w14:paraId="69276196" w14:textId="26D79F7F">
      <w:pPr>
        <w:pStyle w:val="Els-body-text"/>
        <w:keepNext w:val="0"/>
        <w:ind w:right="-28"/>
        <w:rPr>
          <w:sz w:val="22"/>
          <w:lang w:val="es-CO"/>
        </w:rPr>
      </w:pPr>
    </w:p>
    <w:p w:rsidR="66644306" w:rsidP="5D990242" w:rsidRDefault="3A36E8B8" w14:paraId="3ED7D8B5" w14:textId="35B09862">
      <w:pPr>
        <w:pStyle w:val="Els-body-text"/>
        <w:ind w:right="-28"/>
        <w:rPr>
          <w:rFonts w:eastAsia="Times New Roman"/>
          <w:sz w:val="22"/>
          <w:szCs w:val="22"/>
          <w:lang w:val="es-CO"/>
        </w:rPr>
      </w:pPr>
      <w:r w:rsidRPr="5D990242" w:rsidR="5D990242">
        <w:rPr>
          <w:sz w:val="22"/>
          <w:szCs w:val="22"/>
          <w:lang w:val="es-CO"/>
        </w:rPr>
        <w:t xml:space="preserve">Partiendo de este resultado, </w:t>
      </w:r>
      <w:r w:rsidRPr="5D990242" w:rsidR="5D990242">
        <w:rPr>
          <w:rFonts w:eastAsia="Times New Roman"/>
          <w:sz w:val="22"/>
          <w:szCs w:val="22"/>
          <w:lang w:val="es-CO"/>
        </w:rPr>
        <w:t xml:space="preserve">se decidió profundizar para rectificar que el hecho de que se presenten faltantes en referencias sea un punto crítico. Por lo que se realiza un grafo del proceso de un pedido, con su respectivo diagrama de Gantt. Distinguiendo cuando no se tienen faltantes, ver </w:t>
      </w:r>
      <w:proofErr w:type="spellStart"/>
      <w:r w:rsidRPr="5D990242" w:rsidR="5D990242">
        <w:rPr>
          <w:rFonts w:eastAsia="Times New Roman"/>
          <w:sz w:val="22"/>
          <w:szCs w:val="22"/>
          <w:lang w:val="es-CO"/>
        </w:rPr>
        <w:t>fig</w:t>
      </w:r>
      <w:proofErr w:type="spellEnd"/>
      <w:r w:rsidRPr="5D990242" w:rsidR="5D990242">
        <w:rPr>
          <w:rFonts w:eastAsia="Times New Roman"/>
          <w:sz w:val="22"/>
          <w:szCs w:val="22"/>
          <w:lang w:val="es-CO"/>
        </w:rPr>
        <w:t xml:space="preserve"> 7 (</w:t>
      </w:r>
      <w:proofErr w:type="spellStart"/>
      <w:r w:rsidRPr="5D990242" w:rsidR="5D990242">
        <w:rPr>
          <w:rFonts w:eastAsia="Times New Roman"/>
          <w:sz w:val="22"/>
          <w:szCs w:val="22"/>
          <w:lang w:val="es-CO"/>
        </w:rPr>
        <w:t>a,b</w:t>
      </w:r>
      <w:proofErr w:type="spellEnd"/>
      <w:r w:rsidRPr="5D990242" w:rsidR="5D990242">
        <w:rPr>
          <w:rFonts w:eastAsia="Times New Roman"/>
          <w:sz w:val="22"/>
          <w:szCs w:val="22"/>
          <w:lang w:val="es-CO"/>
        </w:rPr>
        <w:t xml:space="preserve">) y cuando se presentan faltantes, ver </w:t>
      </w:r>
      <w:proofErr w:type="spellStart"/>
      <w:r w:rsidRPr="5D990242" w:rsidR="5D990242">
        <w:rPr>
          <w:rFonts w:eastAsia="Times New Roman"/>
          <w:sz w:val="22"/>
          <w:szCs w:val="22"/>
          <w:lang w:val="es-CO"/>
        </w:rPr>
        <w:t>fig</w:t>
      </w:r>
      <w:proofErr w:type="spellEnd"/>
      <w:r w:rsidRPr="5D990242" w:rsidR="5D990242">
        <w:rPr>
          <w:rFonts w:eastAsia="Times New Roman"/>
          <w:sz w:val="22"/>
          <w:szCs w:val="22"/>
          <w:lang w:val="es-CO"/>
        </w:rPr>
        <w:t xml:space="preserve"> 8(</w:t>
      </w:r>
      <w:proofErr w:type="spellStart"/>
      <w:r w:rsidRPr="5D990242" w:rsidR="5D990242">
        <w:rPr>
          <w:rFonts w:eastAsia="Times New Roman"/>
          <w:sz w:val="22"/>
          <w:szCs w:val="22"/>
          <w:lang w:val="es-CO"/>
        </w:rPr>
        <w:t>a,b</w:t>
      </w:r>
      <w:proofErr w:type="spellEnd"/>
      <w:r w:rsidRPr="5D990242" w:rsidR="5D990242">
        <w:rPr>
          <w:rFonts w:eastAsia="Times New Roman"/>
          <w:sz w:val="22"/>
          <w:szCs w:val="22"/>
          <w:lang w:val="es-CO"/>
        </w:rPr>
        <w:t xml:space="preserve">). De estos gráficos se puede concluir que los tiempos difieren considerablemente, y el tener que desplazarse con estas referencias que no </w:t>
      </w:r>
      <w:r w:rsidRPr="5D990242" w:rsidR="5D990242">
        <w:rPr>
          <w:rFonts w:eastAsia="Times New Roman"/>
          <w:sz w:val="22"/>
          <w:szCs w:val="22"/>
          <w:lang w:val="es-CO"/>
        </w:rPr>
        <w:t>est</w:t>
      </w:r>
      <w:r w:rsidRPr="5D990242" w:rsidR="5D990242">
        <w:rPr>
          <w:rFonts w:eastAsia="Times New Roman"/>
          <w:sz w:val="22"/>
          <w:szCs w:val="22"/>
          <w:lang w:val="es-CO"/>
        </w:rPr>
        <w:t>á</w:t>
      </w:r>
      <w:r w:rsidRPr="5D990242" w:rsidR="5D990242">
        <w:rPr>
          <w:rFonts w:eastAsia="Times New Roman"/>
          <w:sz w:val="22"/>
          <w:szCs w:val="22"/>
          <w:lang w:val="es-CO"/>
        </w:rPr>
        <w:t>n</w:t>
      </w:r>
      <w:r w:rsidRPr="5D990242" w:rsidR="5D990242">
        <w:rPr>
          <w:rFonts w:eastAsia="Times New Roman"/>
          <w:sz w:val="22"/>
          <w:szCs w:val="22"/>
          <w:lang w:val="es-CO"/>
        </w:rPr>
        <w:t xml:space="preserve"> en el inventario entorpecen la operación de la empresa.</w:t>
      </w:r>
    </w:p>
    <w:p w:rsidR="3A36E8B8" w:rsidP="3A36E8B8" w:rsidRDefault="3A36E8B8" w14:paraId="72C61BF7" w14:textId="32813680">
      <w:pPr>
        <w:rPr>
          <w:rFonts w:eastAsia="Times New Roman"/>
          <w:sz w:val="22"/>
          <w:szCs w:val="22"/>
          <w:lang w:val="es-CO"/>
        </w:rPr>
      </w:pPr>
      <w:r w:rsidRPr="3A36E8B8">
        <w:rPr>
          <w:rFonts w:eastAsia="Times New Roman"/>
          <w:sz w:val="22"/>
          <w:szCs w:val="22"/>
          <w:lang w:val="es-CO"/>
        </w:rPr>
        <w:t>A. Recepción de Pedido</w:t>
      </w:r>
    </w:p>
    <w:p w:rsidR="3A36E8B8" w:rsidP="3A36E8B8" w:rsidRDefault="3A36E8B8" w14:paraId="19E383F0" w14:textId="13BD6556">
      <w:pPr>
        <w:rPr>
          <w:rFonts w:eastAsia="Times New Roman"/>
          <w:sz w:val="22"/>
          <w:szCs w:val="22"/>
          <w:lang w:val="es-CO"/>
        </w:rPr>
      </w:pPr>
      <w:r w:rsidRPr="3A36E8B8">
        <w:rPr>
          <w:rFonts w:eastAsia="Times New Roman"/>
          <w:sz w:val="22"/>
          <w:szCs w:val="22"/>
          <w:lang w:val="es-CO"/>
        </w:rPr>
        <w:t>B. Alistado del Pedido</w:t>
      </w:r>
    </w:p>
    <w:p w:rsidR="3A36E8B8" w:rsidP="3A36E8B8" w:rsidRDefault="3A36E8B8" w14:paraId="317BFD9C" w14:textId="53EF903F">
      <w:pPr>
        <w:rPr>
          <w:rFonts w:eastAsia="Times New Roman"/>
          <w:sz w:val="22"/>
          <w:szCs w:val="22"/>
          <w:lang w:val="es-CO"/>
        </w:rPr>
      </w:pPr>
      <w:r w:rsidRPr="3A36E8B8">
        <w:rPr>
          <w:rFonts w:eastAsia="Times New Roman"/>
          <w:sz w:val="22"/>
          <w:szCs w:val="22"/>
          <w:lang w:val="es-CO"/>
        </w:rPr>
        <w:t>C. Facturación</w:t>
      </w:r>
    </w:p>
    <w:p w:rsidR="3A36E8B8" w:rsidP="3A36E8B8" w:rsidRDefault="3A36E8B8" w14:paraId="77E1C474" w14:textId="1B095A77">
      <w:pPr>
        <w:rPr>
          <w:rFonts w:eastAsia="Times New Roman"/>
          <w:sz w:val="22"/>
          <w:szCs w:val="22"/>
          <w:lang w:val="es-CO"/>
        </w:rPr>
      </w:pPr>
      <w:r w:rsidRPr="3A36E8B8">
        <w:rPr>
          <w:rFonts w:eastAsia="Times New Roman"/>
          <w:sz w:val="22"/>
          <w:szCs w:val="22"/>
          <w:lang w:val="es-CO"/>
        </w:rPr>
        <w:t>D. Entrega al cliente</w:t>
      </w:r>
    </w:p>
    <w:p w:rsidR="56AE074C" w:rsidP="56AE074C" w:rsidRDefault="56AE074C" w14:paraId="6930E4E4" w14:textId="3F7B30B6">
      <w:pPr>
        <w:pStyle w:val="Els-body-text"/>
        <w:ind w:right="-28"/>
      </w:pPr>
      <w:r>
        <w:drawing>
          <wp:inline wp14:editId="285C1DC9" wp14:anchorId="6796EB61">
            <wp:extent cx="2860430" cy="762000"/>
            <wp:effectExtent l="0" t="0" r="0" b="0"/>
            <wp:docPr id="879433911" name="Picture 1975230143" title=""/>
            <wp:cNvGraphicFramePr>
              <a:graphicFrameLocks noChangeAspect="1"/>
            </wp:cNvGraphicFramePr>
            <a:graphic>
              <a:graphicData uri="http://schemas.openxmlformats.org/drawingml/2006/picture">
                <pic:pic>
                  <pic:nvPicPr>
                    <pic:cNvPr id="0" name="Picture 1975230143"/>
                    <pic:cNvPicPr/>
                  </pic:nvPicPr>
                  <pic:blipFill>
                    <a:blip r:embed="R502545be67624a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60430" cy="762000"/>
                    </a:xfrm>
                    <a:prstGeom prst="rect">
                      <a:avLst/>
                    </a:prstGeom>
                  </pic:spPr>
                </pic:pic>
              </a:graphicData>
            </a:graphic>
          </wp:inline>
        </w:drawing>
      </w:r>
      <w:r>
        <w:drawing>
          <wp:inline wp14:editId="7CDD6B39" wp14:anchorId="127AA14B">
            <wp:extent cx="2057400" cy="1143000"/>
            <wp:effectExtent l="0" t="0" r="0" b="0"/>
            <wp:docPr id="505036603" name="Picture 670035686" title=""/>
            <wp:cNvGraphicFramePr>
              <a:graphicFrameLocks noChangeAspect="1"/>
            </wp:cNvGraphicFramePr>
            <a:graphic>
              <a:graphicData uri="http://schemas.openxmlformats.org/drawingml/2006/picture">
                <pic:pic>
                  <pic:nvPicPr>
                    <pic:cNvPr id="0" name="Picture 670035686"/>
                    <pic:cNvPicPr/>
                  </pic:nvPicPr>
                  <pic:blipFill>
                    <a:blip r:embed="Rd41b5f9cdfdc48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057400" cy="1143000"/>
                    </a:xfrm>
                    <a:prstGeom prst="rect">
                      <a:avLst/>
                    </a:prstGeom>
                  </pic:spPr>
                </pic:pic>
              </a:graphicData>
            </a:graphic>
          </wp:inline>
        </w:drawing>
      </w:r>
    </w:p>
    <w:p w:rsidR="56AE074C" w:rsidP="5D990242" w:rsidRDefault="3A36E8B8" w14:paraId="3B257933" w14:textId="0ED58A86">
      <w:pPr>
        <w:pStyle w:val="Els-body-text"/>
        <w:ind w:right="-28"/>
        <w:rPr>
          <w:sz w:val="16"/>
          <w:szCs w:val="16"/>
          <w:lang w:val="es-CO"/>
        </w:rPr>
      </w:pPr>
      <w:r w:rsidRPr="5D990242" w:rsidR="5D990242">
        <w:rPr>
          <w:sz w:val="16"/>
          <w:szCs w:val="16"/>
          <w:lang w:val="es-CO"/>
        </w:rPr>
        <w:t>Fig. 7. (a) grafo que muestra cuanto demora la Operación A, B, C,</w:t>
      </w:r>
      <w:r w:rsidRPr="5D990242" w:rsidR="5D990242">
        <w:rPr>
          <w:sz w:val="16"/>
          <w:szCs w:val="16"/>
          <w:lang w:val="es-CO"/>
        </w:rPr>
        <w:t xml:space="preserve"> </w:t>
      </w:r>
      <w:r w:rsidRPr="5D990242" w:rsidR="5D990242">
        <w:rPr>
          <w:sz w:val="16"/>
          <w:szCs w:val="16"/>
          <w:lang w:val="es-CO"/>
        </w:rPr>
        <w:t>D cuando no se presentan faltantes. (b) Diagrama de GANNT del proceso sin faltantes</w:t>
      </w:r>
    </w:p>
    <w:p w:rsidR="5D990242" w:rsidP="5D990242" w:rsidRDefault="5D990242" w14:paraId="44147DA8" w14:textId="3BB4795D">
      <w:pPr>
        <w:spacing w:line="240" w:lineRule="exact"/>
        <w:ind w:right="-28" w:firstLine="238"/>
        <w:jc w:val="both"/>
        <w:rPr>
          <w:rFonts w:ascii="Times New Roman" w:hAnsi="Times New Roman" w:eastAsia="Times New Roman" w:cs="Times New Roman"/>
          <w:noProof w:val="0"/>
          <w:sz w:val="16"/>
          <w:szCs w:val="16"/>
          <w:lang w:val="es-CO"/>
        </w:rPr>
      </w:pPr>
    </w:p>
    <w:p w:rsidR="5D990242" w:rsidP="5D990242" w:rsidRDefault="5D990242" w14:paraId="6CDB20B4" w14:textId="25C1B2CF">
      <w:pPr>
        <w:pStyle w:val="Normal"/>
        <w:spacing w:line="240" w:lineRule="exact"/>
        <w:ind w:right="-28" w:firstLine="238"/>
        <w:jc w:val="both"/>
      </w:pPr>
      <w:r>
        <w:drawing>
          <wp:inline wp14:editId="6BBF3AC5" wp14:anchorId="2D43D314">
            <wp:extent cx="2984500" cy="598752"/>
            <wp:effectExtent l="0" t="0" r="0" b="0"/>
            <wp:docPr id="1586326910" name="" title=""/>
            <wp:cNvGraphicFramePr>
              <a:graphicFrameLocks noChangeAspect="1"/>
            </wp:cNvGraphicFramePr>
            <a:graphic>
              <a:graphicData uri="http://schemas.openxmlformats.org/drawingml/2006/picture">
                <pic:pic>
                  <pic:nvPicPr>
                    <pic:cNvPr id="0" name=""/>
                    <pic:cNvPicPr/>
                  </pic:nvPicPr>
                  <pic:blipFill>
                    <a:blip r:embed="Rc5299304dbd845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84500" cy="598752"/>
                    </a:xfrm>
                    <a:prstGeom prst="rect">
                      <a:avLst/>
                    </a:prstGeom>
                  </pic:spPr>
                </pic:pic>
              </a:graphicData>
            </a:graphic>
          </wp:inline>
        </w:drawing>
      </w:r>
      <w:r>
        <w:drawing>
          <wp:inline wp14:editId="5698BF63" wp14:anchorId="39B38F17">
            <wp:extent cx="1735690" cy="979942"/>
            <wp:effectExtent l="0" t="0" r="0" b="0"/>
            <wp:docPr id="1831299005" name="" title=""/>
            <wp:cNvGraphicFramePr>
              <a:graphicFrameLocks noChangeAspect="1"/>
            </wp:cNvGraphicFramePr>
            <a:graphic>
              <a:graphicData uri="http://schemas.openxmlformats.org/drawingml/2006/picture">
                <pic:pic>
                  <pic:nvPicPr>
                    <pic:cNvPr id="0" name=""/>
                    <pic:cNvPicPr/>
                  </pic:nvPicPr>
                  <pic:blipFill>
                    <a:blip r:embed="R57794be3886b4c7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735690" cy="979942"/>
                    </a:xfrm>
                    <a:prstGeom prst="rect">
                      <a:avLst/>
                    </a:prstGeom>
                  </pic:spPr>
                </pic:pic>
              </a:graphicData>
            </a:graphic>
          </wp:inline>
        </w:drawing>
      </w:r>
    </w:p>
    <w:p w:rsidR="5D990242" w:rsidP="5D990242" w:rsidRDefault="5D990242" w14:paraId="552C665B" w14:textId="5A4309FC">
      <w:pPr>
        <w:spacing w:line="240" w:lineRule="exact"/>
        <w:ind w:right="-28" w:firstLine="238"/>
        <w:jc w:val="both"/>
        <w:rPr>
          <w:rFonts w:ascii="Times New Roman" w:hAnsi="Times New Roman" w:eastAsia="Times New Roman" w:cs="Times New Roman"/>
          <w:noProof w:val="0"/>
          <w:sz w:val="16"/>
          <w:szCs w:val="16"/>
          <w:lang w:val="es-CO"/>
        </w:rPr>
      </w:pPr>
    </w:p>
    <w:p w:rsidR="5D990242" w:rsidP="5D990242" w:rsidRDefault="5D990242" w14:paraId="7C489116" w14:textId="7C3BB305">
      <w:pPr>
        <w:spacing w:line="240" w:lineRule="exact"/>
        <w:ind w:right="-28" w:firstLine="238"/>
        <w:jc w:val="both"/>
        <w:rPr>
          <w:rFonts w:ascii="Times New Roman" w:hAnsi="Times New Roman" w:eastAsia="Times New Roman" w:cs="Times New Roman"/>
          <w:noProof w:val="0"/>
          <w:sz w:val="16"/>
          <w:szCs w:val="16"/>
          <w:lang w:val="es-CO"/>
        </w:rPr>
      </w:pPr>
      <w:r w:rsidRPr="1F799644" w:rsidR="1F799644">
        <w:rPr>
          <w:rFonts w:ascii="Times New Roman" w:hAnsi="Times New Roman" w:eastAsia="Times New Roman" w:cs="Times New Roman"/>
          <w:noProof w:val="0"/>
          <w:sz w:val="16"/>
          <w:szCs w:val="16"/>
          <w:lang w:val="es-CO"/>
        </w:rPr>
        <w:t xml:space="preserve">Fig. 8. (a) grafo que muestra cuanto demora la Operación A, B, C, D cuando se presentan faltantes. (b) Diagrama de GANNT del proceso </w:t>
      </w:r>
      <w:r w:rsidRPr="1F799644" w:rsidR="1F799644">
        <w:rPr>
          <w:rFonts w:ascii="Times New Roman" w:hAnsi="Times New Roman" w:eastAsia="Times New Roman" w:cs="Times New Roman"/>
          <w:noProof w:val="0"/>
          <w:sz w:val="16"/>
          <w:szCs w:val="16"/>
          <w:lang w:val="es-CO"/>
        </w:rPr>
        <w:t>con</w:t>
      </w:r>
      <w:r w:rsidRPr="1F799644" w:rsidR="1F799644">
        <w:rPr>
          <w:rFonts w:ascii="Times New Roman" w:hAnsi="Times New Roman" w:eastAsia="Times New Roman" w:cs="Times New Roman"/>
          <w:noProof w:val="0"/>
          <w:sz w:val="16"/>
          <w:szCs w:val="16"/>
          <w:lang w:val="es-CO"/>
        </w:rPr>
        <w:t xml:space="preserve"> faltantes</w:t>
      </w:r>
    </w:p>
    <w:p w:rsidR="5D990242" w:rsidP="5D990242" w:rsidRDefault="5D990242" w14:paraId="0D1C05F0" w14:textId="7A1046FF">
      <w:pPr>
        <w:pStyle w:val="Els-body-text"/>
        <w:ind w:right="-28" w:firstLine="0"/>
        <w:rPr>
          <w:sz w:val="22"/>
          <w:szCs w:val="22"/>
          <w:lang w:val="es-CO"/>
        </w:rPr>
      </w:pPr>
    </w:p>
    <w:p w:rsidR="00A1498C" w:rsidP="5D990242" w:rsidRDefault="15160E63" w14:paraId="7FA8D4C5" w14:textId="4BC759A1">
      <w:pPr>
        <w:pStyle w:val="Els-1storder-head"/>
        <w:numPr>
          <w:ilvl w:val="0"/>
          <w:numId w:val="29"/>
        </w:numPr>
        <w:ind w:left="0" w:firstLine="0"/>
        <w:rPr>
          <w:sz w:val="22"/>
          <w:szCs w:val="22"/>
          <w:lang w:val="es-CO"/>
        </w:rPr>
      </w:pPr>
      <w:r w:rsidRPr="5D990242" w:rsidR="5D990242">
        <w:rPr>
          <w:sz w:val="22"/>
          <w:szCs w:val="22"/>
          <w:lang w:val="es-CO"/>
        </w:rPr>
        <w:t>Selección de problemáticas</w:t>
      </w:r>
    </w:p>
    <w:p w:rsidR="5D990242" w:rsidP="5D990242" w:rsidRDefault="5D990242" w14:paraId="154881BD" w14:textId="500D670B">
      <w:pPr>
        <w:pStyle w:val="Els-body-text"/>
        <w:rPr>
          <w:lang w:val="es-CO"/>
        </w:rPr>
      </w:pPr>
      <w:r w:rsidRPr="1F799644" w:rsidR="1F799644">
        <w:rPr>
          <w:sz w:val="22"/>
          <w:szCs w:val="22"/>
          <w:lang w:val="es-CO"/>
        </w:rPr>
        <w:t>Despu</w:t>
      </w:r>
      <w:r w:rsidRPr="1F799644" w:rsidR="1F799644">
        <w:rPr>
          <w:sz w:val="22"/>
          <w:szCs w:val="22"/>
          <w:lang w:val="es-CO"/>
        </w:rPr>
        <w:t>é</w:t>
      </w:r>
      <w:r w:rsidRPr="1F799644" w:rsidR="1F799644">
        <w:rPr>
          <w:sz w:val="22"/>
          <w:szCs w:val="22"/>
          <w:lang w:val="es-CO"/>
        </w:rPr>
        <w:t>s de realizar el diagn</w:t>
      </w:r>
      <w:r w:rsidRPr="1F799644" w:rsidR="1F799644">
        <w:rPr>
          <w:sz w:val="22"/>
          <w:szCs w:val="22"/>
          <w:lang w:val="es-CO"/>
        </w:rPr>
        <w:t>ó</w:t>
      </w:r>
      <w:r w:rsidRPr="1F799644" w:rsidR="1F799644">
        <w:rPr>
          <w:sz w:val="22"/>
          <w:szCs w:val="22"/>
          <w:lang w:val="es-CO"/>
        </w:rPr>
        <w:t xml:space="preserve">stico se han seleccionado </w:t>
      </w:r>
      <w:r w:rsidRPr="1F799644" w:rsidR="1F799644">
        <w:rPr>
          <w:sz w:val="22"/>
          <w:szCs w:val="22"/>
          <w:lang w:val="es-CO"/>
        </w:rPr>
        <w:t>dos</w:t>
      </w:r>
      <w:r w:rsidRPr="1F799644" w:rsidR="1F799644">
        <w:rPr>
          <w:sz w:val="22"/>
          <w:szCs w:val="22"/>
          <w:lang w:val="es-CO"/>
        </w:rPr>
        <w:t xml:space="preserve"> problem</w:t>
      </w:r>
      <w:r w:rsidRPr="1F799644" w:rsidR="1F799644">
        <w:rPr>
          <w:sz w:val="22"/>
          <w:szCs w:val="22"/>
          <w:lang w:val="es-CO"/>
        </w:rPr>
        <w:t>á</w:t>
      </w:r>
      <w:r w:rsidRPr="1F799644" w:rsidR="1F799644">
        <w:rPr>
          <w:sz w:val="22"/>
          <w:szCs w:val="22"/>
          <w:lang w:val="es-CO"/>
        </w:rPr>
        <w:t>ticas:</w:t>
      </w:r>
    </w:p>
    <w:p w:rsidR="5D990242" w:rsidP="5D990242" w:rsidRDefault="5D990242" w14:paraId="65842C02" w14:textId="6CC4A8F9">
      <w:pPr>
        <w:pStyle w:val="Els-body-text"/>
        <w:rPr>
          <w:sz w:val="22"/>
          <w:szCs w:val="22"/>
          <w:lang w:val="es-CO"/>
        </w:rPr>
      </w:pPr>
      <w:r w:rsidRPr="1F799644" w:rsidR="1F799644">
        <w:rPr>
          <w:sz w:val="22"/>
          <w:szCs w:val="22"/>
          <w:lang w:val="es-CO"/>
        </w:rPr>
        <w:t xml:space="preserve"> </w:t>
      </w:r>
    </w:p>
    <w:p w:rsidR="5D990242" w:rsidP="1F799644" w:rsidRDefault="5D990242" w14:paraId="2CCA8CBA" w14:textId="661280A1">
      <w:pPr>
        <w:pStyle w:val="Els-body-text"/>
        <w:rPr>
          <w:sz w:val="22"/>
          <w:szCs w:val="22"/>
          <w:lang w:val="es-CO"/>
        </w:rPr>
      </w:pPr>
      <w:r w:rsidRPr="1F799644" w:rsidR="1F799644">
        <w:rPr>
          <w:sz w:val="22"/>
          <w:szCs w:val="22"/>
          <w:lang w:val="es-CO"/>
        </w:rPr>
        <w:t>La primera problemática que se ha seleccionado es la falta de consistencia. Esto debido a que, si no se lleva de manera correcta una gestión de inventarios con alguna herramienta, siempre que se necesite información de cuantas existencias hay en la bodega de alguna referencia se deba ir a la bodega a contarlas pues no se tiene una base de datos confiable. Además, que existan tantas inconsistencias no permitiría que se realicen buenos pronósticos o que sea mucho más complicado aplicar algún modelo de gestión de inventarios. De esta manera su realizamos una herramienta con una interfaz sencilla donde el usuario solo tenga que escoger la referencia y decir cuantas unidades compro o vendió har</w:t>
      </w:r>
      <w:r w:rsidRPr="1F799644" w:rsidR="1F799644">
        <w:rPr>
          <w:sz w:val="22"/>
          <w:szCs w:val="22"/>
          <w:lang w:val="es-CO"/>
        </w:rPr>
        <w:t>á</w:t>
      </w:r>
      <w:r w:rsidRPr="1F799644" w:rsidR="1F799644">
        <w:rPr>
          <w:sz w:val="22"/>
          <w:szCs w:val="22"/>
          <w:lang w:val="es-CO"/>
        </w:rPr>
        <w:t xml:space="preserve"> que los datos que se obtengan sean confiables.</w:t>
      </w:r>
    </w:p>
    <w:p w:rsidR="5D990242" w:rsidP="5D990242" w:rsidRDefault="5D990242" w14:paraId="333A01F3" w14:textId="6CC4A8F9">
      <w:pPr>
        <w:pStyle w:val="Els-body-text"/>
        <w:rPr>
          <w:sz w:val="22"/>
          <w:szCs w:val="22"/>
          <w:lang w:val="es-CO"/>
        </w:rPr>
      </w:pPr>
    </w:p>
    <w:p w:rsidR="1F799644" w:rsidP="1F799644" w:rsidRDefault="1F799644" w14:paraId="4E4DE41E" w14:textId="23D80B95">
      <w:pPr>
        <w:pStyle w:val="Els-body-text"/>
        <w:bidi w:val="0"/>
        <w:spacing w:before="0" w:beforeAutospacing="off" w:after="0" w:afterAutospacing="off" w:line="240" w:lineRule="exact"/>
        <w:ind w:left="0" w:right="0" w:firstLine="238"/>
        <w:jc w:val="both"/>
        <w:rPr>
          <w:sz w:val="22"/>
          <w:szCs w:val="22"/>
          <w:lang w:val="es-CO"/>
        </w:rPr>
      </w:pPr>
      <w:r w:rsidRPr="1F799644" w:rsidR="1F799644">
        <w:rPr>
          <w:sz w:val="22"/>
          <w:szCs w:val="22"/>
          <w:lang w:val="es-CO"/>
        </w:rPr>
        <w:t>La segunda problemática que se selecciono es la de faltantes de referencias comercializadas, que tiene dos implicaciones la primera que no se está haciendo un pronóstico de la demanda adecuado, y la segunda que no se está aplicando ningún modelo de administración de inventarios. Esto trae dos consecuencias directas que son</w:t>
      </w:r>
      <w:r w:rsidRPr="1F799644" w:rsidR="1F799644">
        <w:rPr>
          <w:sz w:val="22"/>
          <w:szCs w:val="22"/>
          <w:lang w:val="es-CO"/>
        </w:rPr>
        <w:t>:</w:t>
      </w:r>
    </w:p>
    <w:p w:rsidR="1F799644" w:rsidP="1F799644" w:rsidRDefault="1F799644" w14:paraId="2F36AE0E" w14:textId="3E50FFA9">
      <w:pPr>
        <w:pStyle w:val="Els-body-text"/>
        <w:bidi w:val="0"/>
        <w:spacing w:before="0" w:beforeAutospacing="off" w:after="0" w:afterAutospacing="off" w:line="240" w:lineRule="exact"/>
        <w:ind w:left="0" w:right="0" w:firstLine="238"/>
        <w:jc w:val="both"/>
        <w:rPr>
          <w:sz w:val="22"/>
          <w:szCs w:val="22"/>
          <w:lang w:val="es-CO"/>
        </w:rPr>
      </w:pPr>
      <w:r w:rsidRPr="1F799644" w:rsidR="1F799644">
        <w:rPr>
          <w:sz w:val="22"/>
          <w:szCs w:val="22"/>
          <w:lang w:val="es-CO"/>
        </w:rPr>
        <w:t xml:space="preserve">El costo innecesario que se está asumiendo por tener que realizar desplazamiento para cumplir con la cantidad requerida de los pedidos. </w:t>
      </w:r>
      <w:r w:rsidRPr="1F799644" w:rsidR="1F799644">
        <w:rPr>
          <w:sz w:val="22"/>
          <w:szCs w:val="22"/>
          <w:lang w:val="es-CO"/>
        </w:rPr>
        <w:t>Que</w:t>
      </w:r>
      <w:r w:rsidRPr="1F799644" w:rsidR="1F799644">
        <w:rPr>
          <w:sz w:val="22"/>
          <w:szCs w:val="22"/>
          <w:lang w:val="es-CO"/>
        </w:rPr>
        <w:t>,</w:t>
      </w:r>
      <w:r w:rsidRPr="1F799644" w:rsidR="1F799644">
        <w:rPr>
          <w:sz w:val="22"/>
          <w:szCs w:val="22"/>
          <w:lang w:val="es-CO"/>
        </w:rPr>
        <w:t xml:space="preserve"> adem</w:t>
      </w:r>
      <w:r w:rsidRPr="1F799644" w:rsidR="1F799644">
        <w:rPr>
          <w:sz w:val="22"/>
          <w:szCs w:val="22"/>
          <w:lang w:val="es-CO"/>
        </w:rPr>
        <w:t>á</w:t>
      </w:r>
      <w:r w:rsidRPr="1F799644" w:rsidR="1F799644">
        <w:rPr>
          <w:sz w:val="22"/>
          <w:szCs w:val="22"/>
          <w:lang w:val="es-CO"/>
        </w:rPr>
        <w:t>s</w:t>
      </w:r>
      <w:r w:rsidRPr="1F799644" w:rsidR="1F799644">
        <w:rPr>
          <w:sz w:val="22"/>
          <w:szCs w:val="22"/>
          <w:lang w:val="es-CO"/>
        </w:rPr>
        <w:t>,</w:t>
      </w:r>
      <w:r w:rsidRPr="1F799644" w:rsidR="1F799644">
        <w:rPr>
          <w:sz w:val="22"/>
          <w:szCs w:val="22"/>
          <w:lang w:val="es-CO"/>
        </w:rPr>
        <w:t xml:space="preserve"> de generar un costo adicional que si se planifica se puede evitar, requiere que el personal tenga un mayor desgaste y se retire del despacho de órdenes.</w:t>
      </w:r>
    </w:p>
    <w:p w:rsidR="1F799644" w:rsidP="1F799644" w:rsidRDefault="1F799644" w14:paraId="1E086903" w14:textId="57C16F67">
      <w:pPr>
        <w:pStyle w:val="Els-body-text"/>
        <w:bidi w:val="0"/>
        <w:spacing w:before="0" w:beforeAutospacing="off" w:after="0" w:afterAutospacing="off" w:line="240" w:lineRule="exact"/>
        <w:ind w:left="0" w:right="0" w:firstLine="238"/>
        <w:jc w:val="both"/>
        <w:rPr>
          <w:sz w:val="22"/>
          <w:szCs w:val="22"/>
          <w:lang w:val="es-CO"/>
        </w:rPr>
      </w:pPr>
      <w:r w:rsidRPr="1F799644" w:rsidR="1F799644">
        <w:rPr>
          <w:sz w:val="22"/>
          <w:szCs w:val="22"/>
          <w:lang w:val="es-CO"/>
        </w:rPr>
        <w:t>La demora extra que el cliente está asumiendo, haciendo que la fidelización con este sea un proceso más complejo. Asimismo, esto puede traer descontento y malos comentarios por la excesiva demora de este servicio</w:t>
      </w:r>
      <w:r w:rsidRPr="1F799644" w:rsidR="1F799644">
        <w:rPr>
          <w:sz w:val="22"/>
          <w:szCs w:val="22"/>
          <w:lang w:val="es-CO"/>
        </w:rPr>
        <w:t>.</w:t>
      </w:r>
    </w:p>
    <w:p w:rsidR="1F799644" w:rsidP="1F799644" w:rsidRDefault="1F799644" w14:paraId="560461AD" w14:textId="72763E9C">
      <w:pPr>
        <w:pStyle w:val="Els-body-text"/>
        <w:bidi w:val="0"/>
        <w:spacing w:before="0" w:beforeAutospacing="off" w:after="0" w:afterAutospacing="off" w:line="240" w:lineRule="exact"/>
        <w:ind w:left="0" w:right="0" w:firstLine="238"/>
        <w:jc w:val="both"/>
        <w:rPr>
          <w:sz w:val="22"/>
          <w:szCs w:val="22"/>
          <w:lang w:val="es-CO"/>
        </w:rPr>
      </w:pPr>
    </w:p>
    <w:p w:rsidR="00512E5D" w:rsidP="1F799644" w:rsidRDefault="3A36E8B8" w14:paraId="5F838949" w14:textId="6553477B">
      <w:pPr>
        <w:pStyle w:val="Els-1storder-head"/>
        <w:numPr>
          <w:ilvl w:val="0"/>
          <w:numId w:val="29"/>
        </w:numPr>
        <w:ind w:left="0" w:firstLine="0"/>
        <w:rPr>
          <w:sz w:val="22"/>
          <w:szCs w:val="22"/>
          <w:lang w:val="es-CO"/>
        </w:rPr>
      </w:pPr>
      <w:r w:rsidRPr="1F799644" w:rsidR="1F799644">
        <w:rPr>
          <w:sz w:val="22"/>
          <w:szCs w:val="22"/>
          <w:lang w:val="es-CO"/>
        </w:rPr>
        <w:t>Objetivos frente al problema seleccionado</w:t>
      </w:r>
    </w:p>
    <w:p w:rsidRPr="00512E5D" w:rsidR="00512E5D" w:rsidP="1F799644" w:rsidRDefault="15160E63" w14:paraId="47681366" w14:textId="3566A0D0">
      <w:pPr>
        <w:pStyle w:val="Els-2ndorder-head"/>
        <w:numPr>
          <w:numId w:val="0"/>
        </w:numPr>
        <w:rPr>
          <w:sz w:val="22"/>
          <w:szCs w:val="22"/>
          <w:lang w:val="es-CO"/>
        </w:rPr>
      </w:pPr>
      <w:r w:rsidRPr="1F799644" w:rsidR="1F799644">
        <w:rPr>
          <w:sz w:val="22"/>
          <w:szCs w:val="22"/>
          <w:lang w:val="es-CO"/>
        </w:rPr>
        <w:t>5.1. Objetivo general</w:t>
      </w:r>
    </w:p>
    <w:p w:rsidR="15160E63" w:rsidP="553E9CF5" w:rsidRDefault="41F8E6DC" w14:paraId="41FC730A" w14:textId="09BA6B7B">
      <w:pPr>
        <w:pStyle w:val="Els-body-text"/>
        <w:rPr>
          <w:sz w:val="22"/>
          <w:szCs w:val="22"/>
          <w:lang w:val="es-CO"/>
        </w:rPr>
      </w:pPr>
      <w:r w:rsidRPr="41F8E6DC">
        <w:rPr>
          <w:sz w:val="22"/>
          <w:szCs w:val="22"/>
          <w:lang w:val="es-CO"/>
        </w:rPr>
        <w:t xml:space="preserve">Mejorar el manejo de inventario de la compañía Chazos y Tornillos con el fin de disminuir las unidades faltantes de las referencias más comercializadas.   </w:t>
      </w:r>
    </w:p>
    <w:p w:rsidRPr="00512E5D" w:rsidR="00512E5D" w:rsidP="00AF6279" w:rsidRDefault="00512E5D" w14:paraId="337F5B64" w14:textId="37E1ED43">
      <w:pPr>
        <w:pStyle w:val="Els-body-text"/>
        <w:keepNext w:val="0"/>
        <w:ind w:right="-28" w:firstLine="0"/>
        <w:rPr>
          <w:sz w:val="22"/>
          <w:lang w:val="es-CO"/>
        </w:rPr>
      </w:pPr>
    </w:p>
    <w:p w:rsidRPr="00474E5E" w:rsidR="00474E5E" w:rsidP="15160E63" w:rsidRDefault="15160E63" w14:paraId="6C56E46B" w14:textId="11A794F9">
      <w:pPr>
        <w:pStyle w:val="Els-2ndorder-head"/>
        <w:numPr>
          <w:ilvl w:val="1"/>
          <w:numId w:val="0"/>
        </w:numPr>
        <w:rPr>
          <w:lang w:val="es-CO"/>
        </w:rPr>
      </w:pPr>
      <w:r w:rsidRPr="15160E63">
        <w:rPr>
          <w:sz w:val="22"/>
          <w:szCs w:val="22"/>
          <w:lang w:val="es-CO"/>
        </w:rPr>
        <w:t xml:space="preserve">5.2. Objetivos Específicos </w:t>
      </w:r>
    </w:p>
    <w:p w:rsidRPr="00474E5E" w:rsidR="00474E5E" w:rsidP="15160E63" w:rsidRDefault="15160E63" w14:paraId="50C44F90" w14:textId="06DCA95F">
      <w:pPr>
        <w:pStyle w:val="Els-body-text"/>
        <w:rPr>
          <w:sz w:val="22"/>
          <w:szCs w:val="22"/>
          <w:lang w:val="es-CO"/>
        </w:rPr>
      </w:pPr>
      <w:r w:rsidRPr="15160E63">
        <w:rPr>
          <w:sz w:val="22"/>
          <w:szCs w:val="22"/>
          <w:lang w:val="es-CO"/>
        </w:rPr>
        <w:t>Proveer a la empresa una política de pedido para las cinco referencias con mayor demanda.</w:t>
      </w:r>
    </w:p>
    <w:p w:rsidRPr="00474E5E" w:rsidR="00474E5E" w:rsidP="15160E63" w:rsidRDefault="00474E5E" w14:paraId="0D293290" w14:textId="2CFDF17C">
      <w:pPr>
        <w:pStyle w:val="Els-body-text"/>
        <w:rPr>
          <w:sz w:val="22"/>
          <w:szCs w:val="22"/>
          <w:lang w:val="es-CO"/>
        </w:rPr>
      </w:pPr>
    </w:p>
    <w:p w:rsidRPr="00474E5E" w:rsidR="00474E5E" w:rsidP="15160E63" w:rsidRDefault="15160E63" w14:paraId="5E415347" w14:textId="1114D64D">
      <w:pPr>
        <w:pStyle w:val="Els-body-text"/>
        <w:rPr>
          <w:sz w:val="22"/>
          <w:szCs w:val="22"/>
          <w:lang w:val="es-CO"/>
        </w:rPr>
      </w:pPr>
      <w:r w:rsidRPr="15160E63">
        <w:rPr>
          <w:sz w:val="22"/>
          <w:szCs w:val="22"/>
          <w:lang w:val="es-CO"/>
        </w:rPr>
        <w:t xml:space="preserve">Proporcionar una herramienta intuitiva que le ayude a la compañía a tener mayor control sobre el inventario de todos sus productos. </w:t>
      </w:r>
    </w:p>
    <w:p w:rsidRPr="00474E5E" w:rsidR="00474E5E" w:rsidP="15160E63" w:rsidRDefault="00474E5E" w14:paraId="59989A10" w14:textId="31024A92">
      <w:pPr>
        <w:pStyle w:val="Els-body-text"/>
        <w:rPr>
          <w:sz w:val="22"/>
          <w:szCs w:val="22"/>
          <w:lang w:val="es-CO"/>
        </w:rPr>
      </w:pPr>
    </w:p>
    <w:p w:rsidRPr="00474E5E" w:rsidR="00474E5E" w:rsidP="3A36E8B8" w:rsidRDefault="3A36E8B8" w14:paraId="4B3C39C3" w14:textId="39B7083F">
      <w:pPr>
        <w:pStyle w:val="Els-1storder-head"/>
        <w:numPr>
          <w:ilvl w:val="0"/>
          <w:numId w:val="29"/>
        </w:numPr>
        <w:ind w:left="0" w:firstLine="0"/>
        <w:rPr>
          <w:sz w:val="22"/>
          <w:szCs w:val="22"/>
          <w:lang w:val="es-CO"/>
        </w:rPr>
      </w:pPr>
      <w:r w:rsidRPr="5D990242" w:rsidR="5D990242">
        <w:rPr>
          <w:sz w:val="22"/>
          <w:szCs w:val="22"/>
          <w:lang w:val="es-CO"/>
        </w:rPr>
        <w:t>Análisis de causas</w:t>
      </w:r>
    </w:p>
    <w:p w:rsidR="3A36E8B8" w:rsidP="5D990242" w:rsidRDefault="44E17F66" w14:paraId="152EC68A" w14:textId="67B422C7">
      <w:pPr>
        <w:pStyle w:val="Els-body-text"/>
        <w:bidi w:val="0"/>
        <w:spacing w:before="0" w:beforeAutospacing="off" w:after="0" w:afterAutospacing="off" w:line="240" w:lineRule="exact"/>
        <w:ind w:left="0" w:right="0" w:firstLine="238"/>
        <w:jc w:val="both"/>
        <w:rPr>
          <w:sz w:val="22"/>
          <w:szCs w:val="22"/>
          <w:lang w:val="es-CO"/>
        </w:rPr>
      </w:pPr>
      <w:r w:rsidRPr="5D990242" w:rsidR="5D990242">
        <w:rPr>
          <w:sz w:val="22"/>
          <w:szCs w:val="22"/>
          <w:lang w:val="es-CO"/>
        </w:rPr>
        <w:t xml:space="preserve">Con el fin de mejorar el entendimiento de </w:t>
      </w:r>
      <w:r w:rsidRPr="5D990242" w:rsidR="5D990242">
        <w:rPr>
          <w:sz w:val="22"/>
          <w:szCs w:val="22"/>
          <w:lang w:val="es-CO"/>
        </w:rPr>
        <w:t>las causas</w:t>
      </w:r>
      <w:r w:rsidRPr="5D990242" w:rsidR="5D990242">
        <w:rPr>
          <w:sz w:val="22"/>
          <w:szCs w:val="22"/>
          <w:lang w:val="es-CO"/>
        </w:rPr>
        <w:t xml:space="preserve"> que pueden ocasionar el problema de referencias faltantes, se realizó un diagrama de espina de pescado</w:t>
      </w:r>
      <w:r w:rsidRPr="5D990242" w:rsidR="5D990242">
        <w:rPr>
          <w:sz w:val="22"/>
          <w:szCs w:val="22"/>
          <w:lang w:val="es-CO"/>
        </w:rPr>
        <w:t>:</w:t>
      </w:r>
    </w:p>
    <w:p w:rsidR="44E17F66" w:rsidP="5D990242" w:rsidRDefault="44E17F66" w14:paraId="300A7751" w14:textId="018CFE97">
      <w:pPr>
        <w:pStyle w:val="Els-body-text"/>
        <w:bidi w:val="0"/>
        <w:spacing w:before="0" w:beforeAutospacing="off" w:after="0" w:afterAutospacing="off" w:line="240" w:lineRule="exact"/>
        <w:ind w:left="0" w:right="0" w:firstLine="238"/>
        <w:jc w:val="both"/>
        <w:rPr>
          <w:sz w:val="22"/>
          <w:szCs w:val="22"/>
          <w:lang w:val="es-CO"/>
        </w:rPr>
      </w:pPr>
    </w:p>
    <w:p w:rsidR="44E17F66" w:rsidP="0EBDA078" w:rsidRDefault="44E17F66" w14:paraId="12A5BEFC" w14:textId="1BDEDD0C">
      <w:pPr>
        <w:pStyle w:val="Els-body-text"/>
        <w:ind w:firstLine="0"/>
        <w:jc w:val="left"/>
      </w:pPr>
      <w:r>
        <w:drawing>
          <wp:inline wp14:editId="68AC8E38" wp14:anchorId="34A0B147">
            <wp:extent cx="5267324" cy="1676400"/>
            <wp:effectExtent l="0" t="0" r="0" b="0"/>
            <wp:docPr id="1726570104" name="Picture 965128329" title=""/>
            <wp:cNvGraphicFramePr>
              <a:graphicFrameLocks noChangeAspect="1"/>
            </wp:cNvGraphicFramePr>
            <a:graphic>
              <a:graphicData uri="http://schemas.openxmlformats.org/drawingml/2006/picture">
                <pic:pic>
                  <pic:nvPicPr>
                    <pic:cNvPr id="0" name="Picture 965128329"/>
                    <pic:cNvPicPr/>
                  </pic:nvPicPr>
                  <pic:blipFill>
                    <a:blip r:embed="R7338088aaf0c4be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7324" cy="1676400"/>
                    </a:xfrm>
                    <a:prstGeom prst="rect">
                      <a:avLst/>
                    </a:prstGeom>
                  </pic:spPr>
                </pic:pic>
              </a:graphicData>
            </a:graphic>
          </wp:inline>
        </w:drawing>
      </w:r>
    </w:p>
    <w:p w:rsidR="5D990242" w:rsidP="5D990242" w:rsidRDefault="5D990242" w14:paraId="73BD8C19" w14:textId="20CBDC62">
      <w:pPr>
        <w:pStyle w:val="Normal"/>
        <w:spacing w:line="240" w:lineRule="exact"/>
        <w:ind w:right="-28" w:firstLine="238"/>
        <w:jc w:val="both"/>
        <w:rPr>
          <w:rFonts w:ascii="Times New Roman" w:hAnsi="Times New Roman" w:eastAsia="Times New Roman" w:cs="Times New Roman"/>
          <w:noProof w:val="0"/>
          <w:sz w:val="16"/>
          <w:szCs w:val="16"/>
          <w:lang w:val="es-CO"/>
        </w:rPr>
      </w:pPr>
      <w:r w:rsidRPr="5D990242" w:rsidR="5D990242">
        <w:rPr>
          <w:sz w:val="22"/>
          <w:szCs w:val="22"/>
          <w:lang w:val="es-CO"/>
        </w:rPr>
        <w:t xml:space="preserve">                           </w:t>
      </w:r>
      <w:r w:rsidRPr="5D990242" w:rsidR="5D990242">
        <w:rPr>
          <w:rFonts w:ascii="Times New Roman" w:hAnsi="Times New Roman" w:eastAsia="Times New Roman" w:cs="Times New Roman"/>
          <w:noProof w:val="0"/>
          <w:sz w:val="16"/>
          <w:szCs w:val="16"/>
          <w:lang w:val="es-CO"/>
        </w:rPr>
        <w:t>Fig. 9. Diagrama de causas de faltantes en bodega de las referencias com</w:t>
      </w:r>
      <w:r w:rsidRPr="5D990242" w:rsidR="5D990242">
        <w:rPr>
          <w:rFonts w:ascii="Times New Roman" w:hAnsi="Times New Roman" w:eastAsia="Times New Roman" w:cs="Times New Roman"/>
          <w:noProof w:val="0"/>
          <w:sz w:val="16"/>
          <w:szCs w:val="16"/>
          <w:lang w:val="es-CO"/>
        </w:rPr>
        <w:t>ercializadas</w:t>
      </w:r>
    </w:p>
    <w:p w:rsidR="5D990242" w:rsidP="5D990242" w:rsidRDefault="5D990242" w14:paraId="10BE4FA1" w14:textId="3E2C72AC">
      <w:pPr>
        <w:pStyle w:val="Els-body-text"/>
        <w:ind w:firstLine="0"/>
        <w:rPr>
          <w:sz w:val="22"/>
          <w:szCs w:val="22"/>
          <w:lang w:val="es-CO"/>
        </w:rPr>
      </w:pPr>
    </w:p>
    <w:p w:rsidR="580FB214" w:rsidP="580FB214" w:rsidRDefault="580FB214" w14:paraId="1831AE51" w14:textId="67B24DD6">
      <w:pPr>
        <w:pStyle w:val="Els-body-text"/>
        <w:ind w:firstLine="0"/>
        <w:rPr>
          <w:sz w:val="22"/>
          <w:szCs w:val="22"/>
          <w:lang w:val="es-CO"/>
        </w:rPr>
      </w:pPr>
    </w:p>
    <w:p w:rsidR="0EBDA078" w:rsidP="5D990242" w:rsidRDefault="0EBDA078" w14:paraId="0F2E0589" w14:textId="4A86B7BC">
      <w:pPr>
        <w:pStyle w:val="Els-body-text"/>
        <w:bidi w:val="0"/>
        <w:spacing w:before="0" w:beforeAutospacing="off" w:after="0" w:afterAutospacing="off" w:line="240" w:lineRule="exact"/>
        <w:ind w:left="0" w:right="0" w:firstLine="238"/>
        <w:jc w:val="both"/>
        <w:rPr>
          <w:sz w:val="22"/>
          <w:szCs w:val="22"/>
          <w:lang w:val="es-CO"/>
        </w:rPr>
      </w:pPr>
      <w:r w:rsidRPr="1F799644" w:rsidR="1F799644">
        <w:rPr>
          <w:sz w:val="22"/>
          <w:szCs w:val="22"/>
          <w:lang w:val="es-CO"/>
        </w:rPr>
        <w:t xml:space="preserve">En este diagrama es posible observar que factores como el medio ambiente, el método con el que se realiza el inventario y la dinámica de los proveedores tienen un impacto significativo en este problema. </w:t>
      </w:r>
    </w:p>
    <w:p w:rsidR="580FB214" w:rsidP="5D990242" w:rsidRDefault="580FB214" w14:paraId="502045B5" w14:textId="67B24DD6">
      <w:pPr>
        <w:pStyle w:val="Els-body-text"/>
        <w:bidi w:val="0"/>
        <w:spacing w:before="0" w:beforeAutospacing="off" w:after="0" w:afterAutospacing="off" w:line="240" w:lineRule="exact"/>
        <w:ind w:left="0" w:right="0" w:firstLine="238"/>
        <w:jc w:val="both"/>
        <w:rPr>
          <w:sz w:val="22"/>
          <w:szCs w:val="22"/>
          <w:lang w:val="es-CO"/>
        </w:rPr>
      </w:pPr>
    </w:p>
    <w:p w:rsidR="580FB214" w:rsidP="5D990242" w:rsidRDefault="580FB214" w14:paraId="439223F0" w14:textId="01719925">
      <w:pPr>
        <w:pStyle w:val="Els-body-text"/>
        <w:bidi w:val="0"/>
        <w:spacing w:before="0" w:beforeAutospacing="off" w:after="0" w:afterAutospacing="off" w:line="240" w:lineRule="exact"/>
        <w:ind w:left="0" w:right="0" w:firstLine="238"/>
        <w:jc w:val="both"/>
        <w:rPr>
          <w:sz w:val="22"/>
          <w:szCs w:val="22"/>
          <w:lang w:val="es-CO"/>
        </w:rPr>
      </w:pPr>
      <w:r w:rsidRPr="1F799644" w:rsidR="1F799644">
        <w:rPr>
          <w:sz w:val="22"/>
          <w:szCs w:val="22"/>
          <w:lang w:val="es-CO"/>
        </w:rPr>
        <w:t>Debido a que la empresa cuenta con 136 referencias de productos, se decidió centrar el análisis de faltantes en las cinco referencias más demandadas según los datos de la compañía.</w:t>
      </w:r>
    </w:p>
    <w:p w:rsidR="580FB214" w:rsidP="5D990242" w:rsidRDefault="580FB214" w14:paraId="235D1ED7" w14:textId="01719925">
      <w:pPr>
        <w:pStyle w:val="Els-body-text"/>
        <w:ind w:firstLine="0"/>
        <w:jc w:val="center"/>
        <w:rPr>
          <w:sz w:val="22"/>
          <w:szCs w:val="22"/>
          <w:lang w:val="es-CO" w:eastAsia="en-US"/>
        </w:rPr>
      </w:pPr>
    </w:p>
    <w:p w:rsidR="580FB214" w:rsidP="5D990242" w:rsidRDefault="580FB214" w14:paraId="49A538F6" w14:textId="1F216925">
      <w:pPr>
        <w:pStyle w:val="Els-body-text"/>
        <w:ind w:firstLine="0"/>
        <w:jc w:val="center"/>
        <w:rPr>
          <w:sz w:val="16"/>
          <w:szCs w:val="16"/>
          <w:lang w:val="es-CO"/>
        </w:rPr>
      </w:pPr>
      <w:r w:rsidRPr="1F799644" w:rsidR="1F799644">
        <w:rPr>
          <w:sz w:val="16"/>
          <w:szCs w:val="16"/>
          <w:lang w:val="es-CO" w:eastAsia="en-US"/>
        </w:rPr>
        <w:t>Tabla 1. Referencias más demandadas en el último año.</w:t>
      </w:r>
    </w:p>
    <w:tbl>
      <w:tblPr>
        <w:tblStyle w:val="TableGrid"/>
        <w:tblW w:w="0" w:type="auto"/>
        <w:tblLayout w:type="fixed"/>
        <w:tblLook w:val="06A0" w:firstRow="1" w:lastRow="0" w:firstColumn="1" w:lastColumn="0" w:noHBand="1" w:noVBand="1"/>
      </w:tblPr>
      <w:tblGrid>
        <w:gridCol w:w="4154"/>
        <w:gridCol w:w="4154"/>
      </w:tblGrid>
      <w:tr w:rsidR="5D990242" w:rsidTr="1F799644" w14:paraId="1C31DE78">
        <w:tc>
          <w:tcPr>
            <w:tcW w:w="4154" w:type="dxa"/>
            <w:tcMar/>
          </w:tcPr>
          <w:p w:rsidR="5D990242" w:rsidP="5D990242" w:rsidRDefault="5D990242" w14:paraId="42506BE0" w14:textId="49224C3F">
            <w:pPr>
              <w:jc w:val="center"/>
              <w:rPr>
                <w:b w:val="1"/>
                <w:bCs w:val="1"/>
                <w:noProof w:val="0"/>
                <w:lang w:val="es-CO"/>
              </w:rPr>
            </w:pPr>
            <w:r w:rsidRPr="1F799644" w:rsidR="1F799644">
              <w:rPr>
                <w:b w:val="1"/>
                <w:bCs w:val="1"/>
                <w:noProof w:val="0"/>
                <w:lang w:val="es-CO"/>
              </w:rPr>
              <w:t>Referencia</w:t>
            </w:r>
          </w:p>
        </w:tc>
        <w:tc>
          <w:tcPr>
            <w:tcW w:w="4154" w:type="dxa"/>
            <w:tcMar/>
          </w:tcPr>
          <w:p w:rsidR="5D990242" w:rsidP="5D990242" w:rsidRDefault="5D990242" w14:paraId="2D001986" w14:textId="23C24574">
            <w:pPr>
              <w:jc w:val="center"/>
              <w:rPr>
                <w:b w:val="1"/>
                <w:bCs w:val="1"/>
                <w:noProof w:val="0"/>
                <w:lang w:val="es-CO"/>
              </w:rPr>
            </w:pPr>
            <w:r w:rsidRPr="1F799644" w:rsidR="1F799644">
              <w:rPr>
                <w:b w:val="1"/>
                <w:bCs w:val="1"/>
                <w:noProof w:val="0"/>
                <w:lang w:val="es-CO"/>
              </w:rPr>
              <w:t>Demanda</w:t>
            </w:r>
            <w:r w:rsidRPr="1F799644" w:rsidR="1F799644">
              <w:rPr>
                <w:b w:val="1"/>
                <w:bCs w:val="1"/>
                <w:noProof w:val="0"/>
                <w:lang w:val="es-CO"/>
              </w:rPr>
              <w:t xml:space="preserve"> </w:t>
            </w:r>
            <w:r w:rsidRPr="1F799644" w:rsidR="1F799644">
              <w:rPr>
                <w:b w:val="1"/>
                <w:bCs w:val="1"/>
                <w:noProof w:val="0"/>
                <w:lang w:val="es-CO"/>
              </w:rPr>
              <w:t>anual</w:t>
            </w:r>
            <w:r w:rsidRPr="1F799644" w:rsidR="1F799644">
              <w:rPr>
                <w:b w:val="1"/>
                <w:bCs w:val="1"/>
                <w:noProof w:val="0"/>
                <w:lang w:val="es-CO"/>
              </w:rPr>
              <w:t xml:space="preserve"> (</w:t>
            </w:r>
            <w:r w:rsidRPr="1F799644" w:rsidR="1F799644">
              <w:rPr>
                <w:b w:val="1"/>
                <w:bCs w:val="1"/>
                <w:noProof w:val="0"/>
                <w:lang w:val="es-CO"/>
              </w:rPr>
              <w:t>unidades</w:t>
            </w:r>
            <w:r w:rsidRPr="1F799644" w:rsidR="1F799644">
              <w:rPr>
                <w:b w:val="1"/>
                <w:bCs w:val="1"/>
                <w:noProof w:val="0"/>
                <w:lang w:val="es-CO"/>
              </w:rPr>
              <w:t>)</w:t>
            </w:r>
          </w:p>
        </w:tc>
      </w:tr>
      <w:tr w:rsidR="5D990242" w:rsidTr="1F799644" w14:paraId="2DF31366">
        <w:tc>
          <w:tcPr>
            <w:tcW w:w="4154" w:type="dxa"/>
            <w:tcMar/>
          </w:tcPr>
          <w:p w:rsidR="5D990242" w:rsidRDefault="5D990242" w14:paraId="7418B2CC" w14:textId="5DE67814">
            <w:r w:rsidR="1F799644">
              <w:rPr/>
              <w:t>CHAZO PLASTICO 1/4</w:t>
            </w:r>
          </w:p>
        </w:tc>
        <w:tc>
          <w:tcPr>
            <w:tcW w:w="4154" w:type="dxa"/>
            <w:tcMar/>
          </w:tcPr>
          <w:p w:rsidR="5D990242" w:rsidRDefault="5D990242" w14:paraId="16953421" w14:textId="7B58DD15">
            <w:r w:rsidR="1F799644">
              <w:rPr/>
              <w:t xml:space="preserve">                              433,000 </w:t>
            </w:r>
          </w:p>
        </w:tc>
      </w:tr>
      <w:tr w:rsidR="5D990242" w:rsidTr="1F799644" w14:paraId="6892D2B2">
        <w:tc>
          <w:tcPr>
            <w:tcW w:w="4154" w:type="dxa"/>
            <w:tcMar/>
          </w:tcPr>
          <w:p w:rsidR="5D990242" w:rsidRDefault="5D990242" w14:paraId="495C4F38" w14:textId="5A5C85FD">
            <w:r w:rsidR="1F799644">
              <w:rPr/>
              <w:t>TLLO LAM 8X1</w:t>
            </w:r>
          </w:p>
        </w:tc>
        <w:tc>
          <w:tcPr>
            <w:tcW w:w="4154" w:type="dxa"/>
            <w:tcMar/>
          </w:tcPr>
          <w:p w:rsidR="5D990242" w:rsidRDefault="5D990242" w14:paraId="4932EABC" w14:textId="3DB8A0A7">
            <w:r w:rsidR="1F799644">
              <w:rPr/>
              <w:t xml:space="preserve">                              398,700 </w:t>
            </w:r>
          </w:p>
        </w:tc>
      </w:tr>
      <w:tr w:rsidR="5D990242" w:rsidTr="1F799644" w14:paraId="0E834298">
        <w:tc>
          <w:tcPr>
            <w:tcW w:w="4154" w:type="dxa"/>
            <w:tcMar/>
          </w:tcPr>
          <w:p w:rsidR="5D990242" w:rsidRDefault="5D990242" w14:paraId="7CECCB16" w14:textId="13602B39">
            <w:r w:rsidR="1F799644">
              <w:rPr/>
              <w:t>TLLO DRYWALL 6X</w:t>
            </w:r>
            <w:r w:rsidR="1F799644">
              <w:rPr/>
              <w:t>1 RF</w:t>
            </w:r>
          </w:p>
        </w:tc>
        <w:tc>
          <w:tcPr>
            <w:tcW w:w="4154" w:type="dxa"/>
            <w:tcMar/>
          </w:tcPr>
          <w:p w:rsidR="5D990242" w:rsidRDefault="5D990242" w14:paraId="7A59DBA1" w14:textId="5D3A2DD6">
            <w:r w:rsidR="1F799644">
              <w:rPr/>
              <w:t xml:space="preserve">                              178,500 </w:t>
            </w:r>
          </w:p>
        </w:tc>
      </w:tr>
      <w:tr w:rsidR="5D990242" w:rsidTr="1F799644" w14:paraId="4AAF8659">
        <w:tc>
          <w:tcPr>
            <w:tcW w:w="4154" w:type="dxa"/>
            <w:tcMar/>
          </w:tcPr>
          <w:p w:rsidR="5D990242" w:rsidRDefault="5D990242" w14:paraId="0135DD3A" w14:textId="6D504B5F">
            <w:r w:rsidR="1F799644">
              <w:rPr/>
              <w:t>TLLO DRYWALL 6X1</w:t>
            </w:r>
          </w:p>
        </w:tc>
        <w:tc>
          <w:tcPr>
            <w:tcW w:w="4154" w:type="dxa"/>
            <w:tcMar/>
          </w:tcPr>
          <w:p w:rsidR="5D990242" w:rsidRDefault="5D990242" w14:paraId="2D174003" w14:textId="24326F24">
            <w:r w:rsidR="1F799644">
              <w:rPr/>
              <w:t xml:space="preserve">                              164,200 </w:t>
            </w:r>
          </w:p>
        </w:tc>
      </w:tr>
      <w:tr w:rsidR="5D990242" w:rsidTr="1F799644" w14:paraId="46016004">
        <w:tc>
          <w:tcPr>
            <w:tcW w:w="4154" w:type="dxa"/>
            <w:tcMar/>
          </w:tcPr>
          <w:p w:rsidR="5D990242" w:rsidRDefault="5D990242" w14:paraId="30D73B17" w14:textId="7C27470B">
            <w:r w:rsidR="1F799644">
              <w:rPr/>
              <w:t>FRAMING 7X7/16 P. AGUDA</w:t>
            </w:r>
          </w:p>
        </w:tc>
        <w:tc>
          <w:tcPr>
            <w:tcW w:w="4154" w:type="dxa"/>
            <w:tcMar/>
          </w:tcPr>
          <w:p w:rsidR="5D990242" w:rsidRDefault="5D990242" w14:paraId="77347DFD" w14:textId="01289521">
            <w:r w:rsidR="1F799644">
              <w:rPr/>
              <w:t xml:space="preserve">                              164,000</w:t>
            </w:r>
          </w:p>
        </w:tc>
      </w:tr>
    </w:tbl>
    <w:p w:rsidR="580FB214" w:rsidP="5D990242" w:rsidRDefault="580FB214" w14:paraId="61FBB615" w14:textId="30C9CD45">
      <w:pPr>
        <w:pStyle w:val="Els-body-text"/>
        <w:ind w:firstLine="0"/>
        <w:rPr>
          <w:sz w:val="22"/>
          <w:szCs w:val="22"/>
          <w:lang w:val="es-CO"/>
        </w:rPr>
      </w:pPr>
    </w:p>
    <w:p w:rsidR="580FB214" w:rsidP="5D990242" w:rsidRDefault="580FB214" w14:paraId="4AC37BBB" w14:textId="577EF791">
      <w:pPr>
        <w:pStyle w:val="Els-body-text"/>
        <w:bidi w:val="0"/>
        <w:spacing w:before="0" w:beforeAutospacing="off" w:after="0" w:afterAutospacing="off" w:line="240" w:lineRule="exact"/>
        <w:ind w:left="0" w:right="0" w:firstLine="238"/>
        <w:jc w:val="both"/>
        <w:rPr>
          <w:sz w:val="22"/>
          <w:szCs w:val="22"/>
          <w:lang w:val="es-CO"/>
        </w:rPr>
      </w:pPr>
      <w:r w:rsidRPr="1F799644" w:rsidR="1F799644">
        <w:rPr>
          <w:sz w:val="22"/>
          <w:szCs w:val="22"/>
          <w:lang w:val="es-CO"/>
        </w:rPr>
        <w:t xml:space="preserve">Adicionalmente, como se evidenciaba en el diagrama de Pareto de la sección de Diagnóstico, la falta de consistencia de los inventarios es un subproblema que puede hacer que las acciones que se tomen por parte de la compañía tengan información desactualizada, razón por la cual se decidió construir </w:t>
      </w:r>
      <w:r w:rsidRPr="1F799644" w:rsidR="1F799644">
        <w:rPr>
          <w:sz w:val="22"/>
          <w:szCs w:val="22"/>
          <w:lang w:val="es-CO"/>
        </w:rPr>
        <w:t>una</w:t>
      </w:r>
      <w:r w:rsidRPr="1F799644" w:rsidR="1F799644">
        <w:rPr>
          <w:sz w:val="22"/>
          <w:szCs w:val="22"/>
          <w:lang w:val="es-CO"/>
        </w:rPr>
        <w:t xml:space="preserve"> herramienta </w:t>
      </w:r>
      <w:r w:rsidRPr="1F799644" w:rsidR="1F799644">
        <w:rPr>
          <w:sz w:val="22"/>
          <w:szCs w:val="22"/>
          <w:lang w:val="es-CO"/>
        </w:rPr>
        <w:t xml:space="preserve">informática </w:t>
      </w:r>
      <w:r w:rsidRPr="1F799644" w:rsidR="1F799644">
        <w:rPr>
          <w:sz w:val="22"/>
          <w:szCs w:val="22"/>
          <w:lang w:val="es-CO"/>
        </w:rPr>
        <w:t xml:space="preserve">que mejore este proceso. </w:t>
      </w:r>
    </w:p>
    <w:p w:rsidR="44E17F66" w:rsidP="5D990242" w:rsidRDefault="44E17F66" w14:paraId="6CC2E9F0" w14:textId="0560C8BC">
      <w:pPr>
        <w:pStyle w:val="Els-body-text"/>
        <w:bidi w:val="0"/>
        <w:spacing w:before="0" w:beforeAutospacing="off" w:after="0" w:afterAutospacing="off" w:line="240" w:lineRule="exact"/>
        <w:ind w:left="0" w:right="0" w:firstLine="238"/>
        <w:jc w:val="both"/>
        <w:rPr>
          <w:sz w:val="22"/>
          <w:szCs w:val="22"/>
          <w:lang w:val="es-CO"/>
        </w:rPr>
      </w:pPr>
      <w:r w:rsidRPr="1F799644" w:rsidR="1F799644">
        <w:rPr>
          <w:sz w:val="22"/>
          <w:szCs w:val="22"/>
          <w:lang w:val="es-CO"/>
        </w:rPr>
        <w:t xml:space="preserve"> </w:t>
      </w:r>
    </w:p>
    <w:p w:rsidRPr="00111CA6" w:rsidR="00111CA6" w:rsidP="5D990242" w:rsidRDefault="3A36E8B8" w14:paraId="3B9DC4A7" w14:textId="295B5074">
      <w:pPr>
        <w:pStyle w:val="Els-1storder-head"/>
        <w:numPr>
          <w:ilvl w:val="0"/>
          <w:numId w:val="29"/>
        </w:numPr>
        <w:ind w:left="0"/>
        <w:rPr>
          <w:sz w:val="22"/>
          <w:szCs w:val="22"/>
          <w:lang w:val="es-CO"/>
        </w:rPr>
      </w:pPr>
      <w:r w:rsidRPr="5D990242" w:rsidR="5D990242">
        <w:rPr>
          <w:sz w:val="22"/>
          <w:szCs w:val="22"/>
          <w:lang w:val="es-CO"/>
        </w:rPr>
        <w:t>Alternativas de solución</w:t>
      </w:r>
    </w:p>
    <w:p w:rsidR="00CB1F01" w:rsidP="5D990242" w:rsidRDefault="00CB1F01" w14:paraId="05AABB48" w14:textId="77777777">
      <w:pPr>
        <w:rPr>
          <w:lang w:val="es-CO"/>
        </w:rPr>
      </w:pPr>
    </w:p>
    <w:p w:rsidR="15160E63" w:rsidP="15160E63" w:rsidRDefault="15160E63" w14:paraId="1C9CBE99" w14:textId="407208B6">
      <w:pPr>
        <w:rPr>
          <w:lang w:val="es-CO"/>
        </w:rPr>
      </w:pPr>
    </w:p>
    <w:p w:rsidR="15160E63" w:rsidP="15160E63" w:rsidRDefault="41F8E6DC" w14:paraId="32618A98" w14:textId="5165D7C6">
      <w:pPr>
        <w:pStyle w:val="ListParagraph"/>
        <w:numPr>
          <w:ilvl w:val="0"/>
          <w:numId w:val="1"/>
        </w:numPr>
        <w:rPr>
          <w:sz w:val="22"/>
          <w:szCs w:val="22"/>
        </w:rPr>
      </w:pPr>
      <w:r w:rsidRPr="41F8E6DC">
        <w:rPr>
          <w:rFonts w:eastAsia="Times New Roman"/>
          <w:sz w:val="22"/>
          <w:szCs w:val="22"/>
          <w:lang w:val="es-CO"/>
        </w:rPr>
        <w:t>Herramienta de manejo de inventarios</w:t>
      </w:r>
    </w:p>
    <w:p w:rsidR="15160E63" w:rsidRDefault="41F8E6DC" w14:paraId="3F8D4EAC" w14:textId="3725FA4C">
      <w:r w:rsidRPr="41F8E6DC">
        <w:rPr>
          <w:rFonts w:eastAsia="Times New Roman"/>
          <w:sz w:val="22"/>
          <w:szCs w:val="22"/>
          <w:lang w:val="es-CO"/>
        </w:rPr>
        <w:t xml:space="preserve"> </w:t>
      </w:r>
    </w:p>
    <w:p w:rsidR="15160E63" w:rsidP="3A36E8B8" w:rsidRDefault="3A36E8B8" w14:paraId="1A2F28B0" w14:textId="1B127EDC">
      <w:r w:rsidRPr="3A36E8B8">
        <w:rPr>
          <w:rFonts w:eastAsia="Times New Roman"/>
          <w:sz w:val="22"/>
          <w:szCs w:val="22"/>
          <w:lang w:val="es-CO"/>
        </w:rPr>
        <w:t>Como complemento al modelo S, T planteado, se desarrolló una herramienta en Visual Basic que le permitirá a la compañía mejorar su proceso de registro de entradas y salidas de mercancía en bodega. Esta herramienta opera mediante un formulario en el cual un operario podrá seleccionar la referencia del producto cuyo valor de existencias desea modificar; esto mediante el ingreso de las unidades compradas o de las unidades que se sacan de inventario para la venta a los clientes. Una vez realizada esta acción, la herramienta actualiza las existencias del producto modificado y muestra esta información al usuario. La interfaz de esta herramienta se puede apreciar en la siguiente imagen:</w:t>
      </w:r>
    </w:p>
    <w:p w:rsidR="15160E63" w:rsidP="3A36E8B8" w:rsidRDefault="15160E63" w14:paraId="269F3D6A" w14:textId="1E6ABA50">
      <w:pPr>
        <w:rPr>
          <w:rFonts w:eastAsia="Times New Roman"/>
          <w:sz w:val="22"/>
          <w:szCs w:val="22"/>
          <w:lang w:val="es-CO"/>
        </w:rPr>
      </w:pPr>
    </w:p>
    <w:p w:rsidR="15160E63" w:rsidP="3A36E8B8" w:rsidRDefault="15160E63" w14:paraId="61E932C4" w14:textId="7A1C7674">
      <w:pPr>
        <w:jc w:val="center"/>
      </w:pPr>
      <w:r>
        <w:drawing>
          <wp:inline wp14:editId="0F5CAD11" wp14:anchorId="07D7BF81">
            <wp:extent cx="1924050" cy="2324100"/>
            <wp:effectExtent l="0" t="0" r="0" b="0"/>
            <wp:docPr id="1313718417" name="Picture 1463836015" title="Insertando imagen..."/>
            <wp:cNvGraphicFramePr>
              <a:graphicFrameLocks noChangeAspect="1"/>
            </wp:cNvGraphicFramePr>
            <a:graphic>
              <a:graphicData uri="http://schemas.openxmlformats.org/drawingml/2006/picture">
                <pic:pic>
                  <pic:nvPicPr>
                    <pic:cNvPr id="0" name="Picture 1463836015"/>
                    <pic:cNvPicPr/>
                  </pic:nvPicPr>
                  <pic:blipFill>
                    <a:blip r:embed="Rc67b672e8cb2489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924050" cy="2324100"/>
                    </a:xfrm>
                    <a:prstGeom prst="rect">
                      <a:avLst/>
                    </a:prstGeom>
                  </pic:spPr>
                </pic:pic>
              </a:graphicData>
            </a:graphic>
          </wp:inline>
        </w:drawing>
      </w:r>
    </w:p>
    <w:p w:rsidR="15160E63" w:rsidP="3A36E8B8" w:rsidRDefault="15160E63" w14:paraId="19C04F39" w14:textId="6B58B13A">
      <w:pPr>
        <w:rPr>
          <w:rFonts w:eastAsia="Times New Roman"/>
          <w:sz w:val="22"/>
          <w:szCs w:val="22"/>
          <w:lang w:val="es-CO"/>
        </w:rPr>
      </w:pPr>
    </w:p>
    <w:p w:rsidR="15160E63" w:rsidP="15160E63" w:rsidRDefault="41F8E6DC" w14:paraId="4FCE411C" w14:textId="4BA4D870">
      <w:pPr>
        <w:jc w:val="center"/>
      </w:pPr>
      <w:r w:rsidRPr="41F8E6DC">
        <w:rPr>
          <w:rFonts w:eastAsia="Times New Roman"/>
          <w:sz w:val="22"/>
          <w:szCs w:val="22"/>
          <w:lang w:val="es-CO"/>
        </w:rPr>
        <w:t>Fig. Interfaz de la herramienta desarrollada</w:t>
      </w:r>
    </w:p>
    <w:p w:rsidR="15160E63" w:rsidRDefault="41F8E6DC" w14:paraId="741CC99E" w14:textId="30822BD0">
      <w:r w:rsidRPr="41F8E6DC">
        <w:rPr>
          <w:rFonts w:eastAsia="Times New Roman"/>
          <w:sz w:val="22"/>
          <w:szCs w:val="22"/>
          <w:lang w:val="es-CO"/>
        </w:rPr>
        <w:t xml:space="preserve"> </w:t>
      </w:r>
    </w:p>
    <w:p w:rsidR="15160E63" w:rsidP="1F799644" w:rsidRDefault="41F8E6DC" w14:paraId="47545C55" w14:textId="2EA5DA6A">
      <w:pPr>
        <w:rPr>
          <w:rFonts w:eastAsia="Times New Roman"/>
          <w:sz w:val="22"/>
          <w:szCs w:val="22"/>
          <w:lang w:val="es-CO"/>
        </w:rPr>
      </w:pPr>
      <w:r w:rsidRPr="1F799644" w:rsidR="1F799644">
        <w:rPr>
          <w:rFonts w:eastAsia="Times New Roman"/>
          <w:sz w:val="22"/>
          <w:szCs w:val="22"/>
          <w:lang w:val="es-CO"/>
        </w:rPr>
        <w:t>Con la ayuda de esta herramienta la compañía podrá reducir sustancialmente los errores generados por inconsistencias en el inventario y así controlar las unidades de cada referencia que tiene almacenadas. Para la ejecución exitosa de esta propuesta es necesario entrenar al personal de bodega en el manejo de esta aplicación, el cual es un proceso que máximo dura una hora. Si se desean conocer mayores detalles sobre el funcionamiento de esta herramienta</w:t>
      </w:r>
      <w:r w:rsidRPr="1F799644" w:rsidR="1F799644">
        <w:rPr>
          <w:rFonts w:eastAsia="Times New Roman"/>
          <w:sz w:val="22"/>
          <w:szCs w:val="22"/>
          <w:lang w:val="es-CO"/>
        </w:rPr>
        <w:t>,</w:t>
      </w:r>
      <w:r w:rsidRPr="1F799644" w:rsidR="1F799644">
        <w:rPr>
          <w:rFonts w:eastAsia="Times New Roman"/>
          <w:sz w:val="22"/>
          <w:szCs w:val="22"/>
          <w:lang w:val="es-CO"/>
        </w:rPr>
        <w:t xml:space="preserve"> se recomienda consultar el manual de usuario adjunto a este documento. </w:t>
      </w:r>
    </w:p>
    <w:p w:rsidR="15160E63" w:rsidP="15160E63" w:rsidRDefault="15160E63" w14:paraId="2B98208A" w14:textId="520AE5C3">
      <w:pPr>
        <w:rPr>
          <w:lang w:val="es-CO"/>
        </w:rPr>
      </w:pPr>
    </w:p>
    <w:p w:rsidR="00CB1F01" w:rsidP="00CB1F01" w:rsidRDefault="00CB1F01" w14:paraId="01DF6FDC" w14:textId="77777777">
      <w:pPr>
        <w:rPr>
          <w:lang w:val="es-CO"/>
        </w:rPr>
      </w:pPr>
    </w:p>
    <w:p w:rsidR="00CB1F01" w:rsidP="00CB1F01" w:rsidRDefault="00CB1F01" w14:paraId="73D2EEF6" w14:textId="77777777">
      <w:pPr>
        <w:rPr>
          <w:lang w:val="es-CO"/>
        </w:rPr>
      </w:pPr>
    </w:p>
    <w:p w:rsidRPr="00512E5D" w:rsidR="007A03E3" w:rsidP="005A5FAB" w:rsidRDefault="007A03E3" w14:paraId="3D180EDC" w14:textId="24E61F69">
      <w:pPr>
        <w:jc w:val="both"/>
        <w:rPr>
          <w:sz w:val="22"/>
          <w:lang w:val="es-CO"/>
        </w:rPr>
      </w:pPr>
    </w:p>
    <w:p w:rsidR="003F1F9F" w:rsidP="553E9CF5" w:rsidRDefault="3A36E8B8" w14:paraId="1509C5BA" w14:textId="241E1113">
      <w:pPr>
        <w:pStyle w:val="Els-1storder-head"/>
        <w:numPr>
          <w:ilvl w:val="0"/>
          <w:numId w:val="28"/>
        </w:numPr>
        <w:ind w:left="0" w:firstLine="0"/>
        <w:rPr>
          <w:sz w:val="22"/>
          <w:szCs w:val="22"/>
          <w:lang w:val="es-CO"/>
        </w:rPr>
      </w:pPr>
      <w:r w:rsidRPr="3A36E8B8">
        <w:rPr>
          <w:sz w:val="22"/>
          <w:szCs w:val="22"/>
          <w:lang w:val="es-CO"/>
        </w:rPr>
        <w:t>Exploración de la propuesta</w:t>
      </w:r>
    </w:p>
    <w:p w:rsidRPr="00474E5E" w:rsidR="00474E5E" w:rsidP="00474E5E" w:rsidRDefault="00474E5E" w14:paraId="450A79D5" w14:textId="77777777">
      <w:pPr>
        <w:pStyle w:val="Els-body-text"/>
        <w:rPr>
          <w:lang w:val="es-CO"/>
        </w:rPr>
      </w:pPr>
    </w:p>
    <w:p w:rsidR="003F1F9F" w:rsidP="5D990242" w:rsidRDefault="3A36E8B8" w14:paraId="3081CA17" w14:textId="6B1AF98F">
      <w:pPr>
        <w:pStyle w:val="Els-1storder-head"/>
        <w:numPr>
          <w:ilvl w:val="0"/>
          <w:numId w:val="28"/>
        </w:numPr>
        <w:ind w:left="0" w:firstLine="0"/>
        <w:rPr>
          <w:sz w:val="22"/>
          <w:szCs w:val="22"/>
          <w:lang w:val="es-CO"/>
        </w:rPr>
      </w:pPr>
      <w:r w:rsidRPr="5D990242" w:rsidR="5D990242">
        <w:rPr>
          <w:sz w:val="22"/>
          <w:szCs w:val="22"/>
          <w:lang w:val="es-CO"/>
        </w:rPr>
        <w:t>Conclusiones</w:t>
      </w:r>
    </w:p>
    <w:p w:rsidRPr="00731BE3" w:rsidR="004A0663" w:rsidP="1F799644" w:rsidRDefault="004A0663" w14:paraId="670ABC73" w14:textId="4003DFFF">
      <w:pPr>
        <w:pStyle w:val="Els-body-text"/>
        <w:keepNext w:val="0"/>
        <w:numPr>
          <w:ilvl w:val="0"/>
          <w:numId w:val="48"/>
        </w:numPr>
        <w:ind/>
        <w:rPr>
          <w:lang w:val="es-CO"/>
        </w:rPr>
      </w:pPr>
      <w:r w:rsidRPr="1F799644" w:rsidR="1F799644">
        <w:rPr>
          <w:lang w:val="es-CO"/>
        </w:rPr>
        <w:t>El registro del inventario de la empresa no es consistente con las existencias físicas en bodega, lo cual es una debilidad para el control y la gestión efectiva del m</w:t>
      </w:r>
      <w:r w:rsidRPr="1F799644" w:rsidR="1F799644">
        <w:rPr>
          <w:lang w:val="es-CO"/>
        </w:rPr>
        <w:t>ismo</w:t>
      </w:r>
      <w:r w:rsidRPr="1F799644" w:rsidR="1F799644">
        <w:rPr>
          <w:lang w:val="es-CO"/>
        </w:rPr>
        <w:t>.</w:t>
      </w:r>
    </w:p>
    <w:p w:rsidR="1F799644" w:rsidP="1F799644" w:rsidRDefault="1F799644" w14:paraId="5B8B6AA7" w14:textId="7D95CBDF">
      <w:pPr>
        <w:pStyle w:val="Els-body-text"/>
        <w:rPr>
          <w:lang w:val="es-CO"/>
        </w:rPr>
      </w:pPr>
    </w:p>
    <w:p w:rsidR="1F799644" w:rsidP="1F799644" w:rsidRDefault="1F799644" w14:paraId="41561CED" w14:textId="4E86522B">
      <w:pPr>
        <w:pStyle w:val="Els-body-text"/>
        <w:numPr>
          <w:ilvl w:val="0"/>
          <w:numId w:val="48"/>
        </w:numPr>
        <w:rPr>
          <w:lang w:val="es-CO"/>
        </w:rPr>
      </w:pPr>
      <w:r w:rsidRPr="1F799644" w:rsidR="1F799644">
        <w:rPr>
          <w:lang w:val="es-CO"/>
        </w:rPr>
        <w:t>Los faltantes de las referencias más comercializadas es un problema que afecta la satisfacción de los clientes y puede ocasionar que termi</w:t>
      </w:r>
      <w:r w:rsidRPr="1F799644" w:rsidR="1F799644">
        <w:rPr>
          <w:lang w:val="es-CO"/>
        </w:rPr>
        <w:t xml:space="preserve">nen comprando productos de la competencia. </w:t>
      </w:r>
    </w:p>
    <w:p w:rsidR="1F799644" w:rsidP="1F799644" w:rsidRDefault="1F799644" w14:paraId="4D457EE9" w14:textId="0B5298BA">
      <w:pPr>
        <w:pStyle w:val="Els-body-text"/>
        <w:rPr>
          <w:lang w:val="es-CO"/>
        </w:rPr>
      </w:pPr>
    </w:p>
    <w:p w:rsidR="1F799644" w:rsidP="1F799644" w:rsidRDefault="1F799644" w14:paraId="6A8C6BDB" w14:textId="2C6425BD">
      <w:pPr>
        <w:pStyle w:val="Els-body-text"/>
        <w:numPr>
          <w:ilvl w:val="0"/>
          <w:numId w:val="48"/>
        </w:numPr>
        <w:rPr>
          <w:lang w:val="es-CO"/>
        </w:rPr>
      </w:pPr>
      <w:r w:rsidRPr="1F799644" w:rsidR="1F799644">
        <w:rPr>
          <w:lang w:val="es-CO"/>
        </w:rPr>
        <w:t>Gracias a una adecuada política de inventario para las referencias con mayor demanda se lograron disminuir los costos de este rubro en un 24 % con respecto a la situación inicial. De igual forma se incrementaron los beneficios de la compañía en un 18.7%</w:t>
      </w:r>
      <w:r w:rsidRPr="1F799644" w:rsidR="1F799644">
        <w:rPr>
          <w:lang w:val="es-CO"/>
        </w:rPr>
        <w:t>.</w:t>
      </w:r>
    </w:p>
    <w:p w:rsidR="1F799644" w:rsidP="1F799644" w:rsidRDefault="1F799644" w14:paraId="42DA4DF6" w14:textId="269FA6AF">
      <w:pPr>
        <w:pStyle w:val="Els-body-text"/>
        <w:ind w:left="360"/>
        <w:rPr>
          <w:lang w:val="es-CO"/>
        </w:rPr>
      </w:pPr>
    </w:p>
    <w:p w:rsidR="1F799644" w:rsidP="1F799644" w:rsidRDefault="1F799644" w14:paraId="45AB2054" w14:textId="24B9829B">
      <w:pPr>
        <w:pStyle w:val="Els-body-text"/>
        <w:ind w:left="360"/>
        <w:rPr>
          <w:lang w:val="es-CO"/>
        </w:rPr>
      </w:pPr>
    </w:p>
    <w:p w:rsidR="1F799644" w:rsidP="1F799644" w:rsidRDefault="1F799644" w14:paraId="6E2CF3F7" w14:textId="7ADE4757">
      <w:pPr>
        <w:pStyle w:val="Els-body-text"/>
        <w:rPr>
          <w:lang w:val="es-CO"/>
        </w:rPr>
      </w:pPr>
    </w:p>
    <w:p w:rsidR="1F799644" w:rsidP="1F799644" w:rsidRDefault="1F799644" w14:paraId="33A575C8" w14:textId="398F982F">
      <w:pPr>
        <w:pStyle w:val="Els-body-text"/>
        <w:rPr>
          <w:lang w:val="es-CO"/>
        </w:rPr>
      </w:pPr>
    </w:p>
    <w:p w:rsidRPr="00731BE3" w:rsidR="00E86886" w:rsidP="00E86886" w:rsidRDefault="00E86886" w14:paraId="29CE2639" w14:textId="5EDAB4CB">
      <w:pPr>
        <w:pStyle w:val="Els-reference-head"/>
        <w:rPr>
          <w:sz w:val="22"/>
          <w:lang w:val="es-CO"/>
        </w:rPr>
      </w:pPr>
      <w:r w:rsidRPr="00731BE3">
        <w:rPr>
          <w:sz w:val="22"/>
          <w:lang w:val="es-CO"/>
        </w:rPr>
        <w:t>Referencias</w:t>
      </w:r>
    </w:p>
    <w:p w:rsidRPr="0068157C" w:rsidR="0068157C" w:rsidP="0068157C" w:rsidRDefault="0068157C" w14:paraId="4D92B8FA" w14:textId="33AC7C2A">
      <w:pPr>
        <w:rPr>
          <w:noProof/>
          <w:sz w:val="18"/>
          <w:lang w:val="nl-NL"/>
        </w:rPr>
      </w:pPr>
      <w:r w:rsidRPr="00B012A8">
        <w:rPr>
          <w:rFonts w:eastAsia="Times New Roman"/>
          <w:sz w:val="18"/>
          <w:szCs w:val="18"/>
          <w:lang w:val="en-US" w:eastAsia="es-ES_tradnl"/>
        </w:rPr>
        <w:t>[</w:t>
      </w:r>
      <w:r w:rsidRPr="0068157C">
        <w:rPr>
          <w:noProof/>
          <w:sz w:val="18"/>
          <w:lang w:val="nl-NL"/>
        </w:rPr>
        <w:t>1] S. NAHMIAS. Production and Operations Analysis. McGraw Hill International Edition. SixthEdition. 2009.</w:t>
      </w:r>
    </w:p>
    <w:p w:rsidRPr="00E513EB" w:rsidR="0068157C" w:rsidP="0068157C" w:rsidRDefault="0068157C" w14:paraId="0756AA1D" w14:textId="77777777">
      <w:pPr>
        <w:pStyle w:val="Els-reference"/>
        <w:rPr>
          <w:lang w:val="es-CO"/>
        </w:rPr>
      </w:pPr>
    </w:p>
    <w:p w:rsidRPr="00E513EB" w:rsidR="0004480D" w:rsidP="003F1F9F" w:rsidRDefault="0004480D" w14:paraId="5318B3A3" w14:textId="75B0437C">
      <w:pPr>
        <w:pStyle w:val="Els-body-text"/>
        <w:keepNext w:val="0"/>
        <w:ind w:left="284" w:hanging="284"/>
        <w:rPr>
          <w:sz w:val="22"/>
          <w:lang w:val="es-CO"/>
        </w:rPr>
      </w:pPr>
    </w:p>
    <w:p w:rsidRPr="00E513EB" w:rsidR="0004480D" w:rsidP="003F1F9F" w:rsidRDefault="0004480D" w14:paraId="0619F2FF" w14:textId="2C8BD95C">
      <w:pPr>
        <w:pStyle w:val="Els-body-text"/>
        <w:keepNext w:val="0"/>
        <w:ind w:left="284" w:hanging="284"/>
        <w:rPr>
          <w:sz w:val="22"/>
          <w:lang w:val="es-CO"/>
        </w:rPr>
      </w:pPr>
    </w:p>
    <w:p w:rsidRPr="00E513EB" w:rsidR="0004480D" w:rsidP="003F1F9F" w:rsidRDefault="0004480D" w14:paraId="0C1E6528" w14:textId="051B74FE">
      <w:pPr>
        <w:pStyle w:val="Els-body-text"/>
        <w:keepNext w:val="0"/>
        <w:ind w:left="284" w:hanging="284"/>
        <w:rPr>
          <w:sz w:val="22"/>
          <w:lang w:val="es-CO"/>
        </w:rPr>
      </w:pPr>
    </w:p>
    <w:p w:rsidRPr="0004480D" w:rsidR="0004480D" w:rsidP="003F1F9F" w:rsidRDefault="0004480D" w14:paraId="0963F65D" w14:textId="77777777">
      <w:pPr>
        <w:pStyle w:val="Els-body-text"/>
        <w:keepNext w:val="0"/>
        <w:ind w:left="284" w:hanging="284"/>
        <w:rPr>
          <w:sz w:val="22"/>
          <w:lang w:val="es-CO"/>
        </w:rPr>
      </w:pPr>
    </w:p>
    <w:sectPr w:rsidRPr="0004480D" w:rsidR="0004480D" w:rsidSect="000E43DA">
      <w:headerReference w:type="even" r:id="rId27"/>
      <w:headerReference w:type="default" r:id="rId28"/>
      <w:footerReference w:type="even" r:id="rId29"/>
      <w:footerReference w:type="default" r:id="rId30"/>
      <w:headerReference w:type="first" r:id="rId31"/>
      <w:footerReference w:type="first" r:id="rId32"/>
      <w:footnotePr>
        <w:numFmt w:val="lowerLetter"/>
      </w:footnotePr>
      <w:type w:val="nextColumn"/>
      <w:pgSz w:w="11901" w:h="16817" w:orient="portrait" w:code="9"/>
      <w:pgMar w:top="1440" w:right="1797" w:bottom="1440" w:left="1797" w:header="907" w:footer="120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61021" w:rsidRDefault="00D61021" w14:paraId="3469F581" w14:textId="77777777">
      <w:r>
        <w:separator/>
      </w:r>
    </w:p>
  </w:endnote>
  <w:endnote w:type="continuationSeparator" w:id="0">
    <w:p w:rsidR="00D61021" w:rsidRDefault="00D61021" w14:paraId="6806E656" w14:textId="77777777">
      <w:r>
        <w:continuationSeparator/>
      </w:r>
    </w:p>
  </w:endnote>
  <w:endnote w:type="continuationNotice" w:id="1">
    <w:p w:rsidR="00D61021" w:rsidRDefault="00D61021" w14:paraId="29A6BD24"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00000003" w:usb1="00000000" w:usb2="00000000" w:usb3="00000000" w:csb0="00000001" w:csb1="00000000"/>
    <w:embedBold w:fontKey="{34920669-77C2-4CFE-BF34-1E82CF0A8AB1}" r:id="rId1"/>
  </w:font>
  <w:font w:name="Univers">
    <w:altName w:val="Arial"/>
    <w:charset w:val="00"/>
    <w:family w:val="swiss"/>
    <w:pitch w:val="variable"/>
    <w:sig w:usb0="80000287" w:usb1="00000000" w:usb2="00000000" w:usb3="00000000" w:csb0="0000000F" w:csb1="00000000"/>
    <w:embedRegular w:fontKey="{79123F2C-4800-439B-BD58-3E1FD1F09688}" r:id="rId2"/>
  </w:font>
  <w:font w:name="Tahoma">
    <w:panose1 w:val="020B0604030504040204"/>
    <w:charset w:val="00"/>
    <w:family w:val="swiss"/>
    <w:pitch w:val="variable"/>
    <w:sig w:usb0="E1002EFF" w:usb1="C000605B" w:usb2="00000029" w:usb3="00000000" w:csb0="000101FF" w:csb1="00000000"/>
    <w:embedRegular w:fontKey="{FC588BBB-0D83-4502-A589-F245136CDA0E}" r:id="rId3"/>
  </w:font>
  <w:font w:name="Calibri">
    <w:panose1 w:val="020F0502020204030204"/>
    <w:charset w:val="00"/>
    <w:family w:val="swiss"/>
    <w:pitch w:val="variable"/>
    <w:sig w:usb0="E0002AFF" w:usb1="C000247B" w:usb2="00000009" w:usb3="00000000" w:csb0="000001FF" w:csb1="00000000"/>
    <w:embedRegular w:fontKey="{35847949-99B0-4DD7-B2B8-66BEB22CB097}" r:id="rId4"/>
  </w:font>
  <w:font w:name="Batang">
    <w:altName w:val="바탕"/>
    <w:panose1 w:val="02030600000101010101"/>
    <w:charset w:val="81"/>
    <w:family w:val="auto"/>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embedItalic w:fontKey="{493289EE-6807-4AAB-8575-451CD14AE281}" r:id="rId5"/>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embedRegular w:fontKey="{88D9C97B-8C5C-4155-9901-F42D056159CA}" r:id="rId6"/>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1021" w:rsidRDefault="00D61021" w14:paraId="33E21CAD"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1021" w:rsidRDefault="00D61021" w14:paraId="44EFA87C" w14:textId="7777777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1021" w:rsidRDefault="00D61021" w14:paraId="67033168"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footnote w:type="separator" w:id="-1">
    <w:p w:rsidRPr="009C2BBA" w:rsidR="00D61021" w:rsidP="009C2BBA" w:rsidRDefault="00D61021" w14:paraId="6295AADB" w14:textId="2E3C6B96">
      <w:pPr>
        <w:pStyle w:val="Footer"/>
        <w:rPr>
          <w:lang w:val="en-GB"/>
        </w:rPr>
      </w:pPr>
      <w:r>
        <w:rPr>
          <w:lang w:eastAsia="ko-KR"/>
        </w:rPr>
        <w:drawing>
          <wp:inline distT="0" distB="0" distL="0" distR="0" wp14:anchorId="273DB4C9" wp14:editId="054D4902">
            <wp:extent cx="561975" cy="19050"/>
            <wp:effectExtent l="19050" t="0" r="9525" b="0"/>
            <wp:docPr id="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F677DF" wp14:editId="0A614496">
            <wp:extent cx="561975" cy="19050"/>
            <wp:effectExtent l="19050" t="0" r="9525"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90E62A" wp14:editId="61DABD06">
            <wp:extent cx="561975" cy="19050"/>
            <wp:effectExtent l="19050" t="0" r="9525" b="0"/>
            <wp:docPr id="3"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927695" wp14:editId="50DBFF14">
            <wp:extent cx="561975" cy="19050"/>
            <wp:effectExtent l="19050" t="0" r="9525" b="0"/>
            <wp:docPr id="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D59103" wp14:editId="7628E565">
            <wp:extent cx="561975" cy="19050"/>
            <wp:effectExtent l="19050" t="0" r="9525" b="0"/>
            <wp:docPr id="5"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F55492" wp14:editId="73BA28B2">
            <wp:extent cx="561975" cy="19050"/>
            <wp:effectExtent l="19050" t="0" r="9525" b="0"/>
            <wp:docPr id="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B835B1" wp14:editId="00F0990D">
            <wp:extent cx="561975" cy="19050"/>
            <wp:effectExtent l="19050" t="0" r="9525" b="0"/>
            <wp:docPr id="9"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2C41B8" wp14:editId="21E1F9F3">
            <wp:extent cx="561975" cy="19050"/>
            <wp:effectExtent l="19050" t="0" r="9525" b="0"/>
            <wp:docPr id="1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3EB6E7" wp14:editId="01FBB964">
            <wp:extent cx="561975" cy="19050"/>
            <wp:effectExtent l="19050" t="0" r="9525" b="0"/>
            <wp:docPr id="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03D7C5" wp14:editId="7B795B02">
            <wp:extent cx="561975" cy="19050"/>
            <wp:effectExtent l="19050" t="0" r="9525" b="0"/>
            <wp:docPr id="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A566A4" wp14:editId="595F98CA">
            <wp:extent cx="561975" cy="19050"/>
            <wp:effectExtent l="19050" t="0" r="9525" b="0"/>
            <wp:docPr id="20"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7556EC" wp14:editId="079477E6">
            <wp:extent cx="561975" cy="19050"/>
            <wp:effectExtent l="19050" t="0" r="9525" b="0"/>
            <wp:docPr id="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C87610" wp14:editId="566636E7">
            <wp:extent cx="561975" cy="19050"/>
            <wp:effectExtent l="19050" t="0" r="9525" b="0"/>
            <wp:docPr id="205"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5515C2" wp14:editId="1D308527">
            <wp:extent cx="561975" cy="19050"/>
            <wp:effectExtent l="19050" t="0" r="9525" b="0"/>
            <wp:docPr id="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70DC31" wp14:editId="29BC3864">
            <wp:extent cx="561975" cy="19050"/>
            <wp:effectExtent l="19050" t="0" r="9525" b="0"/>
            <wp:docPr id="26"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CC2015" wp14:editId="15F7919C">
            <wp:extent cx="561975" cy="19050"/>
            <wp:effectExtent l="19050" t="0" r="9525" b="0"/>
            <wp:docPr id="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99C831" wp14:editId="07A1D453">
            <wp:extent cx="561975" cy="19050"/>
            <wp:effectExtent l="19050" t="0" r="9525" b="0"/>
            <wp:docPr id="28"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5B236E" wp14:editId="516B2467">
            <wp:extent cx="561975" cy="19050"/>
            <wp:effectExtent l="19050" t="0" r="9525" b="0"/>
            <wp:docPr id="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605D69" wp14:editId="09EC3E65">
            <wp:extent cx="561975" cy="19050"/>
            <wp:effectExtent l="19050" t="0" r="9525" b="0"/>
            <wp:docPr id="30"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22537A" wp14:editId="0AE93E4C">
            <wp:extent cx="561975" cy="19050"/>
            <wp:effectExtent l="19050" t="0" r="9525" b="0"/>
            <wp:docPr id="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07AE52" wp14:editId="0EB748EC">
            <wp:extent cx="561975" cy="19050"/>
            <wp:effectExtent l="19050" t="0" r="9525" b="0"/>
            <wp:docPr id="3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754400" wp14:editId="35BE8BAB">
            <wp:extent cx="561975" cy="19050"/>
            <wp:effectExtent l="19050" t="0" r="9525" b="0"/>
            <wp:docPr id="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00E687" wp14:editId="3F98A6DB">
            <wp:extent cx="561975" cy="19050"/>
            <wp:effectExtent l="19050" t="0" r="9525" b="0"/>
            <wp:docPr id="34"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45E2EB" wp14:editId="3A1F3686">
            <wp:extent cx="561975" cy="19050"/>
            <wp:effectExtent l="19050" t="0" r="9525" b="0"/>
            <wp:docPr id="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7B94C2" wp14:editId="5206CDC3">
            <wp:extent cx="561975" cy="19050"/>
            <wp:effectExtent l="19050" t="0" r="9525" b="0"/>
            <wp:docPr id="37"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109245" wp14:editId="18C85881">
            <wp:extent cx="561975" cy="19050"/>
            <wp:effectExtent l="19050" t="0" r="9525" b="0"/>
            <wp:docPr id="3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F814DE" wp14:editId="404577D8">
            <wp:extent cx="561975" cy="19050"/>
            <wp:effectExtent l="19050" t="0" r="9525" b="0"/>
            <wp:docPr id="39"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136239" wp14:editId="36AC0CDC">
            <wp:extent cx="561975" cy="19050"/>
            <wp:effectExtent l="19050" t="0" r="9525" b="0"/>
            <wp:docPr id="4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7619D6" wp14:editId="2AC9C5EA">
            <wp:extent cx="561975" cy="19050"/>
            <wp:effectExtent l="19050" t="0" r="9525" b="0"/>
            <wp:docPr id="41"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BA6B11" wp14:editId="1FAA2DFA">
            <wp:extent cx="561975" cy="19050"/>
            <wp:effectExtent l="19050" t="0" r="9525" b="0"/>
            <wp:docPr id="4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B293E4" wp14:editId="03E07FA4">
            <wp:extent cx="561975" cy="19050"/>
            <wp:effectExtent l="19050" t="0" r="9525" b="0"/>
            <wp:docPr id="43"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8D5E4A" wp14:editId="08672111">
            <wp:extent cx="561975" cy="19050"/>
            <wp:effectExtent l="19050" t="0" r="9525" b="0"/>
            <wp:docPr id="4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6C3707" wp14:editId="0D880E0B">
            <wp:extent cx="561975" cy="19050"/>
            <wp:effectExtent l="19050" t="0" r="9525" b="0"/>
            <wp:docPr id="45"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8F7145" wp14:editId="14F94387">
            <wp:extent cx="561975" cy="19050"/>
            <wp:effectExtent l="19050" t="0" r="9525" b="0"/>
            <wp:docPr id="4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A05541" wp14:editId="56F375D4">
            <wp:extent cx="561975" cy="19050"/>
            <wp:effectExtent l="19050" t="0" r="9525" b="0"/>
            <wp:docPr id="47"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FC3057" wp14:editId="69D749C7">
            <wp:extent cx="561975" cy="19050"/>
            <wp:effectExtent l="19050" t="0" r="9525" b="0"/>
            <wp:docPr id="4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363EC6" wp14:editId="5312DF7C">
            <wp:extent cx="561975" cy="19050"/>
            <wp:effectExtent l="19050" t="0" r="9525" b="0"/>
            <wp:docPr id="49"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1482AD" wp14:editId="2BE5DD2C">
            <wp:extent cx="561975" cy="19050"/>
            <wp:effectExtent l="19050" t="0" r="9525" b="0"/>
            <wp:docPr id="5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62AEE9" wp14:editId="60DCF6E3">
            <wp:extent cx="561975" cy="19050"/>
            <wp:effectExtent l="19050" t="0" r="9525" b="0"/>
            <wp:docPr id="51"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F83EEE" wp14:editId="2992E97C">
            <wp:extent cx="561975" cy="19050"/>
            <wp:effectExtent l="19050" t="0" r="9525" b="0"/>
            <wp:docPr id="5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13F64B" wp14:editId="0CDC5039">
            <wp:extent cx="561975" cy="19050"/>
            <wp:effectExtent l="19050" t="0" r="9525" b="0"/>
            <wp:docPr id="53"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FE5E4A" wp14:editId="0B7436F2">
            <wp:extent cx="561975" cy="19050"/>
            <wp:effectExtent l="19050" t="0" r="9525" b="0"/>
            <wp:docPr id="5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6C9159" wp14:editId="5410B5FC">
            <wp:extent cx="561975" cy="19050"/>
            <wp:effectExtent l="19050" t="0" r="9525" b="0"/>
            <wp:docPr id="55"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22564C" wp14:editId="60555B9A">
            <wp:extent cx="561975" cy="19050"/>
            <wp:effectExtent l="19050" t="0" r="9525" b="0"/>
            <wp:docPr id="5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A8136A" wp14:editId="5BFD95A2">
            <wp:extent cx="561975" cy="19050"/>
            <wp:effectExtent l="19050" t="0" r="9525" b="0"/>
            <wp:docPr id="57"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6256AC" wp14:editId="19A3D0C4">
            <wp:extent cx="561975" cy="19050"/>
            <wp:effectExtent l="19050" t="0" r="9525" b="0"/>
            <wp:docPr id="5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8C9F3C" wp14:editId="79C584D4">
            <wp:extent cx="561975" cy="19050"/>
            <wp:effectExtent l="19050" t="0" r="9525" b="0"/>
            <wp:docPr id="59"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85B686" wp14:editId="09B7EFC0">
            <wp:extent cx="561975" cy="19050"/>
            <wp:effectExtent l="19050" t="0" r="9525" b="0"/>
            <wp:docPr id="6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754DA6" wp14:editId="5F30BC49">
            <wp:extent cx="561975" cy="19050"/>
            <wp:effectExtent l="19050" t="0" r="9525" b="0"/>
            <wp:docPr id="61"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B41468" wp14:editId="767FDC74">
            <wp:extent cx="561975" cy="19050"/>
            <wp:effectExtent l="19050" t="0" r="9525" b="0"/>
            <wp:docPr id="6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3945F4" wp14:editId="0A3D6634">
            <wp:extent cx="561975" cy="19050"/>
            <wp:effectExtent l="19050" t="0" r="9525" b="0"/>
            <wp:docPr id="63"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869415" wp14:editId="75EBD67F">
            <wp:extent cx="561975" cy="19050"/>
            <wp:effectExtent l="19050" t="0" r="9525" b="0"/>
            <wp:docPr id="6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90C37D" wp14:editId="13A88E45">
            <wp:extent cx="561975" cy="19050"/>
            <wp:effectExtent l="19050" t="0" r="9525" b="0"/>
            <wp:docPr id="65"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66AA48" wp14:editId="319F755B">
            <wp:extent cx="561975" cy="19050"/>
            <wp:effectExtent l="19050" t="0" r="9525" b="0"/>
            <wp:docPr id="6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65FECC" wp14:editId="5CECB0AC">
            <wp:extent cx="561975" cy="19050"/>
            <wp:effectExtent l="19050" t="0" r="9525" b="0"/>
            <wp:docPr id="67"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42AB25" wp14:editId="3BACA387">
            <wp:extent cx="561975" cy="19050"/>
            <wp:effectExtent l="19050" t="0" r="9525" b="0"/>
            <wp:docPr id="6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0A39E6" wp14:editId="485C0DD0">
            <wp:extent cx="561975" cy="19050"/>
            <wp:effectExtent l="19050" t="0" r="9525" b="0"/>
            <wp:docPr id="69"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8AB590" wp14:editId="7A641659">
            <wp:extent cx="561975" cy="19050"/>
            <wp:effectExtent l="19050" t="0" r="9525" b="0"/>
            <wp:docPr id="7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BA47A5" wp14:editId="415B73C3">
            <wp:extent cx="561975" cy="19050"/>
            <wp:effectExtent l="19050" t="0" r="9525" b="0"/>
            <wp:docPr id="71"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74CC30" wp14:editId="57CA5129">
            <wp:extent cx="561975" cy="19050"/>
            <wp:effectExtent l="19050" t="0" r="9525" b="0"/>
            <wp:docPr id="7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987853" wp14:editId="7F4CC73D">
            <wp:extent cx="561975" cy="19050"/>
            <wp:effectExtent l="19050" t="0" r="9525" b="0"/>
            <wp:docPr id="73"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846D1D" wp14:editId="565AD869">
            <wp:extent cx="561975" cy="19050"/>
            <wp:effectExtent l="19050" t="0" r="9525" b="0"/>
            <wp:docPr id="7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2D1D0B" wp14:editId="3BC0143A">
            <wp:extent cx="561975" cy="19050"/>
            <wp:effectExtent l="19050" t="0" r="9525" b="0"/>
            <wp:docPr id="75"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D4B7D5" wp14:editId="459D3A26">
            <wp:extent cx="561975" cy="19050"/>
            <wp:effectExtent l="19050" t="0" r="9525" b="0"/>
            <wp:docPr id="7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CCA07E" wp14:editId="3435CFB3">
            <wp:extent cx="561975" cy="19050"/>
            <wp:effectExtent l="19050" t="0" r="9525" b="0"/>
            <wp:docPr id="77"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6DDC46" wp14:editId="04A81F88">
            <wp:extent cx="561975" cy="19050"/>
            <wp:effectExtent l="19050" t="0" r="9525" b="0"/>
            <wp:docPr id="7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CE5D6D" wp14:editId="47E30134">
            <wp:extent cx="561975" cy="19050"/>
            <wp:effectExtent l="19050" t="0" r="9525" b="0"/>
            <wp:docPr id="79"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B2033A" wp14:editId="4A32B205">
            <wp:extent cx="561975" cy="19050"/>
            <wp:effectExtent l="19050" t="0" r="9525" b="0"/>
            <wp:docPr id="8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E43D84" wp14:editId="7018A04E">
            <wp:extent cx="561975" cy="19050"/>
            <wp:effectExtent l="19050" t="0" r="9525" b="0"/>
            <wp:docPr id="81"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CAC8BE" wp14:editId="2D841D55">
            <wp:extent cx="561975" cy="19050"/>
            <wp:effectExtent l="19050" t="0" r="9525" b="0"/>
            <wp:docPr id="8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66068B" wp14:editId="2515D2F9">
            <wp:extent cx="561975" cy="19050"/>
            <wp:effectExtent l="19050" t="0" r="9525" b="0"/>
            <wp:docPr id="83"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4B5114" wp14:editId="51725610">
            <wp:extent cx="561975" cy="19050"/>
            <wp:effectExtent l="19050" t="0" r="9525" b="0"/>
            <wp:docPr id="8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5C8FF0" wp14:editId="3C0AA1C9">
            <wp:extent cx="561975" cy="19050"/>
            <wp:effectExtent l="19050" t="0" r="9525" b="0"/>
            <wp:docPr id="85"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ED6D50" wp14:editId="75879955">
            <wp:extent cx="561975" cy="19050"/>
            <wp:effectExtent l="19050" t="0" r="9525" b="0"/>
            <wp:docPr id="8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125B12" wp14:editId="513CB1DB">
            <wp:extent cx="561975" cy="19050"/>
            <wp:effectExtent l="19050" t="0" r="9525" b="0"/>
            <wp:docPr id="87"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800331" wp14:editId="6A07201A">
            <wp:extent cx="561975" cy="19050"/>
            <wp:effectExtent l="19050" t="0" r="9525" b="0"/>
            <wp:docPr id="8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677337" wp14:editId="51BBE2CA">
            <wp:extent cx="561975" cy="19050"/>
            <wp:effectExtent l="19050" t="0" r="9525" b="0"/>
            <wp:docPr id="89"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F8491C" wp14:editId="631975F6">
            <wp:extent cx="561975" cy="19050"/>
            <wp:effectExtent l="19050" t="0" r="9525" b="0"/>
            <wp:docPr id="9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CF4072" wp14:editId="43E84CB3">
            <wp:extent cx="561975" cy="19050"/>
            <wp:effectExtent l="19050" t="0" r="9525" b="0"/>
            <wp:docPr id="91"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D34F76" wp14:editId="629C32F0">
            <wp:extent cx="561975" cy="19050"/>
            <wp:effectExtent l="19050" t="0" r="9525" b="0"/>
            <wp:docPr id="9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5B0F8F" wp14:editId="4970A9C7">
            <wp:extent cx="561975" cy="19050"/>
            <wp:effectExtent l="19050" t="0" r="9525" b="0"/>
            <wp:docPr id="93"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2E266A" wp14:editId="3F84724C">
            <wp:extent cx="561975" cy="19050"/>
            <wp:effectExtent l="19050" t="0" r="9525" b="0"/>
            <wp:docPr id="9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219385" wp14:editId="3E2531DA">
            <wp:extent cx="561975" cy="19050"/>
            <wp:effectExtent l="19050" t="0" r="9525" b="0"/>
            <wp:docPr id="95"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F65E8C" wp14:editId="0D95FF59">
            <wp:extent cx="561975" cy="19050"/>
            <wp:effectExtent l="19050" t="0" r="9525" b="0"/>
            <wp:docPr id="9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71AEAE" wp14:editId="7A472FA2">
            <wp:extent cx="561975" cy="19050"/>
            <wp:effectExtent l="19050" t="0" r="9525" b="0"/>
            <wp:docPr id="97"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FB65AC" wp14:editId="227828DD">
            <wp:extent cx="561975" cy="19050"/>
            <wp:effectExtent l="19050" t="0" r="9525" b="0"/>
            <wp:docPr id="9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C474A8" wp14:editId="69BC5115">
            <wp:extent cx="561975" cy="19050"/>
            <wp:effectExtent l="19050" t="0" r="9525" b="0"/>
            <wp:docPr id="99"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7F7CCD" wp14:editId="4DE3AD12">
            <wp:extent cx="561975" cy="19050"/>
            <wp:effectExtent l="19050" t="0" r="9525" b="0"/>
            <wp:docPr id="10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737B42" wp14:editId="134C6626">
            <wp:extent cx="561975" cy="19050"/>
            <wp:effectExtent l="19050" t="0" r="9525" b="0"/>
            <wp:docPr id="101"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F78B1B" wp14:editId="57A079B4">
            <wp:extent cx="561975" cy="19050"/>
            <wp:effectExtent l="19050" t="0" r="9525" b="0"/>
            <wp:docPr id="10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69C1A3" wp14:editId="6E365C7C">
            <wp:extent cx="561975" cy="19050"/>
            <wp:effectExtent l="19050" t="0" r="9525" b="0"/>
            <wp:docPr id="103"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86EBD2" wp14:editId="7111AAFB">
            <wp:extent cx="561975" cy="19050"/>
            <wp:effectExtent l="19050" t="0" r="9525" b="0"/>
            <wp:docPr id="10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D95B44" wp14:editId="268F11C0">
            <wp:extent cx="561975" cy="19050"/>
            <wp:effectExtent l="19050" t="0" r="9525" b="0"/>
            <wp:docPr id="105"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A8C89E" wp14:editId="3B253562">
            <wp:extent cx="561975" cy="19050"/>
            <wp:effectExtent l="19050" t="0" r="9525" b="0"/>
            <wp:docPr id="10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7DBE3B" wp14:editId="7BF797CD">
            <wp:extent cx="561975" cy="19050"/>
            <wp:effectExtent l="19050" t="0" r="9525" b="0"/>
            <wp:docPr id="107"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87806B" wp14:editId="3D5666E8">
            <wp:extent cx="561975" cy="19050"/>
            <wp:effectExtent l="19050" t="0" r="9525" b="0"/>
            <wp:docPr id="10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B6AA8C" wp14:editId="18B995A7">
            <wp:extent cx="561975" cy="19050"/>
            <wp:effectExtent l="19050" t="0" r="9525" b="0"/>
            <wp:docPr id="109"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AEE483" wp14:editId="2A813BF3">
            <wp:extent cx="561975" cy="19050"/>
            <wp:effectExtent l="19050" t="0" r="9525" b="0"/>
            <wp:docPr id="11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E5A242" wp14:editId="168E94AC">
            <wp:extent cx="561975" cy="19050"/>
            <wp:effectExtent l="19050" t="0" r="9525" b="0"/>
            <wp:docPr id="111"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EA4407" wp14:editId="1440AD91">
            <wp:extent cx="561975" cy="19050"/>
            <wp:effectExtent l="19050" t="0" r="9525" b="0"/>
            <wp:docPr id="11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4F523F" wp14:editId="4E12E1B3">
            <wp:extent cx="561975" cy="19050"/>
            <wp:effectExtent l="19050" t="0" r="9525" b="0"/>
            <wp:docPr id="113"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696D50" wp14:editId="7893755E">
            <wp:extent cx="561975" cy="19050"/>
            <wp:effectExtent l="19050" t="0" r="9525" b="0"/>
            <wp:docPr id="11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0A9926" wp14:editId="4DA22656">
            <wp:extent cx="561975" cy="19050"/>
            <wp:effectExtent l="19050" t="0" r="9525" b="0"/>
            <wp:docPr id="115"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A5A1C8" wp14:editId="4D3C6F1D">
            <wp:extent cx="561975" cy="19050"/>
            <wp:effectExtent l="19050" t="0" r="9525" b="0"/>
            <wp:docPr id="11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7F963C" wp14:editId="13B34874">
            <wp:extent cx="561975" cy="19050"/>
            <wp:effectExtent l="19050" t="0" r="9525" b="0"/>
            <wp:docPr id="117"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EF36A5" wp14:editId="77105418">
            <wp:extent cx="561975" cy="19050"/>
            <wp:effectExtent l="19050" t="0" r="9525" b="0"/>
            <wp:docPr id="11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771C19" wp14:editId="1C7DBCD5">
            <wp:extent cx="561975" cy="19050"/>
            <wp:effectExtent l="19050" t="0" r="9525" b="0"/>
            <wp:docPr id="119"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C1F160" wp14:editId="1155B9FB">
            <wp:extent cx="561975" cy="19050"/>
            <wp:effectExtent l="19050" t="0" r="9525" b="0"/>
            <wp:docPr id="12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CC9E50" wp14:editId="64E22B84">
            <wp:extent cx="561975" cy="19050"/>
            <wp:effectExtent l="19050" t="0" r="9525" b="0"/>
            <wp:docPr id="121"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AC5998" wp14:editId="15F5F29D">
            <wp:extent cx="561975" cy="19050"/>
            <wp:effectExtent l="19050" t="0" r="9525" b="0"/>
            <wp:docPr id="12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693513" wp14:editId="3A25CAAE">
            <wp:extent cx="561975" cy="19050"/>
            <wp:effectExtent l="19050" t="0" r="9525" b="0"/>
            <wp:docPr id="123"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DD5891" wp14:editId="049B86F9">
            <wp:extent cx="561975" cy="19050"/>
            <wp:effectExtent l="19050" t="0" r="9525" b="0"/>
            <wp:docPr id="12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95BF32" wp14:editId="54D4B89B">
            <wp:extent cx="561975" cy="19050"/>
            <wp:effectExtent l="19050" t="0" r="9525" b="0"/>
            <wp:docPr id="125"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BAEB2C" wp14:editId="40DCE128">
            <wp:extent cx="561975" cy="19050"/>
            <wp:effectExtent l="19050" t="0" r="9525" b="0"/>
            <wp:docPr id="12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B6A434" wp14:editId="1DC65594">
            <wp:extent cx="561975" cy="19050"/>
            <wp:effectExtent l="19050" t="0" r="9525" b="0"/>
            <wp:docPr id="127"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CDDDD0" wp14:editId="60C3669A">
            <wp:extent cx="561975" cy="19050"/>
            <wp:effectExtent l="19050" t="0" r="9525" b="0"/>
            <wp:docPr id="12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440D51" wp14:editId="24BFC16E">
            <wp:extent cx="561975" cy="19050"/>
            <wp:effectExtent l="19050" t="0" r="9525" b="0"/>
            <wp:docPr id="129"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6C6D1A" wp14:editId="39A27DF9">
            <wp:extent cx="561975" cy="19050"/>
            <wp:effectExtent l="19050" t="0" r="9525" b="0"/>
            <wp:docPr id="13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C7994B" wp14:editId="695091EF">
            <wp:extent cx="561975" cy="19050"/>
            <wp:effectExtent l="19050" t="0" r="9525" b="0"/>
            <wp:docPr id="131"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FB66CC" wp14:editId="11A38C4F">
            <wp:extent cx="561975" cy="19050"/>
            <wp:effectExtent l="19050" t="0" r="9525" b="0"/>
            <wp:docPr id="13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4A7144" wp14:editId="24E80AE2">
            <wp:extent cx="561975" cy="19050"/>
            <wp:effectExtent l="19050" t="0" r="9525" b="0"/>
            <wp:docPr id="133"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F63705" wp14:editId="24A9C07E">
            <wp:extent cx="561975" cy="19050"/>
            <wp:effectExtent l="19050" t="0" r="9525" b="0"/>
            <wp:docPr id="13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4A570D" wp14:editId="01FA46D2">
            <wp:extent cx="561975" cy="19050"/>
            <wp:effectExtent l="19050" t="0" r="9525" b="0"/>
            <wp:docPr id="135"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7BA97F" wp14:editId="18226AB9">
            <wp:extent cx="561975" cy="19050"/>
            <wp:effectExtent l="19050" t="0" r="9525" b="0"/>
            <wp:docPr id="13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64EFE1" wp14:editId="6A537F2D">
            <wp:extent cx="561975" cy="19050"/>
            <wp:effectExtent l="19050" t="0" r="9525" b="0"/>
            <wp:docPr id="137"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42C5AE" wp14:editId="3CA66001">
            <wp:extent cx="561975" cy="19050"/>
            <wp:effectExtent l="19050" t="0" r="9525" b="0"/>
            <wp:docPr id="13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BDDE41" wp14:editId="70043FEC">
            <wp:extent cx="561975" cy="19050"/>
            <wp:effectExtent l="19050" t="0" r="9525" b="0"/>
            <wp:docPr id="139"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15388B" wp14:editId="3F27176B">
            <wp:extent cx="561975" cy="19050"/>
            <wp:effectExtent l="19050" t="0" r="9525" b="0"/>
            <wp:docPr id="14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BA4580" wp14:editId="5A093356">
            <wp:extent cx="561975" cy="19050"/>
            <wp:effectExtent l="19050" t="0" r="9525" b="0"/>
            <wp:docPr id="141"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036367" wp14:editId="5309353E">
            <wp:extent cx="561975" cy="19050"/>
            <wp:effectExtent l="19050" t="0" r="9525" b="0"/>
            <wp:docPr id="14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4C68A9" wp14:editId="4557ECC4">
            <wp:extent cx="561975" cy="19050"/>
            <wp:effectExtent l="19050" t="0" r="9525" b="0"/>
            <wp:docPr id="143"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22FF15" wp14:editId="2EA0A757">
            <wp:extent cx="561975" cy="19050"/>
            <wp:effectExtent l="19050" t="0" r="9525" b="0"/>
            <wp:docPr id="14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407EDC" wp14:editId="194F97FD">
            <wp:extent cx="561975" cy="19050"/>
            <wp:effectExtent l="19050" t="0" r="9525" b="0"/>
            <wp:docPr id="145"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868520" wp14:editId="4CADE9A7">
            <wp:extent cx="561975" cy="19050"/>
            <wp:effectExtent l="19050" t="0" r="9525" b="0"/>
            <wp:docPr id="14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E97B04" wp14:editId="06213002">
            <wp:extent cx="561975" cy="19050"/>
            <wp:effectExtent l="19050" t="0" r="9525" b="0"/>
            <wp:docPr id="147"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3B7140" wp14:editId="7D748AC0">
            <wp:extent cx="561975" cy="19050"/>
            <wp:effectExtent l="19050" t="0" r="9525" b="0"/>
            <wp:docPr id="14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FBD42B" wp14:editId="2A076F88">
            <wp:extent cx="561975" cy="19050"/>
            <wp:effectExtent l="19050" t="0" r="9525" b="0"/>
            <wp:docPr id="149"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4E7C42" wp14:editId="3001F799">
            <wp:extent cx="561975" cy="19050"/>
            <wp:effectExtent l="19050" t="0" r="9525" b="0"/>
            <wp:docPr id="15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8479BA" wp14:editId="333EC9E9">
            <wp:extent cx="561975" cy="19050"/>
            <wp:effectExtent l="19050" t="0" r="9525" b="0"/>
            <wp:docPr id="151"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D4B45B" wp14:editId="1D17D031">
            <wp:extent cx="561975" cy="19050"/>
            <wp:effectExtent l="19050" t="0" r="9525" b="0"/>
            <wp:docPr id="15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9AA611" wp14:editId="08E1B1D8">
            <wp:extent cx="561975" cy="19050"/>
            <wp:effectExtent l="19050" t="0" r="9525" b="0"/>
            <wp:docPr id="153"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7072E0" wp14:editId="55F3D92F">
            <wp:extent cx="561975" cy="19050"/>
            <wp:effectExtent l="19050" t="0" r="9525" b="0"/>
            <wp:docPr id="15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DFC9CD" wp14:editId="524D7C43">
            <wp:extent cx="561975" cy="19050"/>
            <wp:effectExtent l="19050" t="0" r="9525" b="0"/>
            <wp:docPr id="155"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A4F86D" wp14:editId="30DB1828">
            <wp:extent cx="561975" cy="19050"/>
            <wp:effectExtent l="19050" t="0" r="9525" b="0"/>
            <wp:docPr id="15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3A96F7" wp14:editId="42BE5E4E">
            <wp:extent cx="561975" cy="19050"/>
            <wp:effectExtent l="19050" t="0" r="9525" b="0"/>
            <wp:docPr id="157"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34ACF5" wp14:editId="2BDBE595">
            <wp:extent cx="561975" cy="19050"/>
            <wp:effectExtent l="19050" t="0" r="9525" b="0"/>
            <wp:docPr id="15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034FE9" wp14:editId="501D5BC2">
            <wp:extent cx="561975" cy="19050"/>
            <wp:effectExtent l="19050" t="0" r="9525" b="0"/>
            <wp:docPr id="159"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561193" wp14:editId="2DECDDB0">
            <wp:extent cx="561975" cy="19050"/>
            <wp:effectExtent l="19050" t="0" r="9525" b="0"/>
            <wp:docPr id="16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0185FF" wp14:editId="1C7E7868">
            <wp:extent cx="561975" cy="19050"/>
            <wp:effectExtent l="19050" t="0" r="9525" b="0"/>
            <wp:docPr id="161"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DDEF7E" wp14:editId="6F399A13">
            <wp:extent cx="561975" cy="19050"/>
            <wp:effectExtent l="19050" t="0" r="9525" b="0"/>
            <wp:docPr id="16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D8BAEC" wp14:editId="0887B87E">
            <wp:extent cx="561975" cy="19050"/>
            <wp:effectExtent l="19050" t="0" r="9525" b="0"/>
            <wp:docPr id="163"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BD7B8F" wp14:editId="553A0938">
            <wp:extent cx="561975" cy="19050"/>
            <wp:effectExtent l="19050" t="0" r="9525" b="0"/>
            <wp:docPr id="16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80953E" wp14:editId="15EA3495">
            <wp:extent cx="561975" cy="19050"/>
            <wp:effectExtent l="19050" t="0" r="9525" b="0"/>
            <wp:docPr id="165"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EFEF6D" wp14:editId="13C10463">
            <wp:extent cx="561975" cy="19050"/>
            <wp:effectExtent l="19050" t="0" r="9525" b="0"/>
            <wp:docPr id="16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D210FF" wp14:editId="0BE2E7F9">
            <wp:extent cx="561975" cy="19050"/>
            <wp:effectExtent l="19050" t="0" r="9525" b="0"/>
            <wp:docPr id="167"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E9ED23" wp14:editId="1B3B1B9A">
            <wp:extent cx="561975" cy="19050"/>
            <wp:effectExtent l="19050" t="0" r="9525" b="0"/>
            <wp:docPr id="16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9EAC26" wp14:editId="733F1966">
            <wp:extent cx="561975" cy="19050"/>
            <wp:effectExtent l="19050" t="0" r="9525" b="0"/>
            <wp:docPr id="169"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BE57F6" wp14:editId="5F416696">
            <wp:extent cx="561975" cy="19050"/>
            <wp:effectExtent l="19050" t="0" r="9525" b="0"/>
            <wp:docPr id="17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0969BF" wp14:editId="632ABBBF">
            <wp:extent cx="561975" cy="19050"/>
            <wp:effectExtent l="19050" t="0" r="9525" b="0"/>
            <wp:docPr id="171"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7175DC" wp14:editId="10C37335">
            <wp:extent cx="561975" cy="19050"/>
            <wp:effectExtent l="19050" t="0" r="9525" b="0"/>
            <wp:docPr id="17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277C84" wp14:editId="46E099A3">
            <wp:extent cx="561975" cy="19050"/>
            <wp:effectExtent l="19050" t="0" r="9525" b="0"/>
            <wp:docPr id="173"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72D935" wp14:editId="1E039BAD">
            <wp:extent cx="561975" cy="19050"/>
            <wp:effectExtent l="19050" t="0" r="9525" b="0"/>
            <wp:docPr id="17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77F206" wp14:editId="138C902C">
            <wp:extent cx="561975" cy="19050"/>
            <wp:effectExtent l="19050" t="0" r="9525" b="0"/>
            <wp:docPr id="175"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83A01C" wp14:editId="5EA20785">
            <wp:extent cx="561975" cy="19050"/>
            <wp:effectExtent l="19050" t="0" r="9525" b="0"/>
            <wp:docPr id="17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075FBF" wp14:editId="7AF0E179">
            <wp:extent cx="561975" cy="19050"/>
            <wp:effectExtent l="19050" t="0" r="9525" b="0"/>
            <wp:docPr id="177"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06DCEA" wp14:editId="5055BD85">
            <wp:extent cx="561975" cy="19050"/>
            <wp:effectExtent l="19050" t="0" r="9525" b="0"/>
            <wp:docPr id="17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548038" wp14:editId="38C7A336">
            <wp:extent cx="561975" cy="19050"/>
            <wp:effectExtent l="19050" t="0" r="9525" b="0"/>
            <wp:docPr id="179"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CD114D" wp14:editId="1F1DAA24">
            <wp:extent cx="561975" cy="19050"/>
            <wp:effectExtent l="19050" t="0" r="9525" b="0"/>
            <wp:docPr id="18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14E186" wp14:editId="4C1C9F3B">
            <wp:extent cx="561975" cy="19050"/>
            <wp:effectExtent l="19050" t="0" r="9525" b="0"/>
            <wp:docPr id="181"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157434" wp14:editId="2F17933B">
            <wp:extent cx="561975" cy="19050"/>
            <wp:effectExtent l="19050" t="0" r="9525" b="0"/>
            <wp:docPr id="18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781BF2" wp14:editId="38D4EC44">
            <wp:extent cx="561975" cy="19050"/>
            <wp:effectExtent l="19050" t="0" r="9525" b="0"/>
            <wp:docPr id="183"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78CAA9" wp14:editId="4403AD0E">
            <wp:extent cx="561975" cy="19050"/>
            <wp:effectExtent l="19050" t="0" r="9525" b="0"/>
            <wp:docPr id="18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12CEFF" wp14:editId="589BEF77">
            <wp:extent cx="561975" cy="19050"/>
            <wp:effectExtent l="19050" t="0" r="9525" b="0"/>
            <wp:docPr id="185"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3E9878" wp14:editId="096C378C">
            <wp:extent cx="561975" cy="19050"/>
            <wp:effectExtent l="19050" t="0" r="9525" b="0"/>
            <wp:docPr id="18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9BA465" wp14:editId="48FE6273">
            <wp:extent cx="561975" cy="19050"/>
            <wp:effectExtent l="19050" t="0" r="9525" b="0"/>
            <wp:docPr id="187"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13B29D" wp14:editId="28B80CE6">
            <wp:extent cx="561975" cy="19050"/>
            <wp:effectExtent l="19050" t="0" r="9525" b="0"/>
            <wp:docPr id="18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D3A18E" wp14:editId="4CE9A1CC">
            <wp:extent cx="561975" cy="19050"/>
            <wp:effectExtent l="19050" t="0" r="9525" b="0"/>
            <wp:docPr id="189"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F0E773" wp14:editId="69EC0689">
            <wp:extent cx="561975" cy="19050"/>
            <wp:effectExtent l="19050" t="0" r="9525" b="0"/>
            <wp:docPr id="19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C394DB" wp14:editId="50325C4A">
            <wp:extent cx="561975" cy="19050"/>
            <wp:effectExtent l="19050" t="0" r="9525" b="0"/>
            <wp:docPr id="191"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0B6EB5" wp14:editId="4CA2D7D7">
            <wp:extent cx="561975" cy="19050"/>
            <wp:effectExtent l="19050" t="0" r="9525" b="0"/>
            <wp:docPr id="19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3F34E4" wp14:editId="79DCC3E0">
            <wp:extent cx="561975" cy="19050"/>
            <wp:effectExtent l="19050" t="0" r="9525" b="0"/>
            <wp:docPr id="193"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53594B" wp14:editId="099561E6">
            <wp:extent cx="561975" cy="19050"/>
            <wp:effectExtent l="19050" t="0" r="9525" b="0"/>
            <wp:docPr id="19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D96B41" wp14:editId="29F46705">
            <wp:extent cx="561975" cy="19050"/>
            <wp:effectExtent l="19050" t="0" r="9525" b="0"/>
            <wp:docPr id="195"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20EC75" wp14:editId="2A1BFC7A">
            <wp:extent cx="561975" cy="19050"/>
            <wp:effectExtent l="19050" t="0" r="9525" b="0"/>
            <wp:docPr id="19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B1A219" wp14:editId="4FA46163">
            <wp:extent cx="561975" cy="19050"/>
            <wp:effectExtent l="19050" t="0" r="9525" b="0"/>
            <wp:docPr id="197"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38F7AA" wp14:editId="548239C1">
            <wp:extent cx="561975" cy="19050"/>
            <wp:effectExtent l="19050" t="0" r="9525" b="0"/>
            <wp:docPr id="19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EE8AD7" wp14:editId="345118E5">
            <wp:extent cx="561975" cy="19050"/>
            <wp:effectExtent l="19050" t="0" r="9525" b="0"/>
            <wp:docPr id="199"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34EB46" wp14:editId="5732AD5A">
            <wp:extent cx="561975" cy="19050"/>
            <wp:effectExtent l="19050" t="0" r="9525" b="0"/>
            <wp:docPr id="20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313621" wp14:editId="50F6610F">
            <wp:extent cx="561975" cy="19050"/>
            <wp:effectExtent l="19050" t="0" r="9525" b="0"/>
            <wp:docPr id="201"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F66AD2" wp14:editId="066CC320">
            <wp:extent cx="561975" cy="19050"/>
            <wp:effectExtent l="19050" t="0" r="9525" b="0"/>
            <wp:docPr id="20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864505" wp14:editId="5B12929A">
            <wp:extent cx="561975" cy="19050"/>
            <wp:effectExtent l="19050" t="0" r="9525" b="0"/>
            <wp:docPr id="203" name="Picture 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8F0A37" wp14:editId="7487CBE0">
            <wp:extent cx="561975" cy="19050"/>
            <wp:effectExtent l="19050" t="0" r="9525" b="0"/>
            <wp:docPr id="20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A53FCC" wp14:editId="168D2C7C">
            <wp:extent cx="561975" cy="19050"/>
            <wp:effectExtent l="19050" t="0" r="9525" b="0"/>
            <wp:docPr id="20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F04D70" wp14:editId="5DD7AAF6">
            <wp:extent cx="561975" cy="19050"/>
            <wp:effectExtent l="19050" t="0" r="9525" b="0"/>
            <wp:docPr id="2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C68113" wp14:editId="1B528A59">
            <wp:extent cx="561975" cy="19050"/>
            <wp:effectExtent l="19050" t="0" r="9525" b="0"/>
            <wp:docPr id="208"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924702" wp14:editId="2EBAE6ED">
            <wp:extent cx="561975" cy="19050"/>
            <wp:effectExtent l="19050" t="0" r="9525" b="0"/>
            <wp:docPr id="2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39EBB6" wp14:editId="7014883F">
            <wp:extent cx="561975" cy="19050"/>
            <wp:effectExtent l="19050" t="0" r="9525" b="0"/>
            <wp:docPr id="210"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BBBEA3" wp14:editId="638D66D4">
            <wp:extent cx="561975" cy="19050"/>
            <wp:effectExtent l="19050" t="0" r="9525" b="0"/>
            <wp:docPr id="2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AEB745" wp14:editId="43B9AD41">
            <wp:extent cx="561975" cy="19050"/>
            <wp:effectExtent l="19050" t="0" r="9525" b="0"/>
            <wp:docPr id="212"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3872A0" wp14:editId="21924010">
            <wp:extent cx="561975" cy="19050"/>
            <wp:effectExtent l="19050" t="0" r="9525" b="0"/>
            <wp:docPr id="2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B07AC9" wp14:editId="476323BF">
            <wp:extent cx="561975" cy="19050"/>
            <wp:effectExtent l="19050" t="0" r="9525" b="0"/>
            <wp:docPr id="21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5F2F1B" wp14:editId="7B9EEBAF">
            <wp:extent cx="561975" cy="19050"/>
            <wp:effectExtent l="19050" t="0" r="9525" b="0"/>
            <wp:docPr id="2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C4805A" wp14:editId="7F7CC632">
            <wp:extent cx="561975" cy="19050"/>
            <wp:effectExtent l="19050" t="0" r="9525" b="0"/>
            <wp:docPr id="216"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CC73A2" wp14:editId="6E7CF746">
            <wp:extent cx="561975" cy="19050"/>
            <wp:effectExtent l="19050" t="0" r="9525" b="0"/>
            <wp:docPr id="2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272826" wp14:editId="383C0D0D">
            <wp:extent cx="561975" cy="19050"/>
            <wp:effectExtent l="19050" t="0" r="9525" b="0"/>
            <wp:docPr id="21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CD7DFE" wp14:editId="5067640C">
            <wp:extent cx="561975" cy="19050"/>
            <wp:effectExtent l="19050" t="0" r="9525" b="0"/>
            <wp:docPr id="2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75F40E" wp14:editId="2D2092CE">
            <wp:extent cx="561975" cy="19050"/>
            <wp:effectExtent l="19050" t="0" r="9525" b="0"/>
            <wp:docPr id="220"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ACBAE2" wp14:editId="5E8A45F8">
            <wp:extent cx="561975" cy="19050"/>
            <wp:effectExtent l="19050" t="0" r="9525" b="0"/>
            <wp:docPr id="2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AB1B13" wp14:editId="343A9BE4">
            <wp:extent cx="561975" cy="19050"/>
            <wp:effectExtent l="19050" t="0" r="9525" b="0"/>
            <wp:docPr id="222"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7B5A8F" wp14:editId="624E0CE5">
            <wp:extent cx="561975" cy="19050"/>
            <wp:effectExtent l="19050" t="0" r="9525" b="0"/>
            <wp:docPr id="2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518B13" wp14:editId="3E514898">
            <wp:extent cx="561975" cy="19050"/>
            <wp:effectExtent l="19050" t="0" r="9525" b="0"/>
            <wp:docPr id="224"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5AD040" wp14:editId="69F409B4">
            <wp:extent cx="561975" cy="19050"/>
            <wp:effectExtent l="19050" t="0" r="9525" b="0"/>
            <wp:docPr id="2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253227" wp14:editId="7801F45B">
            <wp:extent cx="561975" cy="19050"/>
            <wp:effectExtent l="19050" t="0" r="9525" b="0"/>
            <wp:docPr id="22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08405D" wp14:editId="1D9A32FD">
            <wp:extent cx="561975" cy="19050"/>
            <wp:effectExtent l="19050" t="0" r="9525" b="0"/>
            <wp:docPr id="2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A2C97C" wp14:editId="63186F04">
            <wp:extent cx="561975" cy="19050"/>
            <wp:effectExtent l="19050" t="0" r="9525" b="0"/>
            <wp:docPr id="228"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67C58B" wp14:editId="17123E37">
            <wp:extent cx="561975" cy="19050"/>
            <wp:effectExtent l="19050" t="0" r="9525" b="0"/>
            <wp:docPr id="2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E979DB" wp14:editId="64F49109">
            <wp:extent cx="561975" cy="19050"/>
            <wp:effectExtent l="19050" t="0" r="9525" b="0"/>
            <wp:docPr id="230"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6CF53E" wp14:editId="1008FF61">
            <wp:extent cx="561975" cy="19050"/>
            <wp:effectExtent l="19050" t="0" r="9525" b="0"/>
            <wp:docPr id="2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39D406" wp14:editId="7987D553">
            <wp:extent cx="561975" cy="19050"/>
            <wp:effectExtent l="19050" t="0" r="9525" b="0"/>
            <wp:docPr id="232"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0FC79D" wp14:editId="5769B29E">
            <wp:extent cx="561975" cy="19050"/>
            <wp:effectExtent l="19050" t="0" r="9525" b="0"/>
            <wp:docPr id="2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F6367C" wp14:editId="5C94F9C7">
            <wp:extent cx="561975" cy="19050"/>
            <wp:effectExtent l="19050" t="0" r="9525" b="0"/>
            <wp:docPr id="234"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3F331D" wp14:editId="4598C7FC">
            <wp:extent cx="561975" cy="19050"/>
            <wp:effectExtent l="19050" t="0" r="9525" b="0"/>
            <wp:docPr id="2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3CF055" wp14:editId="69DCA1ED">
            <wp:extent cx="561975" cy="19050"/>
            <wp:effectExtent l="19050" t="0" r="9525" b="0"/>
            <wp:docPr id="236"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3CF204" wp14:editId="4D1D5307">
            <wp:extent cx="561975" cy="19050"/>
            <wp:effectExtent l="19050" t="0" r="9525" b="0"/>
            <wp:docPr id="2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0709A2" wp14:editId="1E0980BE">
            <wp:extent cx="561975" cy="19050"/>
            <wp:effectExtent l="19050" t="0" r="9525" b="0"/>
            <wp:docPr id="238"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9CBA49" wp14:editId="30A36461">
            <wp:extent cx="561975" cy="19050"/>
            <wp:effectExtent l="19050" t="0" r="9525" b="0"/>
            <wp:docPr id="2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4E9969" wp14:editId="6D5FFF26">
            <wp:extent cx="561975" cy="19050"/>
            <wp:effectExtent l="19050" t="0" r="9525" b="0"/>
            <wp:docPr id="240"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CC42E1" wp14:editId="352E5EC5">
            <wp:extent cx="561975" cy="19050"/>
            <wp:effectExtent l="19050" t="0" r="9525" b="0"/>
            <wp:docPr id="2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F68BC6" wp14:editId="635D0D75">
            <wp:extent cx="561975" cy="19050"/>
            <wp:effectExtent l="19050" t="0" r="9525" b="0"/>
            <wp:docPr id="24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DA3C3E" wp14:editId="6645B7DD">
            <wp:extent cx="561975" cy="19050"/>
            <wp:effectExtent l="19050" t="0" r="9525" b="0"/>
            <wp:docPr id="2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AB92F9" wp14:editId="20320D56">
            <wp:extent cx="561975" cy="19050"/>
            <wp:effectExtent l="19050" t="0" r="9525" b="0"/>
            <wp:docPr id="244"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365C88" wp14:editId="2F88A167">
            <wp:extent cx="561975" cy="19050"/>
            <wp:effectExtent l="19050" t="0" r="9525" b="0"/>
            <wp:docPr id="2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A4B7A6" wp14:editId="75261CDD">
            <wp:extent cx="561975" cy="19050"/>
            <wp:effectExtent l="19050" t="0" r="9525" b="0"/>
            <wp:docPr id="246"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2E4804" wp14:editId="548D9380">
            <wp:extent cx="561975" cy="19050"/>
            <wp:effectExtent l="19050" t="0" r="9525" b="0"/>
            <wp:docPr id="2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606B5E" wp14:editId="4C03D522">
            <wp:extent cx="561975" cy="19050"/>
            <wp:effectExtent l="19050" t="0" r="9525" b="0"/>
            <wp:docPr id="248"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1446FA" wp14:editId="06F3C58E">
            <wp:extent cx="561975" cy="19050"/>
            <wp:effectExtent l="19050" t="0" r="9525" b="0"/>
            <wp:docPr id="2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EE9F2B" wp14:editId="6D5D1281">
            <wp:extent cx="561975" cy="19050"/>
            <wp:effectExtent l="19050" t="0" r="9525" b="0"/>
            <wp:docPr id="25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9BCF8F" wp14:editId="42765B9E">
            <wp:extent cx="561975" cy="19050"/>
            <wp:effectExtent l="19050" t="0" r="9525" b="0"/>
            <wp:docPr id="2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A59EDA" wp14:editId="59CC04F5">
            <wp:extent cx="561975" cy="19050"/>
            <wp:effectExtent l="19050" t="0" r="9525" b="0"/>
            <wp:docPr id="252"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E71D33" wp14:editId="7757DA1B">
            <wp:extent cx="561975" cy="19050"/>
            <wp:effectExtent l="19050" t="0" r="9525" b="0"/>
            <wp:docPr id="2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5740F1" wp14:editId="2E62FCCC">
            <wp:extent cx="561975" cy="19050"/>
            <wp:effectExtent l="19050" t="0" r="9525" b="0"/>
            <wp:docPr id="254"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88EE23" wp14:editId="6E247646">
            <wp:extent cx="561975" cy="19050"/>
            <wp:effectExtent l="19050" t="0" r="9525" b="0"/>
            <wp:docPr id="2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DA592A" wp14:editId="5E9B4BF1">
            <wp:extent cx="561975" cy="19050"/>
            <wp:effectExtent l="19050" t="0" r="9525" b="0"/>
            <wp:docPr id="256"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BD326C" wp14:editId="234412DB">
            <wp:extent cx="561975" cy="19050"/>
            <wp:effectExtent l="19050" t="0" r="9525" b="0"/>
            <wp:docPr id="2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942930" wp14:editId="1FFCD0CF">
            <wp:extent cx="561975" cy="19050"/>
            <wp:effectExtent l="19050" t="0" r="9525" b="0"/>
            <wp:docPr id="258"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E35BC8" wp14:editId="6D44E58A">
            <wp:extent cx="561975" cy="19050"/>
            <wp:effectExtent l="19050" t="0" r="9525" b="0"/>
            <wp:docPr id="2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26CFD4" wp14:editId="76FFB2AE">
            <wp:extent cx="561975" cy="19050"/>
            <wp:effectExtent l="19050" t="0" r="9525" b="0"/>
            <wp:docPr id="260"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76C608" wp14:editId="4997EE75">
            <wp:extent cx="561975" cy="19050"/>
            <wp:effectExtent l="19050" t="0" r="9525" b="0"/>
            <wp:docPr id="2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A3D844" wp14:editId="7CAC99C4">
            <wp:extent cx="561975" cy="19050"/>
            <wp:effectExtent l="19050" t="0" r="9525" b="0"/>
            <wp:docPr id="262"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93F815" wp14:editId="3BA0E51E">
            <wp:extent cx="561975" cy="19050"/>
            <wp:effectExtent l="19050" t="0" r="9525" b="0"/>
            <wp:docPr id="2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827F2D" wp14:editId="77559B90">
            <wp:extent cx="561975" cy="19050"/>
            <wp:effectExtent l="19050" t="0" r="9525" b="0"/>
            <wp:docPr id="264"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3DE8B0" wp14:editId="241467B4">
            <wp:extent cx="561975" cy="19050"/>
            <wp:effectExtent l="19050" t="0" r="9525" b="0"/>
            <wp:docPr id="2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DB2DF8" wp14:editId="1C7F6B2C">
            <wp:extent cx="561975" cy="19050"/>
            <wp:effectExtent l="19050" t="0" r="9525" b="0"/>
            <wp:docPr id="26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3F35EC" wp14:editId="17048EC1">
            <wp:extent cx="561975" cy="19050"/>
            <wp:effectExtent l="19050" t="0" r="9525" b="0"/>
            <wp:docPr id="2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E54ACC" wp14:editId="0B732EEE">
            <wp:extent cx="561975" cy="19050"/>
            <wp:effectExtent l="19050" t="0" r="9525" b="0"/>
            <wp:docPr id="268"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DC2A7D" wp14:editId="0556E8F0">
            <wp:extent cx="561975" cy="19050"/>
            <wp:effectExtent l="19050" t="0" r="9525" b="0"/>
            <wp:docPr id="2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32E566" wp14:editId="25976C53">
            <wp:extent cx="561975" cy="19050"/>
            <wp:effectExtent l="19050" t="0" r="9525" b="0"/>
            <wp:docPr id="270"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235FC7" wp14:editId="111E34E8">
            <wp:extent cx="561975" cy="19050"/>
            <wp:effectExtent l="19050" t="0" r="9525" b="0"/>
            <wp:docPr id="2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E05311" wp14:editId="0EDF8227">
            <wp:extent cx="561975" cy="19050"/>
            <wp:effectExtent l="19050" t="0" r="9525" b="0"/>
            <wp:docPr id="272"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90D6E1" wp14:editId="62903EDE">
            <wp:extent cx="561975" cy="19050"/>
            <wp:effectExtent l="19050" t="0" r="9525" b="0"/>
            <wp:docPr id="2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C8AF47" wp14:editId="77F90E75">
            <wp:extent cx="561975" cy="19050"/>
            <wp:effectExtent l="19050" t="0" r="9525" b="0"/>
            <wp:docPr id="27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AC8C47" wp14:editId="7E8E3750">
            <wp:extent cx="561975" cy="19050"/>
            <wp:effectExtent l="19050" t="0" r="9525" b="0"/>
            <wp:docPr id="2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ECE8C2" wp14:editId="0BAA1526">
            <wp:extent cx="561975" cy="19050"/>
            <wp:effectExtent l="19050" t="0" r="9525" b="0"/>
            <wp:docPr id="276"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FA0EE6" wp14:editId="121A5AF5">
            <wp:extent cx="561975" cy="19050"/>
            <wp:effectExtent l="19050" t="0" r="9525" b="0"/>
            <wp:docPr id="2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2034D6" wp14:editId="2697A254">
            <wp:extent cx="561975" cy="19050"/>
            <wp:effectExtent l="19050" t="0" r="9525" b="0"/>
            <wp:docPr id="278"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3B26EA" wp14:editId="5250B3E7">
            <wp:extent cx="561975" cy="19050"/>
            <wp:effectExtent l="19050" t="0" r="9525" b="0"/>
            <wp:docPr id="2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127709" wp14:editId="486D9778">
            <wp:extent cx="561975" cy="19050"/>
            <wp:effectExtent l="19050" t="0" r="9525" b="0"/>
            <wp:docPr id="280"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58B288" wp14:editId="78C5E05F">
            <wp:extent cx="561975" cy="19050"/>
            <wp:effectExtent l="19050" t="0" r="9525" b="0"/>
            <wp:docPr id="2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3D9BF7" wp14:editId="08952B86">
            <wp:extent cx="561975" cy="19050"/>
            <wp:effectExtent l="19050" t="0" r="9525" b="0"/>
            <wp:docPr id="282"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B37085" wp14:editId="47F08B0A">
            <wp:extent cx="561975" cy="19050"/>
            <wp:effectExtent l="19050" t="0" r="9525" b="0"/>
            <wp:docPr id="2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12C79C" wp14:editId="5580A8BA">
            <wp:extent cx="561975" cy="19050"/>
            <wp:effectExtent l="19050" t="0" r="9525" b="0"/>
            <wp:docPr id="284"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D5C78E" wp14:editId="7B556035">
            <wp:extent cx="561975" cy="19050"/>
            <wp:effectExtent l="19050" t="0" r="9525" b="0"/>
            <wp:docPr id="2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58D85A" wp14:editId="0C70BB5B">
            <wp:extent cx="561975" cy="19050"/>
            <wp:effectExtent l="19050" t="0" r="9525" b="0"/>
            <wp:docPr id="286"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D0508C" wp14:editId="61AEF76E">
            <wp:extent cx="561975" cy="19050"/>
            <wp:effectExtent l="19050" t="0" r="9525" b="0"/>
            <wp:docPr id="2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57185F" wp14:editId="784EAD14">
            <wp:extent cx="561975" cy="19050"/>
            <wp:effectExtent l="19050" t="0" r="9525" b="0"/>
            <wp:docPr id="288"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52DDC9" wp14:editId="6F135C3B">
            <wp:extent cx="561975" cy="19050"/>
            <wp:effectExtent l="19050" t="0" r="9525" b="0"/>
            <wp:docPr id="2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C63925" wp14:editId="538B2811">
            <wp:extent cx="561975" cy="19050"/>
            <wp:effectExtent l="19050" t="0" r="9525" b="0"/>
            <wp:docPr id="29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8CF609" wp14:editId="66C77349">
            <wp:extent cx="561975" cy="19050"/>
            <wp:effectExtent l="19050" t="0" r="9525" b="0"/>
            <wp:docPr id="2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9EA452" wp14:editId="3D128760">
            <wp:extent cx="561975" cy="19050"/>
            <wp:effectExtent l="19050" t="0" r="9525" b="0"/>
            <wp:docPr id="292"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E04073" wp14:editId="581535B2">
            <wp:extent cx="561975" cy="19050"/>
            <wp:effectExtent l="19050" t="0" r="9525" b="0"/>
            <wp:docPr id="2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B9D72A" wp14:editId="34803682">
            <wp:extent cx="561975" cy="19050"/>
            <wp:effectExtent l="19050" t="0" r="9525" b="0"/>
            <wp:docPr id="294"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B7E14F" wp14:editId="6A4B637F">
            <wp:extent cx="561975" cy="19050"/>
            <wp:effectExtent l="19050" t="0" r="9525" b="0"/>
            <wp:docPr id="2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34EA22" wp14:editId="2E0702E1">
            <wp:extent cx="561975" cy="19050"/>
            <wp:effectExtent l="19050" t="0" r="9525" b="0"/>
            <wp:docPr id="296"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063420" wp14:editId="2F0A86EB">
            <wp:extent cx="561975" cy="19050"/>
            <wp:effectExtent l="19050" t="0" r="9525" b="0"/>
            <wp:docPr id="2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E6B04D" wp14:editId="4A064606">
            <wp:extent cx="561975" cy="19050"/>
            <wp:effectExtent l="19050" t="0" r="9525" b="0"/>
            <wp:docPr id="2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B93C07" wp14:editId="7640CF4D">
            <wp:extent cx="561975" cy="19050"/>
            <wp:effectExtent l="19050" t="0" r="9525" b="0"/>
            <wp:docPr id="2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5DB96E" wp14:editId="399F7F90">
            <wp:extent cx="561975" cy="19050"/>
            <wp:effectExtent l="19050" t="0" r="9525" b="0"/>
            <wp:docPr id="300"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ED7F8B" wp14:editId="5042D53B">
            <wp:extent cx="561975" cy="19050"/>
            <wp:effectExtent l="19050" t="0" r="9525" b="0"/>
            <wp:docPr id="3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FB1B31" wp14:editId="724EE9B6">
            <wp:extent cx="561975" cy="19050"/>
            <wp:effectExtent l="19050" t="0" r="9525" b="0"/>
            <wp:docPr id="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68CCD3" wp14:editId="47868F19">
            <wp:extent cx="561975" cy="19050"/>
            <wp:effectExtent l="19050" t="0" r="9525" b="0"/>
            <wp:docPr id="1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2C80C3" wp14:editId="165461AE">
            <wp:extent cx="561975" cy="19050"/>
            <wp:effectExtent l="19050" t="0" r="9525" b="0"/>
            <wp:docPr id="15"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340376" wp14:editId="6C75A8FF">
            <wp:extent cx="561975" cy="19050"/>
            <wp:effectExtent l="19050" t="0" r="9525" b="0"/>
            <wp:docPr id="2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E12463" wp14:editId="703DDD94">
            <wp:extent cx="561975" cy="19050"/>
            <wp:effectExtent l="19050" t="0" r="9525" b="0"/>
            <wp:docPr id="302"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6A5B19" wp14:editId="5B3589F3">
            <wp:extent cx="561975" cy="19050"/>
            <wp:effectExtent l="19050" t="0" r="9525" b="0"/>
            <wp:docPr id="3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FA0E23" wp14:editId="26FD2CE8">
            <wp:extent cx="561975" cy="19050"/>
            <wp:effectExtent l="19050" t="0" r="9525" b="0"/>
            <wp:docPr id="304"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B0921A" wp14:editId="65E1D6C5">
            <wp:extent cx="561975" cy="19050"/>
            <wp:effectExtent l="19050" t="0" r="9525" b="0"/>
            <wp:docPr id="3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F92FEA" wp14:editId="29AFF083">
            <wp:extent cx="561975" cy="19050"/>
            <wp:effectExtent l="19050" t="0" r="9525" b="0"/>
            <wp:docPr id="30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AA9686" wp14:editId="745D70B6">
            <wp:extent cx="561975" cy="19050"/>
            <wp:effectExtent l="19050" t="0" r="9525" b="0"/>
            <wp:docPr id="3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B9F4BF" wp14:editId="5BEF1C53">
            <wp:extent cx="561975" cy="19050"/>
            <wp:effectExtent l="19050" t="0" r="9525" b="0"/>
            <wp:docPr id="308"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1E8D4A" wp14:editId="521F5AB9">
            <wp:extent cx="561975" cy="19050"/>
            <wp:effectExtent l="19050" t="0" r="9525" b="0"/>
            <wp:docPr id="3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E85B61" wp14:editId="4806487E">
            <wp:extent cx="561975" cy="19050"/>
            <wp:effectExtent l="19050" t="0" r="9525" b="0"/>
            <wp:docPr id="31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17E2B7" wp14:editId="13615143">
            <wp:extent cx="561975" cy="19050"/>
            <wp:effectExtent l="19050" t="0" r="9525" b="0"/>
            <wp:docPr id="3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773575" wp14:editId="534A933C">
            <wp:extent cx="561975" cy="19050"/>
            <wp:effectExtent l="19050" t="0" r="9525" b="0"/>
            <wp:docPr id="312"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FF3471" wp14:editId="4F8BD679">
            <wp:extent cx="561975" cy="19050"/>
            <wp:effectExtent l="19050" t="0" r="9525" b="0"/>
            <wp:docPr id="3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AFD0E0" wp14:editId="6DECF0F2">
            <wp:extent cx="561975" cy="19050"/>
            <wp:effectExtent l="19050" t="0" r="9525" b="0"/>
            <wp:docPr id="314"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E4705F" wp14:editId="17B7BB1D">
            <wp:extent cx="561975" cy="19050"/>
            <wp:effectExtent l="19050" t="0" r="9525" b="0"/>
            <wp:docPr id="3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920FC3" wp14:editId="4473AFF0">
            <wp:extent cx="561975" cy="19050"/>
            <wp:effectExtent l="19050" t="0" r="9525" b="0"/>
            <wp:docPr id="316"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316D05" wp14:editId="743022B1">
            <wp:extent cx="561975" cy="19050"/>
            <wp:effectExtent l="19050" t="0" r="9525" b="0"/>
            <wp:docPr id="3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AFE43F" wp14:editId="77D44024">
            <wp:extent cx="561975" cy="19050"/>
            <wp:effectExtent l="19050" t="0" r="9525" b="0"/>
            <wp:docPr id="3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AD9DA4" wp14:editId="33855A18">
            <wp:extent cx="561975" cy="19050"/>
            <wp:effectExtent l="19050" t="0" r="9525" b="0"/>
            <wp:docPr id="3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DE296E" wp14:editId="6EE82B36">
            <wp:extent cx="561975" cy="19050"/>
            <wp:effectExtent l="19050" t="0" r="9525" b="0"/>
            <wp:docPr id="320"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CEB70B" wp14:editId="245107BA">
            <wp:extent cx="561975" cy="19050"/>
            <wp:effectExtent l="19050" t="0" r="9525" b="0"/>
            <wp:docPr id="3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A21F2B" wp14:editId="0D92A218">
            <wp:extent cx="561975" cy="19050"/>
            <wp:effectExtent l="19050" t="0" r="9525" b="0"/>
            <wp:docPr id="322"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6134A8" wp14:editId="252DE4E1">
            <wp:extent cx="561975" cy="19050"/>
            <wp:effectExtent l="19050" t="0" r="9525" b="0"/>
            <wp:docPr id="3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B24907" wp14:editId="0EA881B7">
            <wp:extent cx="561975" cy="19050"/>
            <wp:effectExtent l="19050" t="0" r="9525" b="0"/>
            <wp:docPr id="324"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84F9CE" wp14:editId="15705A1C">
            <wp:extent cx="561975" cy="19050"/>
            <wp:effectExtent l="19050" t="0" r="9525" b="0"/>
            <wp:docPr id="3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3DAAD5" wp14:editId="62CF6BDE">
            <wp:extent cx="561975" cy="19050"/>
            <wp:effectExtent l="19050" t="0" r="9525" b="0"/>
            <wp:docPr id="326"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6A1038" wp14:editId="61FD15C0">
            <wp:extent cx="561975" cy="19050"/>
            <wp:effectExtent l="19050" t="0" r="9525" b="0"/>
            <wp:docPr id="3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3845AF" wp14:editId="1AD629BC">
            <wp:extent cx="561975" cy="19050"/>
            <wp:effectExtent l="19050" t="0" r="9525" b="0"/>
            <wp:docPr id="328"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0BDF00" wp14:editId="5376C456">
            <wp:extent cx="561975" cy="19050"/>
            <wp:effectExtent l="19050" t="0" r="9525" b="0"/>
            <wp:docPr id="3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570012" wp14:editId="3AAA6A70">
            <wp:extent cx="561975" cy="19050"/>
            <wp:effectExtent l="19050" t="0" r="9525" b="0"/>
            <wp:docPr id="330"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C2117F" wp14:editId="4E260190">
            <wp:extent cx="561975" cy="19050"/>
            <wp:effectExtent l="19050" t="0" r="9525" b="0"/>
            <wp:docPr id="3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16D5A5" wp14:editId="3E0ED6BC">
            <wp:extent cx="561975" cy="19050"/>
            <wp:effectExtent l="19050" t="0" r="9525" b="0"/>
            <wp:docPr id="332"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50C230" wp14:editId="673687BF">
            <wp:extent cx="561975" cy="19050"/>
            <wp:effectExtent l="19050" t="0" r="9525" b="0"/>
            <wp:docPr id="3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02A233" wp14:editId="2A154303">
            <wp:extent cx="561975" cy="19050"/>
            <wp:effectExtent l="19050" t="0" r="9525" b="0"/>
            <wp:docPr id="33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B8A4AE" wp14:editId="229271D7">
            <wp:extent cx="561975" cy="19050"/>
            <wp:effectExtent l="19050" t="0" r="9525" b="0"/>
            <wp:docPr id="3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261BA5" wp14:editId="3BFF8147">
            <wp:extent cx="561975" cy="19050"/>
            <wp:effectExtent l="19050" t="0" r="9525" b="0"/>
            <wp:docPr id="336"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0F4FB1" wp14:editId="6A711D67">
            <wp:extent cx="561975" cy="19050"/>
            <wp:effectExtent l="19050" t="0" r="9525" b="0"/>
            <wp:docPr id="3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81EC09" wp14:editId="6348D329">
            <wp:extent cx="561975" cy="19050"/>
            <wp:effectExtent l="19050" t="0" r="9525" b="0"/>
            <wp:docPr id="338"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D9A714" wp14:editId="67EBACA4">
            <wp:extent cx="561975" cy="19050"/>
            <wp:effectExtent l="19050" t="0" r="9525" b="0"/>
            <wp:docPr id="3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4AEB84" wp14:editId="7039FBEB">
            <wp:extent cx="561975" cy="19050"/>
            <wp:effectExtent l="19050" t="0" r="9525" b="0"/>
            <wp:docPr id="340"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8265D2" wp14:editId="54892871">
            <wp:extent cx="561975" cy="19050"/>
            <wp:effectExtent l="19050" t="0" r="9525" b="0"/>
            <wp:docPr id="3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E15A55" wp14:editId="5C533C34">
            <wp:extent cx="561975" cy="19050"/>
            <wp:effectExtent l="19050" t="0" r="9525" b="0"/>
            <wp:docPr id="34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39821E" wp14:editId="3941699A">
            <wp:extent cx="561975" cy="19050"/>
            <wp:effectExtent l="19050" t="0" r="9525" b="0"/>
            <wp:docPr id="3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7D1556" wp14:editId="62A844AE">
            <wp:extent cx="561975" cy="19050"/>
            <wp:effectExtent l="19050" t="0" r="9525" b="0"/>
            <wp:docPr id="344"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5FA924" wp14:editId="2CE8B36E">
            <wp:extent cx="561975" cy="19050"/>
            <wp:effectExtent l="19050" t="0" r="9525" b="0"/>
            <wp:docPr id="3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38456B" wp14:editId="67CC1E7E">
            <wp:extent cx="561975" cy="19050"/>
            <wp:effectExtent l="19050" t="0" r="9525" b="0"/>
            <wp:docPr id="346"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BAB519" wp14:editId="41C23415">
            <wp:extent cx="561975" cy="19050"/>
            <wp:effectExtent l="19050" t="0" r="9525" b="0"/>
            <wp:docPr id="3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54E5B7" wp14:editId="1DFD8063">
            <wp:extent cx="561975" cy="19050"/>
            <wp:effectExtent l="19050" t="0" r="9525" b="0"/>
            <wp:docPr id="348"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3326D1" wp14:editId="4264D307">
            <wp:extent cx="561975" cy="19050"/>
            <wp:effectExtent l="19050" t="0" r="9525" b="0"/>
            <wp:docPr id="3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0088BD" wp14:editId="7C8A824A">
            <wp:extent cx="561975" cy="19050"/>
            <wp:effectExtent l="19050" t="0" r="9525" b="0"/>
            <wp:docPr id="350"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B54399" wp14:editId="0CEF2205">
            <wp:extent cx="561975" cy="19050"/>
            <wp:effectExtent l="19050" t="0" r="9525" b="0"/>
            <wp:docPr id="3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F8E0B3" wp14:editId="02D1066D">
            <wp:extent cx="561975" cy="19050"/>
            <wp:effectExtent l="19050" t="0" r="9525" b="0"/>
            <wp:docPr id="352"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F03D72" wp14:editId="4671FA95">
            <wp:extent cx="561975" cy="19050"/>
            <wp:effectExtent l="19050" t="0" r="9525" b="0"/>
            <wp:docPr id="3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A71181" wp14:editId="2D574081">
            <wp:extent cx="561975" cy="19050"/>
            <wp:effectExtent l="19050" t="0" r="9525" b="0"/>
            <wp:docPr id="354"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526903" wp14:editId="7F934AE3">
            <wp:extent cx="561975" cy="19050"/>
            <wp:effectExtent l="19050" t="0" r="9525" b="0"/>
            <wp:docPr id="3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ACEC83" wp14:editId="14FA35C9">
            <wp:extent cx="561975" cy="19050"/>
            <wp:effectExtent l="19050" t="0" r="9525" b="0"/>
            <wp:docPr id="356"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EE0B7A" wp14:editId="103B2EA6">
            <wp:extent cx="561975" cy="19050"/>
            <wp:effectExtent l="19050" t="0" r="9525" b="0"/>
            <wp:docPr id="3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795C4A" wp14:editId="4FD64F62">
            <wp:extent cx="561975" cy="19050"/>
            <wp:effectExtent l="19050" t="0" r="9525" b="0"/>
            <wp:docPr id="35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B04DE6" wp14:editId="65A94E96">
            <wp:extent cx="561975" cy="19050"/>
            <wp:effectExtent l="19050" t="0" r="9525" b="0"/>
            <wp:docPr id="3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38CF33" wp14:editId="3D7190EC">
            <wp:extent cx="561975" cy="19050"/>
            <wp:effectExtent l="19050" t="0" r="9525" b="0"/>
            <wp:docPr id="360"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D18CD1" wp14:editId="2A141B06">
            <wp:extent cx="561975" cy="19050"/>
            <wp:effectExtent l="19050" t="0" r="9525" b="0"/>
            <wp:docPr id="3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5D7AA3" wp14:editId="7D36A7A9">
            <wp:extent cx="561975" cy="19050"/>
            <wp:effectExtent l="19050" t="0" r="9525" b="0"/>
            <wp:docPr id="362"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CB068A" wp14:editId="6BC6B79E">
            <wp:extent cx="561975" cy="19050"/>
            <wp:effectExtent l="19050" t="0" r="9525" b="0"/>
            <wp:docPr id="3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7F2049" wp14:editId="45065BF9">
            <wp:extent cx="561975" cy="19050"/>
            <wp:effectExtent l="19050" t="0" r="9525" b="0"/>
            <wp:docPr id="364"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0335ED" wp14:editId="3638901A">
            <wp:extent cx="561975" cy="19050"/>
            <wp:effectExtent l="19050" t="0" r="9525" b="0"/>
            <wp:docPr id="3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FD0878" wp14:editId="303AA0F6">
            <wp:extent cx="561975" cy="19050"/>
            <wp:effectExtent l="19050" t="0" r="9525" b="0"/>
            <wp:docPr id="36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3DCE24" wp14:editId="621A0D93">
            <wp:extent cx="561975" cy="19050"/>
            <wp:effectExtent l="19050" t="0" r="9525" b="0"/>
            <wp:docPr id="3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8799B8" wp14:editId="1920EF1A">
            <wp:extent cx="561975" cy="19050"/>
            <wp:effectExtent l="19050" t="0" r="9525" b="0"/>
            <wp:docPr id="368"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818852" wp14:editId="47577D64">
            <wp:extent cx="561975" cy="19050"/>
            <wp:effectExtent l="19050" t="0" r="9525" b="0"/>
            <wp:docPr id="3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7249BC" wp14:editId="7583740E">
            <wp:extent cx="561975" cy="19050"/>
            <wp:effectExtent l="19050" t="0" r="9525" b="0"/>
            <wp:docPr id="370"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083739" wp14:editId="093B531D">
            <wp:extent cx="561975" cy="19050"/>
            <wp:effectExtent l="19050" t="0" r="9525" b="0"/>
            <wp:docPr id="3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F02500" wp14:editId="6EC843F1">
            <wp:extent cx="561975" cy="19050"/>
            <wp:effectExtent l="19050" t="0" r="9525" b="0"/>
            <wp:docPr id="372"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E377AE" wp14:editId="1872FCE5">
            <wp:extent cx="561975" cy="19050"/>
            <wp:effectExtent l="19050" t="0" r="9525" b="0"/>
            <wp:docPr id="3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5C96E4" wp14:editId="11155710">
            <wp:extent cx="561975" cy="19050"/>
            <wp:effectExtent l="19050" t="0" r="9525" b="0"/>
            <wp:docPr id="374"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B9B70F" wp14:editId="41B0A7C5">
            <wp:extent cx="561975" cy="19050"/>
            <wp:effectExtent l="19050" t="0" r="9525" b="0"/>
            <wp:docPr id="3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210B02" wp14:editId="5BB0086B">
            <wp:extent cx="561975" cy="19050"/>
            <wp:effectExtent l="19050" t="0" r="9525" b="0"/>
            <wp:docPr id="376"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3FCFA9" wp14:editId="2A0E3141">
            <wp:extent cx="561975" cy="19050"/>
            <wp:effectExtent l="19050" t="0" r="9525" b="0"/>
            <wp:docPr id="3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84608D" wp14:editId="5A790E89">
            <wp:extent cx="561975" cy="19050"/>
            <wp:effectExtent l="19050" t="0" r="9525" b="0"/>
            <wp:docPr id="378"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2F8DC9" wp14:editId="485F4710">
            <wp:extent cx="561975" cy="19050"/>
            <wp:effectExtent l="19050" t="0" r="9525" b="0"/>
            <wp:docPr id="3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361226" wp14:editId="5762ED68">
            <wp:extent cx="561975" cy="19050"/>
            <wp:effectExtent l="19050" t="0" r="9525" b="0"/>
            <wp:docPr id="380"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3A9211" wp14:editId="27023D24">
            <wp:extent cx="561975" cy="19050"/>
            <wp:effectExtent l="19050" t="0" r="9525" b="0"/>
            <wp:docPr id="3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F052F1" wp14:editId="6DAA9840">
            <wp:extent cx="561975" cy="19050"/>
            <wp:effectExtent l="19050" t="0" r="9525" b="0"/>
            <wp:docPr id="38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9FD200" wp14:editId="4248227E">
            <wp:extent cx="561975" cy="19050"/>
            <wp:effectExtent l="19050" t="0" r="9525" b="0"/>
            <wp:docPr id="3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60031A" wp14:editId="5263F9A6">
            <wp:extent cx="561975" cy="19050"/>
            <wp:effectExtent l="19050" t="0" r="9525" b="0"/>
            <wp:docPr id="384"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6D4326" wp14:editId="5AB5ED95">
            <wp:extent cx="561975" cy="19050"/>
            <wp:effectExtent l="19050" t="0" r="9525" b="0"/>
            <wp:docPr id="3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6852BC" wp14:editId="0D3AB577">
            <wp:extent cx="561975" cy="19050"/>
            <wp:effectExtent l="19050" t="0" r="9525" b="0"/>
            <wp:docPr id="386"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504E6E" wp14:editId="43DD8E47">
            <wp:extent cx="561975" cy="19050"/>
            <wp:effectExtent l="19050" t="0" r="9525" b="0"/>
            <wp:docPr id="3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A81C1A" wp14:editId="3D4AD0E9">
            <wp:extent cx="561975" cy="19050"/>
            <wp:effectExtent l="19050" t="0" r="9525" b="0"/>
            <wp:docPr id="388"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3D4EB6" wp14:editId="1D0194AE">
            <wp:extent cx="561975" cy="19050"/>
            <wp:effectExtent l="19050" t="0" r="9525" b="0"/>
            <wp:docPr id="3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B194BA" wp14:editId="17A38248">
            <wp:extent cx="561975" cy="19050"/>
            <wp:effectExtent l="19050" t="0" r="9525" b="0"/>
            <wp:docPr id="39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C9CE68" wp14:editId="37006C36">
            <wp:extent cx="561975" cy="19050"/>
            <wp:effectExtent l="19050" t="0" r="9525" b="0"/>
            <wp:docPr id="3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4413FC" wp14:editId="1CBF5F26">
            <wp:extent cx="561975" cy="19050"/>
            <wp:effectExtent l="19050" t="0" r="9525" b="0"/>
            <wp:docPr id="392"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B1FBE9" wp14:editId="6B1A01F1">
            <wp:extent cx="561975" cy="19050"/>
            <wp:effectExtent l="19050" t="0" r="9525" b="0"/>
            <wp:docPr id="3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C974C2" wp14:editId="4E911A35">
            <wp:extent cx="561975" cy="19050"/>
            <wp:effectExtent l="19050" t="0" r="9525" b="0"/>
            <wp:docPr id="394"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A73407" wp14:editId="3C83C30A">
            <wp:extent cx="561975" cy="19050"/>
            <wp:effectExtent l="19050" t="0" r="9525" b="0"/>
            <wp:docPr id="3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DE2FF3" wp14:editId="57E24488">
            <wp:extent cx="561975" cy="19050"/>
            <wp:effectExtent l="19050" t="0" r="9525" b="0"/>
            <wp:docPr id="396"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6C0BA5" wp14:editId="3207848C">
            <wp:extent cx="561975" cy="19050"/>
            <wp:effectExtent l="19050" t="0" r="9525" b="0"/>
            <wp:docPr id="3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74ACE6" wp14:editId="4819DCAE">
            <wp:extent cx="561975" cy="19050"/>
            <wp:effectExtent l="19050" t="0" r="9525" b="0"/>
            <wp:docPr id="398"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33D2FC" wp14:editId="1631C3DF">
            <wp:extent cx="561975" cy="19050"/>
            <wp:effectExtent l="19050" t="0" r="9525" b="0"/>
            <wp:docPr id="3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340FF1" wp14:editId="7E54406D">
            <wp:extent cx="561975" cy="19050"/>
            <wp:effectExtent l="19050" t="0" r="9525" b="0"/>
            <wp:docPr id="400"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38986D" wp14:editId="733C46C4">
            <wp:extent cx="561975" cy="19050"/>
            <wp:effectExtent l="19050" t="0" r="9525" b="0"/>
            <wp:docPr id="4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73BDBF" wp14:editId="75432705">
            <wp:extent cx="561975" cy="19050"/>
            <wp:effectExtent l="19050" t="0" r="9525" b="0"/>
            <wp:docPr id="402"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3CD478" wp14:editId="34AFB791">
            <wp:extent cx="561975" cy="19050"/>
            <wp:effectExtent l="19050" t="0" r="9525" b="0"/>
            <wp:docPr id="4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220373" wp14:editId="37EB4172">
            <wp:extent cx="561975" cy="19050"/>
            <wp:effectExtent l="19050" t="0" r="9525" b="0"/>
            <wp:docPr id="404"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3A971E" wp14:editId="7DC43888">
            <wp:extent cx="561975" cy="19050"/>
            <wp:effectExtent l="19050" t="0" r="9525" b="0"/>
            <wp:docPr id="4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B9A30E" wp14:editId="4BB12E6C">
            <wp:extent cx="561975" cy="19050"/>
            <wp:effectExtent l="19050" t="0" r="9525" b="0"/>
            <wp:docPr id="40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4EB315" wp14:editId="51392244">
            <wp:extent cx="561975" cy="19050"/>
            <wp:effectExtent l="19050" t="0" r="9525" b="0"/>
            <wp:docPr id="4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E46B4A" wp14:editId="30F4AE88">
            <wp:extent cx="561975" cy="19050"/>
            <wp:effectExtent l="19050" t="0" r="9525" b="0"/>
            <wp:docPr id="408"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D8572C" wp14:editId="4794FC90">
            <wp:extent cx="561975" cy="19050"/>
            <wp:effectExtent l="19050" t="0" r="9525" b="0"/>
            <wp:docPr id="4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AA0863" wp14:editId="4B10A344">
            <wp:extent cx="561975" cy="19050"/>
            <wp:effectExtent l="19050" t="0" r="9525" b="0"/>
            <wp:docPr id="410"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5457B8" wp14:editId="36B61CE3">
            <wp:extent cx="561975" cy="19050"/>
            <wp:effectExtent l="19050" t="0" r="9525" b="0"/>
            <wp:docPr id="4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7F11A7" wp14:editId="3CD4D756">
            <wp:extent cx="561975" cy="19050"/>
            <wp:effectExtent l="19050" t="0" r="9525" b="0"/>
            <wp:docPr id="412"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55C367" wp14:editId="113612FF">
            <wp:extent cx="561975" cy="19050"/>
            <wp:effectExtent l="19050" t="0" r="9525" b="0"/>
            <wp:docPr id="4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838C8A" wp14:editId="6BB3640B">
            <wp:extent cx="561975" cy="19050"/>
            <wp:effectExtent l="19050" t="0" r="9525" b="0"/>
            <wp:docPr id="41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11F900" wp14:editId="388A4A58">
            <wp:extent cx="561975" cy="19050"/>
            <wp:effectExtent l="19050" t="0" r="9525" b="0"/>
            <wp:docPr id="4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52E78A" wp14:editId="03895D3F">
            <wp:extent cx="561975" cy="19050"/>
            <wp:effectExtent l="19050" t="0" r="9525" b="0"/>
            <wp:docPr id="416"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CAF1A2" wp14:editId="4FA4B316">
            <wp:extent cx="561975" cy="19050"/>
            <wp:effectExtent l="19050" t="0" r="9525" b="0"/>
            <wp:docPr id="4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7727A8" wp14:editId="023961FA">
            <wp:extent cx="561975" cy="19050"/>
            <wp:effectExtent l="19050" t="0" r="9525" b="0"/>
            <wp:docPr id="418"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7076BB" wp14:editId="6B87C5A4">
            <wp:extent cx="561975" cy="19050"/>
            <wp:effectExtent l="19050" t="0" r="9525" b="0"/>
            <wp:docPr id="4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B61019" wp14:editId="2D948219">
            <wp:extent cx="561975" cy="19050"/>
            <wp:effectExtent l="19050" t="0" r="9525" b="0"/>
            <wp:docPr id="420"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4FCBF4" wp14:editId="5150256F">
            <wp:extent cx="561975" cy="19050"/>
            <wp:effectExtent l="19050" t="0" r="9525" b="0"/>
            <wp:docPr id="4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B8EC58" wp14:editId="734F9759">
            <wp:extent cx="561975" cy="19050"/>
            <wp:effectExtent l="19050" t="0" r="9525" b="0"/>
            <wp:docPr id="422"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6E380D" wp14:editId="52693B57">
            <wp:extent cx="561975" cy="19050"/>
            <wp:effectExtent l="19050" t="0" r="9525" b="0"/>
            <wp:docPr id="4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1652AC" wp14:editId="356E50B3">
            <wp:extent cx="561975" cy="19050"/>
            <wp:effectExtent l="19050" t="0" r="9525" b="0"/>
            <wp:docPr id="424"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1AB00D" wp14:editId="6EE0D86F">
            <wp:extent cx="561975" cy="19050"/>
            <wp:effectExtent l="19050" t="0" r="9525" b="0"/>
            <wp:docPr id="4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DC01E0" wp14:editId="0D40C96B">
            <wp:extent cx="561975" cy="19050"/>
            <wp:effectExtent l="19050" t="0" r="9525" b="0"/>
            <wp:docPr id="426"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7BB596" wp14:editId="69F1F94E">
            <wp:extent cx="561975" cy="19050"/>
            <wp:effectExtent l="19050" t="0" r="9525" b="0"/>
            <wp:docPr id="4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F61FEC" wp14:editId="37335A81">
            <wp:extent cx="561975" cy="19050"/>
            <wp:effectExtent l="19050" t="0" r="9525" b="0"/>
            <wp:docPr id="428"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23E26E" wp14:editId="23B25F18">
            <wp:extent cx="561975" cy="19050"/>
            <wp:effectExtent l="19050" t="0" r="9525" b="0"/>
            <wp:docPr id="4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F6D9FD" wp14:editId="75157036">
            <wp:extent cx="561975" cy="19050"/>
            <wp:effectExtent l="19050" t="0" r="9525" b="0"/>
            <wp:docPr id="43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7EB563" wp14:editId="620174D9">
            <wp:extent cx="561975" cy="19050"/>
            <wp:effectExtent l="19050" t="0" r="9525" b="0"/>
            <wp:docPr id="4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EC9986" wp14:editId="4BCA8AB6">
            <wp:extent cx="561975" cy="19050"/>
            <wp:effectExtent l="19050" t="0" r="9525" b="0"/>
            <wp:docPr id="432"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384AA6" wp14:editId="6E9496AC">
            <wp:extent cx="561975" cy="19050"/>
            <wp:effectExtent l="19050" t="0" r="9525" b="0"/>
            <wp:docPr id="4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65328E" wp14:editId="265144FC">
            <wp:extent cx="561975" cy="19050"/>
            <wp:effectExtent l="19050" t="0" r="9525" b="0"/>
            <wp:docPr id="434"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D03165" wp14:editId="4C03ABDC">
            <wp:extent cx="561975" cy="19050"/>
            <wp:effectExtent l="19050" t="0" r="9525" b="0"/>
            <wp:docPr id="4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E4EB4B" wp14:editId="402363F4">
            <wp:extent cx="561975" cy="19050"/>
            <wp:effectExtent l="19050" t="0" r="9525" b="0"/>
            <wp:docPr id="436"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BE5AF6" wp14:editId="29B4689C">
            <wp:extent cx="561975" cy="19050"/>
            <wp:effectExtent l="19050" t="0" r="9525" b="0"/>
            <wp:docPr id="4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1DE8F7" wp14:editId="5B7EF95C">
            <wp:extent cx="561975" cy="19050"/>
            <wp:effectExtent l="19050" t="0" r="9525" b="0"/>
            <wp:docPr id="43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313004" wp14:editId="470BCB04">
            <wp:extent cx="561975" cy="19050"/>
            <wp:effectExtent l="19050" t="0" r="9525" b="0"/>
            <wp:docPr id="4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782FD2" wp14:editId="5FCF5D2F">
            <wp:extent cx="561975" cy="19050"/>
            <wp:effectExtent l="19050" t="0" r="9525" b="0"/>
            <wp:docPr id="440"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36C25F" wp14:editId="1CCB7860">
            <wp:extent cx="561975" cy="19050"/>
            <wp:effectExtent l="19050" t="0" r="9525" b="0"/>
            <wp:docPr id="4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D5C7C0" wp14:editId="585CF886">
            <wp:extent cx="561975" cy="19050"/>
            <wp:effectExtent l="19050" t="0" r="9525" b="0"/>
            <wp:docPr id="442"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B71C7A" wp14:editId="68CC2818">
            <wp:extent cx="561975" cy="19050"/>
            <wp:effectExtent l="19050" t="0" r="9525" b="0"/>
            <wp:docPr id="4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2B0E43" wp14:editId="3DCF269D">
            <wp:extent cx="561975" cy="19050"/>
            <wp:effectExtent l="19050" t="0" r="9525" b="0"/>
            <wp:docPr id="444"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091BB1" wp14:editId="2B783A28">
            <wp:extent cx="561975" cy="19050"/>
            <wp:effectExtent l="19050" t="0" r="9525" b="0"/>
            <wp:docPr id="4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5BD6BD" wp14:editId="6449F211">
            <wp:extent cx="561975" cy="19050"/>
            <wp:effectExtent l="19050" t="0" r="9525" b="0"/>
            <wp:docPr id="446"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D8551D" wp14:editId="1D45F255">
            <wp:extent cx="561975" cy="19050"/>
            <wp:effectExtent l="19050" t="0" r="9525" b="0"/>
            <wp:docPr id="4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6E7495" wp14:editId="6B7B3977">
            <wp:extent cx="561975" cy="19050"/>
            <wp:effectExtent l="19050" t="0" r="9525" b="0"/>
            <wp:docPr id="448"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58730D" wp14:editId="6942BE6B">
            <wp:extent cx="561975" cy="19050"/>
            <wp:effectExtent l="19050" t="0" r="9525" b="0"/>
            <wp:docPr id="4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900316" wp14:editId="6FD33244">
            <wp:extent cx="561975" cy="19050"/>
            <wp:effectExtent l="19050" t="0" r="9525" b="0"/>
            <wp:docPr id="450"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3C3B4A" wp14:editId="65BB3E9A">
            <wp:extent cx="561975" cy="19050"/>
            <wp:effectExtent l="19050" t="0" r="9525" b="0"/>
            <wp:docPr id="4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5D870A" wp14:editId="2E127675">
            <wp:extent cx="561975" cy="19050"/>
            <wp:effectExtent l="19050" t="0" r="9525" b="0"/>
            <wp:docPr id="452"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572898" wp14:editId="4BBD0AA3">
            <wp:extent cx="561975" cy="19050"/>
            <wp:effectExtent l="19050" t="0" r="9525" b="0"/>
            <wp:docPr id="4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4DEAA1" wp14:editId="7E2EED0A">
            <wp:extent cx="561975" cy="19050"/>
            <wp:effectExtent l="19050" t="0" r="9525" b="0"/>
            <wp:docPr id="45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488E91" wp14:editId="1F924D49">
            <wp:extent cx="561975" cy="19050"/>
            <wp:effectExtent l="19050" t="0" r="9525" b="0"/>
            <wp:docPr id="4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AB9F9E" wp14:editId="35174FC8">
            <wp:extent cx="561975" cy="19050"/>
            <wp:effectExtent l="19050" t="0" r="9525" b="0"/>
            <wp:docPr id="456"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5C8E43" wp14:editId="2BCA7BAE">
            <wp:extent cx="561975" cy="19050"/>
            <wp:effectExtent l="19050" t="0" r="9525" b="0"/>
            <wp:docPr id="4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F785CD" wp14:editId="5FD4B6CD">
            <wp:extent cx="561975" cy="19050"/>
            <wp:effectExtent l="19050" t="0" r="9525" b="0"/>
            <wp:docPr id="458"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75D28D" wp14:editId="091B63A3">
            <wp:extent cx="561975" cy="19050"/>
            <wp:effectExtent l="19050" t="0" r="9525" b="0"/>
            <wp:docPr id="4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CA13CB" wp14:editId="356639B3">
            <wp:extent cx="561975" cy="19050"/>
            <wp:effectExtent l="19050" t="0" r="9525" b="0"/>
            <wp:docPr id="460"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C051AF" wp14:editId="460A6F41">
            <wp:extent cx="561975" cy="19050"/>
            <wp:effectExtent l="19050" t="0" r="9525" b="0"/>
            <wp:docPr id="4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5AF1CC" wp14:editId="50FAE923">
            <wp:extent cx="561975" cy="19050"/>
            <wp:effectExtent l="19050" t="0" r="9525" b="0"/>
            <wp:docPr id="46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CECF3D" wp14:editId="4CF123BD">
            <wp:extent cx="561975" cy="19050"/>
            <wp:effectExtent l="19050" t="0" r="9525" b="0"/>
            <wp:docPr id="4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F4D590" wp14:editId="20B1CF3B">
            <wp:extent cx="561975" cy="19050"/>
            <wp:effectExtent l="19050" t="0" r="9525" b="0"/>
            <wp:docPr id="464"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67BCB5" wp14:editId="06BF6764">
            <wp:extent cx="561975" cy="19050"/>
            <wp:effectExtent l="19050" t="0" r="9525" b="0"/>
            <wp:docPr id="4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EE0F90" wp14:editId="02D7F5E9">
            <wp:extent cx="561975" cy="19050"/>
            <wp:effectExtent l="19050" t="0" r="9525" b="0"/>
            <wp:docPr id="466"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01A305" wp14:editId="03D7B337">
            <wp:extent cx="561975" cy="19050"/>
            <wp:effectExtent l="19050" t="0" r="9525" b="0"/>
            <wp:docPr id="4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02F889" wp14:editId="5E05520B">
            <wp:extent cx="561975" cy="19050"/>
            <wp:effectExtent l="19050" t="0" r="9525" b="0"/>
            <wp:docPr id="468"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296BA2" wp14:editId="0912CE17">
            <wp:extent cx="561975" cy="19050"/>
            <wp:effectExtent l="19050" t="0" r="9525" b="0"/>
            <wp:docPr id="4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791096" wp14:editId="0C7E283B">
            <wp:extent cx="561975" cy="19050"/>
            <wp:effectExtent l="19050" t="0" r="9525" b="0"/>
            <wp:docPr id="470"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DA1BD3" wp14:editId="706A56ED">
            <wp:extent cx="561975" cy="19050"/>
            <wp:effectExtent l="19050" t="0" r="9525" b="0"/>
            <wp:docPr id="4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95A3CE" wp14:editId="19B9EA48">
            <wp:extent cx="561975" cy="19050"/>
            <wp:effectExtent l="19050" t="0" r="9525" b="0"/>
            <wp:docPr id="472"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5D9AD6" wp14:editId="7E09AC93">
            <wp:extent cx="561975" cy="19050"/>
            <wp:effectExtent l="19050" t="0" r="9525" b="0"/>
            <wp:docPr id="4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2E8361" wp14:editId="1773035F">
            <wp:extent cx="561975" cy="19050"/>
            <wp:effectExtent l="19050" t="0" r="9525" b="0"/>
            <wp:docPr id="474"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5512E7" wp14:editId="04C2F506">
            <wp:extent cx="561975" cy="19050"/>
            <wp:effectExtent l="19050" t="0" r="9525" b="0"/>
            <wp:docPr id="4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3E9722" wp14:editId="6A38D6C7">
            <wp:extent cx="561975" cy="19050"/>
            <wp:effectExtent l="19050" t="0" r="9525" b="0"/>
            <wp:docPr id="476"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9491EC" wp14:editId="5BAEC75A">
            <wp:extent cx="561975" cy="19050"/>
            <wp:effectExtent l="19050" t="0" r="9525" b="0"/>
            <wp:docPr id="4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229F83" wp14:editId="5A4E39EF">
            <wp:extent cx="561975" cy="19050"/>
            <wp:effectExtent l="19050" t="0" r="9525" b="0"/>
            <wp:docPr id="47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115B65" wp14:editId="62EBF5CD">
            <wp:extent cx="561975" cy="19050"/>
            <wp:effectExtent l="19050" t="0" r="9525" b="0"/>
            <wp:docPr id="4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419796" wp14:editId="1C610E5E">
            <wp:extent cx="561975" cy="19050"/>
            <wp:effectExtent l="19050" t="0" r="9525" b="0"/>
            <wp:docPr id="480"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70DA74" wp14:editId="4E7977B8">
            <wp:extent cx="561975" cy="19050"/>
            <wp:effectExtent l="19050" t="0" r="9525" b="0"/>
            <wp:docPr id="4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F2B70C" wp14:editId="0E64FBBD">
            <wp:extent cx="561975" cy="19050"/>
            <wp:effectExtent l="19050" t="0" r="9525" b="0"/>
            <wp:docPr id="482"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1A33DC" wp14:editId="2F447396">
            <wp:extent cx="561975" cy="19050"/>
            <wp:effectExtent l="19050" t="0" r="9525" b="0"/>
            <wp:docPr id="4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131436" wp14:editId="26FB49D7">
            <wp:extent cx="561975" cy="19050"/>
            <wp:effectExtent l="19050" t="0" r="9525" b="0"/>
            <wp:docPr id="484"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4C7814" wp14:editId="3DA748DE">
            <wp:extent cx="561975" cy="19050"/>
            <wp:effectExtent l="19050" t="0" r="9525" b="0"/>
            <wp:docPr id="4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A34FED" wp14:editId="753E2AC9">
            <wp:extent cx="561975" cy="19050"/>
            <wp:effectExtent l="19050" t="0" r="9525" b="0"/>
            <wp:docPr id="48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FC4C3D" wp14:editId="2605BDAB">
            <wp:extent cx="561975" cy="19050"/>
            <wp:effectExtent l="19050" t="0" r="9525" b="0"/>
            <wp:docPr id="4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4A0630" wp14:editId="43DC3AB3">
            <wp:extent cx="561975" cy="19050"/>
            <wp:effectExtent l="19050" t="0" r="9525" b="0"/>
            <wp:docPr id="488" name="Picture 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C4C801" wp14:editId="0239CC8C">
            <wp:extent cx="561975" cy="19050"/>
            <wp:effectExtent l="19050" t="0" r="9525" b="0"/>
            <wp:docPr id="4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68C5D6" wp14:editId="147A9EAE">
            <wp:extent cx="561975" cy="19050"/>
            <wp:effectExtent l="19050" t="0" r="9525" b="0"/>
            <wp:docPr id="49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262E09" wp14:editId="36C0EB48">
            <wp:extent cx="561975" cy="19050"/>
            <wp:effectExtent l="19050" t="0" r="9525" b="0"/>
            <wp:docPr id="4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0F0518" wp14:editId="35433EB0">
            <wp:extent cx="561975" cy="19050"/>
            <wp:effectExtent l="19050" t="0" r="9525" b="0"/>
            <wp:docPr id="492"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C8BF06" wp14:editId="03554843">
            <wp:extent cx="561975" cy="19050"/>
            <wp:effectExtent l="19050" t="0" r="9525" b="0"/>
            <wp:docPr id="4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C1E836" wp14:editId="1EF65077">
            <wp:extent cx="561975" cy="19050"/>
            <wp:effectExtent l="19050" t="0" r="9525" b="0"/>
            <wp:docPr id="494"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799E8C" wp14:editId="56C45F56">
            <wp:extent cx="561975" cy="19050"/>
            <wp:effectExtent l="19050" t="0" r="9525" b="0"/>
            <wp:docPr id="4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8A5775" wp14:editId="444A0EF3">
            <wp:extent cx="561975" cy="19050"/>
            <wp:effectExtent l="19050" t="0" r="9525" b="0"/>
            <wp:docPr id="496"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2C6C3F" wp14:editId="0B41A347">
            <wp:extent cx="561975" cy="19050"/>
            <wp:effectExtent l="19050" t="0" r="9525" b="0"/>
            <wp:docPr id="4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218DF7" wp14:editId="52503F41">
            <wp:extent cx="561975" cy="19050"/>
            <wp:effectExtent l="19050" t="0" r="9525" b="0"/>
            <wp:docPr id="4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978AA2" wp14:editId="2FAE69E1">
            <wp:extent cx="561975" cy="19050"/>
            <wp:effectExtent l="19050" t="0" r="9525" b="0"/>
            <wp:docPr id="4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20AE7C" wp14:editId="6DD2AB67">
            <wp:extent cx="561975" cy="19050"/>
            <wp:effectExtent l="19050" t="0" r="9525" b="0"/>
            <wp:docPr id="500"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067EE3" wp14:editId="023E96AC">
            <wp:extent cx="561975" cy="19050"/>
            <wp:effectExtent l="19050" t="0" r="9525" b="0"/>
            <wp:docPr id="5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26ED8C" wp14:editId="0E73DC05">
            <wp:extent cx="561975" cy="19050"/>
            <wp:effectExtent l="19050" t="0" r="9525" b="0"/>
            <wp:docPr id="50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CC733A" wp14:editId="776D2F84">
            <wp:extent cx="561975" cy="19050"/>
            <wp:effectExtent l="19050" t="0" r="9525" b="0"/>
            <wp:docPr id="5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C4C4AE" wp14:editId="41BA0613">
            <wp:extent cx="561975" cy="19050"/>
            <wp:effectExtent l="19050" t="0" r="9525" b="0"/>
            <wp:docPr id="504"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87EFF4" wp14:editId="320D3071">
            <wp:extent cx="561975" cy="19050"/>
            <wp:effectExtent l="19050" t="0" r="9525" b="0"/>
            <wp:docPr id="5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083FDC" wp14:editId="3A86A879">
            <wp:extent cx="561975" cy="19050"/>
            <wp:effectExtent l="19050" t="0" r="9525" b="0"/>
            <wp:docPr id="506"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FA03B8" wp14:editId="446D9AE9">
            <wp:extent cx="561975" cy="19050"/>
            <wp:effectExtent l="19050" t="0" r="9525" b="0"/>
            <wp:docPr id="5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DCBA28" wp14:editId="1DDE5E62">
            <wp:extent cx="561975" cy="19050"/>
            <wp:effectExtent l="19050" t="0" r="9525" b="0"/>
            <wp:docPr id="508"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D7A4DF" wp14:editId="49DD05F5">
            <wp:extent cx="561975" cy="19050"/>
            <wp:effectExtent l="19050" t="0" r="9525" b="0"/>
            <wp:docPr id="5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3A6717" wp14:editId="3E91A417">
            <wp:extent cx="561975" cy="19050"/>
            <wp:effectExtent l="19050" t="0" r="9525" b="0"/>
            <wp:docPr id="51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50CBD0" wp14:editId="5AA7D303">
            <wp:extent cx="561975" cy="19050"/>
            <wp:effectExtent l="19050" t="0" r="9525" b="0"/>
            <wp:docPr id="5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56FC05" wp14:editId="6B0F352A">
            <wp:extent cx="561975" cy="19050"/>
            <wp:effectExtent l="19050" t="0" r="9525" b="0"/>
            <wp:docPr id="512"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777515" wp14:editId="1ED384F7">
            <wp:extent cx="561975" cy="19050"/>
            <wp:effectExtent l="19050" t="0" r="9525" b="0"/>
            <wp:docPr id="5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A0C582" wp14:editId="39C5D488">
            <wp:extent cx="561975" cy="19050"/>
            <wp:effectExtent l="19050" t="0" r="9525" b="0"/>
            <wp:docPr id="514"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774A1B" wp14:editId="7C62F2CE">
            <wp:extent cx="561975" cy="19050"/>
            <wp:effectExtent l="19050" t="0" r="9525" b="0"/>
            <wp:docPr id="5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09B28E" wp14:editId="3E13FD2E">
            <wp:extent cx="561975" cy="19050"/>
            <wp:effectExtent l="19050" t="0" r="9525" b="0"/>
            <wp:docPr id="516"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E49079" wp14:editId="1E8745BB">
            <wp:extent cx="561975" cy="19050"/>
            <wp:effectExtent l="19050" t="0" r="9525" b="0"/>
            <wp:docPr id="5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8ACD42" wp14:editId="55F12AE7">
            <wp:extent cx="561975" cy="19050"/>
            <wp:effectExtent l="19050" t="0" r="9525" b="0"/>
            <wp:docPr id="518"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07B62A" wp14:editId="62E41F5B">
            <wp:extent cx="561975" cy="19050"/>
            <wp:effectExtent l="19050" t="0" r="9525" b="0"/>
            <wp:docPr id="5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93C571" wp14:editId="140A62A9">
            <wp:extent cx="561975" cy="19050"/>
            <wp:effectExtent l="19050" t="0" r="9525" b="0"/>
            <wp:docPr id="520"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77A25E" wp14:editId="219CDA19">
            <wp:extent cx="561975" cy="19050"/>
            <wp:effectExtent l="19050" t="0" r="9525" b="0"/>
            <wp:docPr id="5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67C4EE" wp14:editId="3CFA9BC1">
            <wp:extent cx="561975" cy="19050"/>
            <wp:effectExtent l="19050" t="0" r="9525" b="0"/>
            <wp:docPr id="522"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3604EA" wp14:editId="346781FD">
            <wp:extent cx="561975" cy="19050"/>
            <wp:effectExtent l="19050" t="0" r="9525" b="0"/>
            <wp:docPr id="5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F29FDB" wp14:editId="53EB38F9">
            <wp:extent cx="561975" cy="19050"/>
            <wp:effectExtent l="19050" t="0" r="9525" b="0"/>
            <wp:docPr id="524"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F58CF1" wp14:editId="442CB3EC">
            <wp:extent cx="561975" cy="19050"/>
            <wp:effectExtent l="19050" t="0" r="9525" b="0"/>
            <wp:docPr id="5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FF2B53" wp14:editId="352DB751">
            <wp:extent cx="561975" cy="19050"/>
            <wp:effectExtent l="19050" t="0" r="9525" b="0"/>
            <wp:docPr id="52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DE5FB1" wp14:editId="2F09DBCC">
            <wp:extent cx="561975" cy="19050"/>
            <wp:effectExtent l="19050" t="0" r="9525" b="0"/>
            <wp:docPr id="5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41FA6D" wp14:editId="0630EEDC">
            <wp:extent cx="561975" cy="19050"/>
            <wp:effectExtent l="19050" t="0" r="9525" b="0"/>
            <wp:docPr id="528"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48176F" wp14:editId="4EB7C8ED">
            <wp:extent cx="561975" cy="19050"/>
            <wp:effectExtent l="19050" t="0" r="9525" b="0"/>
            <wp:docPr id="5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A41080" wp14:editId="6019E79F">
            <wp:extent cx="561975" cy="19050"/>
            <wp:effectExtent l="19050" t="0" r="9525" b="0"/>
            <wp:docPr id="530"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D7B8F8" wp14:editId="5ADFE5BF">
            <wp:extent cx="561975" cy="19050"/>
            <wp:effectExtent l="19050" t="0" r="9525" b="0"/>
            <wp:docPr id="5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7DC08E" wp14:editId="2550DE34">
            <wp:extent cx="561975" cy="19050"/>
            <wp:effectExtent l="19050" t="0" r="9525" b="0"/>
            <wp:docPr id="532"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6949D5" wp14:editId="24423B29">
            <wp:extent cx="561975" cy="19050"/>
            <wp:effectExtent l="19050" t="0" r="9525" b="0"/>
            <wp:docPr id="5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E45203" wp14:editId="212B06D2">
            <wp:extent cx="561975" cy="19050"/>
            <wp:effectExtent l="19050" t="0" r="9525" b="0"/>
            <wp:docPr id="53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B175F1" wp14:editId="5506553F">
            <wp:extent cx="561975" cy="19050"/>
            <wp:effectExtent l="19050" t="0" r="9525" b="0"/>
            <wp:docPr id="5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0142A7" wp14:editId="1E66E8AC">
            <wp:extent cx="561975" cy="19050"/>
            <wp:effectExtent l="19050" t="0" r="9525" b="0"/>
            <wp:docPr id="536"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F8C674" wp14:editId="1EE24448">
            <wp:extent cx="561975" cy="19050"/>
            <wp:effectExtent l="19050" t="0" r="9525" b="0"/>
            <wp:docPr id="5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62469C" wp14:editId="7A3BC14F">
            <wp:extent cx="561975" cy="19050"/>
            <wp:effectExtent l="19050" t="0" r="9525" b="0"/>
            <wp:docPr id="538"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73F074" wp14:editId="37DC7C9D">
            <wp:extent cx="561975" cy="19050"/>
            <wp:effectExtent l="19050" t="0" r="9525" b="0"/>
            <wp:docPr id="5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A57126" wp14:editId="05F277AE">
            <wp:extent cx="561975" cy="19050"/>
            <wp:effectExtent l="19050" t="0" r="9525" b="0"/>
            <wp:docPr id="540"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E5FC84" wp14:editId="2F153789">
            <wp:extent cx="561975" cy="19050"/>
            <wp:effectExtent l="19050" t="0" r="9525" b="0"/>
            <wp:docPr id="5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00459B" wp14:editId="117B260D">
            <wp:extent cx="561975" cy="19050"/>
            <wp:effectExtent l="19050" t="0" r="9525" b="0"/>
            <wp:docPr id="542"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6F72ED" wp14:editId="1A98BC66">
            <wp:extent cx="561975" cy="19050"/>
            <wp:effectExtent l="19050" t="0" r="9525" b="0"/>
            <wp:docPr id="5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8067C6" wp14:editId="091A0527">
            <wp:extent cx="561975" cy="19050"/>
            <wp:effectExtent l="19050" t="0" r="9525" b="0"/>
            <wp:docPr id="544"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446423" wp14:editId="48C26AAE">
            <wp:extent cx="561975" cy="19050"/>
            <wp:effectExtent l="19050" t="0" r="9525" b="0"/>
            <wp:docPr id="5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83787D" wp14:editId="7FB24719">
            <wp:extent cx="561975" cy="19050"/>
            <wp:effectExtent l="19050" t="0" r="9525" b="0"/>
            <wp:docPr id="546"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5E754D" wp14:editId="43C7087A">
            <wp:extent cx="561975" cy="19050"/>
            <wp:effectExtent l="19050" t="0" r="9525" b="0"/>
            <wp:docPr id="5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9D13C0" wp14:editId="360B8803">
            <wp:extent cx="561975" cy="19050"/>
            <wp:effectExtent l="19050" t="0" r="9525" b="0"/>
            <wp:docPr id="548"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6DBE11" wp14:editId="5421905B">
            <wp:extent cx="561975" cy="19050"/>
            <wp:effectExtent l="19050" t="0" r="9525" b="0"/>
            <wp:docPr id="5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ABC867" wp14:editId="2733ECFD">
            <wp:extent cx="561975" cy="19050"/>
            <wp:effectExtent l="19050" t="0" r="9525" b="0"/>
            <wp:docPr id="55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176A06" wp14:editId="334B1FED">
            <wp:extent cx="561975" cy="19050"/>
            <wp:effectExtent l="19050" t="0" r="9525" b="0"/>
            <wp:docPr id="5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14A654" wp14:editId="073DDF8D">
            <wp:extent cx="561975" cy="19050"/>
            <wp:effectExtent l="19050" t="0" r="9525" b="0"/>
            <wp:docPr id="552"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B5E170" wp14:editId="3B966EE3">
            <wp:extent cx="561975" cy="19050"/>
            <wp:effectExtent l="19050" t="0" r="9525" b="0"/>
            <wp:docPr id="5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28D535" wp14:editId="5A880474">
            <wp:extent cx="561975" cy="19050"/>
            <wp:effectExtent l="19050" t="0" r="9525" b="0"/>
            <wp:docPr id="554"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1FCACE" wp14:editId="71B4138E">
            <wp:extent cx="561975" cy="19050"/>
            <wp:effectExtent l="19050" t="0" r="9525" b="0"/>
            <wp:docPr id="5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5F1CCF" wp14:editId="6FE0EC2A">
            <wp:extent cx="561975" cy="19050"/>
            <wp:effectExtent l="19050" t="0" r="9525" b="0"/>
            <wp:docPr id="556"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D10597" wp14:editId="47D02EEC">
            <wp:extent cx="561975" cy="19050"/>
            <wp:effectExtent l="19050" t="0" r="9525" b="0"/>
            <wp:docPr id="5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A4EF00" wp14:editId="0A718F9F">
            <wp:extent cx="561975" cy="19050"/>
            <wp:effectExtent l="19050" t="0" r="9525" b="0"/>
            <wp:docPr id="55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9F7837" wp14:editId="1DD3AB54">
            <wp:extent cx="561975" cy="19050"/>
            <wp:effectExtent l="19050" t="0" r="9525" b="0"/>
            <wp:docPr id="5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6064B8" wp14:editId="7904D150">
            <wp:extent cx="561975" cy="19050"/>
            <wp:effectExtent l="19050" t="0" r="9525" b="0"/>
            <wp:docPr id="560"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DEEE89" wp14:editId="2B71DD01">
            <wp:extent cx="561975" cy="19050"/>
            <wp:effectExtent l="19050" t="0" r="9525" b="0"/>
            <wp:docPr id="5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384408" wp14:editId="6B96CA7C">
            <wp:extent cx="561975" cy="19050"/>
            <wp:effectExtent l="19050" t="0" r="9525" b="0"/>
            <wp:docPr id="562"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E2E040" wp14:editId="24C1ABA0">
            <wp:extent cx="561975" cy="19050"/>
            <wp:effectExtent l="19050" t="0" r="9525" b="0"/>
            <wp:docPr id="5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E1F1B1" wp14:editId="5B01E199">
            <wp:extent cx="561975" cy="19050"/>
            <wp:effectExtent l="19050" t="0" r="9525" b="0"/>
            <wp:docPr id="564"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38A3AA" wp14:editId="01EB9EFB">
            <wp:extent cx="561975" cy="19050"/>
            <wp:effectExtent l="19050" t="0" r="9525" b="0"/>
            <wp:docPr id="5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3EBE27" wp14:editId="4D11B623">
            <wp:extent cx="561975" cy="19050"/>
            <wp:effectExtent l="19050" t="0" r="9525" b="0"/>
            <wp:docPr id="566"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8530A3" wp14:editId="7FA7A179">
            <wp:extent cx="561975" cy="19050"/>
            <wp:effectExtent l="19050" t="0" r="9525" b="0"/>
            <wp:docPr id="5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EA8B01" wp14:editId="2CE37C82">
            <wp:extent cx="561975" cy="19050"/>
            <wp:effectExtent l="19050" t="0" r="9525" b="0"/>
            <wp:docPr id="568"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2C4438" wp14:editId="7341ECA3">
            <wp:extent cx="561975" cy="19050"/>
            <wp:effectExtent l="19050" t="0" r="9525" b="0"/>
            <wp:docPr id="5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201051" wp14:editId="401ECADE">
            <wp:extent cx="561975" cy="19050"/>
            <wp:effectExtent l="19050" t="0" r="9525" b="0"/>
            <wp:docPr id="570"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597F83" wp14:editId="1C7DAEC4">
            <wp:extent cx="561975" cy="19050"/>
            <wp:effectExtent l="19050" t="0" r="9525" b="0"/>
            <wp:docPr id="5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A65784" wp14:editId="34783347">
            <wp:extent cx="561975" cy="19050"/>
            <wp:effectExtent l="19050" t="0" r="9525" b="0"/>
            <wp:docPr id="572"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53F9D9" wp14:editId="6AA49F25">
            <wp:extent cx="561975" cy="19050"/>
            <wp:effectExtent l="19050" t="0" r="9525" b="0"/>
            <wp:docPr id="5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7A39D1" wp14:editId="1408DC92">
            <wp:extent cx="561975" cy="19050"/>
            <wp:effectExtent l="19050" t="0" r="9525" b="0"/>
            <wp:docPr id="57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02981E" wp14:editId="059290E4">
            <wp:extent cx="561975" cy="19050"/>
            <wp:effectExtent l="19050" t="0" r="9525" b="0"/>
            <wp:docPr id="5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CD3412" wp14:editId="75538E0C">
            <wp:extent cx="561975" cy="19050"/>
            <wp:effectExtent l="19050" t="0" r="9525" b="0"/>
            <wp:docPr id="576"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7D57B3" wp14:editId="609A32E3">
            <wp:extent cx="561975" cy="19050"/>
            <wp:effectExtent l="19050" t="0" r="9525" b="0"/>
            <wp:docPr id="5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9F0589" wp14:editId="6DA40ECA">
            <wp:extent cx="561975" cy="19050"/>
            <wp:effectExtent l="19050" t="0" r="9525" b="0"/>
            <wp:docPr id="578"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D85A29" wp14:editId="0C07BDA0">
            <wp:extent cx="561975" cy="19050"/>
            <wp:effectExtent l="19050" t="0" r="9525" b="0"/>
            <wp:docPr id="5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0257BA" wp14:editId="14EC41AE">
            <wp:extent cx="561975" cy="19050"/>
            <wp:effectExtent l="19050" t="0" r="9525" b="0"/>
            <wp:docPr id="580"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A07226" wp14:editId="1447EFA7">
            <wp:extent cx="561975" cy="19050"/>
            <wp:effectExtent l="19050" t="0" r="9525" b="0"/>
            <wp:docPr id="5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C196F6" wp14:editId="6BC9252B">
            <wp:extent cx="561975" cy="19050"/>
            <wp:effectExtent l="19050" t="0" r="9525" b="0"/>
            <wp:docPr id="58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A3DF9B" wp14:editId="0FC5EFE3">
            <wp:extent cx="561975" cy="19050"/>
            <wp:effectExtent l="19050" t="0" r="9525" b="0"/>
            <wp:docPr id="5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90A23E" wp14:editId="42AD0901">
            <wp:extent cx="561975" cy="19050"/>
            <wp:effectExtent l="19050" t="0" r="9525" b="0"/>
            <wp:docPr id="584"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3F3519" wp14:editId="2AE4A95E">
            <wp:extent cx="561975" cy="19050"/>
            <wp:effectExtent l="19050" t="0" r="9525" b="0"/>
            <wp:docPr id="5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425837" wp14:editId="093EF107">
            <wp:extent cx="561975" cy="19050"/>
            <wp:effectExtent l="19050" t="0" r="9525" b="0"/>
            <wp:docPr id="58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B1521D" wp14:editId="03A801B3">
            <wp:extent cx="561975" cy="19050"/>
            <wp:effectExtent l="19050" t="0" r="9525" b="0"/>
            <wp:docPr id="5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55D75D" wp14:editId="7B33F27C">
            <wp:extent cx="561975" cy="19050"/>
            <wp:effectExtent l="19050" t="0" r="9525" b="0"/>
            <wp:docPr id="588"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EA67E0" wp14:editId="459FB459">
            <wp:extent cx="561975" cy="19050"/>
            <wp:effectExtent l="19050" t="0" r="9525" b="0"/>
            <wp:docPr id="5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D6881C" wp14:editId="3330627B">
            <wp:extent cx="561975" cy="19050"/>
            <wp:effectExtent l="19050" t="0" r="9525" b="0"/>
            <wp:docPr id="590"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3EC706" wp14:editId="1D660FD1">
            <wp:extent cx="561975" cy="19050"/>
            <wp:effectExtent l="19050" t="0" r="9525" b="0"/>
            <wp:docPr id="5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798835" wp14:editId="246B5DCE">
            <wp:extent cx="561975" cy="19050"/>
            <wp:effectExtent l="19050" t="0" r="9525" b="0"/>
            <wp:docPr id="592"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FA67C0" wp14:editId="326B0844">
            <wp:extent cx="561975" cy="19050"/>
            <wp:effectExtent l="19050" t="0" r="9525" b="0"/>
            <wp:docPr id="5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28F889" wp14:editId="71D385D2">
            <wp:extent cx="561975" cy="19050"/>
            <wp:effectExtent l="19050" t="0" r="9525" b="0"/>
            <wp:docPr id="59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C1B243" wp14:editId="53E0A09C">
            <wp:extent cx="561975" cy="19050"/>
            <wp:effectExtent l="19050" t="0" r="9525" b="0"/>
            <wp:docPr id="5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7E6C91" wp14:editId="6C17E617">
            <wp:extent cx="561975" cy="19050"/>
            <wp:effectExtent l="19050" t="0" r="9525" b="0"/>
            <wp:docPr id="596"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E30474" wp14:editId="7F2EB8F8">
            <wp:extent cx="561975" cy="19050"/>
            <wp:effectExtent l="19050" t="0" r="9525" b="0"/>
            <wp:docPr id="5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7AF269" wp14:editId="0DB28AC7">
            <wp:extent cx="561975" cy="19050"/>
            <wp:effectExtent l="19050" t="0" r="9525" b="0"/>
            <wp:docPr id="59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82A599" wp14:editId="5017A5FD">
            <wp:extent cx="561975" cy="19050"/>
            <wp:effectExtent l="19050" t="0" r="9525" b="0"/>
            <wp:docPr id="5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47B8B9" wp14:editId="78865490">
            <wp:extent cx="561975" cy="19050"/>
            <wp:effectExtent l="19050" t="0" r="9525" b="0"/>
            <wp:docPr id="600"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6723D4" wp14:editId="13D65E40">
            <wp:extent cx="561975" cy="19050"/>
            <wp:effectExtent l="19050" t="0" r="9525" b="0"/>
            <wp:docPr id="6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EA75C0" wp14:editId="3AB3F894">
            <wp:extent cx="561975" cy="19050"/>
            <wp:effectExtent l="19050" t="0" r="9525" b="0"/>
            <wp:docPr id="602"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541797" wp14:editId="2619BCD2">
            <wp:extent cx="561975" cy="19050"/>
            <wp:effectExtent l="19050" t="0" r="9525" b="0"/>
            <wp:docPr id="6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6D8A46" wp14:editId="395E6BEF">
            <wp:extent cx="561975" cy="19050"/>
            <wp:effectExtent l="19050" t="0" r="9525" b="0"/>
            <wp:docPr id="604"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5F74C1" wp14:editId="470F1483">
            <wp:extent cx="561975" cy="19050"/>
            <wp:effectExtent l="19050" t="0" r="9525" b="0"/>
            <wp:docPr id="6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92BDEF" wp14:editId="208D3339">
            <wp:extent cx="561975" cy="19050"/>
            <wp:effectExtent l="19050" t="0" r="9525" b="0"/>
            <wp:docPr id="60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F2CA6D" wp14:editId="744CA4B1">
            <wp:extent cx="561975" cy="19050"/>
            <wp:effectExtent l="19050" t="0" r="9525" b="0"/>
            <wp:docPr id="6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570620" wp14:editId="1492BBCA">
            <wp:extent cx="561975" cy="19050"/>
            <wp:effectExtent l="19050" t="0" r="9525" b="0"/>
            <wp:docPr id="608"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3AF6C5" wp14:editId="5D19BADB">
            <wp:extent cx="561975" cy="19050"/>
            <wp:effectExtent l="19050" t="0" r="9525" b="0"/>
            <wp:docPr id="6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2254DA" wp14:editId="231DFB40">
            <wp:extent cx="561975" cy="19050"/>
            <wp:effectExtent l="19050" t="0" r="9525" b="0"/>
            <wp:docPr id="610"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3C87BD" wp14:editId="3D302E0F">
            <wp:extent cx="561975" cy="19050"/>
            <wp:effectExtent l="19050" t="0" r="9525" b="0"/>
            <wp:docPr id="6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63CB77" wp14:editId="1B818227">
            <wp:extent cx="561975" cy="19050"/>
            <wp:effectExtent l="19050" t="0" r="9525" b="0"/>
            <wp:docPr id="612"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6AD7A0" wp14:editId="67DEFD93">
            <wp:extent cx="561975" cy="19050"/>
            <wp:effectExtent l="19050" t="0" r="9525" b="0"/>
            <wp:docPr id="6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B2D22E" wp14:editId="1736307D">
            <wp:extent cx="561975" cy="19050"/>
            <wp:effectExtent l="19050" t="0" r="9525" b="0"/>
            <wp:docPr id="614"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EEF5F7" wp14:editId="2E5ED44E">
            <wp:extent cx="561975" cy="19050"/>
            <wp:effectExtent l="19050" t="0" r="9525" b="0"/>
            <wp:docPr id="6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038A6F" wp14:editId="2DE26C7D">
            <wp:extent cx="561975" cy="19050"/>
            <wp:effectExtent l="19050" t="0" r="9525" b="0"/>
            <wp:docPr id="616"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68B8AC" wp14:editId="66818057">
            <wp:extent cx="561975" cy="19050"/>
            <wp:effectExtent l="19050" t="0" r="9525" b="0"/>
            <wp:docPr id="6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256BFD" wp14:editId="63AC8F57">
            <wp:extent cx="561975" cy="19050"/>
            <wp:effectExtent l="19050" t="0" r="9525" b="0"/>
            <wp:docPr id="618"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03F2EA" wp14:editId="288AF3F2">
            <wp:extent cx="561975" cy="19050"/>
            <wp:effectExtent l="19050" t="0" r="9525" b="0"/>
            <wp:docPr id="6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BD44FB" wp14:editId="790C489E">
            <wp:extent cx="561975" cy="19050"/>
            <wp:effectExtent l="19050" t="0" r="9525" b="0"/>
            <wp:docPr id="620"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4AC3EA" wp14:editId="3A4AE537">
            <wp:extent cx="561975" cy="19050"/>
            <wp:effectExtent l="19050" t="0" r="9525" b="0"/>
            <wp:docPr id="6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483676" wp14:editId="7B5E31A4">
            <wp:extent cx="561975" cy="19050"/>
            <wp:effectExtent l="19050" t="0" r="9525" b="0"/>
            <wp:docPr id="62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A36C8B" wp14:editId="0387F607">
            <wp:extent cx="561975" cy="19050"/>
            <wp:effectExtent l="19050" t="0" r="9525" b="0"/>
            <wp:docPr id="6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F622BE" wp14:editId="2A9F8F58">
            <wp:extent cx="561975" cy="19050"/>
            <wp:effectExtent l="19050" t="0" r="9525" b="0"/>
            <wp:docPr id="624"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4ADEE9" wp14:editId="41567679">
            <wp:extent cx="561975" cy="19050"/>
            <wp:effectExtent l="19050" t="0" r="9525" b="0"/>
            <wp:docPr id="6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0BD407" wp14:editId="39D1E2BD">
            <wp:extent cx="561975" cy="19050"/>
            <wp:effectExtent l="19050" t="0" r="9525" b="0"/>
            <wp:docPr id="626"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F45077" wp14:editId="0EBFBCFA">
            <wp:extent cx="561975" cy="19050"/>
            <wp:effectExtent l="19050" t="0" r="9525" b="0"/>
            <wp:docPr id="6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C16AD4" wp14:editId="532C4711">
            <wp:extent cx="561975" cy="19050"/>
            <wp:effectExtent l="19050" t="0" r="9525" b="0"/>
            <wp:docPr id="628"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AF4159" wp14:editId="326ADBEF">
            <wp:extent cx="561975" cy="19050"/>
            <wp:effectExtent l="19050" t="0" r="9525" b="0"/>
            <wp:docPr id="6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84292E" wp14:editId="112C9CE2">
            <wp:extent cx="561975" cy="19050"/>
            <wp:effectExtent l="19050" t="0" r="9525" b="0"/>
            <wp:docPr id="63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8B5567" wp14:editId="37583F50">
            <wp:extent cx="561975" cy="19050"/>
            <wp:effectExtent l="19050" t="0" r="9525" b="0"/>
            <wp:docPr id="6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81B34F" wp14:editId="3DC8AFF9">
            <wp:extent cx="561975" cy="19050"/>
            <wp:effectExtent l="19050" t="0" r="9525" b="0"/>
            <wp:docPr id="632"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13A7DE" wp14:editId="281BC345">
            <wp:extent cx="561975" cy="19050"/>
            <wp:effectExtent l="19050" t="0" r="9525" b="0"/>
            <wp:docPr id="6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1EFCD1" wp14:editId="5BD5B418">
            <wp:extent cx="561975" cy="19050"/>
            <wp:effectExtent l="19050" t="0" r="9525" b="0"/>
            <wp:docPr id="634"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6AD237" wp14:editId="0D0F4520">
            <wp:extent cx="561975" cy="19050"/>
            <wp:effectExtent l="19050" t="0" r="9525" b="0"/>
            <wp:docPr id="6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DB987F" wp14:editId="0C75F8A3">
            <wp:extent cx="561975" cy="19050"/>
            <wp:effectExtent l="19050" t="0" r="9525" b="0"/>
            <wp:docPr id="636"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D0370B" wp14:editId="62DC72D1">
            <wp:extent cx="561975" cy="19050"/>
            <wp:effectExtent l="19050" t="0" r="9525" b="0"/>
            <wp:docPr id="6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2DA341" wp14:editId="77DCBA98">
            <wp:extent cx="561975" cy="19050"/>
            <wp:effectExtent l="19050" t="0" r="9525" b="0"/>
            <wp:docPr id="638"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EF4C15" wp14:editId="1C46AD01">
            <wp:extent cx="561975" cy="19050"/>
            <wp:effectExtent l="19050" t="0" r="9525" b="0"/>
            <wp:docPr id="6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67BE00" wp14:editId="4CF10082">
            <wp:extent cx="561975" cy="19050"/>
            <wp:effectExtent l="19050" t="0" r="9525" b="0"/>
            <wp:docPr id="640"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AD5464" wp14:editId="188B6004">
            <wp:extent cx="561975" cy="19050"/>
            <wp:effectExtent l="19050" t="0" r="9525" b="0"/>
            <wp:docPr id="6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EF2B35" wp14:editId="33595B1C">
            <wp:extent cx="561975" cy="19050"/>
            <wp:effectExtent l="19050" t="0" r="9525" b="0"/>
            <wp:docPr id="642"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090642" wp14:editId="2341D796">
            <wp:extent cx="561975" cy="19050"/>
            <wp:effectExtent l="19050" t="0" r="9525" b="0"/>
            <wp:docPr id="6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F86584" wp14:editId="675B527E">
            <wp:extent cx="561975" cy="19050"/>
            <wp:effectExtent l="19050" t="0" r="9525" b="0"/>
            <wp:docPr id="644"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7887F0" wp14:editId="6C03C5B2">
            <wp:extent cx="561975" cy="19050"/>
            <wp:effectExtent l="19050" t="0" r="9525" b="0"/>
            <wp:docPr id="6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C430C0" wp14:editId="6C8F35F3">
            <wp:extent cx="561975" cy="19050"/>
            <wp:effectExtent l="19050" t="0" r="9525" b="0"/>
            <wp:docPr id="64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15A350" wp14:editId="52270D9A">
            <wp:extent cx="561975" cy="19050"/>
            <wp:effectExtent l="19050" t="0" r="9525" b="0"/>
            <wp:docPr id="6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41A91C" wp14:editId="55015AAE">
            <wp:extent cx="561975" cy="19050"/>
            <wp:effectExtent l="19050" t="0" r="9525" b="0"/>
            <wp:docPr id="648"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00B84D" wp14:editId="26AB3BD0">
            <wp:extent cx="561975" cy="19050"/>
            <wp:effectExtent l="19050" t="0" r="9525" b="0"/>
            <wp:docPr id="6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226C3D" wp14:editId="4D9F1330">
            <wp:extent cx="561975" cy="19050"/>
            <wp:effectExtent l="19050" t="0" r="9525" b="0"/>
            <wp:docPr id="650"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AFE6A9" wp14:editId="7930D382">
            <wp:extent cx="561975" cy="19050"/>
            <wp:effectExtent l="19050" t="0" r="9525" b="0"/>
            <wp:docPr id="6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2F1491" wp14:editId="6634DFB5">
            <wp:extent cx="561975" cy="19050"/>
            <wp:effectExtent l="19050" t="0" r="9525" b="0"/>
            <wp:docPr id="652"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770536" wp14:editId="120FB605">
            <wp:extent cx="561975" cy="19050"/>
            <wp:effectExtent l="19050" t="0" r="9525" b="0"/>
            <wp:docPr id="6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C6A9A4" wp14:editId="0366F1E4">
            <wp:extent cx="561975" cy="19050"/>
            <wp:effectExtent l="19050" t="0" r="9525" b="0"/>
            <wp:docPr id="65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5A6E4E" wp14:editId="6B465BD5">
            <wp:extent cx="561975" cy="19050"/>
            <wp:effectExtent l="19050" t="0" r="9525" b="0"/>
            <wp:docPr id="6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3DEEBF" wp14:editId="33FCCC4F">
            <wp:extent cx="561975" cy="19050"/>
            <wp:effectExtent l="19050" t="0" r="9525" b="0"/>
            <wp:docPr id="656"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36D203" wp14:editId="4623725D">
            <wp:extent cx="561975" cy="19050"/>
            <wp:effectExtent l="19050" t="0" r="9525" b="0"/>
            <wp:docPr id="6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E7393E" wp14:editId="398BE919">
            <wp:extent cx="561975" cy="19050"/>
            <wp:effectExtent l="19050" t="0" r="9525" b="0"/>
            <wp:docPr id="658"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7A3B4C" wp14:editId="3741BCEF">
            <wp:extent cx="561975" cy="19050"/>
            <wp:effectExtent l="19050" t="0" r="9525" b="0"/>
            <wp:docPr id="6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F9ECFF" wp14:editId="6205DA1C">
            <wp:extent cx="561975" cy="19050"/>
            <wp:effectExtent l="19050" t="0" r="9525" b="0"/>
            <wp:docPr id="660"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8D5E88" wp14:editId="6B7052A2">
            <wp:extent cx="561975" cy="19050"/>
            <wp:effectExtent l="19050" t="0" r="9525" b="0"/>
            <wp:docPr id="6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1EF8C7" wp14:editId="723AC1BB">
            <wp:extent cx="561975" cy="19050"/>
            <wp:effectExtent l="19050" t="0" r="9525" b="0"/>
            <wp:docPr id="662"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272229" wp14:editId="1F566938">
            <wp:extent cx="561975" cy="19050"/>
            <wp:effectExtent l="19050" t="0" r="9525" b="0"/>
            <wp:docPr id="6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0F5984" wp14:editId="54EA046E">
            <wp:extent cx="561975" cy="19050"/>
            <wp:effectExtent l="19050" t="0" r="9525" b="0"/>
            <wp:docPr id="664"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B8C3E2" wp14:editId="3B3F795D">
            <wp:extent cx="561975" cy="19050"/>
            <wp:effectExtent l="19050" t="0" r="9525" b="0"/>
            <wp:docPr id="6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1FAA79" wp14:editId="12DB9497">
            <wp:extent cx="561975" cy="19050"/>
            <wp:effectExtent l="19050" t="0" r="9525" b="0"/>
            <wp:docPr id="666"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E013EA" wp14:editId="0B68AE2F">
            <wp:extent cx="561975" cy="19050"/>
            <wp:effectExtent l="19050" t="0" r="9525" b="0"/>
            <wp:docPr id="6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EF0110" wp14:editId="7108A14B">
            <wp:extent cx="561975" cy="19050"/>
            <wp:effectExtent l="19050" t="0" r="9525" b="0"/>
            <wp:docPr id="668"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20BC52" wp14:editId="49E57C37">
            <wp:extent cx="561975" cy="19050"/>
            <wp:effectExtent l="19050" t="0" r="9525" b="0"/>
            <wp:docPr id="6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DB2F83" wp14:editId="0ABA6CCA">
            <wp:extent cx="561975" cy="19050"/>
            <wp:effectExtent l="19050" t="0" r="9525" b="0"/>
            <wp:docPr id="67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EC3DB4" wp14:editId="7E07DE54">
            <wp:extent cx="561975" cy="19050"/>
            <wp:effectExtent l="19050" t="0" r="9525" b="0"/>
            <wp:docPr id="6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E948B6" wp14:editId="26971BE6">
            <wp:extent cx="561975" cy="19050"/>
            <wp:effectExtent l="19050" t="0" r="9525" b="0"/>
            <wp:docPr id="672"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161FB9" wp14:editId="01CBB588">
            <wp:extent cx="561975" cy="19050"/>
            <wp:effectExtent l="19050" t="0" r="9525" b="0"/>
            <wp:docPr id="6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FFD428" wp14:editId="377AF3C0">
            <wp:extent cx="561975" cy="19050"/>
            <wp:effectExtent l="19050" t="0" r="9525" b="0"/>
            <wp:docPr id="674"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E5E8D7" wp14:editId="49223CA6">
            <wp:extent cx="561975" cy="19050"/>
            <wp:effectExtent l="19050" t="0" r="9525" b="0"/>
            <wp:docPr id="6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7D7D28" wp14:editId="063731A4">
            <wp:extent cx="561975" cy="19050"/>
            <wp:effectExtent l="19050" t="0" r="9525" b="0"/>
            <wp:docPr id="676"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780658" wp14:editId="2D98266D">
            <wp:extent cx="561975" cy="19050"/>
            <wp:effectExtent l="19050" t="0" r="9525" b="0"/>
            <wp:docPr id="6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06EFE0" wp14:editId="422D3AC4">
            <wp:extent cx="561975" cy="19050"/>
            <wp:effectExtent l="19050" t="0" r="9525" b="0"/>
            <wp:docPr id="67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345B9A" wp14:editId="5FAAFA16">
            <wp:extent cx="561975" cy="19050"/>
            <wp:effectExtent l="19050" t="0" r="9525" b="0"/>
            <wp:docPr id="6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490159" wp14:editId="34C587A1">
            <wp:extent cx="561975" cy="19050"/>
            <wp:effectExtent l="19050" t="0" r="9525" b="0"/>
            <wp:docPr id="680"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F0EC3B" wp14:editId="6DA34482">
            <wp:extent cx="561975" cy="19050"/>
            <wp:effectExtent l="19050" t="0" r="9525" b="0"/>
            <wp:docPr id="6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882E75" wp14:editId="226B0277">
            <wp:extent cx="561975" cy="19050"/>
            <wp:effectExtent l="19050" t="0" r="9525" b="0"/>
            <wp:docPr id="682"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4A5F66" wp14:editId="063AD9E6">
            <wp:extent cx="561975" cy="19050"/>
            <wp:effectExtent l="19050" t="0" r="9525" b="0"/>
            <wp:docPr id="6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C5FA30" wp14:editId="381BCEAB">
            <wp:extent cx="561975" cy="19050"/>
            <wp:effectExtent l="19050" t="0" r="9525" b="0"/>
            <wp:docPr id="684"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D437B0" wp14:editId="71690BF0">
            <wp:extent cx="561975" cy="19050"/>
            <wp:effectExtent l="19050" t="0" r="9525" b="0"/>
            <wp:docPr id="6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FBEE72" wp14:editId="0CF779C9">
            <wp:extent cx="561975" cy="19050"/>
            <wp:effectExtent l="19050" t="0" r="9525" b="0"/>
            <wp:docPr id="686"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07DCDA" wp14:editId="01B05FF4">
            <wp:extent cx="561975" cy="19050"/>
            <wp:effectExtent l="19050" t="0" r="9525" b="0"/>
            <wp:docPr id="6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5DD56D" wp14:editId="38D1A2DF">
            <wp:extent cx="561975" cy="19050"/>
            <wp:effectExtent l="19050" t="0" r="9525" b="0"/>
            <wp:docPr id="688"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62218C" wp14:editId="18ADDE37">
            <wp:extent cx="561975" cy="19050"/>
            <wp:effectExtent l="19050" t="0" r="9525" b="0"/>
            <wp:docPr id="6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329C1A" wp14:editId="6D9B6D28">
            <wp:extent cx="561975" cy="19050"/>
            <wp:effectExtent l="19050" t="0" r="9525" b="0"/>
            <wp:docPr id="690"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B77DF4" wp14:editId="60680588">
            <wp:extent cx="561975" cy="19050"/>
            <wp:effectExtent l="19050" t="0" r="9525" b="0"/>
            <wp:docPr id="6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A9110B" wp14:editId="1DFF9649">
            <wp:extent cx="561975" cy="19050"/>
            <wp:effectExtent l="19050" t="0" r="9525" b="0"/>
            <wp:docPr id="692"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352657" wp14:editId="1F0CBDCF">
            <wp:extent cx="561975" cy="19050"/>
            <wp:effectExtent l="19050" t="0" r="9525" b="0"/>
            <wp:docPr id="6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DA7EBF" wp14:editId="473D4957">
            <wp:extent cx="561975" cy="19050"/>
            <wp:effectExtent l="19050" t="0" r="9525" b="0"/>
            <wp:docPr id="69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337449" wp14:editId="7200DAA6">
            <wp:extent cx="561975" cy="19050"/>
            <wp:effectExtent l="19050" t="0" r="9525" b="0"/>
            <wp:docPr id="6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D1131C" wp14:editId="60D6D5F0">
            <wp:extent cx="561975" cy="19050"/>
            <wp:effectExtent l="19050" t="0" r="9525" b="0"/>
            <wp:docPr id="696"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DA3DF1" wp14:editId="4B8713A7">
            <wp:extent cx="561975" cy="19050"/>
            <wp:effectExtent l="19050" t="0" r="9525" b="0"/>
            <wp:docPr id="6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09C3FD" wp14:editId="49B07DFA">
            <wp:extent cx="561975" cy="19050"/>
            <wp:effectExtent l="19050" t="0" r="9525" b="0"/>
            <wp:docPr id="698"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DDBB16" wp14:editId="5F5EF79C">
            <wp:extent cx="561975" cy="19050"/>
            <wp:effectExtent l="19050" t="0" r="9525" b="0"/>
            <wp:docPr id="6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4DF37D" wp14:editId="1E82D7C1">
            <wp:extent cx="561975" cy="19050"/>
            <wp:effectExtent l="19050" t="0" r="9525" b="0"/>
            <wp:docPr id="700"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9BDCAF" wp14:editId="226DE9B0">
            <wp:extent cx="561975" cy="19050"/>
            <wp:effectExtent l="19050" t="0" r="9525" b="0"/>
            <wp:docPr id="7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AABCAF" wp14:editId="4A1564CF">
            <wp:extent cx="561975" cy="19050"/>
            <wp:effectExtent l="19050" t="0" r="9525" b="0"/>
            <wp:docPr id="70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C92DF2" wp14:editId="0DF4611A">
            <wp:extent cx="561975" cy="19050"/>
            <wp:effectExtent l="19050" t="0" r="9525" b="0"/>
            <wp:docPr id="7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3DE128" wp14:editId="27F3BD02">
            <wp:extent cx="561975" cy="19050"/>
            <wp:effectExtent l="19050" t="0" r="9525" b="0"/>
            <wp:docPr id="704"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A6CAC5" wp14:editId="35BDC7A0">
            <wp:extent cx="561975" cy="19050"/>
            <wp:effectExtent l="19050" t="0" r="9525" b="0"/>
            <wp:docPr id="7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A019B8" wp14:editId="35078475">
            <wp:extent cx="561975" cy="19050"/>
            <wp:effectExtent l="19050" t="0" r="9525" b="0"/>
            <wp:docPr id="706"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714375" wp14:editId="2035E03C">
            <wp:extent cx="561975" cy="19050"/>
            <wp:effectExtent l="19050" t="0" r="9525" b="0"/>
            <wp:docPr id="7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E813AB" wp14:editId="5B4777F6">
            <wp:extent cx="561975" cy="19050"/>
            <wp:effectExtent l="19050" t="0" r="9525" b="0"/>
            <wp:docPr id="708"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D20756" wp14:editId="17704875">
            <wp:extent cx="561975" cy="19050"/>
            <wp:effectExtent l="19050" t="0" r="9525" b="0"/>
            <wp:docPr id="7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987EA7" wp14:editId="7A3FB7D0">
            <wp:extent cx="561975" cy="19050"/>
            <wp:effectExtent l="19050" t="0" r="9525" b="0"/>
            <wp:docPr id="710"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7B9D05" wp14:editId="1643CFC4">
            <wp:extent cx="561975" cy="19050"/>
            <wp:effectExtent l="19050" t="0" r="9525" b="0"/>
            <wp:docPr id="7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864AED" wp14:editId="34F52CD5">
            <wp:extent cx="561975" cy="19050"/>
            <wp:effectExtent l="19050" t="0" r="9525" b="0"/>
            <wp:docPr id="712"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C5ACD7" wp14:editId="06847632">
            <wp:extent cx="561975" cy="19050"/>
            <wp:effectExtent l="19050" t="0" r="9525" b="0"/>
            <wp:docPr id="7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B71796" wp14:editId="65108A8A">
            <wp:extent cx="561975" cy="19050"/>
            <wp:effectExtent l="19050" t="0" r="9525" b="0"/>
            <wp:docPr id="714"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9FC10D" wp14:editId="79BDDF4B">
            <wp:extent cx="561975" cy="19050"/>
            <wp:effectExtent l="19050" t="0" r="9525" b="0"/>
            <wp:docPr id="7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2C3CB5" wp14:editId="302193FE">
            <wp:extent cx="561975" cy="19050"/>
            <wp:effectExtent l="19050" t="0" r="9525" b="0"/>
            <wp:docPr id="716"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373F82" wp14:editId="498C1599">
            <wp:extent cx="561975" cy="19050"/>
            <wp:effectExtent l="19050" t="0" r="9525" b="0"/>
            <wp:docPr id="7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257157" wp14:editId="1D79D985">
            <wp:extent cx="561975" cy="19050"/>
            <wp:effectExtent l="19050" t="0" r="9525" b="0"/>
            <wp:docPr id="71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9A7EA8" wp14:editId="4FF9EDD7">
            <wp:extent cx="561975" cy="19050"/>
            <wp:effectExtent l="19050" t="0" r="9525" b="0"/>
            <wp:docPr id="7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261FC8" wp14:editId="4B9E0ADB">
            <wp:extent cx="561975" cy="19050"/>
            <wp:effectExtent l="19050" t="0" r="9525" b="0"/>
            <wp:docPr id="720"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134D2D" wp14:editId="4484741D">
            <wp:extent cx="561975" cy="19050"/>
            <wp:effectExtent l="19050" t="0" r="9525" b="0"/>
            <wp:docPr id="7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67624A" wp14:editId="21327DFC">
            <wp:extent cx="561975" cy="19050"/>
            <wp:effectExtent l="19050" t="0" r="9525" b="0"/>
            <wp:docPr id="722"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1802DE" wp14:editId="1932BBB8">
            <wp:extent cx="561975" cy="19050"/>
            <wp:effectExtent l="19050" t="0" r="9525" b="0"/>
            <wp:docPr id="7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5836BE" wp14:editId="3538FA01">
            <wp:extent cx="561975" cy="19050"/>
            <wp:effectExtent l="19050" t="0" r="9525" b="0"/>
            <wp:docPr id="724"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DBD02D" wp14:editId="3CCE4A0E">
            <wp:extent cx="561975" cy="19050"/>
            <wp:effectExtent l="19050" t="0" r="9525" b="0"/>
            <wp:docPr id="7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FBD0A7" wp14:editId="67808124">
            <wp:extent cx="561975" cy="19050"/>
            <wp:effectExtent l="19050" t="0" r="9525" b="0"/>
            <wp:docPr id="72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E72030" wp14:editId="08CAB0AD">
            <wp:extent cx="561975" cy="19050"/>
            <wp:effectExtent l="19050" t="0" r="9525" b="0"/>
            <wp:docPr id="7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E88B27" wp14:editId="0E2F3AC0">
            <wp:extent cx="561975" cy="19050"/>
            <wp:effectExtent l="19050" t="0" r="9525" b="0"/>
            <wp:docPr id="728"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ED9A96" wp14:editId="6A50473A">
            <wp:extent cx="561975" cy="19050"/>
            <wp:effectExtent l="19050" t="0" r="9525" b="0"/>
            <wp:docPr id="7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C97B00" wp14:editId="60807D4C">
            <wp:extent cx="561975" cy="19050"/>
            <wp:effectExtent l="19050" t="0" r="9525" b="0"/>
            <wp:docPr id="730"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53C5B2" wp14:editId="74D40584">
            <wp:extent cx="561975" cy="19050"/>
            <wp:effectExtent l="19050" t="0" r="9525" b="0"/>
            <wp:docPr id="7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E4A094" wp14:editId="51F0F88D">
            <wp:extent cx="561975" cy="19050"/>
            <wp:effectExtent l="19050" t="0" r="9525" b="0"/>
            <wp:docPr id="732"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7C0833" wp14:editId="4553513D">
            <wp:extent cx="561975" cy="19050"/>
            <wp:effectExtent l="19050" t="0" r="9525" b="0"/>
            <wp:docPr id="7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605A4B" wp14:editId="1374AD84">
            <wp:extent cx="561975" cy="19050"/>
            <wp:effectExtent l="19050" t="0" r="9525" b="0"/>
            <wp:docPr id="734"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315241" wp14:editId="452D7562">
            <wp:extent cx="561975" cy="19050"/>
            <wp:effectExtent l="19050" t="0" r="9525" b="0"/>
            <wp:docPr id="7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FD0E7C" wp14:editId="36219BBD">
            <wp:extent cx="561975" cy="19050"/>
            <wp:effectExtent l="19050" t="0" r="9525" b="0"/>
            <wp:docPr id="736"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6082B1" wp14:editId="0B82A2C3">
            <wp:extent cx="561975" cy="19050"/>
            <wp:effectExtent l="19050" t="0" r="9525" b="0"/>
            <wp:docPr id="7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AAB9E1" wp14:editId="09A9B892">
            <wp:extent cx="561975" cy="19050"/>
            <wp:effectExtent l="19050" t="0" r="9525" b="0"/>
            <wp:docPr id="738"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1A659F" wp14:editId="42B96186">
            <wp:extent cx="561975" cy="19050"/>
            <wp:effectExtent l="19050" t="0" r="9525" b="0"/>
            <wp:docPr id="7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DF2692" wp14:editId="77D7A785">
            <wp:extent cx="561975" cy="19050"/>
            <wp:effectExtent l="19050" t="0" r="9525" b="0"/>
            <wp:docPr id="740"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429C85" wp14:editId="417B4FE4">
            <wp:extent cx="561975" cy="19050"/>
            <wp:effectExtent l="19050" t="0" r="9525" b="0"/>
            <wp:docPr id="7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B4B2CC" wp14:editId="593C1533">
            <wp:extent cx="561975" cy="19050"/>
            <wp:effectExtent l="19050" t="0" r="9525" b="0"/>
            <wp:docPr id="74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061E3D" wp14:editId="12C30CC3">
            <wp:extent cx="561975" cy="19050"/>
            <wp:effectExtent l="19050" t="0" r="9525" b="0"/>
            <wp:docPr id="7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CD5F64" wp14:editId="64D17543">
            <wp:extent cx="561975" cy="19050"/>
            <wp:effectExtent l="19050" t="0" r="9525" b="0"/>
            <wp:docPr id="744"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8C87CC" wp14:editId="74426BA2">
            <wp:extent cx="561975" cy="19050"/>
            <wp:effectExtent l="19050" t="0" r="9525" b="0"/>
            <wp:docPr id="7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280D7A" wp14:editId="2299E341">
            <wp:extent cx="561975" cy="19050"/>
            <wp:effectExtent l="19050" t="0" r="9525" b="0"/>
            <wp:docPr id="746"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AFF79A" wp14:editId="6DBA9141">
            <wp:extent cx="561975" cy="19050"/>
            <wp:effectExtent l="19050" t="0" r="9525" b="0"/>
            <wp:docPr id="7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63614D" wp14:editId="64989605">
            <wp:extent cx="561975" cy="19050"/>
            <wp:effectExtent l="19050" t="0" r="9525" b="0"/>
            <wp:docPr id="748"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C02FDB" wp14:editId="03F8CFEF">
            <wp:extent cx="561975" cy="19050"/>
            <wp:effectExtent l="19050" t="0" r="9525" b="0"/>
            <wp:docPr id="7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4DC276" wp14:editId="712A235F">
            <wp:extent cx="561975" cy="19050"/>
            <wp:effectExtent l="19050" t="0" r="9525" b="0"/>
            <wp:docPr id="75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9BF31D" wp14:editId="11CA8644">
            <wp:extent cx="561975" cy="19050"/>
            <wp:effectExtent l="19050" t="0" r="9525" b="0"/>
            <wp:docPr id="7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8D9361" wp14:editId="4F5BBE50">
            <wp:extent cx="561975" cy="19050"/>
            <wp:effectExtent l="19050" t="0" r="9525" b="0"/>
            <wp:docPr id="752"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A0E73F" wp14:editId="70D409BD">
            <wp:extent cx="561975" cy="19050"/>
            <wp:effectExtent l="19050" t="0" r="9525" b="0"/>
            <wp:docPr id="7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869E29" wp14:editId="746E402A">
            <wp:extent cx="561975" cy="19050"/>
            <wp:effectExtent l="19050" t="0" r="9525" b="0"/>
            <wp:docPr id="754"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A09114" wp14:editId="5EEA95FD">
            <wp:extent cx="561975" cy="19050"/>
            <wp:effectExtent l="19050" t="0" r="9525" b="0"/>
            <wp:docPr id="7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88F010" wp14:editId="686E77E4">
            <wp:extent cx="561975" cy="19050"/>
            <wp:effectExtent l="19050" t="0" r="9525" b="0"/>
            <wp:docPr id="756"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FA5D1C" wp14:editId="4FD301F8">
            <wp:extent cx="561975" cy="19050"/>
            <wp:effectExtent l="19050" t="0" r="9525" b="0"/>
            <wp:docPr id="7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FF583D" wp14:editId="1AE91180">
            <wp:extent cx="561975" cy="19050"/>
            <wp:effectExtent l="19050" t="0" r="9525" b="0"/>
            <wp:docPr id="758"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51205B" wp14:editId="1553407E">
            <wp:extent cx="561975" cy="19050"/>
            <wp:effectExtent l="19050" t="0" r="9525" b="0"/>
            <wp:docPr id="7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DDD7F3" wp14:editId="1AB24545">
            <wp:extent cx="561975" cy="19050"/>
            <wp:effectExtent l="19050" t="0" r="9525" b="0"/>
            <wp:docPr id="760"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182030" wp14:editId="6C97AD26">
            <wp:extent cx="561975" cy="19050"/>
            <wp:effectExtent l="19050" t="0" r="9525" b="0"/>
            <wp:docPr id="7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DA713C" wp14:editId="0436C9F7">
            <wp:extent cx="561975" cy="19050"/>
            <wp:effectExtent l="19050" t="0" r="9525" b="0"/>
            <wp:docPr id="762"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EEC0ED" wp14:editId="166C26C8">
            <wp:extent cx="561975" cy="19050"/>
            <wp:effectExtent l="19050" t="0" r="9525" b="0"/>
            <wp:docPr id="7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188299" wp14:editId="1D570D69">
            <wp:extent cx="561975" cy="19050"/>
            <wp:effectExtent l="19050" t="0" r="9525" b="0"/>
            <wp:docPr id="764"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AA4937" wp14:editId="32C7952E">
            <wp:extent cx="561975" cy="19050"/>
            <wp:effectExtent l="19050" t="0" r="9525" b="0"/>
            <wp:docPr id="7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B2C327" wp14:editId="3DF586E9">
            <wp:extent cx="561975" cy="19050"/>
            <wp:effectExtent l="19050" t="0" r="9525" b="0"/>
            <wp:docPr id="76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456706" wp14:editId="748E0481">
            <wp:extent cx="561975" cy="19050"/>
            <wp:effectExtent l="19050" t="0" r="9525" b="0"/>
            <wp:docPr id="7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4FB2F7" wp14:editId="17916900">
            <wp:extent cx="561975" cy="19050"/>
            <wp:effectExtent l="19050" t="0" r="9525" b="0"/>
            <wp:docPr id="768"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75F27A" wp14:editId="07E4051F">
            <wp:extent cx="561975" cy="19050"/>
            <wp:effectExtent l="19050" t="0" r="9525" b="0"/>
            <wp:docPr id="7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A51EB9" wp14:editId="46987C58">
            <wp:extent cx="561975" cy="19050"/>
            <wp:effectExtent l="19050" t="0" r="9525" b="0"/>
            <wp:docPr id="770"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E70D57" wp14:editId="54F7A67C">
            <wp:extent cx="561975" cy="19050"/>
            <wp:effectExtent l="19050" t="0" r="9525" b="0"/>
            <wp:docPr id="7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BAC1C2" wp14:editId="06A7F9BC">
            <wp:extent cx="561975" cy="19050"/>
            <wp:effectExtent l="19050" t="0" r="9525" b="0"/>
            <wp:docPr id="772"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2454FF" wp14:editId="0DDDA138">
            <wp:extent cx="561975" cy="19050"/>
            <wp:effectExtent l="19050" t="0" r="9525" b="0"/>
            <wp:docPr id="7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7E8816" wp14:editId="333763F3">
            <wp:extent cx="561975" cy="19050"/>
            <wp:effectExtent l="19050" t="0" r="9525" b="0"/>
            <wp:docPr id="77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021E57" wp14:editId="3F52F13B">
            <wp:extent cx="561975" cy="19050"/>
            <wp:effectExtent l="19050" t="0" r="9525" b="0"/>
            <wp:docPr id="7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FD4790" wp14:editId="6EAF4510">
            <wp:extent cx="561975" cy="19050"/>
            <wp:effectExtent l="19050" t="0" r="9525" b="0"/>
            <wp:docPr id="776" name="Picture 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F96A6D" wp14:editId="7F74BBEC">
            <wp:extent cx="561975" cy="19050"/>
            <wp:effectExtent l="19050" t="0" r="9525" b="0"/>
            <wp:docPr id="7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5A5541" wp14:editId="708576A7">
            <wp:extent cx="561975" cy="19050"/>
            <wp:effectExtent l="19050" t="0" r="9525" b="0"/>
            <wp:docPr id="778" name="Picture 2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25CEEA" wp14:editId="047FD6BB">
            <wp:extent cx="561975" cy="19050"/>
            <wp:effectExtent l="19050" t="0" r="9525" b="0"/>
            <wp:docPr id="7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5D70BE" wp14:editId="16BAF454">
            <wp:extent cx="561975" cy="19050"/>
            <wp:effectExtent l="19050" t="0" r="9525" b="0"/>
            <wp:docPr id="780" name="Picture 2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3C030C" wp14:editId="224DB69B">
            <wp:extent cx="561975" cy="19050"/>
            <wp:effectExtent l="19050" t="0" r="9525" b="0"/>
            <wp:docPr id="7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632A95" wp14:editId="69655A89">
            <wp:extent cx="561975" cy="19050"/>
            <wp:effectExtent l="19050" t="0" r="9525" b="0"/>
            <wp:docPr id="782" name="Picture 2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4F33C0" wp14:editId="298141DD">
            <wp:extent cx="561975" cy="19050"/>
            <wp:effectExtent l="19050" t="0" r="9525" b="0"/>
            <wp:docPr id="7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C89187" wp14:editId="4F83C481">
            <wp:extent cx="561975" cy="19050"/>
            <wp:effectExtent l="19050" t="0" r="9525" b="0"/>
            <wp:docPr id="784" name="Picture 2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166840" wp14:editId="2FAA1B7E">
            <wp:extent cx="561975" cy="19050"/>
            <wp:effectExtent l="19050" t="0" r="9525" b="0"/>
            <wp:docPr id="7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ED8C1D" wp14:editId="5324F81F">
            <wp:extent cx="561975" cy="19050"/>
            <wp:effectExtent l="19050" t="0" r="9525" b="0"/>
            <wp:docPr id="786" name="Picture 2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4F90F5" wp14:editId="2378DCB9">
            <wp:extent cx="561975" cy="19050"/>
            <wp:effectExtent l="19050" t="0" r="9525" b="0"/>
            <wp:docPr id="7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B87740" wp14:editId="35C3CE7B">
            <wp:extent cx="561975" cy="19050"/>
            <wp:effectExtent l="19050" t="0" r="9525" b="0"/>
            <wp:docPr id="788" name="Picture 2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D524D1" wp14:editId="12F2417E">
            <wp:extent cx="561975" cy="19050"/>
            <wp:effectExtent l="19050" t="0" r="9525" b="0"/>
            <wp:docPr id="7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C730E6" wp14:editId="5EABD540">
            <wp:extent cx="561975" cy="19050"/>
            <wp:effectExtent l="19050" t="0" r="9525" b="0"/>
            <wp:docPr id="790" name="Picture 2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20CF19" wp14:editId="62B59333">
            <wp:extent cx="561975" cy="19050"/>
            <wp:effectExtent l="19050" t="0" r="9525" b="0"/>
            <wp:docPr id="7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DCF04E" wp14:editId="38FBD167">
            <wp:extent cx="561975" cy="19050"/>
            <wp:effectExtent l="19050" t="0" r="9525" b="0"/>
            <wp:docPr id="792" name="Picture 2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9D3A01" wp14:editId="3DC70D2F">
            <wp:extent cx="561975" cy="19050"/>
            <wp:effectExtent l="19050" t="0" r="9525" b="0"/>
            <wp:docPr id="7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518F3B" wp14:editId="0BF08508">
            <wp:extent cx="561975" cy="19050"/>
            <wp:effectExtent l="19050" t="0" r="9525" b="0"/>
            <wp:docPr id="794" name="Picture 2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2C3908" wp14:editId="2C94B96E">
            <wp:extent cx="561975" cy="19050"/>
            <wp:effectExtent l="19050" t="0" r="9525" b="0"/>
            <wp:docPr id="7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9A7C69" wp14:editId="21A3C4FA">
            <wp:extent cx="561975" cy="19050"/>
            <wp:effectExtent l="19050" t="0" r="9525" b="0"/>
            <wp:docPr id="796" name="Picture 2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C875D3" wp14:editId="7F5CF2AB">
            <wp:extent cx="561975" cy="19050"/>
            <wp:effectExtent l="19050" t="0" r="9525" b="0"/>
            <wp:docPr id="7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D69437" wp14:editId="6200D2D4">
            <wp:extent cx="561975" cy="19050"/>
            <wp:effectExtent l="19050" t="0" r="9525" b="0"/>
            <wp:docPr id="7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A4E87B" wp14:editId="55778BE0">
            <wp:extent cx="561975" cy="19050"/>
            <wp:effectExtent l="19050" t="0" r="9525" b="0"/>
            <wp:docPr id="7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3DFE5E" wp14:editId="73544EDC">
            <wp:extent cx="561975" cy="19050"/>
            <wp:effectExtent l="19050" t="0" r="9525" b="0"/>
            <wp:docPr id="800" name="Picture 2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6251A6" wp14:editId="4AE30D5E">
            <wp:extent cx="561975" cy="19050"/>
            <wp:effectExtent l="19050" t="0" r="9525" b="0"/>
            <wp:docPr id="8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84B49B" wp14:editId="15114F8A">
            <wp:extent cx="561975" cy="19050"/>
            <wp:effectExtent l="19050" t="0" r="9525" b="0"/>
            <wp:docPr id="802" name="Picture 2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252192" wp14:editId="2F85BFF9">
            <wp:extent cx="561975" cy="19050"/>
            <wp:effectExtent l="19050" t="0" r="9525" b="0"/>
            <wp:docPr id="8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227672" wp14:editId="7A26B5B9">
            <wp:extent cx="561975" cy="19050"/>
            <wp:effectExtent l="19050" t="0" r="9525" b="0"/>
            <wp:docPr id="804" name="Picture 2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1670E5" wp14:editId="09F5D03F">
            <wp:extent cx="561975" cy="19050"/>
            <wp:effectExtent l="19050" t="0" r="9525" b="0"/>
            <wp:docPr id="8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42A634" wp14:editId="35EEDDE7">
            <wp:extent cx="561975" cy="19050"/>
            <wp:effectExtent l="19050" t="0" r="9525" b="0"/>
            <wp:docPr id="806" name="Picture 2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C3A58F" wp14:editId="17B33319">
            <wp:extent cx="561975" cy="19050"/>
            <wp:effectExtent l="19050" t="0" r="9525" b="0"/>
            <wp:docPr id="8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BBF8E2" wp14:editId="5647D5C9">
            <wp:extent cx="561975" cy="19050"/>
            <wp:effectExtent l="19050" t="0" r="9525" b="0"/>
            <wp:docPr id="808" name="Picture 2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E15823" wp14:editId="0BFF0192">
            <wp:extent cx="561975" cy="19050"/>
            <wp:effectExtent l="19050" t="0" r="9525" b="0"/>
            <wp:docPr id="8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EC031F" wp14:editId="0940A83D">
            <wp:extent cx="561975" cy="19050"/>
            <wp:effectExtent l="19050" t="0" r="9525" b="0"/>
            <wp:docPr id="810" name="Picture 2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82D5D3" wp14:editId="0651B2D5">
            <wp:extent cx="561975" cy="19050"/>
            <wp:effectExtent l="19050" t="0" r="9525" b="0"/>
            <wp:docPr id="8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464B2E" wp14:editId="2EBEE739">
            <wp:extent cx="561975" cy="19050"/>
            <wp:effectExtent l="19050" t="0" r="9525" b="0"/>
            <wp:docPr id="812" name="Picture 2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B9426E" wp14:editId="1A36762A">
            <wp:extent cx="561975" cy="19050"/>
            <wp:effectExtent l="19050" t="0" r="9525" b="0"/>
            <wp:docPr id="8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5FFB01" wp14:editId="1B2D35B9">
            <wp:extent cx="561975" cy="19050"/>
            <wp:effectExtent l="19050" t="0" r="9525" b="0"/>
            <wp:docPr id="81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72C450" wp14:editId="3DE1FD31">
            <wp:extent cx="561975" cy="19050"/>
            <wp:effectExtent l="19050" t="0" r="9525" b="0"/>
            <wp:docPr id="8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BB0942" wp14:editId="1F5EF542">
            <wp:extent cx="561975" cy="19050"/>
            <wp:effectExtent l="19050" t="0" r="9525" b="0"/>
            <wp:docPr id="816" name="Picture 2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F39502" wp14:editId="53A831C3">
            <wp:extent cx="561975" cy="19050"/>
            <wp:effectExtent l="19050" t="0" r="9525" b="0"/>
            <wp:docPr id="8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89DCFA" wp14:editId="21EF6C8A">
            <wp:extent cx="561975" cy="19050"/>
            <wp:effectExtent l="19050" t="0" r="9525" b="0"/>
            <wp:docPr id="818" name="Picture 2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23BE93" wp14:editId="6B530270">
            <wp:extent cx="561975" cy="19050"/>
            <wp:effectExtent l="19050" t="0" r="9525" b="0"/>
            <wp:docPr id="8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917866" wp14:editId="69C4C8AE">
            <wp:extent cx="561975" cy="19050"/>
            <wp:effectExtent l="19050" t="0" r="9525" b="0"/>
            <wp:docPr id="820" name="Picture 2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539D11" wp14:editId="4BBD778E">
            <wp:extent cx="561975" cy="19050"/>
            <wp:effectExtent l="19050" t="0" r="9525" b="0"/>
            <wp:docPr id="8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A06F62" wp14:editId="2BDDD28D">
            <wp:extent cx="561975" cy="19050"/>
            <wp:effectExtent l="19050" t="0" r="9525" b="0"/>
            <wp:docPr id="82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E33DCA" wp14:editId="63C67507">
            <wp:extent cx="561975" cy="19050"/>
            <wp:effectExtent l="19050" t="0" r="9525" b="0"/>
            <wp:docPr id="8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84771E" wp14:editId="27DA911E">
            <wp:extent cx="561975" cy="19050"/>
            <wp:effectExtent l="19050" t="0" r="9525" b="0"/>
            <wp:docPr id="824" name="Picture 2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FDEFDD" wp14:editId="56E79B18">
            <wp:extent cx="561975" cy="19050"/>
            <wp:effectExtent l="19050" t="0" r="9525" b="0"/>
            <wp:docPr id="8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35CF33" wp14:editId="415A8516">
            <wp:extent cx="561975" cy="19050"/>
            <wp:effectExtent l="19050" t="0" r="9525" b="0"/>
            <wp:docPr id="826" name="Picture 2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B06140" wp14:editId="318FC04C">
            <wp:extent cx="561975" cy="19050"/>
            <wp:effectExtent l="19050" t="0" r="9525" b="0"/>
            <wp:docPr id="8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D0FA99" wp14:editId="562ABB5D">
            <wp:extent cx="561975" cy="19050"/>
            <wp:effectExtent l="19050" t="0" r="9525" b="0"/>
            <wp:docPr id="828" name="Picture 2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62BB52" wp14:editId="26B91F25">
            <wp:extent cx="561975" cy="19050"/>
            <wp:effectExtent l="19050" t="0" r="9525" b="0"/>
            <wp:docPr id="8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EC8691" wp14:editId="5AF31E06">
            <wp:extent cx="561975" cy="19050"/>
            <wp:effectExtent l="19050" t="0" r="9525" b="0"/>
            <wp:docPr id="830" name="Picture 2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D3B29B" wp14:editId="4377C9C3">
            <wp:extent cx="561975" cy="19050"/>
            <wp:effectExtent l="19050" t="0" r="9525" b="0"/>
            <wp:docPr id="8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84156E" wp14:editId="173703C4">
            <wp:extent cx="561975" cy="19050"/>
            <wp:effectExtent l="19050" t="0" r="9525" b="0"/>
            <wp:docPr id="832" name="Picture 2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9831C6" wp14:editId="4DBA3BEA">
            <wp:extent cx="561975" cy="19050"/>
            <wp:effectExtent l="19050" t="0" r="9525" b="0"/>
            <wp:docPr id="8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9968AE" wp14:editId="2451D1E6">
            <wp:extent cx="561975" cy="19050"/>
            <wp:effectExtent l="19050" t="0" r="9525" b="0"/>
            <wp:docPr id="834" name="Picture 2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EE339A" wp14:editId="5A3E8CFC">
            <wp:extent cx="561975" cy="19050"/>
            <wp:effectExtent l="19050" t="0" r="9525" b="0"/>
            <wp:docPr id="8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B38B12" wp14:editId="7EEAFE1D">
            <wp:extent cx="561975" cy="19050"/>
            <wp:effectExtent l="19050" t="0" r="9525" b="0"/>
            <wp:docPr id="836" name="Picture 2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2390CE" wp14:editId="2776E277">
            <wp:extent cx="561975" cy="19050"/>
            <wp:effectExtent l="19050" t="0" r="9525" b="0"/>
            <wp:docPr id="8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DAA87B" wp14:editId="5D7E2177">
            <wp:extent cx="561975" cy="19050"/>
            <wp:effectExtent l="19050" t="0" r="9525" b="0"/>
            <wp:docPr id="83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D6C791" wp14:editId="2CB2F0C0">
            <wp:extent cx="561975" cy="19050"/>
            <wp:effectExtent l="19050" t="0" r="9525" b="0"/>
            <wp:docPr id="8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CABEE1" wp14:editId="6809A25D">
            <wp:extent cx="561975" cy="19050"/>
            <wp:effectExtent l="19050" t="0" r="9525" b="0"/>
            <wp:docPr id="840" name="Picture 2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A6C7D0" wp14:editId="1D4C6456">
            <wp:extent cx="561975" cy="19050"/>
            <wp:effectExtent l="19050" t="0" r="9525" b="0"/>
            <wp:docPr id="8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B1EEB1" wp14:editId="431EBFA9">
            <wp:extent cx="561975" cy="19050"/>
            <wp:effectExtent l="19050" t="0" r="9525" b="0"/>
            <wp:docPr id="842" name="Picture 2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AB9B8D" wp14:editId="0B7B2BF2">
            <wp:extent cx="561975" cy="19050"/>
            <wp:effectExtent l="19050" t="0" r="9525" b="0"/>
            <wp:docPr id="8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518D7A" wp14:editId="46AD3B64">
            <wp:extent cx="561975" cy="19050"/>
            <wp:effectExtent l="19050" t="0" r="9525" b="0"/>
            <wp:docPr id="844" name="Picture 2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CC3C66" wp14:editId="7C36036C">
            <wp:extent cx="561975" cy="19050"/>
            <wp:effectExtent l="19050" t="0" r="9525" b="0"/>
            <wp:docPr id="8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2E3581" wp14:editId="6AC765A9">
            <wp:extent cx="561975" cy="19050"/>
            <wp:effectExtent l="19050" t="0" r="9525" b="0"/>
            <wp:docPr id="84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93EF63" wp14:editId="0C53B7DB">
            <wp:extent cx="561975" cy="19050"/>
            <wp:effectExtent l="19050" t="0" r="9525" b="0"/>
            <wp:docPr id="8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C10F06" wp14:editId="436A1114">
            <wp:extent cx="561975" cy="19050"/>
            <wp:effectExtent l="19050" t="0" r="9525" b="0"/>
            <wp:docPr id="848" name="Picture 2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1DF313" wp14:editId="33030355">
            <wp:extent cx="561975" cy="19050"/>
            <wp:effectExtent l="19050" t="0" r="9525" b="0"/>
            <wp:docPr id="8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A3AF25" wp14:editId="4382DB0F">
            <wp:extent cx="561975" cy="19050"/>
            <wp:effectExtent l="19050" t="0" r="9525" b="0"/>
            <wp:docPr id="850" name="Picture 2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1AA645" wp14:editId="2F69540C">
            <wp:extent cx="561975" cy="19050"/>
            <wp:effectExtent l="19050" t="0" r="9525" b="0"/>
            <wp:docPr id="8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CA25ED" wp14:editId="441DDF92">
            <wp:extent cx="561975" cy="19050"/>
            <wp:effectExtent l="19050" t="0" r="9525" b="0"/>
            <wp:docPr id="852" name="Picture 2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16C239" wp14:editId="0925EAEA">
            <wp:extent cx="561975" cy="19050"/>
            <wp:effectExtent l="19050" t="0" r="9525" b="0"/>
            <wp:docPr id="8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B1BD32" wp14:editId="53B3E4C1">
            <wp:extent cx="561975" cy="19050"/>
            <wp:effectExtent l="19050" t="0" r="9525" b="0"/>
            <wp:docPr id="854" name="Picture 2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5BA5CB" wp14:editId="51F422E1">
            <wp:extent cx="561975" cy="19050"/>
            <wp:effectExtent l="19050" t="0" r="9525" b="0"/>
            <wp:docPr id="8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EAEC2E" wp14:editId="58735D67">
            <wp:extent cx="561975" cy="19050"/>
            <wp:effectExtent l="19050" t="0" r="9525" b="0"/>
            <wp:docPr id="856" name="Picture 2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D31733" wp14:editId="292DF71D">
            <wp:extent cx="561975" cy="19050"/>
            <wp:effectExtent l="19050" t="0" r="9525" b="0"/>
            <wp:docPr id="8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6DE97A" wp14:editId="0AA2D446">
            <wp:extent cx="561975" cy="19050"/>
            <wp:effectExtent l="19050" t="0" r="9525" b="0"/>
            <wp:docPr id="858" name="Picture 2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B64AF0" wp14:editId="236593EF">
            <wp:extent cx="561975" cy="19050"/>
            <wp:effectExtent l="19050" t="0" r="9525" b="0"/>
            <wp:docPr id="8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E8FAE3" wp14:editId="26ED9FBF">
            <wp:extent cx="561975" cy="19050"/>
            <wp:effectExtent l="19050" t="0" r="9525" b="0"/>
            <wp:docPr id="860" name="Picture 2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162E98" wp14:editId="3F062648">
            <wp:extent cx="561975" cy="19050"/>
            <wp:effectExtent l="19050" t="0" r="9525" b="0"/>
            <wp:docPr id="8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F7604F" wp14:editId="5236B3D4">
            <wp:extent cx="561975" cy="19050"/>
            <wp:effectExtent l="19050" t="0" r="9525" b="0"/>
            <wp:docPr id="86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9DB2E5" wp14:editId="17E4BDBB">
            <wp:extent cx="561975" cy="19050"/>
            <wp:effectExtent l="19050" t="0" r="9525" b="0"/>
            <wp:docPr id="8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4F6DCD" wp14:editId="2B341429">
            <wp:extent cx="561975" cy="19050"/>
            <wp:effectExtent l="19050" t="0" r="9525" b="0"/>
            <wp:docPr id="864" name="Picture 2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F635B3" wp14:editId="0B76CE7A">
            <wp:extent cx="561975" cy="19050"/>
            <wp:effectExtent l="19050" t="0" r="9525" b="0"/>
            <wp:docPr id="8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DBC581" wp14:editId="7534E5FD">
            <wp:extent cx="561975" cy="19050"/>
            <wp:effectExtent l="19050" t="0" r="9525" b="0"/>
            <wp:docPr id="866" name="Picture 2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680BFB" wp14:editId="77A05367">
            <wp:extent cx="561975" cy="19050"/>
            <wp:effectExtent l="19050" t="0" r="9525" b="0"/>
            <wp:docPr id="8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AC9199" wp14:editId="635A8C19">
            <wp:extent cx="561975" cy="19050"/>
            <wp:effectExtent l="19050" t="0" r="9525" b="0"/>
            <wp:docPr id="868" name="Picture 2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BD7C0B" wp14:editId="374C671F">
            <wp:extent cx="561975" cy="19050"/>
            <wp:effectExtent l="19050" t="0" r="9525" b="0"/>
            <wp:docPr id="8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1CE1CA" wp14:editId="340EA779">
            <wp:extent cx="561975" cy="19050"/>
            <wp:effectExtent l="19050" t="0" r="9525" b="0"/>
            <wp:docPr id="87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3BA36D" wp14:editId="57F9579A">
            <wp:extent cx="561975" cy="19050"/>
            <wp:effectExtent l="19050" t="0" r="9525" b="0"/>
            <wp:docPr id="8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A281F8" wp14:editId="5C60C475">
            <wp:extent cx="561975" cy="19050"/>
            <wp:effectExtent l="19050" t="0" r="9525" b="0"/>
            <wp:docPr id="872" name="Picture 3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5DB3A5" wp14:editId="30C16D13">
            <wp:extent cx="561975" cy="19050"/>
            <wp:effectExtent l="19050" t="0" r="9525" b="0"/>
            <wp:docPr id="8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824B38" wp14:editId="2C8C6A9A">
            <wp:extent cx="561975" cy="19050"/>
            <wp:effectExtent l="19050" t="0" r="9525" b="0"/>
            <wp:docPr id="87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E265D2" wp14:editId="0568F4E5">
            <wp:extent cx="561975" cy="19050"/>
            <wp:effectExtent l="19050" t="0" r="9525" b="0"/>
            <wp:docPr id="8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87B33C" wp14:editId="3EF3C78F">
            <wp:extent cx="561975" cy="19050"/>
            <wp:effectExtent l="19050" t="0" r="9525" b="0"/>
            <wp:docPr id="876"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3B8CB9" wp14:editId="6C924B87">
            <wp:extent cx="561975" cy="19050"/>
            <wp:effectExtent l="19050" t="0" r="9525" b="0"/>
            <wp:docPr id="8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686E55" wp14:editId="185D8920">
            <wp:extent cx="561975" cy="19050"/>
            <wp:effectExtent l="19050" t="0" r="9525" b="0"/>
            <wp:docPr id="878"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6246B9" wp14:editId="70400697">
            <wp:extent cx="561975" cy="19050"/>
            <wp:effectExtent l="19050" t="0" r="9525" b="0"/>
            <wp:docPr id="8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49B176" wp14:editId="1D29D735">
            <wp:extent cx="561975" cy="19050"/>
            <wp:effectExtent l="19050" t="0" r="9525" b="0"/>
            <wp:docPr id="880"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31CFD6" wp14:editId="36FF3ECD">
            <wp:extent cx="561975" cy="19050"/>
            <wp:effectExtent l="19050" t="0" r="9525" b="0"/>
            <wp:docPr id="8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191430" wp14:editId="52286DD9">
            <wp:extent cx="561975" cy="19050"/>
            <wp:effectExtent l="19050" t="0" r="9525" b="0"/>
            <wp:docPr id="88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0AF3C6" wp14:editId="6336D9E1">
            <wp:extent cx="561975" cy="19050"/>
            <wp:effectExtent l="19050" t="0" r="9525" b="0"/>
            <wp:docPr id="8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517CC1" wp14:editId="332BE728">
            <wp:extent cx="561975" cy="19050"/>
            <wp:effectExtent l="19050" t="0" r="9525" b="0"/>
            <wp:docPr id="884"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4FCAB7" wp14:editId="2E209883">
            <wp:extent cx="561975" cy="19050"/>
            <wp:effectExtent l="19050" t="0" r="9525" b="0"/>
            <wp:docPr id="8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879EC0" wp14:editId="74E1F853">
            <wp:extent cx="561975" cy="19050"/>
            <wp:effectExtent l="19050" t="0" r="9525" b="0"/>
            <wp:docPr id="88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007A6C" wp14:editId="596534DC">
            <wp:extent cx="561975" cy="19050"/>
            <wp:effectExtent l="19050" t="0" r="9525" b="0"/>
            <wp:docPr id="8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A9BB88" wp14:editId="7C8C218D">
            <wp:extent cx="561975" cy="19050"/>
            <wp:effectExtent l="19050" t="0" r="9525" b="0"/>
            <wp:docPr id="888"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F01390" wp14:editId="632B402B">
            <wp:extent cx="561975" cy="19050"/>
            <wp:effectExtent l="19050" t="0" r="9525" b="0"/>
            <wp:docPr id="8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49AF0E" wp14:editId="5ECD621C">
            <wp:extent cx="561975" cy="19050"/>
            <wp:effectExtent l="19050" t="0" r="9525" b="0"/>
            <wp:docPr id="890"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39A497" wp14:editId="266BF539">
            <wp:extent cx="561975" cy="19050"/>
            <wp:effectExtent l="19050" t="0" r="9525" b="0"/>
            <wp:docPr id="8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AB404F" wp14:editId="42CEDDCE">
            <wp:extent cx="561975" cy="19050"/>
            <wp:effectExtent l="19050" t="0" r="9525" b="0"/>
            <wp:docPr id="892"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201024" wp14:editId="0A17E290">
            <wp:extent cx="561975" cy="19050"/>
            <wp:effectExtent l="19050" t="0" r="9525" b="0"/>
            <wp:docPr id="8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5B6B9A" wp14:editId="3B3BE31D">
            <wp:extent cx="561975" cy="19050"/>
            <wp:effectExtent l="19050" t="0" r="9525" b="0"/>
            <wp:docPr id="89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84A628" wp14:editId="12E6FF1C">
            <wp:extent cx="561975" cy="19050"/>
            <wp:effectExtent l="19050" t="0" r="9525" b="0"/>
            <wp:docPr id="8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D59FF3" wp14:editId="186611C2">
            <wp:extent cx="561975" cy="19050"/>
            <wp:effectExtent l="19050" t="0" r="9525" b="0"/>
            <wp:docPr id="896"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C40935" wp14:editId="61A205E7">
            <wp:extent cx="561975" cy="19050"/>
            <wp:effectExtent l="19050" t="0" r="9525" b="0"/>
            <wp:docPr id="8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C94BFB" wp14:editId="0874A697">
            <wp:extent cx="561975" cy="19050"/>
            <wp:effectExtent l="19050" t="0" r="9525" b="0"/>
            <wp:docPr id="898"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27B07D" wp14:editId="53AAB01B">
            <wp:extent cx="561975" cy="19050"/>
            <wp:effectExtent l="19050" t="0" r="9525" b="0"/>
            <wp:docPr id="8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32F005" wp14:editId="7B2EE573">
            <wp:extent cx="561975" cy="19050"/>
            <wp:effectExtent l="19050" t="0" r="9525" b="0"/>
            <wp:docPr id="900"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2573B9" wp14:editId="24D55F4B">
            <wp:extent cx="561975" cy="19050"/>
            <wp:effectExtent l="19050" t="0" r="9525" b="0"/>
            <wp:docPr id="9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B586FB" wp14:editId="570810A4">
            <wp:extent cx="561975" cy="19050"/>
            <wp:effectExtent l="19050" t="0" r="9525" b="0"/>
            <wp:docPr id="902"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734C07" wp14:editId="41388A53">
            <wp:extent cx="561975" cy="19050"/>
            <wp:effectExtent l="19050" t="0" r="9525" b="0"/>
            <wp:docPr id="9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1F6DA4" wp14:editId="1DBDFE1A">
            <wp:extent cx="561975" cy="19050"/>
            <wp:effectExtent l="19050" t="0" r="9525" b="0"/>
            <wp:docPr id="904"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C9F6E7" wp14:editId="0B11AC07">
            <wp:extent cx="561975" cy="19050"/>
            <wp:effectExtent l="19050" t="0" r="9525" b="0"/>
            <wp:docPr id="9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012D2F" wp14:editId="082F3719">
            <wp:extent cx="561975" cy="19050"/>
            <wp:effectExtent l="19050" t="0" r="9525" b="0"/>
            <wp:docPr id="906"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617773" wp14:editId="3430478D">
            <wp:extent cx="561975" cy="19050"/>
            <wp:effectExtent l="19050" t="0" r="9525" b="0"/>
            <wp:docPr id="9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35BEB8" wp14:editId="17E27229">
            <wp:extent cx="561975" cy="19050"/>
            <wp:effectExtent l="19050" t="0" r="9525" b="0"/>
            <wp:docPr id="908"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425626" wp14:editId="3CEFE60B">
            <wp:extent cx="561975" cy="19050"/>
            <wp:effectExtent l="19050" t="0" r="9525" b="0"/>
            <wp:docPr id="9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58FF99" wp14:editId="235274FD">
            <wp:extent cx="561975" cy="19050"/>
            <wp:effectExtent l="19050" t="0" r="9525" b="0"/>
            <wp:docPr id="91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5ED0AC" wp14:editId="29782A42">
            <wp:extent cx="561975" cy="19050"/>
            <wp:effectExtent l="19050" t="0" r="9525" b="0"/>
            <wp:docPr id="9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F9DC4E" wp14:editId="698543E5">
            <wp:extent cx="561975" cy="19050"/>
            <wp:effectExtent l="19050" t="0" r="9525" b="0"/>
            <wp:docPr id="912"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8AA4CD" wp14:editId="39E11993">
            <wp:extent cx="561975" cy="19050"/>
            <wp:effectExtent l="19050" t="0" r="9525" b="0"/>
            <wp:docPr id="9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9EF2B9" wp14:editId="6BD26045">
            <wp:extent cx="561975" cy="19050"/>
            <wp:effectExtent l="19050" t="0" r="9525" b="0"/>
            <wp:docPr id="914"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C438B2" wp14:editId="02BFC16F">
            <wp:extent cx="561975" cy="19050"/>
            <wp:effectExtent l="19050" t="0" r="9525" b="0"/>
            <wp:docPr id="9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6C7EB8" wp14:editId="0A460B16">
            <wp:extent cx="561975" cy="19050"/>
            <wp:effectExtent l="19050" t="0" r="9525" b="0"/>
            <wp:docPr id="916"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23F298" wp14:editId="4A1E77C3">
            <wp:extent cx="561975" cy="19050"/>
            <wp:effectExtent l="19050" t="0" r="9525" b="0"/>
            <wp:docPr id="9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E56163" wp14:editId="33D5DBDF">
            <wp:extent cx="561975" cy="19050"/>
            <wp:effectExtent l="19050" t="0" r="9525" b="0"/>
            <wp:docPr id="9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60C9BD" wp14:editId="52281553">
            <wp:extent cx="561975" cy="19050"/>
            <wp:effectExtent l="19050" t="0" r="9525" b="0"/>
            <wp:docPr id="9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C6FDCC" wp14:editId="7B03637B">
            <wp:extent cx="561975" cy="19050"/>
            <wp:effectExtent l="19050" t="0" r="9525" b="0"/>
            <wp:docPr id="920"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0C66DC" wp14:editId="12D2E575">
            <wp:extent cx="561975" cy="19050"/>
            <wp:effectExtent l="19050" t="0" r="9525" b="0"/>
            <wp:docPr id="9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B983AF" wp14:editId="4AFDA3AB">
            <wp:extent cx="561975" cy="19050"/>
            <wp:effectExtent l="19050" t="0" r="9525" b="0"/>
            <wp:docPr id="922"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7CC1D1" wp14:editId="702461F0">
            <wp:extent cx="561975" cy="19050"/>
            <wp:effectExtent l="19050" t="0" r="9525" b="0"/>
            <wp:docPr id="9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CE2D7F" wp14:editId="06B43DFA">
            <wp:extent cx="561975" cy="19050"/>
            <wp:effectExtent l="19050" t="0" r="9525" b="0"/>
            <wp:docPr id="924"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BA5552" wp14:editId="4667F8CA">
            <wp:extent cx="561975" cy="19050"/>
            <wp:effectExtent l="19050" t="0" r="9525" b="0"/>
            <wp:docPr id="9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C03A99" wp14:editId="7294B18E">
            <wp:extent cx="561975" cy="19050"/>
            <wp:effectExtent l="19050" t="0" r="9525" b="0"/>
            <wp:docPr id="926"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6C9AB5" wp14:editId="5A77F0FD">
            <wp:extent cx="561975" cy="19050"/>
            <wp:effectExtent l="19050" t="0" r="9525" b="0"/>
            <wp:docPr id="9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64EE94" wp14:editId="29218759">
            <wp:extent cx="561975" cy="19050"/>
            <wp:effectExtent l="19050" t="0" r="9525" b="0"/>
            <wp:docPr id="928"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52242C" wp14:editId="1842605D">
            <wp:extent cx="561975" cy="19050"/>
            <wp:effectExtent l="19050" t="0" r="9525" b="0"/>
            <wp:docPr id="9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7781FD" wp14:editId="14C29537">
            <wp:extent cx="561975" cy="19050"/>
            <wp:effectExtent l="19050" t="0" r="9525" b="0"/>
            <wp:docPr id="930"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E30B57" wp14:editId="2C36D077">
            <wp:extent cx="561975" cy="19050"/>
            <wp:effectExtent l="19050" t="0" r="9525" b="0"/>
            <wp:docPr id="9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E82020" wp14:editId="5D253C9F">
            <wp:extent cx="561975" cy="19050"/>
            <wp:effectExtent l="19050" t="0" r="9525" b="0"/>
            <wp:docPr id="932"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938729" wp14:editId="4EB52335">
            <wp:extent cx="561975" cy="19050"/>
            <wp:effectExtent l="19050" t="0" r="9525" b="0"/>
            <wp:docPr id="9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149713" wp14:editId="2EF4802E">
            <wp:extent cx="561975" cy="19050"/>
            <wp:effectExtent l="19050" t="0" r="9525" b="0"/>
            <wp:docPr id="93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E63B1A" wp14:editId="3F763ED8">
            <wp:extent cx="561975" cy="19050"/>
            <wp:effectExtent l="19050" t="0" r="9525" b="0"/>
            <wp:docPr id="9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55BB9C" wp14:editId="120B3308">
            <wp:extent cx="561975" cy="19050"/>
            <wp:effectExtent l="19050" t="0" r="9525" b="0"/>
            <wp:docPr id="936"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B167D6" wp14:editId="7AE963D7">
            <wp:extent cx="561975" cy="19050"/>
            <wp:effectExtent l="19050" t="0" r="9525" b="0"/>
            <wp:docPr id="9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A82CE8" wp14:editId="5CCFBF95">
            <wp:extent cx="561975" cy="19050"/>
            <wp:effectExtent l="19050" t="0" r="9525" b="0"/>
            <wp:docPr id="938"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F5A846" wp14:editId="7345438B">
            <wp:extent cx="561975" cy="19050"/>
            <wp:effectExtent l="19050" t="0" r="9525" b="0"/>
            <wp:docPr id="9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3D1B97" wp14:editId="1A583F82">
            <wp:extent cx="561975" cy="19050"/>
            <wp:effectExtent l="19050" t="0" r="9525" b="0"/>
            <wp:docPr id="940"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8914ED" wp14:editId="13F49281">
            <wp:extent cx="561975" cy="19050"/>
            <wp:effectExtent l="19050" t="0" r="9525" b="0"/>
            <wp:docPr id="9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A52081" wp14:editId="61DCACD5">
            <wp:extent cx="561975" cy="19050"/>
            <wp:effectExtent l="19050" t="0" r="9525" b="0"/>
            <wp:docPr id="94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DF5B84" wp14:editId="38C6C59F">
            <wp:extent cx="561975" cy="19050"/>
            <wp:effectExtent l="19050" t="0" r="9525" b="0"/>
            <wp:docPr id="9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984977" wp14:editId="394738DE">
            <wp:extent cx="561975" cy="19050"/>
            <wp:effectExtent l="19050" t="0" r="9525" b="0"/>
            <wp:docPr id="944"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5D5FEE" wp14:editId="25363203">
            <wp:extent cx="561975" cy="19050"/>
            <wp:effectExtent l="19050" t="0" r="9525" b="0"/>
            <wp:docPr id="9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295D01" wp14:editId="6CE1C6E1">
            <wp:extent cx="561975" cy="19050"/>
            <wp:effectExtent l="19050" t="0" r="9525" b="0"/>
            <wp:docPr id="946"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978593" wp14:editId="4BEC182A">
            <wp:extent cx="561975" cy="19050"/>
            <wp:effectExtent l="19050" t="0" r="9525" b="0"/>
            <wp:docPr id="9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67F334" wp14:editId="1DE9D39B">
            <wp:extent cx="561975" cy="19050"/>
            <wp:effectExtent l="19050" t="0" r="9525" b="0"/>
            <wp:docPr id="948"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67A040" wp14:editId="587B80E7">
            <wp:extent cx="561975" cy="19050"/>
            <wp:effectExtent l="19050" t="0" r="9525" b="0"/>
            <wp:docPr id="9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0D0CF7" wp14:editId="30B71A8D">
            <wp:extent cx="561975" cy="19050"/>
            <wp:effectExtent l="19050" t="0" r="9525" b="0"/>
            <wp:docPr id="950"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825D40" wp14:editId="53404BC5">
            <wp:extent cx="561975" cy="19050"/>
            <wp:effectExtent l="19050" t="0" r="9525" b="0"/>
            <wp:docPr id="9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A7B794" wp14:editId="113AA201">
            <wp:extent cx="561975" cy="19050"/>
            <wp:effectExtent l="19050" t="0" r="9525" b="0"/>
            <wp:docPr id="952"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65AFCC" wp14:editId="0515D7C4">
            <wp:extent cx="561975" cy="19050"/>
            <wp:effectExtent l="19050" t="0" r="9525" b="0"/>
            <wp:docPr id="9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032596" wp14:editId="3DC5CBDA">
            <wp:extent cx="561975" cy="19050"/>
            <wp:effectExtent l="19050" t="0" r="9525" b="0"/>
            <wp:docPr id="954"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2A344C" wp14:editId="36253A1A">
            <wp:extent cx="561975" cy="19050"/>
            <wp:effectExtent l="19050" t="0" r="9525" b="0"/>
            <wp:docPr id="9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32BFE7" wp14:editId="2EF8CD32">
            <wp:extent cx="561975" cy="19050"/>
            <wp:effectExtent l="19050" t="0" r="9525" b="0"/>
            <wp:docPr id="956"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E4CD8F" wp14:editId="79AEAAFB">
            <wp:extent cx="561975" cy="19050"/>
            <wp:effectExtent l="19050" t="0" r="9525" b="0"/>
            <wp:docPr id="9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E25CB0" wp14:editId="530AAF5E">
            <wp:extent cx="561975" cy="19050"/>
            <wp:effectExtent l="19050" t="0" r="9525" b="0"/>
            <wp:docPr id="95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F68469" wp14:editId="1B429321">
            <wp:extent cx="561975" cy="19050"/>
            <wp:effectExtent l="19050" t="0" r="9525" b="0"/>
            <wp:docPr id="9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130A70" wp14:editId="49846665">
            <wp:extent cx="561975" cy="19050"/>
            <wp:effectExtent l="19050" t="0" r="9525" b="0"/>
            <wp:docPr id="960"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590642" wp14:editId="2D51FC73">
            <wp:extent cx="561975" cy="19050"/>
            <wp:effectExtent l="19050" t="0" r="9525" b="0"/>
            <wp:docPr id="9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4EA5F6" wp14:editId="0D41B493">
            <wp:extent cx="561975" cy="19050"/>
            <wp:effectExtent l="19050" t="0" r="9525" b="0"/>
            <wp:docPr id="962"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B91597" wp14:editId="537DFF72">
            <wp:extent cx="561975" cy="19050"/>
            <wp:effectExtent l="19050" t="0" r="9525" b="0"/>
            <wp:docPr id="9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BD9E18" wp14:editId="3C66C4DA">
            <wp:extent cx="561975" cy="19050"/>
            <wp:effectExtent l="19050" t="0" r="9525" b="0"/>
            <wp:docPr id="964"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9AB9A2" wp14:editId="43D05EE8">
            <wp:extent cx="561975" cy="19050"/>
            <wp:effectExtent l="19050" t="0" r="9525" b="0"/>
            <wp:docPr id="9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D5C911" wp14:editId="438F6266">
            <wp:extent cx="561975" cy="19050"/>
            <wp:effectExtent l="19050" t="0" r="9525" b="0"/>
            <wp:docPr id="96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BEB8FF" wp14:editId="25CBF597">
            <wp:extent cx="561975" cy="19050"/>
            <wp:effectExtent l="19050" t="0" r="9525" b="0"/>
            <wp:docPr id="9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996B83" wp14:editId="44BE4945">
            <wp:extent cx="561975" cy="19050"/>
            <wp:effectExtent l="19050" t="0" r="9525" b="0"/>
            <wp:docPr id="968"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0DBD3F" wp14:editId="51220A47">
            <wp:extent cx="561975" cy="19050"/>
            <wp:effectExtent l="19050" t="0" r="9525" b="0"/>
            <wp:docPr id="9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F13151" wp14:editId="3CFDBD01">
            <wp:extent cx="561975" cy="19050"/>
            <wp:effectExtent l="19050" t="0" r="9525" b="0"/>
            <wp:docPr id="970"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489B43" wp14:editId="1579599F">
            <wp:extent cx="561975" cy="19050"/>
            <wp:effectExtent l="19050" t="0" r="9525" b="0"/>
            <wp:docPr id="9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6FDB09" wp14:editId="3D32E3E7">
            <wp:extent cx="561975" cy="19050"/>
            <wp:effectExtent l="19050" t="0" r="9525" b="0"/>
            <wp:docPr id="972"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5DE3AA" wp14:editId="00F3ED4B">
            <wp:extent cx="561975" cy="19050"/>
            <wp:effectExtent l="19050" t="0" r="9525" b="0"/>
            <wp:docPr id="9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E30561" wp14:editId="28521762">
            <wp:extent cx="561975" cy="19050"/>
            <wp:effectExtent l="19050" t="0" r="9525" b="0"/>
            <wp:docPr id="974"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57D1F8" wp14:editId="741F0499">
            <wp:extent cx="561975" cy="19050"/>
            <wp:effectExtent l="19050" t="0" r="9525" b="0"/>
            <wp:docPr id="9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006095" wp14:editId="5A862FD6">
            <wp:extent cx="561975" cy="19050"/>
            <wp:effectExtent l="19050" t="0" r="9525" b="0"/>
            <wp:docPr id="976"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E5FA4F" wp14:editId="59C0932C">
            <wp:extent cx="561975" cy="19050"/>
            <wp:effectExtent l="19050" t="0" r="9525" b="0"/>
            <wp:docPr id="9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DADD18" wp14:editId="2660C0F4">
            <wp:extent cx="561975" cy="19050"/>
            <wp:effectExtent l="19050" t="0" r="9525" b="0"/>
            <wp:docPr id="978"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D7254F" wp14:editId="20BF2B48">
            <wp:extent cx="561975" cy="19050"/>
            <wp:effectExtent l="19050" t="0" r="9525" b="0"/>
            <wp:docPr id="9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EC2BFE" wp14:editId="5F608A03">
            <wp:extent cx="561975" cy="19050"/>
            <wp:effectExtent l="19050" t="0" r="9525" b="0"/>
            <wp:docPr id="980"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9B6DA8" wp14:editId="06CA9456">
            <wp:extent cx="561975" cy="19050"/>
            <wp:effectExtent l="19050" t="0" r="9525" b="0"/>
            <wp:docPr id="9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A9539A" wp14:editId="0EF902CE">
            <wp:extent cx="561975" cy="19050"/>
            <wp:effectExtent l="19050" t="0" r="9525" b="0"/>
            <wp:docPr id="98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ED53BC" wp14:editId="08B1FDEF">
            <wp:extent cx="561975" cy="19050"/>
            <wp:effectExtent l="19050" t="0" r="9525" b="0"/>
            <wp:docPr id="9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677ADE" wp14:editId="2FE1543B">
            <wp:extent cx="561975" cy="19050"/>
            <wp:effectExtent l="19050" t="0" r="9525" b="0"/>
            <wp:docPr id="984"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6931DC" wp14:editId="48AAC5FC">
            <wp:extent cx="561975" cy="19050"/>
            <wp:effectExtent l="19050" t="0" r="9525" b="0"/>
            <wp:docPr id="9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7A3CEC" wp14:editId="1E80048D">
            <wp:extent cx="561975" cy="19050"/>
            <wp:effectExtent l="19050" t="0" r="9525" b="0"/>
            <wp:docPr id="986"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3B4E65" wp14:editId="6E3B42DE">
            <wp:extent cx="561975" cy="19050"/>
            <wp:effectExtent l="19050" t="0" r="9525" b="0"/>
            <wp:docPr id="9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81381B" wp14:editId="62524E94">
            <wp:extent cx="561975" cy="19050"/>
            <wp:effectExtent l="19050" t="0" r="9525" b="0"/>
            <wp:docPr id="988"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9D7DD4" wp14:editId="56F0DD5F">
            <wp:extent cx="561975" cy="19050"/>
            <wp:effectExtent l="19050" t="0" r="9525" b="0"/>
            <wp:docPr id="9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69578E" wp14:editId="7150DED0">
            <wp:extent cx="561975" cy="19050"/>
            <wp:effectExtent l="19050" t="0" r="9525" b="0"/>
            <wp:docPr id="99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80D80F" wp14:editId="57ED9316">
            <wp:extent cx="561975" cy="19050"/>
            <wp:effectExtent l="19050" t="0" r="9525" b="0"/>
            <wp:docPr id="9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309273" wp14:editId="726F2F59">
            <wp:extent cx="561975" cy="19050"/>
            <wp:effectExtent l="19050" t="0" r="9525" b="0"/>
            <wp:docPr id="992"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7866EA" wp14:editId="5C10E2F7">
            <wp:extent cx="561975" cy="19050"/>
            <wp:effectExtent l="19050" t="0" r="9525" b="0"/>
            <wp:docPr id="9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E01445" wp14:editId="45765C2E">
            <wp:extent cx="561975" cy="19050"/>
            <wp:effectExtent l="19050" t="0" r="9525" b="0"/>
            <wp:docPr id="994"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BB24A1" wp14:editId="6E791F1C">
            <wp:extent cx="561975" cy="19050"/>
            <wp:effectExtent l="19050" t="0" r="9525" b="0"/>
            <wp:docPr id="9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AB6138" wp14:editId="44BD787C">
            <wp:extent cx="561975" cy="19050"/>
            <wp:effectExtent l="19050" t="0" r="9525" b="0"/>
            <wp:docPr id="996"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C41067" wp14:editId="03B613B7">
            <wp:extent cx="561975" cy="19050"/>
            <wp:effectExtent l="19050" t="0" r="9525" b="0"/>
            <wp:docPr id="9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1F1437" wp14:editId="72577FC8">
            <wp:extent cx="561975" cy="19050"/>
            <wp:effectExtent l="19050" t="0" r="9525" b="0"/>
            <wp:docPr id="998"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CE1AF6" wp14:editId="7AED1A38">
            <wp:extent cx="561975" cy="19050"/>
            <wp:effectExtent l="19050" t="0" r="9525" b="0"/>
            <wp:docPr id="9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13C1CA" wp14:editId="11FE4E82">
            <wp:extent cx="561975" cy="19050"/>
            <wp:effectExtent l="19050" t="0" r="9525" b="0"/>
            <wp:docPr id="1000"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1688E5" wp14:editId="4F8EB7D2">
            <wp:extent cx="561975" cy="19050"/>
            <wp:effectExtent l="19050" t="0" r="9525" b="0"/>
            <wp:docPr id="10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2ECC15" wp14:editId="6B57FE78">
            <wp:extent cx="561975" cy="19050"/>
            <wp:effectExtent l="19050" t="0" r="9525" b="0"/>
            <wp:docPr id="1002"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CA2E51" wp14:editId="4C5FA27B">
            <wp:extent cx="561975" cy="19050"/>
            <wp:effectExtent l="19050" t="0" r="9525" b="0"/>
            <wp:docPr id="10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E92659" wp14:editId="0A70D9C2">
            <wp:extent cx="561975" cy="19050"/>
            <wp:effectExtent l="19050" t="0" r="9525" b="0"/>
            <wp:docPr id="1004"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5EAE83" wp14:editId="19599290">
            <wp:extent cx="561975" cy="19050"/>
            <wp:effectExtent l="19050" t="0" r="9525" b="0"/>
            <wp:docPr id="10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584FEB" wp14:editId="02FEA74B">
            <wp:extent cx="561975" cy="19050"/>
            <wp:effectExtent l="19050" t="0" r="9525" b="0"/>
            <wp:docPr id="100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648F35" wp14:editId="72D6CF7A">
            <wp:extent cx="561975" cy="19050"/>
            <wp:effectExtent l="19050" t="0" r="9525" b="0"/>
            <wp:docPr id="10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E26964" wp14:editId="49F1F4B9">
            <wp:extent cx="561975" cy="19050"/>
            <wp:effectExtent l="19050" t="0" r="9525" b="0"/>
            <wp:docPr id="1008"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463D6A" wp14:editId="3BAEEE0A">
            <wp:extent cx="561975" cy="19050"/>
            <wp:effectExtent l="19050" t="0" r="9525" b="0"/>
            <wp:docPr id="10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EECA01" wp14:editId="23C85012">
            <wp:extent cx="561975" cy="19050"/>
            <wp:effectExtent l="19050" t="0" r="9525" b="0"/>
            <wp:docPr id="1010"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B495DC" wp14:editId="68E5F229">
            <wp:extent cx="561975" cy="19050"/>
            <wp:effectExtent l="19050" t="0" r="9525" b="0"/>
            <wp:docPr id="10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87F58C" wp14:editId="72E3CFDA">
            <wp:extent cx="561975" cy="19050"/>
            <wp:effectExtent l="19050" t="0" r="9525" b="0"/>
            <wp:docPr id="1012"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A9CFCA" wp14:editId="159539F3">
            <wp:extent cx="561975" cy="19050"/>
            <wp:effectExtent l="19050" t="0" r="9525" b="0"/>
            <wp:docPr id="10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DCD048" wp14:editId="6A2F2C0D">
            <wp:extent cx="561975" cy="19050"/>
            <wp:effectExtent l="19050" t="0" r="9525" b="0"/>
            <wp:docPr id="101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B9DD05" wp14:editId="2B60CAAE">
            <wp:extent cx="561975" cy="19050"/>
            <wp:effectExtent l="19050" t="0" r="9525" b="0"/>
            <wp:docPr id="10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4C4217" wp14:editId="77902DC4">
            <wp:extent cx="561975" cy="19050"/>
            <wp:effectExtent l="19050" t="0" r="9525" b="0"/>
            <wp:docPr id="1016"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38A7FE" wp14:editId="2591BBC7">
            <wp:extent cx="561975" cy="19050"/>
            <wp:effectExtent l="19050" t="0" r="9525" b="0"/>
            <wp:docPr id="10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DD888C" wp14:editId="67CC5918">
            <wp:extent cx="561975" cy="19050"/>
            <wp:effectExtent l="19050" t="0" r="9525" b="0"/>
            <wp:docPr id="1018"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82DFB0" wp14:editId="28CC20FB">
            <wp:extent cx="561975" cy="19050"/>
            <wp:effectExtent l="19050" t="0" r="9525" b="0"/>
            <wp:docPr id="10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19FFF2" wp14:editId="127CBAB0">
            <wp:extent cx="561975" cy="19050"/>
            <wp:effectExtent l="19050" t="0" r="9525" b="0"/>
            <wp:docPr id="1020"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12A842" wp14:editId="24CDE044">
            <wp:extent cx="561975" cy="19050"/>
            <wp:effectExtent l="19050" t="0" r="9525" b="0"/>
            <wp:docPr id="10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2166F3" wp14:editId="61772E60">
            <wp:extent cx="561975" cy="19050"/>
            <wp:effectExtent l="19050" t="0" r="9525" b="0"/>
            <wp:docPr id="1022"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3AF842" wp14:editId="5552DE95">
            <wp:extent cx="561975" cy="19050"/>
            <wp:effectExtent l="19050" t="0" r="9525" b="0"/>
            <wp:docPr id="10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31D577" wp14:editId="7DD7202D">
            <wp:extent cx="561975" cy="19050"/>
            <wp:effectExtent l="19050" t="0" r="9525" b="0"/>
            <wp:docPr id="1024"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FA5868" wp14:editId="5F1E6393">
            <wp:extent cx="561975" cy="19050"/>
            <wp:effectExtent l="19050" t="0" r="9525" b="0"/>
            <wp:docPr id="10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DED76B" wp14:editId="1EFAF59F">
            <wp:extent cx="561975" cy="19050"/>
            <wp:effectExtent l="19050" t="0" r="9525" b="0"/>
            <wp:docPr id="1026"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AD8EC2" wp14:editId="494A7295">
            <wp:extent cx="561975" cy="19050"/>
            <wp:effectExtent l="19050" t="0" r="9525" b="0"/>
            <wp:docPr id="10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1A8A42" wp14:editId="3D36CE6F">
            <wp:extent cx="561975" cy="19050"/>
            <wp:effectExtent l="19050" t="0" r="9525" b="0"/>
            <wp:docPr id="1028"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9A4499" wp14:editId="0B469E57">
            <wp:extent cx="561975" cy="19050"/>
            <wp:effectExtent l="19050" t="0" r="9525" b="0"/>
            <wp:docPr id="10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3533B7" wp14:editId="270DD198">
            <wp:extent cx="561975" cy="19050"/>
            <wp:effectExtent l="19050" t="0" r="9525" b="0"/>
            <wp:docPr id="103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2E6D17" wp14:editId="081BE007">
            <wp:extent cx="561975" cy="19050"/>
            <wp:effectExtent l="19050" t="0" r="9525" b="0"/>
            <wp:docPr id="10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6E29C3" wp14:editId="0D44E0AE">
            <wp:extent cx="561975" cy="19050"/>
            <wp:effectExtent l="19050" t="0" r="9525" b="0"/>
            <wp:docPr id="1032"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6C2796" wp14:editId="1E377E0F">
            <wp:extent cx="561975" cy="19050"/>
            <wp:effectExtent l="19050" t="0" r="9525" b="0"/>
            <wp:docPr id="10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EBD3C0" wp14:editId="5F273F78">
            <wp:extent cx="561975" cy="19050"/>
            <wp:effectExtent l="19050" t="0" r="9525" b="0"/>
            <wp:docPr id="1034"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BACCCF" wp14:editId="3C5028D2">
            <wp:extent cx="561975" cy="19050"/>
            <wp:effectExtent l="19050" t="0" r="9525" b="0"/>
            <wp:docPr id="10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3AD16F" wp14:editId="6D8184A9">
            <wp:extent cx="561975" cy="19050"/>
            <wp:effectExtent l="19050" t="0" r="9525" b="0"/>
            <wp:docPr id="1036"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CB3278" wp14:editId="3A5BEECD">
            <wp:extent cx="561975" cy="19050"/>
            <wp:effectExtent l="19050" t="0" r="9525" b="0"/>
            <wp:docPr id="10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E4F3B4" wp14:editId="31663A4D">
            <wp:extent cx="561975" cy="19050"/>
            <wp:effectExtent l="19050" t="0" r="9525" b="0"/>
            <wp:docPr id="103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D763D4" wp14:editId="171D9D46">
            <wp:extent cx="561975" cy="19050"/>
            <wp:effectExtent l="19050" t="0" r="9525" b="0"/>
            <wp:docPr id="10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27576D" wp14:editId="0E51D801">
            <wp:extent cx="561975" cy="19050"/>
            <wp:effectExtent l="19050" t="0" r="9525" b="0"/>
            <wp:docPr id="1040"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D844F3" wp14:editId="27DA0D06">
            <wp:extent cx="561975" cy="19050"/>
            <wp:effectExtent l="19050" t="0" r="9525" b="0"/>
            <wp:docPr id="10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3264A3" wp14:editId="6F4BA9AA">
            <wp:extent cx="561975" cy="19050"/>
            <wp:effectExtent l="19050" t="0" r="9525" b="0"/>
            <wp:docPr id="1042"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B8C0B0" wp14:editId="7EC5095C">
            <wp:extent cx="561975" cy="19050"/>
            <wp:effectExtent l="19050" t="0" r="9525" b="0"/>
            <wp:docPr id="10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04FE10" wp14:editId="22939E88">
            <wp:extent cx="561975" cy="19050"/>
            <wp:effectExtent l="19050" t="0" r="9525" b="0"/>
            <wp:docPr id="1044"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357E68" wp14:editId="633F1BB1">
            <wp:extent cx="561975" cy="19050"/>
            <wp:effectExtent l="19050" t="0" r="9525" b="0"/>
            <wp:docPr id="10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16532F" wp14:editId="7E81EB8A">
            <wp:extent cx="561975" cy="19050"/>
            <wp:effectExtent l="19050" t="0" r="9525" b="0"/>
            <wp:docPr id="1046"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36198C" wp14:editId="0B7EF8FD">
            <wp:extent cx="561975" cy="19050"/>
            <wp:effectExtent l="19050" t="0" r="9525" b="0"/>
            <wp:docPr id="10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22AF52" wp14:editId="4AAC931D">
            <wp:extent cx="561975" cy="19050"/>
            <wp:effectExtent l="19050" t="0" r="9525" b="0"/>
            <wp:docPr id="1048"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948D76" wp14:editId="3303BE1C">
            <wp:extent cx="561975" cy="19050"/>
            <wp:effectExtent l="19050" t="0" r="9525" b="0"/>
            <wp:docPr id="10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A114A2" wp14:editId="0BA16A3D">
            <wp:extent cx="561975" cy="19050"/>
            <wp:effectExtent l="19050" t="0" r="9525" b="0"/>
            <wp:docPr id="1050"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756267" wp14:editId="144CE4C2">
            <wp:extent cx="561975" cy="19050"/>
            <wp:effectExtent l="19050" t="0" r="9525" b="0"/>
            <wp:docPr id="10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F0AA0F" wp14:editId="7FB8FB81">
            <wp:extent cx="561975" cy="19050"/>
            <wp:effectExtent l="19050" t="0" r="9525" b="0"/>
            <wp:docPr id="1052"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957FF1" wp14:editId="605A38F5">
            <wp:extent cx="561975" cy="19050"/>
            <wp:effectExtent l="19050" t="0" r="9525" b="0"/>
            <wp:docPr id="10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480B50" wp14:editId="66E6BCA6">
            <wp:extent cx="561975" cy="19050"/>
            <wp:effectExtent l="19050" t="0" r="9525" b="0"/>
            <wp:docPr id="105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E01C2D" wp14:editId="7CA5B379">
            <wp:extent cx="561975" cy="19050"/>
            <wp:effectExtent l="19050" t="0" r="9525" b="0"/>
            <wp:docPr id="10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E333F2" wp14:editId="564CC904">
            <wp:extent cx="561975" cy="19050"/>
            <wp:effectExtent l="19050" t="0" r="9525" b="0"/>
            <wp:docPr id="1056"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C89344" wp14:editId="5BC6785C">
            <wp:extent cx="561975" cy="19050"/>
            <wp:effectExtent l="19050" t="0" r="9525" b="0"/>
            <wp:docPr id="10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044766" wp14:editId="0733F611">
            <wp:extent cx="561975" cy="19050"/>
            <wp:effectExtent l="19050" t="0" r="9525" b="0"/>
            <wp:docPr id="1058"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738DC4" wp14:editId="3F127CC2">
            <wp:extent cx="561975" cy="19050"/>
            <wp:effectExtent l="19050" t="0" r="9525" b="0"/>
            <wp:docPr id="10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48EF53" wp14:editId="60121C9D">
            <wp:extent cx="561975" cy="19050"/>
            <wp:effectExtent l="19050" t="0" r="9525" b="0"/>
            <wp:docPr id="1060"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E0AE98" wp14:editId="1396C4DA">
            <wp:extent cx="561975" cy="19050"/>
            <wp:effectExtent l="19050" t="0" r="9525" b="0"/>
            <wp:docPr id="10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0AAB8D" wp14:editId="2663F739">
            <wp:extent cx="561975" cy="19050"/>
            <wp:effectExtent l="19050" t="0" r="9525" b="0"/>
            <wp:docPr id="106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10059E" wp14:editId="55B47C47">
            <wp:extent cx="561975" cy="19050"/>
            <wp:effectExtent l="19050" t="0" r="9525" b="0"/>
            <wp:docPr id="10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108FA1" wp14:editId="7E62D32D">
            <wp:extent cx="561975" cy="19050"/>
            <wp:effectExtent l="19050" t="0" r="9525" b="0"/>
            <wp:docPr id="1064" name="Picture 5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4C4E53" wp14:editId="7A658C0F">
            <wp:extent cx="561975" cy="19050"/>
            <wp:effectExtent l="19050" t="0" r="9525" b="0"/>
            <wp:docPr id="10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BB0759" wp14:editId="3615AA63">
            <wp:extent cx="561975" cy="19050"/>
            <wp:effectExtent l="19050" t="0" r="9525" b="0"/>
            <wp:docPr id="1066" name="Picture 5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36759F" wp14:editId="5C4B56E9">
            <wp:extent cx="561975" cy="19050"/>
            <wp:effectExtent l="19050" t="0" r="9525" b="0"/>
            <wp:docPr id="10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52161D" wp14:editId="55273ED6">
            <wp:extent cx="561975" cy="19050"/>
            <wp:effectExtent l="19050" t="0" r="9525" b="0"/>
            <wp:docPr id="1068" name="Picture 5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A26B96" wp14:editId="3B063D26">
            <wp:extent cx="561975" cy="19050"/>
            <wp:effectExtent l="19050" t="0" r="9525" b="0"/>
            <wp:docPr id="10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64A49B" wp14:editId="250BCB4A">
            <wp:extent cx="561975" cy="19050"/>
            <wp:effectExtent l="19050" t="0" r="9525" b="0"/>
            <wp:docPr id="1070" name="Picture 5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82AED2" wp14:editId="40799F6E">
            <wp:extent cx="561975" cy="19050"/>
            <wp:effectExtent l="19050" t="0" r="9525" b="0"/>
            <wp:docPr id="10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E62371" wp14:editId="5BEA6FC7">
            <wp:extent cx="561975" cy="19050"/>
            <wp:effectExtent l="19050" t="0" r="9525" b="0"/>
            <wp:docPr id="1072" name="Picture 5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CF1B4E" wp14:editId="63575C65">
            <wp:extent cx="561975" cy="19050"/>
            <wp:effectExtent l="19050" t="0" r="9525" b="0"/>
            <wp:docPr id="10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807F76" wp14:editId="41A69381">
            <wp:extent cx="561975" cy="19050"/>
            <wp:effectExtent l="19050" t="0" r="9525" b="0"/>
            <wp:docPr id="1074" name="Picture 5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759A33" wp14:editId="70A9644D">
            <wp:extent cx="561975" cy="19050"/>
            <wp:effectExtent l="19050" t="0" r="9525" b="0"/>
            <wp:docPr id="10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79CCA5" wp14:editId="34AC945C">
            <wp:extent cx="561975" cy="19050"/>
            <wp:effectExtent l="19050" t="0" r="9525" b="0"/>
            <wp:docPr id="1076" name="Picture 5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C44CA9" wp14:editId="14BDD4ED">
            <wp:extent cx="561975" cy="19050"/>
            <wp:effectExtent l="19050" t="0" r="9525" b="0"/>
            <wp:docPr id="10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9E404B" wp14:editId="3F155FED">
            <wp:extent cx="561975" cy="19050"/>
            <wp:effectExtent l="19050" t="0" r="9525" b="0"/>
            <wp:docPr id="1078" name="Picture 5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0DE968" wp14:editId="5ABFFA3F">
            <wp:extent cx="561975" cy="19050"/>
            <wp:effectExtent l="19050" t="0" r="9525" b="0"/>
            <wp:docPr id="10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F016F6" wp14:editId="42AD8733">
            <wp:extent cx="561975" cy="19050"/>
            <wp:effectExtent l="19050" t="0" r="9525" b="0"/>
            <wp:docPr id="1080" name="Picture 5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289356" wp14:editId="2DA8FB9F">
            <wp:extent cx="561975" cy="19050"/>
            <wp:effectExtent l="19050" t="0" r="9525" b="0"/>
            <wp:docPr id="10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C9D123" wp14:editId="47690567">
            <wp:extent cx="561975" cy="19050"/>
            <wp:effectExtent l="19050" t="0" r="9525" b="0"/>
            <wp:docPr id="1082" name="Picture 6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012A85" wp14:editId="7EC8EB95">
            <wp:extent cx="561975" cy="19050"/>
            <wp:effectExtent l="19050" t="0" r="9525" b="0"/>
            <wp:docPr id="10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02A6F7" wp14:editId="69CC4B0A">
            <wp:extent cx="561975" cy="19050"/>
            <wp:effectExtent l="19050" t="0" r="9525" b="0"/>
            <wp:docPr id="1084" name="Picture 6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679B78" wp14:editId="6AC42674">
            <wp:extent cx="561975" cy="19050"/>
            <wp:effectExtent l="19050" t="0" r="9525" b="0"/>
            <wp:docPr id="10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042482" wp14:editId="73F94625">
            <wp:extent cx="561975" cy="19050"/>
            <wp:effectExtent l="19050" t="0" r="9525" b="0"/>
            <wp:docPr id="108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04FF1E" wp14:editId="03BBEE41">
            <wp:extent cx="561975" cy="19050"/>
            <wp:effectExtent l="19050" t="0" r="9525" b="0"/>
            <wp:docPr id="10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AFEA9C" wp14:editId="06C848F4">
            <wp:extent cx="561975" cy="19050"/>
            <wp:effectExtent l="19050" t="0" r="9525" b="0"/>
            <wp:docPr id="1088" name="Picture 6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A369CB" wp14:editId="341E7095">
            <wp:extent cx="561975" cy="19050"/>
            <wp:effectExtent l="19050" t="0" r="9525" b="0"/>
            <wp:docPr id="10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D1C3D2" wp14:editId="205211E7">
            <wp:extent cx="561975" cy="19050"/>
            <wp:effectExtent l="19050" t="0" r="9525" b="0"/>
            <wp:docPr id="1090" name="Picture 6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8590C1" wp14:editId="2A0EFAAE">
            <wp:extent cx="561975" cy="19050"/>
            <wp:effectExtent l="19050" t="0" r="9525" b="0"/>
            <wp:docPr id="10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B3B264" wp14:editId="57CF5D40">
            <wp:extent cx="561975" cy="19050"/>
            <wp:effectExtent l="19050" t="0" r="9525" b="0"/>
            <wp:docPr id="1092" name="Picture 6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393F8F" wp14:editId="34482C96">
            <wp:extent cx="561975" cy="19050"/>
            <wp:effectExtent l="19050" t="0" r="9525" b="0"/>
            <wp:docPr id="10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E355F3" wp14:editId="5F6534DA">
            <wp:extent cx="561975" cy="19050"/>
            <wp:effectExtent l="19050" t="0" r="9525" b="0"/>
            <wp:docPr id="1094" name="Picture 6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A96669" wp14:editId="25CAB478">
            <wp:extent cx="561975" cy="19050"/>
            <wp:effectExtent l="19050" t="0" r="9525" b="0"/>
            <wp:docPr id="10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7A2FC4" wp14:editId="268759AE">
            <wp:extent cx="561975" cy="19050"/>
            <wp:effectExtent l="19050" t="0" r="9525" b="0"/>
            <wp:docPr id="1096" name="Picture 6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883C35" wp14:editId="527A887B">
            <wp:extent cx="561975" cy="19050"/>
            <wp:effectExtent l="19050" t="0" r="9525" b="0"/>
            <wp:docPr id="10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D2BE9C" wp14:editId="4CE73E0A">
            <wp:extent cx="561975" cy="19050"/>
            <wp:effectExtent l="19050" t="0" r="9525" b="0"/>
            <wp:docPr id="1098" name="Picture 6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43D787" wp14:editId="6BB04456">
            <wp:extent cx="561975" cy="19050"/>
            <wp:effectExtent l="19050" t="0" r="9525" b="0"/>
            <wp:docPr id="10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3A7F77" wp14:editId="3338EB8C">
            <wp:extent cx="561975" cy="19050"/>
            <wp:effectExtent l="19050" t="0" r="9525" b="0"/>
            <wp:docPr id="1100" name="Picture 6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B1223E" wp14:editId="0B7B69D6">
            <wp:extent cx="561975" cy="19050"/>
            <wp:effectExtent l="19050" t="0" r="9525" b="0"/>
            <wp:docPr id="11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97EAE5" wp14:editId="171B16DB">
            <wp:extent cx="561975" cy="19050"/>
            <wp:effectExtent l="19050" t="0" r="9525" b="0"/>
            <wp:docPr id="110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4883DD" wp14:editId="49F76085">
            <wp:extent cx="561975" cy="19050"/>
            <wp:effectExtent l="19050" t="0" r="9525" b="0"/>
            <wp:docPr id="11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3EA0BD" wp14:editId="27A94502">
            <wp:extent cx="561975" cy="19050"/>
            <wp:effectExtent l="19050" t="0" r="9525" b="0"/>
            <wp:docPr id="1104" name="Picture 6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C9291B" wp14:editId="773AC04E">
            <wp:extent cx="561975" cy="19050"/>
            <wp:effectExtent l="19050" t="0" r="9525" b="0"/>
            <wp:docPr id="11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F065D3" wp14:editId="587F224C">
            <wp:extent cx="561975" cy="19050"/>
            <wp:effectExtent l="19050" t="0" r="9525" b="0"/>
            <wp:docPr id="1106" name="Picture 6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53A4DD" wp14:editId="43E8714D">
            <wp:extent cx="561975" cy="19050"/>
            <wp:effectExtent l="19050" t="0" r="9525" b="0"/>
            <wp:docPr id="11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4F6798" wp14:editId="4C461D24">
            <wp:extent cx="561975" cy="19050"/>
            <wp:effectExtent l="19050" t="0" r="9525" b="0"/>
            <wp:docPr id="1108" name="Picture 6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D8CFA3" wp14:editId="70A266B8">
            <wp:extent cx="561975" cy="19050"/>
            <wp:effectExtent l="19050" t="0" r="9525" b="0"/>
            <wp:docPr id="11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4B9E20" wp14:editId="6CFE0013">
            <wp:extent cx="561975" cy="19050"/>
            <wp:effectExtent l="19050" t="0" r="9525" b="0"/>
            <wp:docPr id="111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55B98F" wp14:editId="5EBC8913">
            <wp:extent cx="561975" cy="19050"/>
            <wp:effectExtent l="19050" t="0" r="9525" b="0"/>
            <wp:docPr id="11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E38DD9" wp14:editId="11C57F8C">
            <wp:extent cx="561975" cy="19050"/>
            <wp:effectExtent l="19050" t="0" r="9525" b="0"/>
            <wp:docPr id="1112" name="Picture 6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BADCCD" wp14:editId="7BB58520">
            <wp:extent cx="561975" cy="19050"/>
            <wp:effectExtent l="19050" t="0" r="9525" b="0"/>
            <wp:docPr id="11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C128F6" wp14:editId="764D6DCF">
            <wp:extent cx="561975" cy="19050"/>
            <wp:effectExtent l="19050" t="0" r="9525" b="0"/>
            <wp:docPr id="1114" name="Picture 6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7A9590" wp14:editId="60C8766C">
            <wp:extent cx="561975" cy="19050"/>
            <wp:effectExtent l="19050" t="0" r="9525" b="0"/>
            <wp:docPr id="11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740785" wp14:editId="4F513D93">
            <wp:extent cx="561975" cy="19050"/>
            <wp:effectExtent l="19050" t="0" r="9525" b="0"/>
            <wp:docPr id="1116" name="Picture 6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B41C72" wp14:editId="6AB43EC4">
            <wp:extent cx="561975" cy="19050"/>
            <wp:effectExtent l="19050" t="0" r="9525" b="0"/>
            <wp:docPr id="11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D8E110" wp14:editId="5E3EDFF4">
            <wp:extent cx="561975" cy="19050"/>
            <wp:effectExtent l="19050" t="0" r="9525" b="0"/>
            <wp:docPr id="1118" name="Picture 6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2275E0" wp14:editId="1E10CAE0">
            <wp:extent cx="561975" cy="19050"/>
            <wp:effectExtent l="19050" t="0" r="9525" b="0"/>
            <wp:docPr id="11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43A535" wp14:editId="0F258DB7">
            <wp:extent cx="561975" cy="19050"/>
            <wp:effectExtent l="19050" t="0" r="9525" b="0"/>
            <wp:docPr id="1120" name="Picture 6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BA6672" wp14:editId="3FF8E966">
            <wp:extent cx="561975" cy="19050"/>
            <wp:effectExtent l="19050" t="0" r="9525" b="0"/>
            <wp:docPr id="11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1EBA8E" wp14:editId="74E7C4E1">
            <wp:extent cx="561975" cy="19050"/>
            <wp:effectExtent l="19050" t="0" r="9525" b="0"/>
            <wp:docPr id="1122" name="Picture 6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78F022" wp14:editId="0CA1470F">
            <wp:extent cx="561975" cy="19050"/>
            <wp:effectExtent l="19050" t="0" r="9525" b="0"/>
            <wp:docPr id="11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2FC3EC" wp14:editId="1D7BF46D">
            <wp:extent cx="561975" cy="19050"/>
            <wp:effectExtent l="19050" t="0" r="9525" b="0"/>
            <wp:docPr id="1124" name="Picture 6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5CBC36" wp14:editId="7BAD2972">
            <wp:extent cx="561975" cy="19050"/>
            <wp:effectExtent l="19050" t="0" r="9525" b="0"/>
            <wp:docPr id="11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1C05B5" wp14:editId="7713BE00">
            <wp:extent cx="561975" cy="19050"/>
            <wp:effectExtent l="19050" t="0" r="9525" b="0"/>
            <wp:docPr id="112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6D109E" wp14:editId="322358BD">
            <wp:extent cx="561975" cy="19050"/>
            <wp:effectExtent l="19050" t="0" r="9525" b="0"/>
            <wp:docPr id="11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100E40" wp14:editId="2FFF5A95">
            <wp:extent cx="561975" cy="19050"/>
            <wp:effectExtent l="19050" t="0" r="9525" b="0"/>
            <wp:docPr id="1128" name="Picture 6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42DBD8" wp14:editId="09F8E5E2">
            <wp:extent cx="561975" cy="19050"/>
            <wp:effectExtent l="19050" t="0" r="9525" b="0"/>
            <wp:docPr id="11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97BEAF" wp14:editId="547B0029">
            <wp:extent cx="561975" cy="19050"/>
            <wp:effectExtent l="19050" t="0" r="9525" b="0"/>
            <wp:docPr id="1130" name="Picture 6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C214C4" wp14:editId="69A35DF2">
            <wp:extent cx="561975" cy="19050"/>
            <wp:effectExtent l="19050" t="0" r="9525" b="0"/>
            <wp:docPr id="11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57F657" wp14:editId="389230E3">
            <wp:extent cx="561975" cy="19050"/>
            <wp:effectExtent l="19050" t="0" r="9525" b="0"/>
            <wp:docPr id="1132" name="Picture 6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6A40AA" wp14:editId="163FAF8C">
            <wp:extent cx="561975" cy="19050"/>
            <wp:effectExtent l="19050" t="0" r="9525" b="0"/>
            <wp:docPr id="11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3E5604" wp14:editId="0676AE39">
            <wp:extent cx="561975" cy="19050"/>
            <wp:effectExtent l="19050" t="0" r="9525" b="0"/>
            <wp:docPr id="113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068139" wp14:editId="1E982A3F">
            <wp:extent cx="561975" cy="19050"/>
            <wp:effectExtent l="19050" t="0" r="9525" b="0"/>
            <wp:docPr id="11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9971C0" wp14:editId="6FADBBCC">
            <wp:extent cx="561975" cy="19050"/>
            <wp:effectExtent l="19050" t="0" r="9525" b="0"/>
            <wp:docPr id="1136" name="Picture 6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0A7445" wp14:editId="671B824F">
            <wp:extent cx="561975" cy="19050"/>
            <wp:effectExtent l="19050" t="0" r="9525" b="0"/>
            <wp:docPr id="11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630BA9" wp14:editId="63C308A4">
            <wp:extent cx="561975" cy="19050"/>
            <wp:effectExtent l="19050" t="0" r="9525" b="0"/>
            <wp:docPr id="1138" name="Picture 6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2F68E6" wp14:editId="51D819EB">
            <wp:extent cx="561975" cy="19050"/>
            <wp:effectExtent l="19050" t="0" r="9525" b="0"/>
            <wp:docPr id="11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672875" wp14:editId="1287F36A">
            <wp:extent cx="561975" cy="19050"/>
            <wp:effectExtent l="19050" t="0" r="9525" b="0"/>
            <wp:docPr id="1140" name="Picture 6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91D3FF" wp14:editId="697E90BC">
            <wp:extent cx="561975" cy="19050"/>
            <wp:effectExtent l="19050" t="0" r="9525" b="0"/>
            <wp:docPr id="11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8377DB" wp14:editId="4999D431">
            <wp:extent cx="561975" cy="19050"/>
            <wp:effectExtent l="19050" t="0" r="9525" b="0"/>
            <wp:docPr id="1142" name="Picture 6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6E2827" wp14:editId="76073D87">
            <wp:extent cx="561975" cy="19050"/>
            <wp:effectExtent l="19050" t="0" r="9525" b="0"/>
            <wp:docPr id="11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D04A53" wp14:editId="67C00361">
            <wp:extent cx="561975" cy="19050"/>
            <wp:effectExtent l="19050" t="0" r="9525" b="0"/>
            <wp:docPr id="1144" name="Picture 6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4E870A" wp14:editId="7B9F6C90">
            <wp:extent cx="561975" cy="19050"/>
            <wp:effectExtent l="19050" t="0" r="9525" b="0"/>
            <wp:docPr id="11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14B9AA" wp14:editId="6C237138">
            <wp:extent cx="561975" cy="19050"/>
            <wp:effectExtent l="19050" t="0" r="9525" b="0"/>
            <wp:docPr id="1146" name="Picture 6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BB4F9B" wp14:editId="7AE9B443">
            <wp:extent cx="561975" cy="19050"/>
            <wp:effectExtent l="19050" t="0" r="9525" b="0"/>
            <wp:docPr id="11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B56F10" wp14:editId="3572BB6A">
            <wp:extent cx="561975" cy="19050"/>
            <wp:effectExtent l="19050" t="0" r="9525" b="0"/>
            <wp:docPr id="1148" name="Picture 6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8C9C11" wp14:editId="664BE162">
            <wp:extent cx="561975" cy="19050"/>
            <wp:effectExtent l="19050" t="0" r="9525" b="0"/>
            <wp:docPr id="11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126910" wp14:editId="455532F9">
            <wp:extent cx="561975" cy="19050"/>
            <wp:effectExtent l="19050" t="0" r="9525" b="0"/>
            <wp:docPr id="115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916215" wp14:editId="146CA17D">
            <wp:extent cx="561975" cy="19050"/>
            <wp:effectExtent l="19050" t="0" r="9525" b="0"/>
            <wp:docPr id="11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7BF494" wp14:editId="7C62A622">
            <wp:extent cx="561975" cy="19050"/>
            <wp:effectExtent l="19050" t="0" r="9525" b="0"/>
            <wp:docPr id="1152" name="Picture 6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8C546B" wp14:editId="758F86A0">
            <wp:extent cx="561975" cy="19050"/>
            <wp:effectExtent l="19050" t="0" r="9525" b="0"/>
            <wp:docPr id="11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2CAEC6" wp14:editId="3339A524">
            <wp:extent cx="561975" cy="19050"/>
            <wp:effectExtent l="19050" t="0" r="9525" b="0"/>
            <wp:docPr id="1154" name="Picture 6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812D4B" wp14:editId="07B38093">
            <wp:extent cx="561975" cy="19050"/>
            <wp:effectExtent l="19050" t="0" r="9525" b="0"/>
            <wp:docPr id="11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583137" wp14:editId="2E64CC18">
            <wp:extent cx="561975" cy="19050"/>
            <wp:effectExtent l="19050" t="0" r="9525" b="0"/>
            <wp:docPr id="1156" name="Picture 6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F688A3" wp14:editId="6BE4BFD6">
            <wp:extent cx="561975" cy="19050"/>
            <wp:effectExtent l="19050" t="0" r="9525" b="0"/>
            <wp:docPr id="11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A060DD" wp14:editId="40B0DC52">
            <wp:extent cx="561975" cy="19050"/>
            <wp:effectExtent l="19050" t="0" r="9525" b="0"/>
            <wp:docPr id="115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010E0E" wp14:editId="2F8507E1">
            <wp:extent cx="561975" cy="19050"/>
            <wp:effectExtent l="19050" t="0" r="9525" b="0"/>
            <wp:docPr id="11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8BFF95" wp14:editId="1ED8BD7D">
            <wp:extent cx="561975" cy="19050"/>
            <wp:effectExtent l="19050" t="0" r="9525" b="0"/>
            <wp:docPr id="1160" name="Picture 6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EA2D63" wp14:editId="61DC2C05">
            <wp:extent cx="561975" cy="19050"/>
            <wp:effectExtent l="19050" t="0" r="9525" b="0"/>
            <wp:docPr id="11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919BCC" wp14:editId="2B12D51A">
            <wp:extent cx="561975" cy="19050"/>
            <wp:effectExtent l="19050" t="0" r="9525" b="0"/>
            <wp:docPr id="116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8600D1" wp14:editId="0BDA1883">
            <wp:extent cx="561975" cy="19050"/>
            <wp:effectExtent l="19050" t="0" r="9525" b="0"/>
            <wp:docPr id="11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EB111D" wp14:editId="7CFC4FDC">
            <wp:extent cx="561975" cy="19050"/>
            <wp:effectExtent l="19050" t="0" r="9525" b="0"/>
            <wp:docPr id="1164"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90B250" wp14:editId="2815AFF5">
            <wp:extent cx="561975" cy="19050"/>
            <wp:effectExtent l="19050" t="0" r="9525" b="0"/>
            <wp:docPr id="11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0C1E72" wp14:editId="62F8F073">
            <wp:extent cx="561975" cy="19050"/>
            <wp:effectExtent l="19050" t="0" r="9525" b="0"/>
            <wp:docPr id="1166"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2D6158" wp14:editId="7EFC2037">
            <wp:extent cx="561975" cy="19050"/>
            <wp:effectExtent l="19050" t="0" r="9525" b="0"/>
            <wp:docPr id="11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6CE77A" wp14:editId="51F909B6">
            <wp:extent cx="561975" cy="19050"/>
            <wp:effectExtent l="19050" t="0" r="9525" b="0"/>
            <wp:docPr id="1168"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F67584" wp14:editId="5F072018">
            <wp:extent cx="561975" cy="19050"/>
            <wp:effectExtent l="19050" t="0" r="9525" b="0"/>
            <wp:docPr id="11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671C13" wp14:editId="21ACD933">
            <wp:extent cx="561975" cy="19050"/>
            <wp:effectExtent l="19050" t="0" r="9525" b="0"/>
            <wp:docPr id="117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153A43" wp14:editId="6C691A24">
            <wp:extent cx="561975" cy="19050"/>
            <wp:effectExtent l="19050" t="0" r="9525" b="0"/>
            <wp:docPr id="11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1CD662" wp14:editId="48593874">
            <wp:extent cx="561975" cy="19050"/>
            <wp:effectExtent l="19050" t="0" r="9525" b="0"/>
            <wp:docPr id="1172"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D7A597" wp14:editId="68F85776">
            <wp:extent cx="561975" cy="19050"/>
            <wp:effectExtent l="19050" t="0" r="9525" b="0"/>
            <wp:docPr id="11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404042" wp14:editId="2DEDD727">
            <wp:extent cx="561975" cy="19050"/>
            <wp:effectExtent l="19050" t="0" r="9525" b="0"/>
            <wp:docPr id="117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63CF55" wp14:editId="4815B364">
            <wp:extent cx="561975" cy="19050"/>
            <wp:effectExtent l="19050" t="0" r="9525" b="0"/>
            <wp:docPr id="11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8FD00F" wp14:editId="3F2D82ED">
            <wp:extent cx="561975" cy="19050"/>
            <wp:effectExtent l="19050" t="0" r="9525" b="0"/>
            <wp:docPr id="1176"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048FC5" wp14:editId="5A0C51F4">
            <wp:extent cx="561975" cy="19050"/>
            <wp:effectExtent l="19050" t="0" r="9525" b="0"/>
            <wp:docPr id="11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B0F23B" wp14:editId="10498D30">
            <wp:extent cx="561975" cy="19050"/>
            <wp:effectExtent l="19050" t="0" r="9525" b="0"/>
            <wp:docPr id="1178"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BA366A" wp14:editId="32C66164">
            <wp:extent cx="561975" cy="19050"/>
            <wp:effectExtent l="19050" t="0" r="9525" b="0"/>
            <wp:docPr id="11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930DEB" wp14:editId="4789F358">
            <wp:extent cx="561975" cy="19050"/>
            <wp:effectExtent l="19050" t="0" r="9525" b="0"/>
            <wp:docPr id="1180"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49644B" wp14:editId="24994540">
            <wp:extent cx="561975" cy="19050"/>
            <wp:effectExtent l="19050" t="0" r="9525" b="0"/>
            <wp:docPr id="11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025DFA" wp14:editId="20DBFC5D">
            <wp:extent cx="561975" cy="19050"/>
            <wp:effectExtent l="19050" t="0" r="9525" b="0"/>
            <wp:docPr id="118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6D4CA2" wp14:editId="2621BC51">
            <wp:extent cx="561975" cy="19050"/>
            <wp:effectExtent l="19050" t="0" r="9525" b="0"/>
            <wp:docPr id="11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42449E" wp14:editId="444F4F65">
            <wp:extent cx="561975" cy="19050"/>
            <wp:effectExtent l="19050" t="0" r="9525" b="0"/>
            <wp:docPr id="1184"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A5A20B" wp14:editId="3A465D5B">
            <wp:extent cx="561975" cy="19050"/>
            <wp:effectExtent l="19050" t="0" r="9525" b="0"/>
            <wp:docPr id="11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785256" wp14:editId="7AFB84C1">
            <wp:extent cx="561975" cy="19050"/>
            <wp:effectExtent l="19050" t="0" r="9525" b="0"/>
            <wp:docPr id="1186"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20E650" wp14:editId="6F304AD3">
            <wp:extent cx="561975" cy="19050"/>
            <wp:effectExtent l="19050" t="0" r="9525" b="0"/>
            <wp:docPr id="11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B37099" wp14:editId="40F35F72">
            <wp:extent cx="561975" cy="19050"/>
            <wp:effectExtent l="19050" t="0" r="9525" b="0"/>
            <wp:docPr id="1188"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A1654A" wp14:editId="71B7AFA8">
            <wp:extent cx="561975" cy="19050"/>
            <wp:effectExtent l="19050" t="0" r="9525" b="0"/>
            <wp:docPr id="11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DAAFD3" wp14:editId="16980BCB">
            <wp:extent cx="561975" cy="19050"/>
            <wp:effectExtent l="19050" t="0" r="9525" b="0"/>
            <wp:docPr id="1190"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0931ED" wp14:editId="15CD405E">
            <wp:extent cx="561975" cy="19050"/>
            <wp:effectExtent l="19050" t="0" r="9525" b="0"/>
            <wp:docPr id="11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2B25DE" wp14:editId="5858C00A">
            <wp:extent cx="561975" cy="19050"/>
            <wp:effectExtent l="19050" t="0" r="9525" b="0"/>
            <wp:docPr id="1192"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CC2C5A" wp14:editId="36CE680A">
            <wp:extent cx="561975" cy="19050"/>
            <wp:effectExtent l="19050" t="0" r="9525" b="0"/>
            <wp:docPr id="11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7A1E54" wp14:editId="12EA3610">
            <wp:extent cx="561975" cy="19050"/>
            <wp:effectExtent l="19050" t="0" r="9525" b="0"/>
            <wp:docPr id="1194"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28CA78" wp14:editId="3DEC4273">
            <wp:extent cx="561975" cy="19050"/>
            <wp:effectExtent l="19050" t="0" r="9525" b="0"/>
            <wp:docPr id="11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BDFBFD" wp14:editId="3278D3F4">
            <wp:extent cx="561975" cy="19050"/>
            <wp:effectExtent l="19050" t="0" r="9525" b="0"/>
            <wp:docPr id="1196"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681693" wp14:editId="1436E490">
            <wp:extent cx="561975" cy="19050"/>
            <wp:effectExtent l="19050" t="0" r="9525" b="0"/>
            <wp:docPr id="11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EB3604" wp14:editId="1283F8CB">
            <wp:extent cx="561975" cy="19050"/>
            <wp:effectExtent l="19050" t="0" r="9525" b="0"/>
            <wp:docPr id="119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EC4635" wp14:editId="624E3D83">
            <wp:extent cx="561975" cy="19050"/>
            <wp:effectExtent l="19050" t="0" r="9525" b="0"/>
            <wp:docPr id="11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9AB7E8" wp14:editId="408E4002">
            <wp:extent cx="561975" cy="19050"/>
            <wp:effectExtent l="19050" t="0" r="9525" b="0"/>
            <wp:docPr id="1200"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3A68F7" wp14:editId="57D99635">
            <wp:extent cx="561975" cy="19050"/>
            <wp:effectExtent l="19050" t="0" r="9525" b="0"/>
            <wp:docPr id="12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645E39" wp14:editId="127F8AEC">
            <wp:extent cx="561975" cy="19050"/>
            <wp:effectExtent l="19050" t="0" r="9525" b="0"/>
            <wp:docPr id="1202"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014DE3" wp14:editId="4715C240">
            <wp:extent cx="561975" cy="19050"/>
            <wp:effectExtent l="19050" t="0" r="9525" b="0"/>
            <wp:docPr id="12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C9E15A" wp14:editId="63D6F3D6">
            <wp:extent cx="561975" cy="19050"/>
            <wp:effectExtent l="19050" t="0" r="9525" b="0"/>
            <wp:docPr id="1204"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555725" wp14:editId="0CFD10B1">
            <wp:extent cx="561975" cy="19050"/>
            <wp:effectExtent l="19050" t="0" r="9525" b="0"/>
            <wp:docPr id="12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761F81" wp14:editId="45A38376">
            <wp:extent cx="561975" cy="19050"/>
            <wp:effectExtent l="19050" t="0" r="9525" b="0"/>
            <wp:docPr id="120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F7196A" wp14:editId="1E96BF4B">
            <wp:extent cx="561975" cy="19050"/>
            <wp:effectExtent l="19050" t="0" r="9525" b="0"/>
            <wp:docPr id="12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35542D" wp14:editId="50EAF11A">
            <wp:extent cx="561975" cy="19050"/>
            <wp:effectExtent l="19050" t="0" r="9525" b="0"/>
            <wp:docPr id="1208"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305978" wp14:editId="39E5476E">
            <wp:extent cx="561975" cy="19050"/>
            <wp:effectExtent l="19050" t="0" r="9525" b="0"/>
            <wp:docPr id="12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F223F3" wp14:editId="0359E4B8">
            <wp:extent cx="561975" cy="19050"/>
            <wp:effectExtent l="19050" t="0" r="9525" b="0"/>
            <wp:docPr id="1210"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A8063E" wp14:editId="0B043020">
            <wp:extent cx="561975" cy="19050"/>
            <wp:effectExtent l="19050" t="0" r="9525" b="0"/>
            <wp:docPr id="12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B6E68F" wp14:editId="15B7D8DD">
            <wp:extent cx="561975" cy="19050"/>
            <wp:effectExtent l="19050" t="0" r="9525" b="0"/>
            <wp:docPr id="1212"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0752C1" wp14:editId="38FE7FFE">
            <wp:extent cx="561975" cy="19050"/>
            <wp:effectExtent l="19050" t="0" r="9525" b="0"/>
            <wp:docPr id="12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8110DD" wp14:editId="70709CBD">
            <wp:extent cx="561975" cy="19050"/>
            <wp:effectExtent l="19050" t="0" r="9525" b="0"/>
            <wp:docPr id="1214"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39F02E" wp14:editId="68BFCF61">
            <wp:extent cx="561975" cy="19050"/>
            <wp:effectExtent l="19050" t="0" r="9525" b="0"/>
            <wp:docPr id="12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839EB2" wp14:editId="516BE010">
            <wp:extent cx="561975" cy="19050"/>
            <wp:effectExtent l="19050" t="0" r="9525" b="0"/>
            <wp:docPr id="1216"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7FB801" wp14:editId="68C2D14F">
            <wp:extent cx="561975" cy="19050"/>
            <wp:effectExtent l="19050" t="0" r="9525" b="0"/>
            <wp:docPr id="12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E4A077" wp14:editId="21ECA3C3">
            <wp:extent cx="561975" cy="19050"/>
            <wp:effectExtent l="19050" t="0" r="9525" b="0"/>
            <wp:docPr id="1218"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5341F7" wp14:editId="2B165734">
            <wp:extent cx="561975" cy="19050"/>
            <wp:effectExtent l="19050" t="0" r="9525" b="0"/>
            <wp:docPr id="12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1C41C1" wp14:editId="3E13571D">
            <wp:extent cx="561975" cy="19050"/>
            <wp:effectExtent l="19050" t="0" r="9525" b="0"/>
            <wp:docPr id="1220"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01D0C0" wp14:editId="6BB207BA">
            <wp:extent cx="561975" cy="19050"/>
            <wp:effectExtent l="19050" t="0" r="9525" b="0"/>
            <wp:docPr id="12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DF4A55" wp14:editId="3C3357C0">
            <wp:extent cx="561975" cy="19050"/>
            <wp:effectExtent l="19050" t="0" r="9525" b="0"/>
            <wp:docPr id="122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BA356C" wp14:editId="3AA02D74">
            <wp:extent cx="561975" cy="19050"/>
            <wp:effectExtent l="19050" t="0" r="9525" b="0"/>
            <wp:docPr id="12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FC7DFA" wp14:editId="4A79BA8F">
            <wp:extent cx="561975" cy="19050"/>
            <wp:effectExtent l="19050" t="0" r="9525" b="0"/>
            <wp:docPr id="1224"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F6D884" wp14:editId="2ADD0E41">
            <wp:extent cx="561975" cy="19050"/>
            <wp:effectExtent l="19050" t="0" r="9525" b="0"/>
            <wp:docPr id="12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78A655" wp14:editId="1891F91A">
            <wp:extent cx="561975" cy="19050"/>
            <wp:effectExtent l="19050" t="0" r="9525" b="0"/>
            <wp:docPr id="1226"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0E156A" wp14:editId="3E585B79">
            <wp:extent cx="561975" cy="19050"/>
            <wp:effectExtent l="19050" t="0" r="9525" b="0"/>
            <wp:docPr id="12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BA143C" wp14:editId="23A7357D">
            <wp:extent cx="561975" cy="19050"/>
            <wp:effectExtent l="19050" t="0" r="9525" b="0"/>
            <wp:docPr id="1228"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BBC145" wp14:editId="1DF24B23">
            <wp:extent cx="561975" cy="19050"/>
            <wp:effectExtent l="19050" t="0" r="9525" b="0"/>
            <wp:docPr id="12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3933BC" wp14:editId="7482B213">
            <wp:extent cx="561975" cy="19050"/>
            <wp:effectExtent l="19050" t="0" r="9525" b="0"/>
            <wp:docPr id="123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F669A1" wp14:editId="0C3F2088">
            <wp:extent cx="561975" cy="19050"/>
            <wp:effectExtent l="19050" t="0" r="9525" b="0"/>
            <wp:docPr id="12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CFA91E" wp14:editId="7597C813">
            <wp:extent cx="561975" cy="19050"/>
            <wp:effectExtent l="19050" t="0" r="9525" b="0"/>
            <wp:docPr id="1232"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E37B8F" wp14:editId="64080420">
            <wp:extent cx="561975" cy="19050"/>
            <wp:effectExtent l="19050" t="0" r="9525" b="0"/>
            <wp:docPr id="12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931E09" wp14:editId="00F41405">
            <wp:extent cx="561975" cy="19050"/>
            <wp:effectExtent l="19050" t="0" r="9525" b="0"/>
            <wp:docPr id="1234"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B0A1A4" wp14:editId="4935CF4B">
            <wp:extent cx="561975" cy="19050"/>
            <wp:effectExtent l="19050" t="0" r="9525" b="0"/>
            <wp:docPr id="12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5E56DD" wp14:editId="2E371994">
            <wp:extent cx="561975" cy="19050"/>
            <wp:effectExtent l="19050" t="0" r="9525" b="0"/>
            <wp:docPr id="1236"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DD0C93" wp14:editId="453813A8">
            <wp:extent cx="561975" cy="19050"/>
            <wp:effectExtent l="19050" t="0" r="9525" b="0"/>
            <wp:docPr id="12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56ECF9" wp14:editId="08CDD73D">
            <wp:extent cx="561975" cy="19050"/>
            <wp:effectExtent l="19050" t="0" r="9525" b="0"/>
            <wp:docPr id="1238"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C6FD46" wp14:editId="7BEF5685">
            <wp:extent cx="561975" cy="19050"/>
            <wp:effectExtent l="19050" t="0" r="9525" b="0"/>
            <wp:docPr id="12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D72255" wp14:editId="034CCDA8">
            <wp:extent cx="561975" cy="19050"/>
            <wp:effectExtent l="19050" t="0" r="9525" b="0"/>
            <wp:docPr id="1240"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7A510B" wp14:editId="5383D084">
            <wp:extent cx="561975" cy="19050"/>
            <wp:effectExtent l="19050" t="0" r="9525" b="0"/>
            <wp:docPr id="12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E3274E" wp14:editId="5F679C86">
            <wp:extent cx="561975" cy="19050"/>
            <wp:effectExtent l="19050" t="0" r="9525" b="0"/>
            <wp:docPr id="1242"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EC9B92" wp14:editId="2419072F">
            <wp:extent cx="561975" cy="19050"/>
            <wp:effectExtent l="19050" t="0" r="9525" b="0"/>
            <wp:docPr id="12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355310" wp14:editId="6BC08778">
            <wp:extent cx="561975" cy="19050"/>
            <wp:effectExtent l="19050" t="0" r="9525" b="0"/>
            <wp:docPr id="1244"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19EDC5" wp14:editId="01C37D0E">
            <wp:extent cx="561975" cy="19050"/>
            <wp:effectExtent l="19050" t="0" r="9525" b="0"/>
            <wp:docPr id="12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A1376F" wp14:editId="1AD883C2">
            <wp:extent cx="561975" cy="19050"/>
            <wp:effectExtent l="19050" t="0" r="9525" b="0"/>
            <wp:docPr id="124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435934" wp14:editId="55C214C7">
            <wp:extent cx="561975" cy="19050"/>
            <wp:effectExtent l="19050" t="0" r="9525" b="0"/>
            <wp:docPr id="12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A3FDEC" wp14:editId="5B51023A">
            <wp:extent cx="561975" cy="19050"/>
            <wp:effectExtent l="19050" t="0" r="9525" b="0"/>
            <wp:docPr id="1248"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CF4D73" wp14:editId="24DB2193">
            <wp:extent cx="561975" cy="19050"/>
            <wp:effectExtent l="19050" t="0" r="9525" b="0"/>
            <wp:docPr id="12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A3D45B" wp14:editId="79165343">
            <wp:extent cx="561975" cy="19050"/>
            <wp:effectExtent l="19050" t="0" r="9525" b="0"/>
            <wp:docPr id="1250"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8537FC" wp14:editId="59C1A81F">
            <wp:extent cx="561975" cy="19050"/>
            <wp:effectExtent l="19050" t="0" r="9525" b="0"/>
            <wp:docPr id="12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5B847A" wp14:editId="52F626A5">
            <wp:extent cx="561975" cy="19050"/>
            <wp:effectExtent l="19050" t="0" r="9525" b="0"/>
            <wp:docPr id="1252"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355830" wp14:editId="418517E2">
            <wp:extent cx="561975" cy="19050"/>
            <wp:effectExtent l="19050" t="0" r="9525" b="0"/>
            <wp:docPr id="12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F208E7" wp14:editId="454C4A8D">
            <wp:extent cx="561975" cy="19050"/>
            <wp:effectExtent l="19050" t="0" r="9525" b="0"/>
            <wp:docPr id="125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D4EBC0" wp14:editId="7564E722">
            <wp:extent cx="561975" cy="19050"/>
            <wp:effectExtent l="19050" t="0" r="9525" b="0"/>
            <wp:docPr id="12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040102" wp14:editId="23A774BB">
            <wp:extent cx="561975" cy="19050"/>
            <wp:effectExtent l="19050" t="0" r="9525" b="0"/>
            <wp:docPr id="1256"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35FCF4" wp14:editId="3436005F">
            <wp:extent cx="561975" cy="19050"/>
            <wp:effectExtent l="19050" t="0" r="9525" b="0"/>
            <wp:docPr id="12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B90D4A" wp14:editId="543F7C04">
            <wp:extent cx="561975" cy="19050"/>
            <wp:effectExtent l="19050" t="0" r="9525" b="0"/>
            <wp:docPr id="1258"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857EC5" wp14:editId="765D12D2">
            <wp:extent cx="561975" cy="19050"/>
            <wp:effectExtent l="19050" t="0" r="9525" b="0"/>
            <wp:docPr id="12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A7F886" wp14:editId="25F61ECC">
            <wp:extent cx="561975" cy="19050"/>
            <wp:effectExtent l="19050" t="0" r="9525" b="0"/>
            <wp:docPr id="1260"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084429" wp14:editId="4E2BC0BF">
            <wp:extent cx="561975" cy="19050"/>
            <wp:effectExtent l="19050" t="0" r="9525" b="0"/>
            <wp:docPr id="12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8E2FEE" wp14:editId="0CD1C7C8">
            <wp:extent cx="561975" cy="19050"/>
            <wp:effectExtent l="19050" t="0" r="9525" b="0"/>
            <wp:docPr id="1262"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EA031E" wp14:editId="3A869055">
            <wp:extent cx="561975" cy="19050"/>
            <wp:effectExtent l="19050" t="0" r="9525" b="0"/>
            <wp:docPr id="12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5BDF13" wp14:editId="7A89BFB4">
            <wp:extent cx="561975" cy="19050"/>
            <wp:effectExtent l="19050" t="0" r="9525" b="0"/>
            <wp:docPr id="1264"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8C5A80" wp14:editId="50788896">
            <wp:extent cx="561975" cy="19050"/>
            <wp:effectExtent l="19050" t="0" r="9525" b="0"/>
            <wp:docPr id="12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1CC326" wp14:editId="59776EC8">
            <wp:extent cx="561975" cy="19050"/>
            <wp:effectExtent l="19050" t="0" r="9525" b="0"/>
            <wp:docPr id="1266"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E1D0A9" wp14:editId="530ED3B6">
            <wp:extent cx="561975" cy="19050"/>
            <wp:effectExtent l="19050" t="0" r="9525" b="0"/>
            <wp:docPr id="12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DCD1AB" wp14:editId="04648430">
            <wp:extent cx="561975" cy="19050"/>
            <wp:effectExtent l="19050" t="0" r="9525" b="0"/>
            <wp:docPr id="1268"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2FCAAE" wp14:editId="077F3341">
            <wp:extent cx="561975" cy="19050"/>
            <wp:effectExtent l="19050" t="0" r="9525" b="0"/>
            <wp:docPr id="12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DE0760" wp14:editId="21CDC1A6">
            <wp:extent cx="561975" cy="19050"/>
            <wp:effectExtent l="19050" t="0" r="9525" b="0"/>
            <wp:docPr id="127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8AB3A0" wp14:editId="7D19F569">
            <wp:extent cx="561975" cy="19050"/>
            <wp:effectExtent l="19050" t="0" r="9525" b="0"/>
            <wp:docPr id="12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E8B9C0" wp14:editId="662AD749">
            <wp:extent cx="561975" cy="19050"/>
            <wp:effectExtent l="19050" t="0" r="9525" b="0"/>
            <wp:docPr id="1272"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91F1E0" wp14:editId="3DF8D67F">
            <wp:extent cx="561975" cy="19050"/>
            <wp:effectExtent l="19050" t="0" r="9525" b="0"/>
            <wp:docPr id="12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49A1DA" wp14:editId="39D2E842">
            <wp:extent cx="561975" cy="19050"/>
            <wp:effectExtent l="19050" t="0" r="9525" b="0"/>
            <wp:docPr id="1274"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25116D" wp14:editId="081A808E">
            <wp:extent cx="561975" cy="19050"/>
            <wp:effectExtent l="19050" t="0" r="9525" b="0"/>
            <wp:docPr id="12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C28819" wp14:editId="70EC0FFB">
            <wp:extent cx="561975" cy="19050"/>
            <wp:effectExtent l="19050" t="0" r="9525" b="0"/>
            <wp:docPr id="1276"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2DF56A" wp14:editId="1D2CA645">
            <wp:extent cx="561975" cy="19050"/>
            <wp:effectExtent l="19050" t="0" r="9525" b="0"/>
            <wp:docPr id="12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F378D6" wp14:editId="1B6F866E">
            <wp:extent cx="561975" cy="19050"/>
            <wp:effectExtent l="19050" t="0" r="9525" b="0"/>
            <wp:docPr id="127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84F7E3" wp14:editId="282695B6">
            <wp:extent cx="561975" cy="19050"/>
            <wp:effectExtent l="19050" t="0" r="9525" b="0"/>
            <wp:docPr id="12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4A1D37" wp14:editId="154FA65E">
            <wp:extent cx="561975" cy="19050"/>
            <wp:effectExtent l="19050" t="0" r="9525" b="0"/>
            <wp:docPr id="1280"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AE2078" wp14:editId="52205789">
            <wp:extent cx="561975" cy="19050"/>
            <wp:effectExtent l="19050" t="0" r="9525" b="0"/>
            <wp:docPr id="12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CB0899" wp14:editId="3115A9A7">
            <wp:extent cx="561975" cy="19050"/>
            <wp:effectExtent l="19050" t="0" r="9525" b="0"/>
            <wp:docPr id="1282"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1A3DDE" wp14:editId="34C42B17">
            <wp:extent cx="561975" cy="19050"/>
            <wp:effectExtent l="19050" t="0" r="9525" b="0"/>
            <wp:docPr id="12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B5E918" wp14:editId="31BC3275">
            <wp:extent cx="561975" cy="19050"/>
            <wp:effectExtent l="19050" t="0" r="9525" b="0"/>
            <wp:docPr id="1284"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E88C32" wp14:editId="43571DE6">
            <wp:extent cx="561975" cy="19050"/>
            <wp:effectExtent l="19050" t="0" r="9525" b="0"/>
            <wp:docPr id="12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22E231" wp14:editId="554C18EA">
            <wp:extent cx="561975" cy="19050"/>
            <wp:effectExtent l="19050" t="0" r="9525" b="0"/>
            <wp:docPr id="1286"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649BCE" wp14:editId="25BA0B0C">
            <wp:extent cx="561975" cy="19050"/>
            <wp:effectExtent l="19050" t="0" r="9525" b="0"/>
            <wp:docPr id="12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46A3B3" wp14:editId="4A02E9C9">
            <wp:extent cx="561975" cy="19050"/>
            <wp:effectExtent l="19050" t="0" r="9525" b="0"/>
            <wp:docPr id="1288"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CFA340" wp14:editId="74B6C948">
            <wp:extent cx="561975" cy="19050"/>
            <wp:effectExtent l="19050" t="0" r="9525" b="0"/>
            <wp:docPr id="12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54B2E3" wp14:editId="035F7F51">
            <wp:extent cx="561975" cy="19050"/>
            <wp:effectExtent l="19050" t="0" r="9525" b="0"/>
            <wp:docPr id="1290"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A3F988" wp14:editId="0AA8853D">
            <wp:extent cx="561975" cy="19050"/>
            <wp:effectExtent l="19050" t="0" r="9525" b="0"/>
            <wp:docPr id="12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0C3CCA" wp14:editId="36850F9A">
            <wp:extent cx="561975" cy="19050"/>
            <wp:effectExtent l="19050" t="0" r="9525" b="0"/>
            <wp:docPr id="1292"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B44CB5" wp14:editId="04EF735B">
            <wp:extent cx="561975" cy="19050"/>
            <wp:effectExtent l="19050" t="0" r="9525" b="0"/>
            <wp:docPr id="12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2914FD" wp14:editId="5017312F">
            <wp:extent cx="561975" cy="19050"/>
            <wp:effectExtent l="19050" t="0" r="9525" b="0"/>
            <wp:docPr id="129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C6BAE8" wp14:editId="76FD2028">
            <wp:extent cx="561975" cy="19050"/>
            <wp:effectExtent l="19050" t="0" r="9525" b="0"/>
            <wp:docPr id="12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C7A27A" wp14:editId="70B11D93">
            <wp:extent cx="561975" cy="19050"/>
            <wp:effectExtent l="19050" t="0" r="9525" b="0"/>
            <wp:docPr id="1296"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C888E3" wp14:editId="0938494E">
            <wp:extent cx="561975" cy="19050"/>
            <wp:effectExtent l="19050" t="0" r="9525" b="0"/>
            <wp:docPr id="12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60EAD6" wp14:editId="541DE1BE">
            <wp:extent cx="561975" cy="19050"/>
            <wp:effectExtent l="19050" t="0" r="9525" b="0"/>
            <wp:docPr id="1298"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6A133D" wp14:editId="1570BD24">
            <wp:extent cx="561975" cy="19050"/>
            <wp:effectExtent l="19050" t="0" r="9525" b="0"/>
            <wp:docPr id="12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14C77A" wp14:editId="35354C0B">
            <wp:extent cx="561975" cy="19050"/>
            <wp:effectExtent l="19050" t="0" r="9525" b="0"/>
            <wp:docPr id="1300"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B308BA" wp14:editId="6762B364">
            <wp:extent cx="561975" cy="19050"/>
            <wp:effectExtent l="19050" t="0" r="9525" b="0"/>
            <wp:docPr id="13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88EBC7" wp14:editId="2FCA1313">
            <wp:extent cx="561975" cy="19050"/>
            <wp:effectExtent l="19050" t="0" r="9525" b="0"/>
            <wp:docPr id="130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4A9B50" wp14:editId="27353CFB">
            <wp:extent cx="561975" cy="19050"/>
            <wp:effectExtent l="19050" t="0" r="9525" b="0"/>
            <wp:docPr id="13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7138D5" wp14:editId="529E2070">
            <wp:extent cx="561975" cy="19050"/>
            <wp:effectExtent l="19050" t="0" r="9525" b="0"/>
            <wp:docPr id="1304"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4F5975" wp14:editId="5A279F24">
            <wp:extent cx="561975" cy="19050"/>
            <wp:effectExtent l="19050" t="0" r="9525" b="0"/>
            <wp:docPr id="13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11066A" wp14:editId="512FDE48">
            <wp:extent cx="561975" cy="19050"/>
            <wp:effectExtent l="19050" t="0" r="9525" b="0"/>
            <wp:docPr id="1306"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6F5ED4" wp14:editId="2F95A95B">
            <wp:extent cx="561975" cy="19050"/>
            <wp:effectExtent l="19050" t="0" r="9525" b="0"/>
            <wp:docPr id="13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8EE6B2" wp14:editId="5434FDF3">
            <wp:extent cx="561975" cy="19050"/>
            <wp:effectExtent l="19050" t="0" r="9525" b="0"/>
            <wp:docPr id="1308"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FF3177" wp14:editId="4C196212">
            <wp:extent cx="561975" cy="19050"/>
            <wp:effectExtent l="19050" t="0" r="9525" b="0"/>
            <wp:docPr id="13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D41D17" wp14:editId="586CB8F2">
            <wp:extent cx="561975" cy="19050"/>
            <wp:effectExtent l="19050" t="0" r="9525" b="0"/>
            <wp:docPr id="1310"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000197" wp14:editId="4149EA5A">
            <wp:extent cx="561975" cy="19050"/>
            <wp:effectExtent l="19050" t="0" r="9525" b="0"/>
            <wp:docPr id="13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B05922" wp14:editId="47585068">
            <wp:extent cx="561975" cy="19050"/>
            <wp:effectExtent l="19050" t="0" r="9525" b="0"/>
            <wp:docPr id="1312"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118491" wp14:editId="15177FE7">
            <wp:extent cx="561975" cy="19050"/>
            <wp:effectExtent l="19050" t="0" r="9525" b="0"/>
            <wp:docPr id="13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92707F" wp14:editId="29F29F17">
            <wp:extent cx="561975" cy="19050"/>
            <wp:effectExtent l="19050" t="0" r="9525" b="0"/>
            <wp:docPr id="1314"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CDFEDC" wp14:editId="08B71F08">
            <wp:extent cx="561975" cy="19050"/>
            <wp:effectExtent l="19050" t="0" r="9525" b="0"/>
            <wp:docPr id="13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2E38F7" wp14:editId="2C4C4B60">
            <wp:extent cx="561975" cy="19050"/>
            <wp:effectExtent l="19050" t="0" r="9525" b="0"/>
            <wp:docPr id="1316"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F46E3B" wp14:editId="0D35846F">
            <wp:extent cx="561975" cy="19050"/>
            <wp:effectExtent l="19050" t="0" r="9525" b="0"/>
            <wp:docPr id="13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26563D" wp14:editId="2EC739AE">
            <wp:extent cx="561975" cy="19050"/>
            <wp:effectExtent l="19050" t="0" r="9525" b="0"/>
            <wp:docPr id="131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FC81AF" wp14:editId="1107D644">
            <wp:extent cx="561975" cy="19050"/>
            <wp:effectExtent l="19050" t="0" r="9525" b="0"/>
            <wp:docPr id="13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B3B150" wp14:editId="2CA63643">
            <wp:extent cx="561975" cy="19050"/>
            <wp:effectExtent l="19050" t="0" r="9525" b="0"/>
            <wp:docPr id="1320"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7C66E7" wp14:editId="62849F75">
            <wp:extent cx="561975" cy="19050"/>
            <wp:effectExtent l="19050" t="0" r="9525" b="0"/>
            <wp:docPr id="13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E628F1" wp14:editId="5CBD6C6E">
            <wp:extent cx="561975" cy="19050"/>
            <wp:effectExtent l="19050" t="0" r="9525" b="0"/>
            <wp:docPr id="1322"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F5B1B8" wp14:editId="11AFC00E">
            <wp:extent cx="561975" cy="19050"/>
            <wp:effectExtent l="19050" t="0" r="9525" b="0"/>
            <wp:docPr id="13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679541" wp14:editId="06D5B2FD">
            <wp:extent cx="561975" cy="19050"/>
            <wp:effectExtent l="19050" t="0" r="9525" b="0"/>
            <wp:docPr id="1324"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403541" wp14:editId="6D47D1EE">
            <wp:extent cx="561975" cy="19050"/>
            <wp:effectExtent l="19050" t="0" r="9525" b="0"/>
            <wp:docPr id="13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4D9710" wp14:editId="76A92789">
            <wp:extent cx="561975" cy="19050"/>
            <wp:effectExtent l="19050" t="0" r="9525" b="0"/>
            <wp:docPr id="132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5EB42B" wp14:editId="1632CA23">
            <wp:extent cx="561975" cy="19050"/>
            <wp:effectExtent l="19050" t="0" r="9525" b="0"/>
            <wp:docPr id="13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816580" wp14:editId="401FAF99">
            <wp:extent cx="561975" cy="19050"/>
            <wp:effectExtent l="19050" t="0" r="9525" b="0"/>
            <wp:docPr id="1328"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A06118" wp14:editId="15B98766">
            <wp:extent cx="561975" cy="19050"/>
            <wp:effectExtent l="19050" t="0" r="9525" b="0"/>
            <wp:docPr id="13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8C17F2" wp14:editId="5E7F41C1">
            <wp:extent cx="561975" cy="19050"/>
            <wp:effectExtent l="19050" t="0" r="9525" b="0"/>
            <wp:docPr id="1330"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0A74B6" wp14:editId="532C3DA9">
            <wp:extent cx="561975" cy="19050"/>
            <wp:effectExtent l="19050" t="0" r="9525" b="0"/>
            <wp:docPr id="13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466A8A" wp14:editId="1F720A6C">
            <wp:extent cx="561975" cy="19050"/>
            <wp:effectExtent l="19050" t="0" r="9525" b="0"/>
            <wp:docPr id="1332"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06A65A" wp14:editId="1B28B1B9">
            <wp:extent cx="561975" cy="19050"/>
            <wp:effectExtent l="19050" t="0" r="9525" b="0"/>
            <wp:docPr id="13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36D6C2" wp14:editId="69D98E11">
            <wp:extent cx="561975" cy="19050"/>
            <wp:effectExtent l="19050" t="0" r="9525" b="0"/>
            <wp:docPr id="1334"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2C07DB" wp14:editId="663639B1">
            <wp:extent cx="561975" cy="19050"/>
            <wp:effectExtent l="19050" t="0" r="9525" b="0"/>
            <wp:docPr id="13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503309" wp14:editId="24C2C427">
            <wp:extent cx="561975" cy="19050"/>
            <wp:effectExtent l="19050" t="0" r="9525" b="0"/>
            <wp:docPr id="1336"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EBC483" wp14:editId="15DEC636">
            <wp:extent cx="561975" cy="19050"/>
            <wp:effectExtent l="19050" t="0" r="9525" b="0"/>
            <wp:docPr id="13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66B952" wp14:editId="65E03F00">
            <wp:extent cx="561975" cy="19050"/>
            <wp:effectExtent l="19050" t="0" r="9525" b="0"/>
            <wp:docPr id="1338"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DDD663" wp14:editId="677689AD">
            <wp:extent cx="561975" cy="19050"/>
            <wp:effectExtent l="19050" t="0" r="9525" b="0"/>
            <wp:docPr id="13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8C9966" wp14:editId="31E5B8F2">
            <wp:extent cx="561975" cy="19050"/>
            <wp:effectExtent l="19050" t="0" r="9525" b="0"/>
            <wp:docPr id="1340"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F4DC0D" wp14:editId="50AACB25">
            <wp:extent cx="561975" cy="19050"/>
            <wp:effectExtent l="19050" t="0" r="9525" b="0"/>
            <wp:docPr id="13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401DE9" wp14:editId="0DC85AD3">
            <wp:extent cx="561975" cy="19050"/>
            <wp:effectExtent l="19050" t="0" r="9525" b="0"/>
            <wp:docPr id="134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5108B3" wp14:editId="71C78FC5">
            <wp:extent cx="561975" cy="19050"/>
            <wp:effectExtent l="19050" t="0" r="9525" b="0"/>
            <wp:docPr id="13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E3631E" wp14:editId="215E34C4">
            <wp:extent cx="561975" cy="19050"/>
            <wp:effectExtent l="19050" t="0" r="9525" b="0"/>
            <wp:docPr id="1344"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1B05E4" wp14:editId="45BDC8A1">
            <wp:extent cx="561975" cy="19050"/>
            <wp:effectExtent l="19050" t="0" r="9525" b="0"/>
            <wp:docPr id="13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C6A94C" wp14:editId="0C59962A">
            <wp:extent cx="561975" cy="19050"/>
            <wp:effectExtent l="19050" t="0" r="9525" b="0"/>
            <wp:docPr id="1346"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E27CA8" wp14:editId="02D52A1A">
            <wp:extent cx="561975" cy="19050"/>
            <wp:effectExtent l="19050" t="0" r="9525" b="0"/>
            <wp:docPr id="13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BCDE98" wp14:editId="56B43B12">
            <wp:extent cx="561975" cy="19050"/>
            <wp:effectExtent l="19050" t="0" r="9525" b="0"/>
            <wp:docPr id="1348"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4B07D1" wp14:editId="6877B471">
            <wp:extent cx="561975" cy="19050"/>
            <wp:effectExtent l="19050" t="0" r="9525" b="0"/>
            <wp:docPr id="13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5232E2" wp14:editId="1376EE28">
            <wp:extent cx="561975" cy="19050"/>
            <wp:effectExtent l="19050" t="0" r="9525" b="0"/>
            <wp:docPr id="135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9B3724" wp14:editId="619F4C46">
            <wp:extent cx="561975" cy="19050"/>
            <wp:effectExtent l="19050" t="0" r="9525" b="0"/>
            <wp:docPr id="13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3DFE5C" wp14:editId="6053DC99">
            <wp:extent cx="561975" cy="19050"/>
            <wp:effectExtent l="19050" t="0" r="9525" b="0"/>
            <wp:docPr id="1352" name="Picture 8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42B6DF" wp14:editId="766E41F4">
            <wp:extent cx="561975" cy="19050"/>
            <wp:effectExtent l="19050" t="0" r="9525" b="0"/>
            <wp:docPr id="13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E52FA3" wp14:editId="3961861D">
            <wp:extent cx="561975" cy="19050"/>
            <wp:effectExtent l="19050" t="0" r="9525" b="0"/>
            <wp:docPr id="135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62D0C9" wp14:editId="02F0AF73">
            <wp:extent cx="561975" cy="19050"/>
            <wp:effectExtent l="19050" t="0" r="9525" b="0"/>
            <wp:docPr id="13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878F24" wp14:editId="798B330A">
            <wp:extent cx="561975" cy="19050"/>
            <wp:effectExtent l="19050" t="0" r="9525" b="0"/>
            <wp:docPr id="1356"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320B1B" wp14:editId="56E0EA0B">
            <wp:extent cx="561975" cy="19050"/>
            <wp:effectExtent l="19050" t="0" r="9525" b="0"/>
            <wp:docPr id="13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7F7CBE" wp14:editId="6EE14935">
            <wp:extent cx="561975" cy="19050"/>
            <wp:effectExtent l="19050" t="0" r="9525" b="0"/>
            <wp:docPr id="1358"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C25B55" wp14:editId="6236A711">
            <wp:extent cx="561975" cy="19050"/>
            <wp:effectExtent l="19050" t="0" r="9525" b="0"/>
            <wp:docPr id="13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B41330" wp14:editId="4850F460">
            <wp:extent cx="561975" cy="19050"/>
            <wp:effectExtent l="19050" t="0" r="9525" b="0"/>
            <wp:docPr id="1360"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BBDBD7" wp14:editId="15EDC690">
            <wp:extent cx="561975" cy="19050"/>
            <wp:effectExtent l="19050" t="0" r="9525" b="0"/>
            <wp:docPr id="13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E734AA" wp14:editId="09DC3A00">
            <wp:extent cx="561975" cy="19050"/>
            <wp:effectExtent l="19050" t="0" r="9525" b="0"/>
            <wp:docPr id="136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A9B61D" wp14:editId="69BC6580">
            <wp:extent cx="561975" cy="19050"/>
            <wp:effectExtent l="19050" t="0" r="9525" b="0"/>
            <wp:docPr id="13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8EE013" wp14:editId="33372D6B">
            <wp:extent cx="561975" cy="19050"/>
            <wp:effectExtent l="19050" t="0" r="9525" b="0"/>
            <wp:docPr id="1364"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D626BA" wp14:editId="4098AB00">
            <wp:extent cx="561975" cy="19050"/>
            <wp:effectExtent l="19050" t="0" r="9525" b="0"/>
            <wp:docPr id="13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E4FB63" wp14:editId="5A8CDD61">
            <wp:extent cx="561975" cy="19050"/>
            <wp:effectExtent l="19050" t="0" r="9525" b="0"/>
            <wp:docPr id="136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15B8F6" wp14:editId="0165B6B3">
            <wp:extent cx="561975" cy="19050"/>
            <wp:effectExtent l="19050" t="0" r="9525" b="0"/>
            <wp:docPr id="13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1E91C6" wp14:editId="4DCB1ADE">
            <wp:extent cx="561975" cy="19050"/>
            <wp:effectExtent l="19050" t="0" r="9525" b="0"/>
            <wp:docPr id="1368"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D295F6" wp14:editId="40CFB3A4">
            <wp:extent cx="561975" cy="19050"/>
            <wp:effectExtent l="19050" t="0" r="9525" b="0"/>
            <wp:docPr id="13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2B7A09" wp14:editId="4DF594D8">
            <wp:extent cx="561975" cy="19050"/>
            <wp:effectExtent l="19050" t="0" r="9525" b="0"/>
            <wp:docPr id="1370"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5BF9C2" wp14:editId="208978C5">
            <wp:extent cx="561975" cy="19050"/>
            <wp:effectExtent l="19050" t="0" r="9525" b="0"/>
            <wp:docPr id="13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EAE99E" wp14:editId="53113A40">
            <wp:extent cx="561975" cy="19050"/>
            <wp:effectExtent l="19050" t="0" r="9525" b="0"/>
            <wp:docPr id="1372"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F479A6" wp14:editId="7BEBAB52">
            <wp:extent cx="561975" cy="19050"/>
            <wp:effectExtent l="19050" t="0" r="9525" b="0"/>
            <wp:docPr id="13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1856B6" wp14:editId="0FC34994">
            <wp:extent cx="561975" cy="19050"/>
            <wp:effectExtent l="19050" t="0" r="9525" b="0"/>
            <wp:docPr id="137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EA74DA" wp14:editId="2A91B0FA">
            <wp:extent cx="561975" cy="19050"/>
            <wp:effectExtent l="19050" t="0" r="9525" b="0"/>
            <wp:docPr id="13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3F423C" wp14:editId="3FDCC25A">
            <wp:extent cx="561975" cy="19050"/>
            <wp:effectExtent l="19050" t="0" r="9525" b="0"/>
            <wp:docPr id="1376"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18C646" wp14:editId="387B1B29">
            <wp:extent cx="561975" cy="19050"/>
            <wp:effectExtent l="19050" t="0" r="9525" b="0"/>
            <wp:docPr id="13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CDC26B" wp14:editId="21A86A80">
            <wp:extent cx="561975" cy="19050"/>
            <wp:effectExtent l="19050" t="0" r="9525" b="0"/>
            <wp:docPr id="1378"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0A6BFE" wp14:editId="0BDDD1A8">
            <wp:extent cx="561975" cy="19050"/>
            <wp:effectExtent l="19050" t="0" r="9525" b="0"/>
            <wp:docPr id="13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C0E076" wp14:editId="1D70052E">
            <wp:extent cx="561975" cy="19050"/>
            <wp:effectExtent l="19050" t="0" r="9525" b="0"/>
            <wp:docPr id="1380"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838848" wp14:editId="6A101270">
            <wp:extent cx="561975" cy="19050"/>
            <wp:effectExtent l="19050" t="0" r="9525" b="0"/>
            <wp:docPr id="13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A03C44" wp14:editId="6F34AD8E">
            <wp:extent cx="561975" cy="19050"/>
            <wp:effectExtent l="19050" t="0" r="9525" b="0"/>
            <wp:docPr id="1382"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F30AE9" wp14:editId="50F65CE4">
            <wp:extent cx="561975" cy="19050"/>
            <wp:effectExtent l="19050" t="0" r="9525" b="0"/>
            <wp:docPr id="13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568546" wp14:editId="10439E3B">
            <wp:extent cx="561975" cy="19050"/>
            <wp:effectExtent l="19050" t="0" r="9525" b="0"/>
            <wp:docPr id="1384"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1A0212" wp14:editId="39CE2EB4">
            <wp:extent cx="561975" cy="19050"/>
            <wp:effectExtent l="19050" t="0" r="9525" b="0"/>
            <wp:docPr id="13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E271C7" wp14:editId="4B33B696">
            <wp:extent cx="561975" cy="19050"/>
            <wp:effectExtent l="19050" t="0" r="9525" b="0"/>
            <wp:docPr id="1386"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F0636C" wp14:editId="3622F24A">
            <wp:extent cx="561975" cy="19050"/>
            <wp:effectExtent l="19050" t="0" r="9525" b="0"/>
            <wp:docPr id="13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B5C25E" wp14:editId="58EE86E9">
            <wp:extent cx="561975" cy="19050"/>
            <wp:effectExtent l="19050" t="0" r="9525" b="0"/>
            <wp:docPr id="1388"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BA6EBD" wp14:editId="7837172F">
            <wp:extent cx="561975" cy="19050"/>
            <wp:effectExtent l="19050" t="0" r="9525" b="0"/>
            <wp:docPr id="13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814DB2" wp14:editId="1F8EADF6">
            <wp:extent cx="561975" cy="19050"/>
            <wp:effectExtent l="19050" t="0" r="9525" b="0"/>
            <wp:docPr id="139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B4796E" wp14:editId="09A33A3F">
            <wp:extent cx="561975" cy="19050"/>
            <wp:effectExtent l="19050" t="0" r="9525" b="0"/>
            <wp:docPr id="13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FE28B9" wp14:editId="126D36FF">
            <wp:extent cx="561975" cy="19050"/>
            <wp:effectExtent l="19050" t="0" r="9525" b="0"/>
            <wp:docPr id="1392"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E39CCC" wp14:editId="7102EE83">
            <wp:extent cx="561975" cy="19050"/>
            <wp:effectExtent l="19050" t="0" r="9525" b="0"/>
            <wp:docPr id="13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84FE79" wp14:editId="41231B22">
            <wp:extent cx="561975" cy="19050"/>
            <wp:effectExtent l="19050" t="0" r="9525" b="0"/>
            <wp:docPr id="1394"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D4C383" wp14:editId="4F5D6277">
            <wp:extent cx="561975" cy="19050"/>
            <wp:effectExtent l="19050" t="0" r="9525" b="0"/>
            <wp:docPr id="13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973C08" wp14:editId="60E6DFB6">
            <wp:extent cx="561975" cy="19050"/>
            <wp:effectExtent l="19050" t="0" r="9525" b="0"/>
            <wp:docPr id="1396"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213D09" wp14:editId="5A2F35AB">
            <wp:extent cx="561975" cy="19050"/>
            <wp:effectExtent l="19050" t="0" r="9525" b="0"/>
            <wp:docPr id="13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2AD230" wp14:editId="65CE58F2">
            <wp:extent cx="561975" cy="19050"/>
            <wp:effectExtent l="19050" t="0" r="9525" b="0"/>
            <wp:docPr id="13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373021" wp14:editId="383E3143">
            <wp:extent cx="561975" cy="19050"/>
            <wp:effectExtent l="19050" t="0" r="9525" b="0"/>
            <wp:docPr id="13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F4B7EC" wp14:editId="7B40B7BD">
            <wp:extent cx="561975" cy="19050"/>
            <wp:effectExtent l="19050" t="0" r="9525" b="0"/>
            <wp:docPr id="1400"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D5DA26" wp14:editId="331ED3D3">
            <wp:extent cx="561975" cy="19050"/>
            <wp:effectExtent l="19050" t="0" r="9525" b="0"/>
            <wp:docPr id="14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B10E68" wp14:editId="638293EE">
            <wp:extent cx="561975" cy="19050"/>
            <wp:effectExtent l="19050" t="0" r="9525" b="0"/>
            <wp:docPr id="1402"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71FDBC" wp14:editId="671FDAD4">
            <wp:extent cx="561975" cy="19050"/>
            <wp:effectExtent l="19050" t="0" r="9525" b="0"/>
            <wp:docPr id="14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1AE66F" wp14:editId="3F070DFC">
            <wp:extent cx="561975" cy="19050"/>
            <wp:effectExtent l="19050" t="0" r="9525" b="0"/>
            <wp:docPr id="1404"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B05856" wp14:editId="6439A246">
            <wp:extent cx="561975" cy="19050"/>
            <wp:effectExtent l="19050" t="0" r="9525" b="0"/>
            <wp:docPr id="14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1338C4" wp14:editId="067568CF">
            <wp:extent cx="561975" cy="19050"/>
            <wp:effectExtent l="19050" t="0" r="9525" b="0"/>
            <wp:docPr id="1406"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428A1D" wp14:editId="50B96E39">
            <wp:extent cx="561975" cy="19050"/>
            <wp:effectExtent l="19050" t="0" r="9525" b="0"/>
            <wp:docPr id="14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C66BED" wp14:editId="7B276086">
            <wp:extent cx="561975" cy="19050"/>
            <wp:effectExtent l="19050" t="0" r="9525" b="0"/>
            <wp:docPr id="1408"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AEF795" wp14:editId="435CCF31">
            <wp:extent cx="561975" cy="19050"/>
            <wp:effectExtent l="19050" t="0" r="9525" b="0"/>
            <wp:docPr id="14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857041" wp14:editId="4C304534">
            <wp:extent cx="561975" cy="19050"/>
            <wp:effectExtent l="19050" t="0" r="9525" b="0"/>
            <wp:docPr id="1410"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DBC2B1" wp14:editId="73C8E23B">
            <wp:extent cx="561975" cy="19050"/>
            <wp:effectExtent l="19050" t="0" r="9525" b="0"/>
            <wp:docPr id="14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9BDADB" wp14:editId="0227F348">
            <wp:extent cx="561975" cy="19050"/>
            <wp:effectExtent l="19050" t="0" r="9525" b="0"/>
            <wp:docPr id="1412"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ACBE0A" wp14:editId="6B0357E7">
            <wp:extent cx="561975" cy="19050"/>
            <wp:effectExtent l="19050" t="0" r="9525" b="0"/>
            <wp:docPr id="14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503AB1" wp14:editId="72E88937">
            <wp:extent cx="561975" cy="19050"/>
            <wp:effectExtent l="19050" t="0" r="9525" b="0"/>
            <wp:docPr id="141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E4F8FE" wp14:editId="34310569">
            <wp:extent cx="561975" cy="19050"/>
            <wp:effectExtent l="19050" t="0" r="9525" b="0"/>
            <wp:docPr id="14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A95E84" wp14:editId="179BD1D6">
            <wp:extent cx="561975" cy="19050"/>
            <wp:effectExtent l="19050" t="0" r="9525" b="0"/>
            <wp:docPr id="1416"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CDB716" wp14:editId="21F5B79D">
            <wp:extent cx="561975" cy="19050"/>
            <wp:effectExtent l="19050" t="0" r="9525" b="0"/>
            <wp:docPr id="14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91B5BC" wp14:editId="72F5D3DF">
            <wp:extent cx="561975" cy="19050"/>
            <wp:effectExtent l="19050" t="0" r="9525" b="0"/>
            <wp:docPr id="1418"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CE0566" wp14:editId="09B20FC5">
            <wp:extent cx="561975" cy="19050"/>
            <wp:effectExtent l="19050" t="0" r="9525" b="0"/>
            <wp:docPr id="14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13B9C2" wp14:editId="02C9FC01">
            <wp:extent cx="561975" cy="19050"/>
            <wp:effectExtent l="19050" t="0" r="9525" b="0"/>
            <wp:docPr id="1420"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D57281" wp14:editId="2C9684ED">
            <wp:extent cx="561975" cy="19050"/>
            <wp:effectExtent l="19050" t="0" r="9525" b="0"/>
            <wp:docPr id="14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763C36" wp14:editId="43F09B5D">
            <wp:extent cx="561975" cy="19050"/>
            <wp:effectExtent l="19050" t="0" r="9525" b="0"/>
            <wp:docPr id="142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851E06" wp14:editId="0DDD7A7D">
            <wp:extent cx="561975" cy="19050"/>
            <wp:effectExtent l="19050" t="0" r="9525" b="0"/>
            <wp:docPr id="14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B0CAA2" wp14:editId="0D5A50D4">
            <wp:extent cx="561975" cy="19050"/>
            <wp:effectExtent l="19050" t="0" r="9525" b="0"/>
            <wp:docPr id="1424"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DB980A" wp14:editId="6F64909C">
            <wp:extent cx="561975" cy="19050"/>
            <wp:effectExtent l="19050" t="0" r="9525" b="0"/>
            <wp:docPr id="14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0C9215" wp14:editId="7D4CE832">
            <wp:extent cx="561975" cy="19050"/>
            <wp:effectExtent l="19050" t="0" r="9525" b="0"/>
            <wp:docPr id="1426"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74CBB1" wp14:editId="3DB6FA6D">
            <wp:extent cx="561975" cy="19050"/>
            <wp:effectExtent l="19050" t="0" r="9525" b="0"/>
            <wp:docPr id="14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B1F91F" wp14:editId="59AEE5B7">
            <wp:extent cx="561975" cy="19050"/>
            <wp:effectExtent l="19050" t="0" r="9525" b="0"/>
            <wp:docPr id="1428"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AF73F3" wp14:editId="56FFFC48">
            <wp:extent cx="561975" cy="19050"/>
            <wp:effectExtent l="19050" t="0" r="9525" b="0"/>
            <wp:docPr id="14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7E292E" wp14:editId="43FE8714">
            <wp:extent cx="561975" cy="19050"/>
            <wp:effectExtent l="19050" t="0" r="9525" b="0"/>
            <wp:docPr id="1430"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90DB0B" wp14:editId="4E2FE121">
            <wp:extent cx="561975" cy="19050"/>
            <wp:effectExtent l="19050" t="0" r="9525" b="0"/>
            <wp:docPr id="14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DC884E" wp14:editId="3065DF98">
            <wp:extent cx="561975" cy="19050"/>
            <wp:effectExtent l="19050" t="0" r="9525" b="0"/>
            <wp:docPr id="1432"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3F9A17" wp14:editId="56075652">
            <wp:extent cx="561975" cy="19050"/>
            <wp:effectExtent l="19050" t="0" r="9525" b="0"/>
            <wp:docPr id="14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876C31" wp14:editId="504E7CED">
            <wp:extent cx="561975" cy="19050"/>
            <wp:effectExtent l="19050" t="0" r="9525" b="0"/>
            <wp:docPr id="1434"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1B63F1" wp14:editId="2BD5F835">
            <wp:extent cx="561975" cy="19050"/>
            <wp:effectExtent l="19050" t="0" r="9525" b="0"/>
            <wp:docPr id="14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9FD335" wp14:editId="70767CCE">
            <wp:extent cx="561975" cy="19050"/>
            <wp:effectExtent l="19050" t="0" r="9525" b="0"/>
            <wp:docPr id="1436"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9EE1E7" wp14:editId="464D0028">
            <wp:extent cx="561975" cy="19050"/>
            <wp:effectExtent l="19050" t="0" r="9525" b="0"/>
            <wp:docPr id="14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0BE2F0" wp14:editId="4A0DD3F3">
            <wp:extent cx="561975" cy="19050"/>
            <wp:effectExtent l="19050" t="0" r="9525" b="0"/>
            <wp:docPr id="143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88E50D" wp14:editId="11C7DA0C">
            <wp:extent cx="561975" cy="19050"/>
            <wp:effectExtent l="19050" t="0" r="9525" b="0"/>
            <wp:docPr id="14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04CC49" wp14:editId="421DE2C3">
            <wp:extent cx="561975" cy="19050"/>
            <wp:effectExtent l="19050" t="0" r="9525" b="0"/>
            <wp:docPr id="1440"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912F4E" wp14:editId="4FD07C5B">
            <wp:extent cx="561975" cy="19050"/>
            <wp:effectExtent l="19050" t="0" r="9525" b="0"/>
            <wp:docPr id="14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3F91AB" wp14:editId="7DC40218">
            <wp:extent cx="561975" cy="19050"/>
            <wp:effectExtent l="19050" t="0" r="9525" b="0"/>
            <wp:docPr id="1442"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913CAA" wp14:editId="55D13FF7">
            <wp:extent cx="561975" cy="19050"/>
            <wp:effectExtent l="19050" t="0" r="9525" b="0"/>
            <wp:docPr id="14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8FCA62" wp14:editId="425401C5">
            <wp:extent cx="561975" cy="19050"/>
            <wp:effectExtent l="19050" t="0" r="9525" b="0"/>
            <wp:docPr id="1444"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D4B92F" wp14:editId="1AD11904">
            <wp:extent cx="561975" cy="19050"/>
            <wp:effectExtent l="19050" t="0" r="9525" b="0"/>
            <wp:docPr id="14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B9793B" wp14:editId="006CB0EB">
            <wp:extent cx="561975" cy="19050"/>
            <wp:effectExtent l="19050" t="0" r="9525" b="0"/>
            <wp:docPr id="144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CBCABC" wp14:editId="792D844F">
            <wp:extent cx="561975" cy="19050"/>
            <wp:effectExtent l="19050" t="0" r="9525" b="0"/>
            <wp:docPr id="14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39B339" wp14:editId="5A9D7A88">
            <wp:extent cx="561975" cy="19050"/>
            <wp:effectExtent l="19050" t="0" r="9525" b="0"/>
            <wp:docPr id="1448"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7291AA" wp14:editId="544B13ED">
            <wp:extent cx="561975" cy="19050"/>
            <wp:effectExtent l="19050" t="0" r="9525" b="0"/>
            <wp:docPr id="14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485DE3" wp14:editId="7646B1CA">
            <wp:extent cx="561975" cy="19050"/>
            <wp:effectExtent l="19050" t="0" r="9525" b="0"/>
            <wp:docPr id="145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1F9AE8" wp14:editId="048667F6">
            <wp:extent cx="561975" cy="19050"/>
            <wp:effectExtent l="19050" t="0" r="9525" b="0"/>
            <wp:docPr id="14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4F0C41" wp14:editId="7A95E2D1">
            <wp:extent cx="561975" cy="19050"/>
            <wp:effectExtent l="19050" t="0" r="9525" b="0"/>
            <wp:docPr id="1452"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2B5785" wp14:editId="10C9833A">
            <wp:extent cx="561975" cy="19050"/>
            <wp:effectExtent l="19050" t="0" r="9525" b="0"/>
            <wp:docPr id="14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BC0FDB" wp14:editId="52B8F87C">
            <wp:extent cx="561975" cy="19050"/>
            <wp:effectExtent l="19050" t="0" r="9525" b="0"/>
            <wp:docPr id="1454"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21822B" wp14:editId="298B6C49">
            <wp:extent cx="561975" cy="19050"/>
            <wp:effectExtent l="19050" t="0" r="9525" b="0"/>
            <wp:docPr id="14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C5FCFE" wp14:editId="1A877943">
            <wp:extent cx="561975" cy="19050"/>
            <wp:effectExtent l="19050" t="0" r="9525" b="0"/>
            <wp:docPr id="1456"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43C2C6" wp14:editId="7494120C">
            <wp:extent cx="561975" cy="19050"/>
            <wp:effectExtent l="19050" t="0" r="9525" b="0"/>
            <wp:docPr id="14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855AAE" wp14:editId="69F4BD05">
            <wp:extent cx="561975" cy="19050"/>
            <wp:effectExtent l="19050" t="0" r="9525" b="0"/>
            <wp:docPr id="145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0453BD" wp14:editId="5A0D5B37">
            <wp:extent cx="561975" cy="19050"/>
            <wp:effectExtent l="19050" t="0" r="9525" b="0"/>
            <wp:docPr id="14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713A00" wp14:editId="0BCAF6DB">
            <wp:extent cx="561975" cy="19050"/>
            <wp:effectExtent l="19050" t="0" r="9525" b="0"/>
            <wp:docPr id="1460"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6CF5C5" wp14:editId="631D419C">
            <wp:extent cx="561975" cy="19050"/>
            <wp:effectExtent l="19050" t="0" r="9525" b="0"/>
            <wp:docPr id="14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6ADC9A" wp14:editId="429E0578">
            <wp:extent cx="561975" cy="19050"/>
            <wp:effectExtent l="19050" t="0" r="9525" b="0"/>
            <wp:docPr id="146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449A72" wp14:editId="39E5D6B0">
            <wp:extent cx="561975" cy="19050"/>
            <wp:effectExtent l="19050" t="0" r="9525" b="0"/>
            <wp:docPr id="14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69FE85" wp14:editId="1A561354">
            <wp:extent cx="561975" cy="19050"/>
            <wp:effectExtent l="19050" t="0" r="9525" b="0"/>
            <wp:docPr id="1464"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303D47" wp14:editId="1CABBCBD">
            <wp:extent cx="561975" cy="19050"/>
            <wp:effectExtent l="19050" t="0" r="9525" b="0"/>
            <wp:docPr id="14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746087" wp14:editId="22A7C18F">
            <wp:extent cx="561975" cy="19050"/>
            <wp:effectExtent l="19050" t="0" r="9525" b="0"/>
            <wp:docPr id="1466"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B94C5D" wp14:editId="17B35538">
            <wp:extent cx="561975" cy="19050"/>
            <wp:effectExtent l="19050" t="0" r="9525" b="0"/>
            <wp:docPr id="14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D8F91E" wp14:editId="7FD9E171">
            <wp:extent cx="561975" cy="19050"/>
            <wp:effectExtent l="19050" t="0" r="9525" b="0"/>
            <wp:docPr id="1468"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AA9B51" wp14:editId="00156898">
            <wp:extent cx="561975" cy="19050"/>
            <wp:effectExtent l="19050" t="0" r="9525" b="0"/>
            <wp:docPr id="14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5A2D7D" wp14:editId="2E8FFCF0">
            <wp:extent cx="561975" cy="19050"/>
            <wp:effectExtent l="19050" t="0" r="9525" b="0"/>
            <wp:docPr id="147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E75336" wp14:editId="19701829">
            <wp:extent cx="561975" cy="19050"/>
            <wp:effectExtent l="19050" t="0" r="9525" b="0"/>
            <wp:docPr id="14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5B92B1" wp14:editId="60177A2C">
            <wp:extent cx="561975" cy="19050"/>
            <wp:effectExtent l="19050" t="0" r="9525" b="0"/>
            <wp:docPr id="1472"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B6DD25" wp14:editId="254EDB9D">
            <wp:extent cx="561975" cy="19050"/>
            <wp:effectExtent l="19050" t="0" r="9525" b="0"/>
            <wp:docPr id="14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4BE396" wp14:editId="4366CB42">
            <wp:extent cx="561975" cy="19050"/>
            <wp:effectExtent l="19050" t="0" r="9525" b="0"/>
            <wp:docPr id="1474"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906DAE" wp14:editId="14CC89B9">
            <wp:extent cx="561975" cy="19050"/>
            <wp:effectExtent l="19050" t="0" r="9525" b="0"/>
            <wp:docPr id="14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CC4C10" wp14:editId="098EAABA">
            <wp:extent cx="561975" cy="19050"/>
            <wp:effectExtent l="19050" t="0" r="9525" b="0"/>
            <wp:docPr id="1476"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385BCA" wp14:editId="2A263365">
            <wp:extent cx="561975" cy="19050"/>
            <wp:effectExtent l="19050" t="0" r="9525" b="0"/>
            <wp:docPr id="14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8E6975" wp14:editId="70707715">
            <wp:extent cx="561975" cy="19050"/>
            <wp:effectExtent l="19050" t="0" r="9525" b="0"/>
            <wp:docPr id="1478"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9548B5" wp14:editId="6B1306C4">
            <wp:extent cx="561975" cy="19050"/>
            <wp:effectExtent l="19050" t="0" r="9525" b="0"/>
            <wp:docPr id="14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F78430" wp14:editId="5997105C">
            <wp:extent cx="561975" cy="19050"/>
            <wp:effectExtent l="19050" t="0" r="9525" b="0"/>
            <wp:docPr id="1480"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5B7AFB" wp14:editId="3789B5B1">
            <wp:extent cx="561975" cy="19050"/>
            <wp:effectExtent l="19050" t="0" r="9525" b="0"/>
            <wp:docPr id="14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0C1E38" wp14:editId="20F018CC">
            <wp:extent cx="561975" cy="19050"/>
            <wp:effectExtent l="19050" t="0" r="9525" b="0"/>
            <wp:docPr id="1482"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F40468" wp14:editId="6D59C965">
            <wp:extent cx="561975" cy="19050"/>
            <wp:effectExtent l="19050" t="0" r="9525" b="0"/>
            <wp:docPr id="14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9009B3" wp14:editId="38D0E1FB">
            <wp:extent cx="561975" cy="19050"/>
            <wp:effectExtent l="19050" t="0" r="9525" b="0"/>
            <wp:docPr id="1484"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7A3EBD" wp14:editId="2CC5A95C">
            <wp:extent cx="561975" cy="19050"/>
            <wp:effectExtent l="19050" t="0" r="9525" b="0"/>
            <wp:docPr id="14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FEF9F3" wp14:editId="11C7BCB7">
            <wp:extent cx="561975" cy="19050"/>
            <wp:effectExtent l="19050" t="0" r="9525" b="0"/>
            <wp:docPr id="148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9F7F5D" wp14:editId="1FE5E62F">
            <wp:extent cx="561975" cy="19050"/>
            <wp:effectExtent l="19050" t="0" r="9525" b="0"/>
            <wp:docPr id="14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BC52EB" wp14:editId="40C5E3E7">
            <wp:extent cx="561975" cy="19050"/>
            <wp:effectExtent l="19050" t="0" r="9525" b="0"/>
            <wp:docPr id="1488"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C4E94B" wp14:editId="57368397">
            <wp:extent cx="561975" cy="19050"/>
            <wp:effectExtent l="19050" t="0" r="9525" b="0"/>
            <wp:docPr id="14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630B2D" wp14:editId="2FB0AD97">
            <wp:extent cx="561975" cy="19050"/>
            <wp:effectExtent l="19050" t="0" r="9525" b="0"/>
            <wp:docPr id="1490"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005771" wp14:editId="30275EDF">
            <wp:extent cx="561975" cy="19050"/>
            <wp:effectExtent l="19050" t="0" r="9525" b="0"/>
            <wp:docPr id="14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6F5C29" wp14:editId="582F9837">
            <wp:extent cx="561975" cy="19050"/>
            <wp:effectExtent l="19050" t="0" r="9525" b="0"/>
            <wp:docPr id="1492"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EF519E" wp14:editId="5C1AF9DB">
            <wp:extent cx="561975" cy="19050"/>
            <wp:effectExtent l="19050" t="0" r="9525" b="0"/>
            <wp:docPr id="14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F03023" wp14:editId="46735F91">
            <wp:extent cx="561975" cy="19050"/>
            <wp:effectExtent l="19050" t="0" r="9525" b="0"/>
            <wp:docPr id="149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262800" wp14:editId="79D9582C">
            <wp:extent cx="561975" cy="19050"/>
            <wp:effectExtent l="19050" t="0" r="9525" b="0"/>
            <wp:docPr id="14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187776" wp14:editId="1FABBDDD">
            <wp:extent cx="561975" cy="19050"/>
            <wp:effectExtent l="19050" t="0" r="9525" b="0"/>
            <wp:docPr id="1496"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9F9284" wp14:editId="76C49383">
            <wp:extent cx="561975" cy="19050"/>
            <wp:effectExtent l="19050" t="0" r="9525" b="0"/>
            <wp:docPr id="14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5C0651" wp14:editId="5B6B49D6">
            <wp:extent cx="561975" cy="19050"/>
            <wp:effectExtent l="19050" t="0" r="9525" b="0"/>
            <wp:docPr id="1498"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FC6CAF" wp14:editId="17E25C87">
            <wp:extent cx="561975" cy="19050"/>
            <wp:effectExtent l="19050" t="0" r="9525" b="0"/>
            <wp:docPr id="14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04708C" wp14:editId="5F5E8BF7">
            <wp:extent cx="561975" cy="19050"/>
            <wp:effectExtent l="19050" t="0" r="9525" b="0"/>
            <wp:docPr id="1500"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2C6C28" wp14:editId="483E03D0">
            <wp:extent cx="561975" cy="19050"/>
            <wp:effectExtent l="19050" t="0" r="9525" b="0"/>
            <wp:docPr id="15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250EC5" wp14:editId="3EB444A1">
            <wp:extent cx="561975" cy="19050"/>
            <wp:effectExtent l="19050" t="0" r="9525" b="0"/>
            <wp:docPr id="1502"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B99CA5" wp14:editId="7FBB3CB4">
            <wp:extent cx="561975" cy="19050"/>
            <wp:effectExtent l="19050" t="0" r="9525" b="0"/>
            <wp:docPr id="15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14D2A1" wp14:editId="32E15377">
            <wp:extent cx="561975" cy="19050"/>
            <wp:effectExtent l="19050" t="0" r="9525" b="0"/>
            <wp:docPr id="1504"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4BC211" wp14:editId="3A60C4BE">
            <wp:extent cx="561975" cy="19050"/>
            <wp:effectExtent l="19050" t="0" r="9525" b="0"/>
            <wp:docPr id="15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687A33" wp14:editId="1C24D3D1">
            <wp:extent cx="561975" cy="19050"/>
            <wp:effectExtent l="19050" t="0" r="9525" b="0"/>
            <wp:docPr id="1506"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DEB1DF" wp14:editId="395A93A6">
            <wp:extent cx="561975" cy="19050"/>
            <wp:effectExtent l="19050" t="0" r="9525" b="0"/>
            <wp:docPr id="15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DF26C3" wp14:editId="25DEF06A">
            <wp:extent cx="561975" cy="19050"/>
            <wp:effectExtent l="19050" t="0" r="9525" b="0"/>
            <wp:docPr id="1508"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B9E9B9" wp14:editId="1B484888">
            <wp:extent cx="561975" cy="19050"/>
            <wp:effectExtent l="19050" t="0" r="9525" b="0"/>
            <wp:docPr id="15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1359A8" wp14:editId="64634A1C">
            <wp:extent cx="561975" cy="19050"/>
            <wp:effectExtent l="19050" t="0" r="9525" b="0"/>
            <wp:docPr id="151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1F0A55" wp14:editId="51DC49E0">
            <wp:extent cx="561975" cy="19050"/>
            <wp:effectExtent l="19050" t="0" r="9525" b="0"/>
            <wp:docPr id="15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0AFEE7" wp14:editId="3FE1A64E">
            <wp:extent cx="561975" cy="19050"/>
            <wp:effectExtent l="19050" t="0" r="9525" b="0"/>
            <wp:docPr id="1512"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B5D5A0" wp14:editId="30D14C6B">
            <wp:extent cx="561975" cy="19050"/>
            <wp:effectExtent l="19050" t="0" r="9525" b="0"/>
            <wp:docPr id="15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6D70EC" wp14:editId="4991F596">
            <wp:extent cx="561975" cy="19050"/>
            <wp:effectExtent l="19050" t="0" r="9525" b="0"/>
            <wp:docPr id="1514"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874BE3" wp14:editId="04773FDA">
            <wp:extent cx="561975" cy="19050"/>
            <wp:effectExtent l="19050" t="0" r="9525" b="0"/>
            <wp:docPr id="15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D92F63" wp14:editId="3FFBD4B6">
            <wp:extent cx="561975" cy="19050"/>
            <wp:effectExtent l="19050" t="0" r="9525" b="0"/>
            <wp:docPr id="1516"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1C2BC0" wp14:editId="42C7323A">
            <wp:extent cx="561975" cy="19050"/>
            <wp:effectExtent l="19050" t="0" r="9525" b="0"/>
            <wp:docPr id="15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DEADDD" wp14:editId="6FC0EC78">
            <wp:extent cx="561975" cy="19050"/>
            <wp:effectExtent l="19050" t="0" r="9525" b="0"/>
            <wp:docPr id="15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3CBB18" wp14:editId="4FE2592A">
            <wp:extent cx="561975" cy="19050"/>
            <wp:effectExtent l="19050" t="0" r="9525" b="0"/>
            <wp:docPr id="15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838B1B" wp14:editId="067C6567">
            <wp:extent cx="561975" cy="19050"/>
            <wp:effectExtent l="19050" t="0" r="9525" b="0"/>
            <wp:docPr id="1520"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4AC4AE" wp14:editId="6868441D">
            <wp:extent cx="561975" cy="19050"/>
            <wp:effectExtent l="19050" t="0" r="9525" b="0"/>
            <wp:docPr id="15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0A04F3" wp14:editId="326C8DC8">
            <wp:extent cx="561975" cy="19050"/>
            <wp:effectExtent l="19050" t="0" r="9525" b="0"/>
            <wp:docPr id="1522"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8811A5" wp14:editId="4419A535">
            <wp:extent cx="561975" cy="19050"/>
            <wp:effectExtent l="19050" t="0" r="9525" b="0"/>
            <wp:docPr id="15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E3B9EC" wp14:editId="09605A25">
            <wp:extent cx="561975" cy="19050"/>
            <wp:effectExtent l="19050" t="0" r="9525" b="0"/>
            <wp:docPr id="1524"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6EF4E3" wp14:editId="4BB59230">
            <wp:extent cx="561975" cy="19050"/>
            <wp:effectExtent l="19050" t="0" r="9525" b="0"/>
            <wp:docPr id="15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B62098" wp14:editId="590D22EF">
            <wp:extent cx="561975" cy="19050"/>
            <wp:effectExtent l="19050" t="0" r="9525" b="0"/>
            <wp:docPr id="1526"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02221C" wp14:editId="34E36C9B">
            <wp:extent cx="561975" cy="19050"/>
            <wp:effectExtent l="19050" t="0" r="9525" b="0"/>
            <wp:docPr id="15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CA4762" wp14:editId="5221429B">
            <wp:extent cx="561975" cy="19050"/>
            <wp:effectExtent l="19050" t="0" r="9525" b="0"/>
            <wp:docPr id="1528"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052380" wp14:editId="1D2FD49F">
            <wp:extent cx="561975" cy="19050"/>
            <wp:effectExtent l="19050" t="0" r="9525" b="0"/>
            <wp:docPr id="15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FC998C" wp14:editId="4B9B7C21">
            <wp:extent cx="561975" cy="19050"/>
            <wp:effectExtent l="19050" t="0" r="9525" b="0"/>
            <wp:docPr id="1530"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F5E9E3" wp14:editId="431A7285">
            <wp:extent cx="561975" cy="19050"/>
            <wp:effectExtent l="19050" t="0" r="9525" b="0"/>
            <wp:docPr id="15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A835FA" wp14:editId="182B939C">
            <wp:extent cx="561975" cy="19050"/>
            <wp:effectExtent l="19050" t="0" r="9525" b="0"/>
            <wp:docPr id="1532"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CA8EB4" wp14:editId="27D170B9">
            <wp:extent cx="561975" cy="19050"/>
            <wp:effectExtent l="19050" t="0" r="9525" b="0"/>
            <wp:docPr id="15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DE412D" wp14:editId="71771843">
            <wp:extent cx="561975" cy="19050"/>
            <wp:effectExtent l="19050" t="0" r="9525" b="0"/>
            <wp:docPr id="153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EAB609" wp14:editId="475615C4">
            <wp:extent cx="561975" cy="19050"/>
            <wp:effectExtent l="19050" t="0" r="9525" b="0"/>
            <wp:docPr id="15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8DD745" wp14:editId="788859EA">
            <wp:extent cx="561975" cy="19050"/>
            <wp:effectExtent l="19050" t="0" r="9525" b="0"/>
            <wp:docPr id="1536"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EE5CC5" wp14:editId="5069C7A9">
            <wp:extent cx="561975" cy="19050"/>
            <wp:effectExtent l="19050" t="0" r="9525" b="0"/>
            <wp:docPr id="15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1D6CEC" wp14:editId="54E85AFF">
            <wp:extent cx="561975" cy="19050"/>
            <wp:effectExtent l="19050" t="0" r="9525" b="0"/>
            <wp:docPr id="1538"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F7CA7E" wp14:editId="6D202627">
            <wp:extent cx="561975" cy="19050"/>
            <wp:effectExtent l="19050" t="0" r="9525" b="0"/>
            <wp:docPr id="15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64930B" wp14:editId="7E69BD9F">
            <wp:extent cx="561975" cy="19050"/>
            <wp:effectExtent l="19050" t="0" r="9525" b="0"/>
            <wp:docPr id="1540"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9C788B" wp14:editId="42C94908">
            <wp:extent cx="561975" cy="19050"/>
            <wp:effectExtent l="19050" t="0" r="9525" b="0"/>
            <wp:docPr id="15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039E42" wp14:editId="08DB2877">
            <wp:extent cx="561975" cy="19050"/>
            <wp:effectExtent l="19050" t="0" r="9525" b="0"/>
            <wp:docPr id="154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AC1294" wp14:editId="16519E32">
            <wp:extent cx="561975" cy="19050"/>
            <wp:effectExtent l="19050" t="0" r="9525" b="0"/>
            <wp:docPr id="15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2EA341" wp14:editId="1C39CC35">
            <wp:extent cx="561975" cy="19050"/>
            <wp:effectExtent l="19050" t="0" r="9525" b="0"/>
            <wp:docPr id="1544"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5BCDB1" wp14:editId="0CEEE13C">
            <wp:extent cx="561975" cy="19050"/>
            <wp:effectExtent l="19050" t="0" r="9525" b="0"/>
            <wp:docPr id="15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437DDC" wp14:editId="0F402A34">
            <wp:extent cx="561975" cy="19050"/>
            <wp:effectExtent l="19050" t="0" r="9525" b="0"/>
            <wp:docPr id="1546"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9FD918" wp14:editId="2E583D25">
            <wp:extent cx="561975" cy="19050"/>
            <wp:effectExtent l="19050" t="0" r="9525" b="0"/>
            <wp:docPr id="15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2E7C9A" wp14:editId="346ED05A">
            <wp:extent cx="561975" cy="19050"/>
            <wp:effectExtent l="19050" t="0" r="9525" b="0"/>
            <wp:docPr id="1548"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3BCD36" wp14:editId="033C5328">
            <wp:extent cx="561975" cy="19050"/>
            <wp:effectExtent l="19050" t="0" r="9525" b="0"/>
            <wp:docPr id="15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4EE466" wp14:editId="399CDFBE">
            <wp:extent cx="561975" cy="19050"/>
            <wp:effectExtent l="19050" t="0" r="9525" b="0"/>
            <wp:docPr id="1550"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405FD4" wp14:editId="0AA91FC3">
            <wp:extent cx="561975" cy="19050"/>
            <wp:effectExtent l="19050" t="0" r="9525" b="0"/>
            <wp:docPr id="15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3423DB" wp14:editId="0C503BE3">
            <wp:extent cx="561975" cy="19050"/>
            <wp:effectExtent l="19050" t="0" r="9525" b="0"/>
            <wp:docPr id="1552"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163732" wp14:editId="58508128">
            <wp:extent cx="561975" cy="19050"/>
            <wp:effectExtent l="19050" t="0" r="9525" b="0"/>
            <wp:docPr id="15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77CF73" wp14:editId="465E222E">
            <wp:extent cx="561975" cy="19050"/>
            <wp:effectExtent l="19050" t="0" r="9525" b="0"/>
            <wp:docPr id="1554"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52096B" wp14:editId="7A400504">
            <wp:extent cx="561975" cy="19050"/>
            <wp:effectExtent l="19050" t="0" r="9525" b="0"/>
            <wp:docPr id="15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0D5EAC" wp14:editId="6CF59578">
            <wp:extent cx="561975" cy="19050"/>
            <wp:effectExtent l="19050" t="0" r="9525" b="0"/>
            <wp:docPr id="1556"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740426" wp14:editId="11CFDA7C">
            <wp:extent cx="561975" cy="19050"/>
            <wp:effectExtent l="19050" t="0" r="9525" b="0"/>
            <wp:docPr id="15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FD6EC2" wp14:editId="2E8EECA8">
            <wp:extent cx="561975" cy="19050"/>
            <wp:effectExtent l="19050" t="0" r="9525" b="0"/>
            <wp:docPr id="155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19BD53" wp14:editId="42810041">
            <wp:extent cx="561975" cy="19050"/>
            <wp:effectExtent l="19050" t="0" r="9525" b="0"/>
            <wp:docPr id="15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F3950D" wp14:editId="40AA12F4">
            <wp:extent cx="561975" cy="19050"/>
            <wp:effectExtent l="19050" t="0" r="9525" b="0"/>
            <wp:docPr id="1560"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A5DE73" wp14:editId="1153CA61">
            <wp:extent cx="561975" cy="19050"/>
            <wp:effectExtent l="19050" t="0" r="9525" b="0"/>
            <wp:docPr id="15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87B498" wp14:editId="2F27FE64">
            <wp:extent cx="561975" cy="19050"/>
            <wp:effectExtent l="19050" t="0" r="9525" b="0"/>
            <wp:docPr id="1562"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570DA2" wp14:editId="22B2C862">
            <wp:extent cx="561975" cy="19050"/>
            <wp:effectExtent l="19050" t="0" r="9525" b="0"/>
            <wp:docPr id="15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BE2AD9" wp14:editId="7D7E991A">
            <wp:extent cx="561975" cy="19050"/>
            <wp:effectExtent l="19050" t="0" r="9525" b="0"/>
            <wp:docPr id="1564"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C46537" wp14:editId="156BE90B">
            <wp:extent cx="561975" cy="19050"/>
            <wp:effectExtent l="19050" t="0" r="9525" b="0"/>
            <wp:docPr id="15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D7FA6C" wp14:editId="63AF009C">
            <wp:extent cx="561975" cy="19050"/>
            <wp:effectExtent l="19050" t="0" r="9525" b="0"/>
            <wp:docPr id="156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B758C8" wp14:editId="53D5D103">
            <wp:extent cx="561975" cy="19050"/>
            <wp:effectExtent l="19050" t="0" r="9525" b="0"/>
            <wp:docPr id="15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C0508F" wp14:editId="08DF4A14">
            <wp:extent cx="561975" cy="19050"/>
            <wp:effectExtent l="19050" t="0" r="9525" b="0"/>
            <wp:docPr id="1568"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29A9B8" wp14:editId="4E60EA7C">
            <wp:extent cx="561975" cy="19050"/>
            <wp:effectExtent l="19050" t="0" r="9525" b="0"/>
            <wp:docPr id="15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106D96" wp14:editId="4C490BD4">
            <wp:extent cx="561975" cy="19050"/>
            <wp:effectExtent l="19050" t="0" r="9525" b="0"/>
            <wp:docPr id="1570"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579311" wp14:editId="1FB1BEDB">
            <wp:extent cx="561975" cy="19050"/>
            <wp:effectExtent l="19050" t="0" r="9525" b="0"/>
            <wp:docPr id="15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F39C92" wp14:editId="1CCA4BAE">
            <wp:extent cx="561975" cy="19050"/>
            <wp:effectExtent l="19050" t="0" r="9525" b="0"/>
            <wp:docPr id="1572"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C6265C" wp14:editId="27BA55BA">
            <wp:extent cx="561975" cy="19050"/>
            <wp:effectExtent l="19050" t="0" r="9525" b="0"/>
            <wp:docPr id="15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77888A" wp14:editId="2EBDEEA9">
            <wp:extent cx="561975" cy="19050"/>
            <wp:effectExtent l="19050" t="0" r="9525" b="0"/>
            <wp:docPr id="1574"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79A764" wp14:editId="21178F4B">
            <wp:extent cx="561975" cy="19050"/>
            <wp:effectExtent l="19050" t="0" r="9525" b="0"/>
            <wp:docPr id="15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E0F7E1" wp14:editId="14923F18">
            <wp:extent cx="561975" cy="19050"/>
            <wp:effectExtent l="19050" t="0" r="9525" b="0"/>
            <wp:docPr id="1576"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8B32B7" wp14:editId="7C257CC1">
            <wp:extent cx="561975" cy="19050"/>
            <wp:effectExtent l="19050" t="0" r="9525" b="0"/>
            <wp:docPr id="15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2FF5FE" wp14:editId="5BFCF11B">
            <wp:extent cx="561975" cy="19050"/>
            <wp:effectExtent l="19050" t="0" r="9525" b="0"/>
            <wp:docPr id="1578"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BA7EDD" wp14:editId="3AA1A6E6">
            <wp:extent cx="561975" cy="19050"/>
            <wp:effectExtent l="19050" t="0" r="9525" b="0"/>
            <wp:docPr id="15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8C8B63" wp14:editId="38CC39E5">
            <wp:extent cx="561975" cy="19050"/>
            <wp:effectExtent l="19050" t="0" r="9525" b="0"/>
            <wp:docPr id="1580"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D5D35F" wp14:editId="5F1A9A6F">
            <wp:extent cx="561975" cy="19050"/>
            <wp:effectExtent l="19050" t="0" r="9525" b="0"/>
            <wp:docPr id="15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A373A3" wp14:editId="0B97E97E">
            <wp:extent cx="561975" cy="19050"/>
            <wp:effectExtent l="19050" t="0" r="9525" b="0"/>
            <wp:docPr id="158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E53FDE" wp14:editId="3ED01139">
            <wp:extent cx="561975" cy="19050"/>
            <wp:effectExtent l="19050" t="0" r="9525" b="0"/>
            <wp:docPr id="15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318EEC" wp14:editId="3B44DE0F">
            <wp:extent cx="561975" cy="19050"/>
            <wp:effectExtent l="19050" t="0" r="9525" b="0"/>
            <wp:docPr id="1584"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07B59F" wp14:editId="2ECF7C3D">
            <wp:extent cx="561975" cy="19050"/>
            <wp:effectExtent l="19050" t="0" r="9525" b="0"/>
            <wp:docPr id="15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DE0414" wp14:editId="284F5DE4">
            <wp:extent cx="561975" cy="19050"/>
            <wp:effectExtent l="19050" t="0" r="9525" b="0"/>
            <wp:docPr id="1586"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D1B984" wp14:editId="13C6AD96">
            <wp:extent cx="561975" cy="19050"/>
            <wp:effectExtent l="19050" t="0" r="9525" b="0"/>
            <wp:docPr id="15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FE028C" wp14:editId="76B49165">
            <wp:extent cx="561975" cy="19050"/>
            <wp:effectExtent l="19050" t="0" r="9525" b="0"/>
            <wp:docPr id="1588"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3AB60C" wp14:editId="4F66A2A1">
            <wp:extent cx="561975" cy="19050"/>
            <wp:effectExtent l="19050" t="0" r="9525" b="0"/>
            <wp:docPr id="15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79E423" wp14:editId="7231F0E6">
            <wp:extent cx="561975" cy="19050"/>
            <wp:effectExtent l="19050" t="0" r="9525" b="0"/>
            <wp:docPr id="159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F38DC3" wp14:editId="1A921C07">
            <wp:extent cx="561975" cy="19050"/>
            <wp:effectExtent l="19050" t="0" r="9525" b="0"/>
            <wp:docPr id="15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49F622" wp14:editId="1A746789">
            <wp:extent cx="561975" cy="19050"/>
            <wp:effectExtent l="19050" t="0" r="9525" b="0"/>
            <wp:docPr id="1592"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B4A14C" wp14:editId="729CD917">
            <wp:extent cx="561975" cy="19050"/>
            <wp:effectExtent l="19050" t="0" r="9525" b="0"/>
            <wp:docPr id="15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414A8F" wp14:editId="11D60587">
            <wp:extent cx="561975" cy="19050"/>
            <wp:effectExtent l="19050" t="0" r="9525" b="0"/>
            <wp:docPr id="1594"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9EBAA6" wp14:editId="166B4B66">
            <wp:extent cx="561975" cy="19050"/>
            <wp:effectExtent l="19050" t="0" r="9525" b="0"/>
            <wp:docPr id="15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383A68" wp14:editId="61258404">
            <wp:extent cx="561975" cy="19050"/>
            <wp:effectExtent l="19050" t="0" r="9525" b="0"/>
            <wp:docPr id="1596"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467E4B" wp14:editId="6667F236">
            <wp:extent cx="561975" cy="19050"/>
            <wp:effectExtent l="19050" t="0" r="9525" b="0"/>
            <wp:docPr id="15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C40245" wp14:editId="4697E62F">
            <wp:extent cx="561975" cy="19050"/>
            <wp:effectExtent l="19050" t="0" r="9525" b="0"/>
            <wp:docPr id="1598"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66801A" wp14:editId="134D35EC">
            <wp:extent cx="561975" cy="19050"/>
            <wp:effectExtent l="19050" t="0" r="9525" b="0"/>
            <wp:docPr id="15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1A555C" wp14:editId="51496DDB">
            <wp:extent cx="561975" cy="19050"/>
            <wp:effectExtent l="19050" t="0" r="9525" b="0"/>
            <wp:docPr id="1600"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0856AF" wp14:editId="1FF22F2C">
            <wp:extent cx="561975" cy="19050"/>
            <wp:effectExtent l="19050" t="0" r="9525" b="0"/>
            <wp:docPr id="16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087C49" wp14:editId="4594B311">
            <wp:extent cx="561975" cy="19050"/>
            <wp:effectExtent l="19050" t="0" r="9525" b="0"/>
            <wp:docPr id="1602"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A67601" wp14:editId="3109F49B">
            <wp:extent cx="561975" cy="19050"/>
            <wp:effectExtent l="19050" t="0" r="9525" b="0"/>
            <wp:docPr id="16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F9BC0B" wp14:editId="38AFD4C1">
            <wp:extent cx="561975" cy="19050"/>
            <wp:effectExtent l="19050" t="0" r="9525" b="0"/>
            <wp:docPr id="1604"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81B306" wp14:editId="26BDCEE3">
            <wp:extent cx="561975" cy="19050"/>
            <wp:effectExtent l="19050" t="0" r="9525" b="0"/>
            <wp:docPr id="16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B6AEE8" wp14:editId="2D60EF52">
            <wp:extent cx="561975" cy="19050"/>
            <wp:effectExtent l="19050" t="0" r="9525" b="0"/>
            <wp:docPr id="160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C9EBFC" wp14:editId="2F6F2287">
            <wp:extent cx="561975" cy="19050"/>
            <wp:effectExtent l="19050" t="0" r="9525" b="0"/>
            <wp:docPr id="16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8C51CF" wp14:editId="032B57F5">
            <wp:extent cx="561975" cy="19050"/>
            <wp:effectExtent l="19050" t="0" r="9525" b="0"/>
            <wp:docPr id="1608"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D9F8BE" wp14:editId="35286758">
            <wp:extent cx="561975" cy="19050"/>
            <wp:effectExtent l="19050" t="0" r="9525" b="0"/>
            <wp:docPr id="16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116F09" wp14:editId="39DDA4D4">
            <wp:extent cx="561975" cy="19050"/>
            <wp:effectExtent l="19050" t="0" r="9525" b="0"/>
            <wp:docPr id="1610"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093CD3" wp14:editId="086F1C09">
            <wp:extent cx="561975" cy="19050"/>
            <wp:effectExtent l="19050" t="0" r="9525" b="0"/>
            <wp:docPr id="16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932D48" wp14:editId="0E3CFCD9">
            <wp:extent cx="561975" cy="19050"/>
            <wp:effectExtent l="19050" t="0" r="9525" b="0"/>
            <wp:docPr id="1612"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BCD491" wp14:editId="6B33A04E">
            <wp:extent cx="561975" cy="19050"/>
            <wp:effectExtent l="19050" t="0" r="9525" b="0"/>
            <wp:docPr id="16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99C42D" wp14:editId="4407C54B">
            <wp:extent cx="561975" cy="19050"/>
            <wp:effectExtent l="19050" t="0" r="9525" b="0"/>
            <wp:docPr id="161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28AB01" wp14:editId="2835409F">
            <wp:extent cx="561975" cy="19050"/>
            <wp:effectExtent l="19050" t="0" r="9525" b="0"/>
            <wp:docPr id="16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FCE5F6" wp14:editId="0A0ECBD0">
            <wp:extent cx="561975" cy="19050"/>
            <wp:effectExtent l="19050" t="0" r="9525" b="0"/>
            <wp:docPr id="1616"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AD9BF0" wp14:editId="43443AED">
            <wp:extent cx="561975" cy="19050"/>
            <wp:effectExtent l="19050" t="0" r="9525" b="0"/>
            <wp:docPr id="16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956FF0" wp14:editId="1EF41BDD">
            <wp:extent cx="561975" cy="19050"/>
            <wp:effectExtent l="19050" t="0" r="9525" b="0"/>
            <wp:docPr id="1618"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DDA050" wp14:editId="725BEB49">
            <wp:extent cx="561975" cy="19050"/>
            <wp:effectExtent l="19050" t="0" r="9525" b="0"/>
            <wp:docPr id="16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5E41A3" wp14:editId="7A08D644">
            <wp:extent cx="561975" cy="19050"/>
            <wp:effectExtent l="19050" t="0" r="9525" b="0"/>
            <wp:docPr id="1620"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10D68E" wp14:editId="6103D622">
            <wp:extent cx="561975" cy="19050"/>
            <wp:effectExtent l="19050" t="0" r="9525" b="0"/>
            <wp:docPr id="16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3ABA4E" wp14:editId="470A2803">
            <wp:extent cx="561975" cy="19050"/>
            <wp:effectExtent l="19050" t="0" r="9525" b="0"/>
            <wp:docPr id="1622"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ADE7A9" wp14:editId="099D1FCE">
            <wp:extent cx="561975" cy="19050"/>
            <wp:effectExtent l="19050" t="0" r="9525" b="0"/>
            <wp:docPr id="16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D9DA68" wp14:editId="1F9CA6F1">
            <wp:extent cx="561975" cy="19050"/>
            <wp:effectExtent l="19050" t="0" r="9525" b="0"/>
            <wp:docPr id="1624"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BD3966" wp14:editId="114FF3B2">
            <wp:extent cx="561975" cy="19050"/>
            <wp:effectExtent l="19050" t="0" r="9525" b="0"/>
            <wp:docPr id="16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44ADE2" wp14:editId="3CCF961C">
            <wp:extent cx="561975" cy="19050"/>
            <wp:effectExtent l="19050" t="0" r="9525" b="0"/>
            <wp:docPr id="1626"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BE964E" wp14:editId="6498D18D">
            <wp:extent cx="561975" cy="19050"/>
            <wp:effectExtent l="19050" t="0" r="9525" b="0"/>
            <wp:docPr id="16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ABF64D" wp14:editId="4114BDEA">
            <wp:extent cx="561975" cy="19050"/>
            <wp:effectExtent l="19050" t="0" r="9525" b="0"/>
            <wp:docPr id="1628"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C6A0F5" wp14:editId="0619C6E0">
            <wp:extent cx="561975" cy="19050"/>
            <wp:effectExtent l="19050" t="0" r="9525" b="0"/>
            <wp:docPr id="16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EF3A1F" wp14:editId="65957A52">
            <wp:extent cx="561975" cy="19050"/>
            <wp:effectExtent l="19050" t="0" r="9525" b="0"/>
            <wp:docPr id="163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828B6F" wp14:editId="552BED86">
            <wp:extent cx="561975" cy="19050"/>
            <wp:effectExtent l="19050" t="0" r="9525" b="0"/>
            <wp:docPr id="16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442378" wp14:editId="7E117ABF">
            <wp:extent cx="561975" cy="19050"/>
            <wp:effectExtent l="19050" t="0" r="9525" b="0"/>
            <wp:docPr id="1632"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9EEE83" wp14:editId="0F3124FC">
            <wp:extent cx="561975" cy="19050"/>
            <wp:effectExtent l="19050" t="0" r="9525" b="0"/>
            <wp:docPr id="16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6481BB" wp14:editId="09D1C6E4">
            <wp:extent cx="561975" cy="19050"/>
            <wp:effectExtent l="19050" t="0" r="9525" b="0"/>
            <wp:docPr id="1634"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C7D84B" wp14:editId="40C18951">
            <wp:extent cx="561975" cy="19050"/>
            <wp:effectExtent l="19050" t="0" r="9525" b="0"/>
            <wp:docPr id="16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BDBA9F" wp14:editId="18AD4992">
            <wp:extent cx="561975" cy="19050"/>
            <wp:effectExtent l="19050" t="0" r="9525" b="0"/>
            <wp:docPr id="1636"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EC176B" wp14:editId="5E4B323F">
            <wp:extent cx="561975" cy="19050"/>
            <wp:effectExtent l="19050" t="0" r="9525" b="0"/>
            <wp:docPr id="16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D37494" wp14:editId="1C2C1581">
            <wp:extent cx="561975" cy="19050"/>
            <wp:effectExtent l="19050" t="0" r="9525" b="0"/>
            <wp:docPr id="163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41B121" wp14:editId="0D3532D5">
            <wp:extent cx="561975" cy="19050"/>
            <wp:effectExtent l="19050" t="0" r="9525" b="0"/>
            <wp:docPr id="16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EBC1D0" wp14:editId="0B771764">
            <wp:extent cx="561975" cy="19050"/>
            <wp:effectExtent l="19050" t="0" r="9525" b="0"/>
            <wp:docPr id="1640" name="Picture 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C90E19" wp14:editId="262ECCD2">
            <wp:extent cx="561975" cy="19050"/>
            <wp:effectExtent l="19050" t="0" r="9525" b="0"/>
            <wp:docPr id="16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7451F4" wp14:editId="4578EA49">
            <wp:extent cx="561975" cy="19050"/>
            <wp:effectExtent l="19050" t="0" r="9525" b="0"/>
            <wp:docPr id="1642" name="Picture 2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C0DB0B" wp14:editId="63A01DBE">
            <wp:extent cx="561975" cy="19050"/>
            <wp:effectExtent l="19050" t="0" r="9525" b="0"/>
            <wp:docPr id="16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A1FFAE" wp14:editId="31DA8124">
            <wp:extent cx="561975" cy="19050"/>
            <wp:effectExtent l="19050" t="0" r="9525" b="0"/>
            <wp:docPr id="1644" name="Picture 2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990E22" wp14:editId="58BFEFD6">
            <wp:extent cx="561975" cy="19050"/>
            <wp:effectExtent l="19050" t="0" r="9525" b="0"/>
            <wp:docPr id="16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60DB81" wp14:editId="5CD1B9E1">
            <wp:extent cx="561975" cy="19050"/>
            <wp:effectExtent l="19050" t="0" r="9525" b="0"/>
            <wp:docPr id="1646" name="Picture 2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D4DAA8" wp14:editId="24D54AC8">
            <wp:extent cx="561975" cy="19050"/>
            <wp:effectExtent l="19050" t="0" r="9525" b="0"/>
            <wp:docPr id="16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A295ED" wp14:editId="695E7292">
            <wp:extent cx="561975" cy="19050"/>
            <wp:effectExtent l="19050" t="0" r="9525" b="0"/>
            <wp:docPr id="1648" name="Picture 2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5E4432" wp14:editId="266B275B">
            <wp:extent cx="561975" cy="19050"/>
            <wp:effectExtent l="19050" t="0" r="9525" b="0"/>
            <wp:docPr id="16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D184D4" wp14:editId="3BE1B0C0">
            <wp:extent cx="561975" cy="19050"/>
            <wp:effectExtent l="19050" t="0" r="9525" b="0"/>
            <wp:docPr id="1650" name="Picture 2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4699C7" wp14:editId="1B8653F1">
            <wp:extent cx="561975" cy="19050"/>
            <wp:effectExtent l="19050" t="0" r="9525" b="0"/>
            <wp:docPr id="16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4F0691" wp14:editId="71BB9D1F">
            <wp:extent cx="561975" cy="19050"/>
            <wp:effectExtent l="19050" t="0" r="9525" b="0"/>
            <wp:docPr id="1652" name="Picture 2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87B429" wp14:editId="02175327">
            <wp:extent cx="561975" cy="19050"/>
            <wp:effectExtent l="19050" t="0" r="9525" b="0"/>
            <wp:docPr id="16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DDB2DE" wp14:editId="7B23D539">
            <wp:extent cx="561975" cy="19050"/>
            <wp:effectExtent l="19050" t="0" r="9525" b="0"/>
            <wp:docPr id="1654" name="Picture 2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B7F61A" wp14:editId="346909CE">
            <wp:extent cx="561975" cy="19050"/>
            <wp:effectExtent l="19050" t="0" r="9525" b="0"/>
            <wp:docPr id="16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A9ECD1" wp14:editId="5DEEE49E">
            <wp:extent cx="561975" cy="19050"/>
            <wp:effectExtent l="19050" t="0" r="9525" b="0"/>
            <wp:docPr id="1656" name="Picture 2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C5614F" wp14:editId="1F32DA5C">
            <wp:extent cx="561975" cy="19050"/>
            <wp:effectExtent l="19050" t="0" r="9525" b="0"/>
            <wp:docPr id="16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EFB9E9" wp14:editId="13BC0C38">
            <wp:extent cx="561975" cy="19050"/>
            <wp:effectExtent l="19050" t="0" r="9525" b="0"/>
            <wp:docPr id="1658" name="Picture 2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2D7B77" wp14:editId="5BE643C5">
            <wp:extent cx="561975" cy="19050"/>
            <wp:effectExtent l="19050" t="0" r="9525" b="0"/>
            <wp:docPr id="16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C2B79B" wp14:editId="680A8362">
            <wp:extent cx="561975" cy="19050"/>
            <wp:effectExtent l="19050" t="0" r="9525" b="0"/>
            <wp:docPr id="1660" name="Picture 2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5F2AC7" wp14:editId="3BF90EE0">
            <wp:extent cx="561975" cy="19050"/>
            <wp:effectExtent l="19050" t="0" r="9525" b="0"/>
            <wp:docPr id="16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BC8782" wp14:editId="47A761CA">
            <wp:extent cx="561975" cy="19050"/>
            <wp:effectExtent l="19050" t="0" r="9525" b="0"/>
            <wp:docPr id="166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5F5ADF" wp14:editId="142E0AB6">
            <wp:extent cx="561975" cy="19050"/>
            <wp:effectExtent l="19050" t="0" r="9525" b="0"/>
            <wp:docPr id="16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5D9899" wp14:editId="32B3ED11">
            <wp:extent cx="561975" cy="19050"/>
            <wp:effectExtent l="19050" t="0" r="9525" b="0"/>
            <wp:docPr id="1664" name="Picture 2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9A6397" wp14:editId="2CEB7D76">
            <wp:extent cx="561975" cy="19050"/>
            <wp:effectExtent l="19050" t="0" r="9525" b="0"/>
            <wp:docPr id="16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38D708" wp14:editId="5C9E2C77">
            <wp:extent cx="561975" cy="19050"/>
            <wp:effectExtent l="19050" t="0" r="9525" b="0"/>
            <wp:docPr id="1666" name="Picture 2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1CB3E9" wp14:editId="572ED3F3">
            <wp:extent cx="561975" cy="19050"/>
            <wp:effectExtent l="19050" t="0" r="9525" b="0"/>
            <wp:docPr id="16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85F71B" wp14:editId="40659AE1">
            <wp:extent cx="561975" cy="19050"/>
            <wp:effectExtent l="19050" t="0" r="9525" b="0"/>
            <wp:docPr id="1668" name="Picture 2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F37BF0" wp14:editId="5BE663A1">
            <wp:extent cx="561975" cy="19050"/>
            <wp:effectExtent l="19050" t="0" r="9525" b="0"/>
            <wp:docPr id="16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88EF3B" wp14:editId="104E78D0">
            <wp:extent cx="561975" cy="19050"/>
            <wp:effectExtent l="19050" t="0" r="9525" b="0"/>
            <wp:docPr id="1670" name="Picture 2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7D76E4" wp14:editId="4146CC90">
            <wp:extent cx="561975" cy="19050"/>
            <wp:effectExtent l="19050" t="0" r="9525" b="0"/>
            <wp:docPr id="16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2291F1" wp14:editId="4D45BE64">
            <wp:extent cx="561975" cy="19050"/>
            <wp:effectExtent l="19050" t="0" r="9525" b="0"/>
            <wp:docPr id="1672" name="Picture 2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A5D521" wp14:editId="7FEDFB72">
            <wp:extent cx="561975" cy="19050"/>
            <wp:effectExtent l="19050" t="0" r="9525" b="0"/>
            <wp:docPr id="16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D447E9" wp14:editId="55D7AD74">
            <wp:extent cx="561975" cy="19050"/>
            <wp:effectExtent l="19050" t="0" r="9525" b="0"/>
            <wp:docPr id="1674" name="Picture 2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2625FD" wp14:editId="288C3580">
            <wp:extent cx="561975" cy="19050"/>
            <wp:effectExtent l="19050" t="0" r="9525" b="0"/>
            <wp:docPr id="16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ED3A21" wp14:editId="18DBDA88">
            <wp:extent cx="561975" cy="19050"/>
            <wp:effectExtent l="19050" t="0" r="9525" b="0"/>
            <wp:docPr id="1676" name="Picture 2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5B6561" wp14:editId="5E4D0923">
            <wp:extent cx="561975" cy="19050"/>
            <wp:effectExtent l="19050" t="0" r="9525" b="0"/>
            <wp:docPr id="16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6467D2" wp14:editId="42EFB08A">
            <wp:extent cx="561975" cy="19050"/>
            <wp:effectExtent l="19050" t="0" r="9525" b="0"/>
            <wp:docPr id="167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548264" wp14:editId="451AEB27">
            <wp:extent cx="561975" cy="19050"/>
            <wp:effectExtent l="19050" t="0" r="9525" b="0"/>
            <wp:docPr id="16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BC132F" wp14:editId="2E38B609">
            <wp:extent cx="561975" cy="19050"/>
            <wp:effectExtent l="19050" t="0" r="9525" b="0"/>
            <wp:docPr id="1680" name="Picture 2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AC4771" wp14:editId="7C3DA186">
            <wp:extent cx="561975" cy="19050"/>
            <wp:effectExtent l="19050" t="0" r="9525" b="0"/>
            <wp:docPr id="16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6A8BF6" wp14:editId="098846FE">
            <wp:extent cx="561975" cy="19050"/>
            <wp:effectExtent l="19050" t="0" r="9525" b="0"/>
            <wp:docPr id="1682" name="Picture 2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1843F5" wp14:editId="59F3E4FF">
            <wp:extent cx="561975" cy="19050"/>
            <wp:effectExtent l="19050" t="0" r="9525" b="0"/>
            <wp:docPr id="16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A4E00D" wp14:editId="5C34559F">
            <wp:extent cx="561975" cy="19050"/>
            <wp:effectExtent l="19050" t="0" r="9525" b="0"/>
            <wp:docPr id="1684" name="Picture 2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C59B30" wp14:editId="5DDF65E4">
            <wp:extent cx="561975" cy="19050"/>
            <wp:effectExtent l="19050" t="0" r="9525" b="0"/>
            <wp:docPr id="16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54B36B" wp14:editId="7273F6AC">
            <wp:extent cx="561975" cy="19050"/>
            <wp:effectExtent l="19050" t="0" r="9525" b="0"/>
            <wp:docPr id="168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CB066A" wp14:editId="38C1F9EF">
            <wp:extent cx="561975" cy="19050"/>
            <wp:effectExtent l="19050" t="0" r="9525" b="0"/>
            <wp:docPr id="16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9E0F1C" wp14:editId="3EB64B03">
            <wp:extent cx="561975" cy="19050"/>
            <wp:effectExtent l="19050" t="0" r="9525" b="0"/>
            <wp:docPr id="1688" name="Picture 2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688183" wp14:editId="2E3D6D1C">
            <wp:extent cx="561975" cy="19050"/>
            <wp:effectExtent l="19050" t="0" r="9525" b="0"/>
            <wp:docPr id="16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8FA205" wp14:editId="72473AEF">
            <wp:extent cx="561975" cy="19050"/>
            <wp:effectExtent l="19050" t="0" r="9525" b="0"/>
            <wp:docPr id="1690" name="Picture 2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ACC79B" wp14:editId="4C72449F">
            <wp:extent cx="561975" cy="19050"/>
            <wp:effectExtent l="19050" t="0" r="9525" b="0"/>
            <wp:docPr id="16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BF7442" wp14:editId="09DBE26B">
            <wp:extent cx="561975" cy="19050"/>
            <wp:effectExtent l="19050" t="0" r="9525" b="0"/>
            <wp:docPr id="1692" name="Picture 2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89DF90" wp14:editId="6B527618">
            <wp:extent cx="561975" cy="19050"/>
            <wp:effectExtent l="19050" t="0" r="9525" b="0"/>
            <wp:docPr id="16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896E4E" wp14:editId="14597C48">
            <wp:extent cx="561975" cy="19050"/>
            <wp:effectExtent l="19050" t="0" r="9525" b="0"/>
            <wp:docPr id="1694" name="Picture 2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0196BF" wp14:editId="0000E6E5">
            <wp:extent cx="561975" cy="19050"/>
            <wp:effectExtent l="19050" t="0" r="9525" b="0"/>
            <wp:docPr id="16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A699F0" wp14:editId="3B6C4F40">
            <wp:extent cx="561975" cy="19050"/>
            <wp:effectExtent l="19050" t="0" r="9525" b="0"/>
            <wp:docPr id="1696" name="Picture 2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292151" wp14:editId="55EFFCD0">
            <wp:extent cx="561975" cy="19050"/>
            <wp:effectExtent l="19050" t="0" r="9525" b="0"/>
            <wp:docPr id="16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C28FFA" wp14:editId="2D1A508C">
            <wp:extent cx="561975" cy="19050"/>
            <wp:effectExtent l="19050" t="0" r="9525" b="0"/>
            <wp:docPr id="1698" name="Picture 2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90E5E5" wp14:editId="02D076A2">
            <wp:extent cx="561975" cy="19050"/>
            <wp:effectExtent l="19050" t="0" r="9525" b="0"/>
            <wp:docPr id="16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63E2AC" wp14:editId="1CFB8E58">
            <wp:extent cx="561975" cy="19050"/>
            <wp:effectExtent l="19050" t="0" r="9525" b="0"/>
            <wp:docPr id="1700" name="Picture 2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9096BD" wp14:editId="3AF3C985">
            <wp:extent cx="561975" cy="19050"/>
            <wp:effectExtent l="19050" t="0" r="9525" b="0"/>
            <wp:docPr id="17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86CCB5" wp14:editId="0F6809FB">
            <wp:extent cx="561975" cy="19050"/>
            <wp:effectExtent l="19050" t="0" r="9525" b="0"/>
            <wp:docPr id="170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53ADF0" wp14:editId="16449C2B">
            <wp:extent cx="561975" cy="19050"/>
            <wp:effectExtent l="19050" t="0" r="9525" b="0"/>
            <wp:docPr id="17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27D823" wp14:editId="509BB199">
            <wp:extent cx="561975" cy="19050"/>
            <wp:effectExtent l="19050" t="0" r="9525" b="0"/>
            <wp:docPr id="1704" name="Picture 2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F91039" wp14:editId="10F04C27">
            <wp:extent cx="561975" cy="19050"/>
            <wp:effectExtent l="19050" t="0" r="9525" b="0"/>
            <wp:docPr id="17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A627F1" wp14:editId="1A573619">
            <wp:extent cx="561975" cy="19050"/>
            <wp:effectExtent l="19050" t="0" r="9525" b="0"/>
            <wp:docPr id="1706" name="Picture 2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C32624" wp14:editId="3F9AEA60">
            <wp:extent cx="561975" cy="19050"/>
            <wp:effectExtent l="19050" t="0" r="9525" b="0"/>
            <wp:docPr id="17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1E40AA" wp14:editId="64A380CA">
            <wp:extent cx="561975" cy="19050"/>
            <wp:effectExtent l="19050" t="0" r="9525" b="0"/>
            <wp:docPr id="1708" name="Picture 2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90A6B6" wp14:editId="1B589273">
            <wp:extent cx="561975" cy="19050"/>
            <wp:effectExtent l="19050" t="0" r="9525" b="0"/>
            <wp:docPr id="17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F702D8" wp14:editId="3234F3BC">
            <wp:extent cx="561975" cy="19050"/>
            <wp:effectExtent l="19050" t="0" r="9525" b="0"/>
            <wp:docPr id="171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772FEA" wp14:editId="5B75FBD3">
            <wp:extent cx="561975" cy="19050"/>
            <wp:effectExtent l="19050" t="0" r="9525" b="0"/>
            <wp:docPr id="17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4AA2FF" wp14:editId="425BE634">
            <wp:extent cx="561975" cy="19050"/>
            <wp:effectExtent l="19050" t="0" r="9525" b="0"/>
            <wp:docPr id="1712" name="Picture 2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9B435D" wp14:editId="117424E6">
            <wp:extent cx="561975" cy="19050"/>
            <wp:effectExtent l="19050" t="0" r="9525" b="0"/>
            <wp:docPr id="17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B8446D" wp14:editId="4B25DE44">
            <wp:extent cx="561975" cy="19050"/>
            <wp:effectExtent l="19050" t="0" r="9525" b="0"/>
            <wp:docPr id="1714" name="Picture 2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CCBA49" wp14:editId="7713455A">
            <wp:extent cx="561975" cy="19050"/>
            <wp:effectExtent l="19050" t="0" r="9525" b="0"/>
            <wp:docPr id="17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588ECC" wp14:editId="156B00C1">
            <wp:extent cx="561975" cy="19050"/>
            <wp:effectExtent l="19050" t="0" r="9525" b="0"/>
            <wp:docPr id="1716" name="Picture 2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089B05" wp14:editId="762FDD6A">
            <wp:extent cx="561975" cy="19050"/>
            <wp:effectExtent l="19050" t="0" r="9525" b="0"/>
            <wp:docPr id="17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4E1A1B" wp14:editId="404C352E">
            <wp:extent cx="561975" cy="19050"/>
            <wp:effectExtent l="19050" t="0" r="9525" b="0"/>
            <wp:docPr id="1718" name="Picture 2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A10877" wp14:editId="2ACEA682">
            <wp:extent cx="561975" cy="19050"/>
            <wp:effectExtent l="19050" t="0" r="9525" b="0"/>
            <wp:docPr id="17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D68492" wp14:editId="44A8A97C">
            <wp:extent cx="561975" cy="19050"/>
            <wp:effectExtent l="19050" t="0" r="9525" b="0"/>
            <wp:docPr id="1720" name="Picture 2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7AC8B9" wp14:editId="22733069">
            <wp:extent cx="561975" cy="19050"/>
            <wp:effectExtent l="19050" t="0" r="9525" b="0"/>
            <wp:docPr id="17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14DF65" wp14:editId="13CB08D3">
            <wp:extent cx="561975" cy="19050"/>
            <wp:effectExtent l="19050" t="0" r="9525" b="0"/>
            <wp:docPr id="1722" name="Picture 2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1E460A" wp14:editId="7771E118">
            <wp:extent cx="561975" cy="19050"/>
            <wp:effectExtent l="19050" t="0" r="9525" b="0"/>
            <wp:docPr id="17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D55279" wp14:editId="20C9D66F">
            <wp:extent cx="561975" cy="19050"/>
            <wp:effectExtent l="19050" t="0" r="9525" b="0"/>
            <wp:docPr id="1724" name="Picture 2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341811" wp14:editId="3B8C49C6">
            <wp:extent cx="561975" cy="19050"/>
            <wp:effectExtent l="19050" t="0" r="9525" b="0"/>
            <wp:docPr id="17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F705AD" wp14:editId="12A18209">
            <wp:extent cx="561975" cy="19050"/>
            <wp:effectExtent l="19050" t="0" r="9525" b="0"/>
            <wp:docPr id="172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0651FC" wp14:editId="62840BA8">
            <wp:extent cx="561975" cy="19050"/>
            <wp:effectExtent l="19050" t="0" r="9525" b="0"/>
            <wp:docPr id="17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C0276F" wp14:editId="2CB5D3BF">
            <wp:extent cx="561975" cy="19050"/>
            <wp:effectExtent l="19050" t="0" r="9525" b="0"/>
            <wp:docPr id="1728" name="Picture 2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891B21" wp14:editId="64E2AB89">
            <wp:extent cx="561975" cy="19050"/>
            <wp:effectExtent l="19050" t="0" r="9525" b="0"/>
            <wp:docPr id="17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DB8BD9" wp14:editId="0F90DEF3">
            <wp:extent cx="561975" cy="19050"/>
            <wp:effectExtent l="19050" t="0" r="9525" b="0"/>
            <wp:docPr id="1730" name="Picture 2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C5BEF5" wp14:editId="143B9D11">
            <wp:extent cx="561975" cy="19050"/>
            <wp:effectExtent l="19050" t="0" r="9525" b="0"/>
            <wp:docPr id="17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054368" wp14:editId="3AF7C965">
            <wp:extent cx="561975" cy="19050"/>
            <wp:effectExtent l="19050" t="0" r="9525" b="0"/>
            <wp:docPr id="1732" name="Picture 2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F5EEA6" wp14:editId="4BD130AB">
            <wp:extent cx="561975" cy="19050"/>
            <wp:effectExtent l="19050" t="0" r="9525" b="0"/>
            <wp:docPr id="17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44EC36" wp14:editId="76269028">
            <wp:extent cx="561975" cy="19050"/>
            <wp:effectExtent l="19050" t="0" r="9525" b="0"/>
            <wp:docPr id="173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7545BE" wp14:editId="6E01638F">
            <wp:extent cx="561975" cy="19050"/>
            <wp:effectExtent l="19050" t="0" r="9525" b="0"/>
            <wp:docPr id="17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556779" wp14:editId="556F76FB">
            <wp:extent cx="561975" cy="19050"/>
            <wp:effectExtent l="19050" t="0" r="9525" b="0"/>
            <wp:docPr id="1736" name="Picture 3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3455D9" wp14:editId="62CE376D">
            <wp:extent cx="561975" cy="19050"/>
            <wp:effectExtent l="19050" t="0" r="9525" b="0"/>
            <wp:docPr id="17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314962" wp14:editId="29D906F3">
            <wp:extent cx="561975" cy="19050"/>
            <wp:effectExtent l="19050" t="0" r="9525" b="0"/>
            <wp:docPr id="173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EC63A9" wp14:editId="58B7F387">
            <wp:extent cx="561975" cy="19050"/>
            <wp:effectExtent l="19050" t="0" r="9525" b="0"/>
            <wp:docPr id="17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067788" wp14:editId="27246F0E">
            <wp:extent cx="561975" cy="19050"/>
            <wp:effectExtent l="19050" t="0" r="9525" b="0"/>
            <wp:docPr id="1740"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C52CF9" wp14:editId="165B31D6">
            <wp:extent cx="561975" cy="19050"/>
            <wp:effectExtent l="19050" t="0" r="9525" b="0"/>
            <wp:docPr id="17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93AF5D" wp14:editId="13BB6DB6">
            <wp:extent cx="561975" cy="19050"/>
            <wp:effectExtent l="19050" t="0" r="9525" b="0"/>
            <wp:docPr id="1742"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6C9A50" wp14:editId="1968B593">
            <wp:extent cx="561975" cy="19050"/>
            <wp:effectExtent l="19050" t="0" r="9525" b="0"/>
            <wp:docPr id="17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0A78F4" wp14:editId="69CF1D74">
            <wp:extent cx="561975" cy="19050"/>
            <wp:effectExtent l="19050" t="0" r="9525" b="0"/>
            <wp:docPr id="1744"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A9CBCC" wp14:editId="11FC3717">
            <wp:extent cx="561975" cy="19050"/>
            <wp:effectExtent l="19050" t="0" r="9525" b="0"/>
            <wp:docPr id="17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DA2900" wp14:editId="3363AEF5">
            <wp:extent cx="561975" cy="19050"/>
            <wp:effectExtent l="19050" t="0" r="9525" b="0"/>
            <wp:docPr id="174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3BAB33" wp14:editId="16236DDD">
            <wp:extent cx="561975" cy="19050"/>
            <wp:effectExtent l="19050" t="0" r="9525" b="0"/>
            <wp:docPr id="17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3A82D0" wp14:editId="27B94300">
            <wp:extent cx="561975" cy="19050"/>
            <wp:effectExtent l="19050" t="0" r="9525" b="0"/>
            <wp:docPr id="1748"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4C1DE3" wp14:editId="48233A7F">
            <wp:extent cx="561975" cy="19050"/>
            <wp:effectExtent l="19050" t="0" r="9525" b="0"/>
            <wp:docPr id="17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87FA59" wp14:editId="1D9BE480">
            <wp:extent cx="561975" cy="19050"/>
            <wp:effectExtent l="19050" t="0" r="9525" b="0"/>
            <wp:docPr id="175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99D6E0" wp14:editId="28D4F0B8">
            <wp:extent cx="561975" cy="19050"/>
            <wp:effectExtent l="19050" t="0" r="9525" b="0"/>
            <wp:docPr id="17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23962B" wp14:editId="4C44AE00">
            <wp:extent cx="561975" cy="19050"/>
            <wp:effectExtent l="19050" t="0" r="9525" b="0"/>
            <wp:docPr id="1752"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D404F1" wp14:editId="3DCE3F8F">
            <wp:extent cx="561975" cy="19050"/>
            <wp:effectExtent l="19050" t="0" r="9525" b="0"/>
            <wp:docPr id="17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6918A9" wp14:editId="56E3CF5A">
            <wp:extent cx="561975" cy="19050"/>
            <wp:effectExtent l="19050" t="0" r="9525" b="0"/>
            <wp:docPr id="1754"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96A63A" wp14:editId="3A740CE9">
            <wp:extent cx="561975" cy="19050"/>
            <wp:effectExtent l="19050" t="0" r="9525" b="0"/>
            <wp:docPr id="17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201AA4" wp14:editId="17AAD0CF">
            <wp:extent cx="561975" cy="19050"/>
            <wp:effectExtent l="19050" t="0" r="9525" b="0"/>
            <wp:docPr id="1756"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1956C4" wp14:editId="5A224E34">
            <wp:extent cx="561975" cy="19050"/>
            <wp:effectExtent l="19050" t="0" r="9525" b="0"/>
            <wp:docPr id="17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1F1926" wp14:editId="5114B519">
            <wp:extent cx="561975" cy="19050"/>
            <wp:effectExtent l="19050" t="0" r="9525" b="0"/>
            <wp:docPr id="175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74684F" wp14:editId="66D26B93">
            <wp:extent cx="561975" cy="19050"/>
            <wp:effectExtent l="19050" t="0" r="9525" b="0"/>
            <wp:docPr id="17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75CE2E" wp14:editId="0F738425">
            <wp:extent cx="561975" cy="19050"/>
            <wp:effectExtent l="19050" t="0" r="9525" b="0"/>
            <wp:docPr id="1760"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A13337" wp14:editId="0C36B287">
            <wp:extent cx="561975" cy="19050"/>
            <wp:effectExtent l="19050" t="0" r="9525" b="0"/>
            <wp:docPr id="17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6BADF3" wp14:editId="22FD1301">
            <wp:extent cx="561975" cy="19050"/>
            <wp:effectExtent l="19050" t="0" r="9525" b="0"/>
            <wp:docPr id="1762"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CECB07" wp14:editId="554FB830">
            <wp:extent cx="561975" cy="19050"/>
            <wp:effectExtent l="19050" t="0" r="9525" b="0"/>
            <wp:docPr id="17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59F1CF" wp14:editId="0B9E9361">
            <wp:extent cx="561975" cy="19050"/>
            <wp:effectExtent l="19050" t="0" r="9525" b="0"/>
            <wp:docPr id="1764"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88A968" wp14:editId="5ED7EB52">
            <wp:extent cx="561975" cy="19050"/>
            <wp:effectExtent l="19050" t="0" r="9525" b="0"/>
            <wp:docPr id="17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6BA240" wp14:editId="683C3595">
            <wp:extent cx="561975" cy="19050"/>
            <wp:effectExtent l="19050" t="0" r="9525" b="0"/>
            <wp:docPr id="1766"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E08824" wp14:editId="08D3C651">
            <wp:extent cx="561975" cy="19050"/>
            <wp:effectExtent l="19050" t="0" r="9525" b="0"/>
            <wp:docPr id="17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6BC0DB" wp14:editId="23D26A93">
            <wp:extent cx="561975" cy="19050"/>
            <wp:effectExtent l="19050" t="0" r="9525" b="0"/>
            <wp:docPr id="1768"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4F5B26" wp14:editId="3168A12A">
            <wp:extent cx="561975" cy="19050"/>
            <wp:effectExtent l="19050" t="0" r="9525" b="0"/>
            <wp:docPr id="17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FB925D" wp14:editId="6F2AC5E9">
            <wp:extent cx="561975" cy="19050"/>
            <wp:effectExtent l="19050" t="0" r="9525" b="0"/>
            <wp:docPr id="1770"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F76A76" wp14:editId="6CBC2394">
            <wp:extent cx="561975" cy="19050"/>
            <wp:effectExtent l="19050" t="0" r="9525" b="0"/>
            <wp:docPr id="17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ADE87E" wp14:editId="12BCE9D7">
            <wp:extent cx="561975" cy="19050"/>
            <wp:effectExtent l="19050" t="0" r="9525" b="0"/>
            <wp:docPr id="1772"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639C31" wp14:editId="2C6C01C2">
            <wp:extent cx="561975" cy="19050"/>
            <wp:effectExtent l="19050" t="0" r="9525" b="0"/>
            <wp:docPr id="17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8C2FFD" wp14:editId="0B19E5D0">
            <wp:extent cx="561975" cy="19050"/>
            <wp:effectExtent l="19050" t="0" r="9525" b="0"/>
            <wp:docPr id="177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921B6D" wp14:editId="2F330DA6">
            <wp:extent cx="561975" cy="19050"/>
            <wp:effectExtent l="19050" t="0" r="9525" b="0"/>
            <wp:docPr id="17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9F6641" wp14:editId="0222BA5D">
            <wp:extent cx="561975" cy="19050"/>
            <wp:effectExtent l="19050" t="0" r="9525" b="0"/>
            <wp:docPr id="1776"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5420BC" wp14:editId="7B788072">
            <wp:extent cx="561975" cy="19050"/>
            <wp:effectExtent l="19050" t="0" r="9525" b="0"/>
            <wp:docPr id="17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E4966E" wp14:editId="546BE2C9">
            <wp:extent cx="561975" cy="19050"/>
            <wp:effectExtent l="19050" t="0" r="9525" b="0"/>
            <wp:docPr id="1778"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E81747" wp14:editId="67D1EBF6">
            <wp:extent cx="561975" cy="19050"/>
            <wp:effectExtent l="19050" t="0" r="9525" b="0"/>
            <wp:docPr id="17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562F27" wp14:editId="345BF5DC">
            <wp:extent cx="561975" cy="19050"/>
            <wp:effectExtent l="19050" t="0" r="9525" b="0"/>
            <wp:docPr id="1780"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F3DB27" wp14:editId="142B4608">
            <wp:extent cx="561975" cy="19050"/>
            <wp:effectExtent l="19050" t="0" r="9525" b="0"/>
            <wp:docPr id="17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2A52BB" wp14:editId="01B4C81F">
            <wp:extent cx="561975" cy="19050"/>
            <wp:effectExtent l="19050" t="0" r="9525" b="0"/>
            <wp:docPr id="178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6E0E3A" wp14:editId="0C248D0F">
            <wp:extent cx="561975" cy="19050"/>
            <wp:effectExtent l="19050" t="0" r="9525" b="0"/>
            <wp:docPr id="17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443597" wp14:editId="60C8C416">
            <wp:extent cx="561975" cy="19050"/>
            <wp:effectExtent l="19050" t="0" r="9525" b="0"/>
            <wp:docPr id="1784"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175EEE" wp14:editId="48A18942">
            <wp:extent cx="561975" cy="19050"/>
            <wp:effectExtent l="19050" t="0" r="9525" b="0"/>
            <wp:docPr id="17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1B76AD" wp14:editId="50A4B28C">
            <wp:extent cx="561975" cy="19050"/>
            <wp:effectExtent l="19050" t="0" r="9525" b="0"/>
            <wp:docPr id="1786"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628DAF" wp14:editId="34E250D6">
            <wp:extent cx="561975" cy="19050"/>
            <wp:effectExtent l="19050" t="0" r="9525" b="0"/>
            <wp:docPr id="17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43E88C" wp14:editId="6D3D35A6">
            <wp:extent cx="561975" cy="19050"/>
            <wp:effectExtent l="19050" t="0" r="9525" b="0"/>
            <wp:docPr id="1788"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4005A2" wp14:editId="1324FA16">
            <wp:extent cx="561975" cy="19050"/>
            <wp:effectExtent l="19050" t="0" r="9525" b="0"/>
            <wp:docPr id="17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9AD67E" wp14:editId="2B23519A">
            <wp:extent cx="561975" cy="19050"/>
            <wp:effectExtent l="19050" t="0" r="9525" b="0"/>
            <wp:docPr id="1790"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FE52C5" wp14:editId="2BBA1088">
            <wp:extent cx="561975" cy="19050"/>
            <wp:effectExtent l="19050" t="0" r="9525" b="0"/>
            <wp:docPr id="17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18F764" wp14:editId="04D783D5">
            <wp:extent cx="561975" cy="19050"/>
            <wp:effectExtent l="19050" t="0" r="9525" b="0"/>
            <wp:docPr id="1792"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E94750" wp14:editId="4261A619">
            <wp:extent cx="561975" cy="19050"/>
            <wp:effectExtent l="19050" t="0" r="9525" b="0"/>
            <wp:docPr id="17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2DE559" wp14:editId="76C4601E">
            <wp:extent cx="561975" cy="19050"/>
            <wp:effectExtent l="19050" t="0" r="9525" b="0"/>
            <wp:docPr id="1794"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A86877" wp14:editId="65BC89F3">
            <wp:extent cx="561975" cy="19050"/>
            <wp:effectExtent l="19050" t="0" r="9525" b="0"/>
            <wp:docPr id="17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051EA0" wp14:editId="18749075">
            <wp:extent cx="561975" cy="19050"/>
            <wp:effectExtent l="19050" t="0" r="9525" b="0"/>
            <wp:docPr id="1796"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D6920C" wp14:editId="24ADC362">
            <wp:extent cx="561975" cy="19050"/>
            <wp:effectExtent l="19050" t="0" r="9525" b="0"/>
            <wp:docPr id="17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2D4518" wp14:editId="18C06FEE">
            <wp:extent cx="561975" cy="19050"/>
            <wp:effectExtent l="19050" t="0" r="9525" b="0"/>
            <wp:docPr id="179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92B882" wp14:editId="7CBD0BCB">
            <wp:extent cx="561975" cy="19050"/>
            <wp:effectExtent l="19050" t="0" r="9525" b="0"/>
            <wp:docPr id="17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7A7044" wp14:editId="2331D4EB">
            <wp:extent cx="561975" cy="19050"/>
            <wp:effectExtent l="19050" t="0" r="9525" b="0"/>
            <wp:docPr id="1800"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C20AB8" wp14:editId="34221C65">
            <wp:extent cx="561975" cy="19050"/>
            <wp:effectExtent l="19050" t="0" r="9525" b="0"/>
            <wp:docPr id="18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A82995" wp14:editId="1D4FF945">
            <wp:extent cx="561975" cy="19050"/>
            <wp:effectExtent l="19050" t="0" r="9525" b="0"/>
            <wp:docPr id="1802"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1A9220" wp14:editId="3664A919">
            <wp:extent cx="561975" cy="19050"/>
            <wp:effectExtent l="19050" t="0" r="9525" b="0"/>
            <wp:docPr id="18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B7E4E5" wp14:editId="7FD50399">
            <wp:extent cx="561975" cy="19050"/>
            <wp:effectExtent l="19050" t="0" r="9525" b="0"/>
            <wp:docPr id="1804"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F7FFB1" wp14:editId="2A18ED90">
            <wp:extent cx="561975" cy="19050"/>
            <wp:effectExtent l="19050" t="0" r="9525" b="0"/>
            <wp:docPr id="18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5E7300" wp14:editId="576E77A1">
            <wp:extent cx="561975" cy="19050"/>
            <wp:effectExtent l="19050" t="0" r="9525" b="0"/>
            <wp:docPr id="180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F030E8" wp14:editId="709110D1">
            <wp:extent cx="561975" cy="19050"/>
            <wp:effectExtent l="19050" t="0" r="9525" b="0"/>
            <wp:docPr id="18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3F0848" wp14:editId="752D6A6D">
            <wp:extent cx="561975" cy="19050"/>
            <wp:effectExtent l="19050" t="0" r="9525" b="0"/>
            <wp:docPr id="1808"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58C13F" wp14:editId="69FA6C38">
            <wp:extent cx="561975" cy="19050"/>
            <wp:effectExtent l="19050" t="0" r="9525" b="0"/>
            <wp:docPr id="18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16947C" wp14:editId="484B215A">
            <wp:extent cx="561975" cy="19050"/>
            <wp:effectExtent l="19050" t="0" r="9525" b="0"/>
            <wp:docPr id="1810"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4B5E67" wp14:editId="37714DB1">
            <wp:extent cx="561975" cy="19050"/>
            <wp:effectExtent l="19050" t="0" r="9525" b="0"/>
            <wp:docPr id="18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BE4297" wp14:editId="6E0D52AD">
            <wp:extent cx="561975" cy="19050"/>
            <wp:effectExtent l="19050" t="0" r="9525" b="0"/>
            <wp:docPr id="1812"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299D0E" wp14:editId="277ACC46">
            <wp:extent cx="561975" cy="19050"/>
            <wp:effectExtent l="19050" t="0" r="9525" b="0"/>
            <wp:docPr id="18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FB5706" wp14:editId="4146407F">
            <wp:extent cx="561975" cy="19050"/>
            <wp:effectExtent l="19050" t="0" r="9525" b="0"/>
            <wp:docPr id="1814"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250E45" wp14:editId="0BA14782">
            <wp:extent cx="561975" cy="19050"/>
            <wp:effectExtent l="19050" t="0" r="9525" b="0"/>
            <wp:docPr id="18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4102EB" wp14:editId="6A19D027">
            <wp:extent cx="561975" cy="19050"/>
            <wp:effectExtent l="19050" t="0" r="9525" b="0"/>
            <wp:docPr id="1816"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535FC0" wp14:editId="488D450E">
            <wp:extent cx="561975" cy="19050"/>
            <wp:effectExtent l="19050" t="0" r="9525" b="0"/>
            <wp:docPr id="18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9F111C" wp14:editId="67605602">
            <wp:extent cx="561975" cy="19050"/>
            <wp:effectExtent l="19050" t="0" r="9525" b="0"/>
            <wp:docPr id="1818"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D067DC" wp14:editId="572D5AA8">
            <wp:extent cx="561975" cy="19050"/>
            <wp:effectExtent l="19050" t="0" r="9525" b="0"/>
            <wp:docPr id="18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FBC311" wp14:editId="32770319">
            <wp:extent cx="561975" cy="19050"/>
            <wp:effectExtent l="19050" t="0" r="9525" b="0"/>
            <wp:docPr id="1820"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BE9819" wp14:editId="1CDDC28A">
            <wp:extent cx="561975" cy="19050"/>
            <wp:effectExtent l="19050" t="0" r="9525" b="0"/>
            <wp:docPr id="18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7CD83E" wp14:editId="0A80672B">
            <wp:extent cx="561975" cy="19050"/>
            <wp:effectExtent l="19050" t="0" r="9525" b="0"/>
            <wp:docPr id="182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028947" wp14:editId="2B596385">
            <wp:extent cx="561975" cy="19050"/>
            <wp:effectExtent l="19050" t="0" r="9525" b="0"/>
            <wp:docPr id="18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4B9DE4" wp14:editId="32F4ECA0">
            <wp:extent cx="561975" cy="19050"/>
            <wp:effectExtent l="19050" t="0" r="9525" b="0"/>
            <wp:docPr id="1824"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2683D3" wp14:editId="559C1D5A">
            <wp:extent cx="561975" cy="19050"/>
            <wp:effectExtent l="19050" t="0" r="9525" b="0"/>
            <wp:docPr id="18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1EEE85" wp14:editId="7AB14293">
            <wp:extent cx="561975" cy="19050"/>
            <wp:effectExtent l="19050" t="0" r="9525" b="0"/>
            <wp:docPr id="1826"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53EE92" wp14:editId="17F449E8">
            <wp:extent cx="561975" cy="19050"/>
            <wp:effectExtent l="19050" t="0" r="9525" b="0"/>
            <wp:docPr id="18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C40E4B" wp14:editId="296511E3">
            <wp:extent cx="561975" cy="19050"/>
            <wp:effectExtent l="19050" t="0" r="9525" b="0"/>
            <wp:docPr id="1828"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6C059C" wp14:editId="3C200AD6">
            <wp:extent cx="561975" cy="19050"/>
            <wp:effectExtent l="19050" t="0" r="9525" b="0"/>
            <wp:docPr id="18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4C936D" wp14:editId="78C094B6">
            <wp:extent cx="561975" cy="19050"/>
            <wp:effectExtent l="19050" t="0" r="9525" b="0"/>
            <wp:docPr id="183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15FB56" wp14:editId="5957D766">
            <wp:extent cx="561975" cy="19050"/>
            <wp:effectExtent l="19050" t="0" r="9525" b="0"/>
            <wp:docPr id="18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EF56FF" wp14:editId="0DE9408B">
            <wp:extent cx="561975" cy="19050"/>
            <wp:effectExtent l="19050" t="0" r="9525" b="0"/>
            <wp:docPr id="1832"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5DC80C" wp14:editId="50D04D00">
            <wp:extent cx="561975" cy="19050"/>
            <wp:effectExtent l="19050" t="0" r="9525" b="0"/>
            <wp:docPr id="18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26CE44" wp14:editId="05C3FBAC">
            <wp:extent cx="561975" cy="19050"/>
            <wp:effectExtent l="19050" t="0" r="9525" b="0"/>
            <wp:docPr id="1834"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9A975A" wp14:editId="27AD356F">
            <wp:extent cx="561975" cy="19050"/>
            <wp:effectExtent l="19050" t="0" r="9525" b="0"/>
            <wp:docPr id="18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E79FB8" wp14:editId="62E718C1">
            <wp:extent cx="561975" cy="19050"/>
            <wp:effectExtent l="19050" t="0" r="9525" b="0"/>
            <wp:docPr id="1836"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AD85D2" wp14:editId="59F39DBB">
            <wp:extent cx="561975" cy="19050"/>
            <wp:effectExtent l="19050" t="0" r="9525" b="0"/>
            <wp:docPr id="18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F703F8" wp14:editId="2C6036A8">
            <wp:extent cx="561975" cy="19050"/>
            <wp:effectExtent l="19050" t="0" r="9525" b="0"/>
            <wp:docPr id="1838"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1DA4B9" wp14:editId="464510F1">
            <wp:extent cx="561975" cy="19050"/>
            <wp:effectExtent l="19050" t="0" r="9525" b="0"/>
            <wp:docPr id="18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A7CF2F" wp14:editId="5AC4228D">
            <wp:extent cx="561975" cy="19050"/>
            <wp:effectExtent l="19050" t="0" r="9525" b="0"/>
            <wp:docPr id="1840"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6E6B51" wp14:editId="7417D212">
            <wp:extent cx="561975" cy="19050"/>
            <wp:effectExtent l="19050" t="0" r="9525" b="0"/>
            <wp:docPr id="18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E2FFF6" wp14:editId="2F827149">
            <wp:extent cx="561975" cy="19050"/>
            <wp:effectExtent l="19050" t="0" r="9525" b="0"/>
            <wp:docPr id="1842"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40CD18" wp14:editId="6308E7CF">
            <wp:extent cx="561975" cy="19050"/>
            <wp:effectExtent l="19050" t="0" r="9525" b="0"/>
            <wp:docPr id="18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B1E516" wp14:editId="2EAE649F">
            <wp:extent cx="561975" cy="19050"/>
            <wp:effectExtent l="19050" t="0" r="9525" b="0"/>
            <wp:docPr id="1844"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56E341" wp14:editId="675916FE">
            <wp:extent cx="561975" cy="19050"/>
            <wp:effectExtent l="19050" t="0" r="9525" b="0"/>
            <wp:docPr id="18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D3FB25" wp14:editId="6256915B">
            <wp:extent cx="561975" cy="19050"/>
            <wp:effectExtent l="19050" t="0" r="9525" b="0"/>
            <wp:docPr id="184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1344E0" wp14:editId="3445FFAC">
            <wp:extent cx="561975" cy="19050"/>
            <wp:effectExtent l="19050" t="0" r="9525" b="0"/>
            <wp:docPr id="18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6E2918" wp14:editId="292B8617">
            <wp:extent cx="561975" cy="19050"/>
            <wp:effectExtent l="19050" t="0" r="9525" b="0"/>
            <wp:docPr id="1848"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C3EA50" wp14:editId="4800BD41">
            <wp:extent cx="561975" cy="19050"/>
            <wp:effectExtent l="19050" t="0" r="9525" b="0"/>
            <wp:docPr id="18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69374F" wp14:editId="627BC397">
            <wp:extent cx="561975" cy="19050"/>
            <wp:effectExtent l="19050" t="0" r="9525" b="0"/>
            <wp:docPr id="1850"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0B554B" wp14:editId="6AD3E520">
            <wp:extent cx="561975" cy="19050"/>
            <wp:effectExtent l="19050" t="0" r="9525" b="0"/>
            <wp:docPr id="18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09F662" wp14:editId="3F3DEDE3">
            <wp:extent cx="561975" cy="19050"/>
            <wp:effectExtent l="19050" t="0" r="9525" b="0"/>
            <wp:docPr id="1852"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DBE09A" wp14:editId="1F444432">
            <wp:extent cx="561975" cy="19050"/>
            <wp:effectExtent l="19050" t="0" r="9525" b="0"/>
            <wp:docPr id="18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F8FA3F" wp14:editId="22A512B0">
            <wp:extent cx="561975" cy="19050"/>
            <wp:effectExtent l="19050" t="0" r="9525" b="0"/>
            <wp:docPr id="185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CAAE93" wp14:editId="4797FF90">
            <wp:extent cx="561975" cy="19050"/>
            <wp:effectExtent l="19050" t="0" r="9525" b="0"/>
            <wp:docPr id="18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342010" wp14:editId="43BEDD1B">
            <wp:extent cx="561975" cy="19050"/>
            <wp:effectExtent l="19050" t="0" r="9525" b="0"/>
            <wp:docPr id="1856"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351FBE" wp14:editId="6D0F61B6">
            <wp:extent cx="561975" cy="19050"/>
            <wp:effectExtent l="19050" t="0" r="9525" b="0"/>
            <wp:docPr id="18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246AF9" wp14:editId="4A287CA4">
            <wp:extent cx="561975" cy="19050"/>
            <wp:effectExtent l="19050" t="0" r="9525" b="0"/>
            <wp:docPr id="1858"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42838A" wp14:editId="28BCF517">
            <wp:extent cx="561975" cy="19050"/>
            <wp:effectExtent l="19050" t="0" r="9525" b="0"/>
            <wp:docPr id="18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13306B" wp14:editId="1F357A80">
            <wp:extent cx="561975" cy="19050"/>
            <wp:effectExtent l="19050" t="0" r="9525" b="0"/>
            <wp:docPr id="1860"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A93D44" wp14:editId="34A03F75">
            <wp:extent cx="561975" cy="19050"/>
            <wp:effectExtent l="19050" t="0" r="9525" b="0"/>
            <wp:docPr id="18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AF389C" wp14:editId="171B68A1">
            <wp:extent cx="561975" cy="19050"/>
            <wp:effectExtent l="19050" t="0" r="9525" b="0"/>
            <wp:docPr id="1862"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89A58F" wp14:editId="68A12AD9">
            <wp:extent cx="561975" cy="19050"/>
            <wp:effectExtent l="19050" t="0" r="9525" b="0"/>
            <wp:docPr id="18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F5C71D" wp14:editId="34E455D0">
            <wp:extent cx="561975" cy="19050"/>
            <wp:effectExtent l="19050" t="0" r="9525" b="0"/>
            <wp:docPr id="1864"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BCE1D5" wp14:editId="073076FC">
            <wp:extent cx="561975" cy="19050"/>
            <wp:effectExtent l="19050" t="0" r="9525" b="0"/>
            <wp:docPr id="18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51436A" wp14:editId="6D94173E">
            <wp:extent cx="561975" cy="19050"/>
            <wp:effectExtent l="19050" t="0" r="9525" b="0"/>
            <wp:docPr id="1866"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4C8847" wp14:editId="4414F538">
            <wp:extent cx="561975" cy="19050"/>
            <wp:effectExtent l="19050" t="0" r="9525" b="0"/>
            <wp:docPr id="18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102E9F" wp14:editId="4ED97C54">
            <wp:extent cx="561975" cy="19050"/>
            <wp:effectExtent l="19050" t="0" r="9525" b="0"/>
            <wp:docPr id="1868"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837205" wp14:editId="35B9D294">
            <wp:extent cx="561975" cy="19050"/>
            <wp:effectExtent l="19050" t="0" r="9525" b="0"/>
            <wp:docPr id="18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D04A6A" wp14:editId="35C38566">
            <wp:extent cx="561975" cy="19050"/>
            <wp:effectExtent l="19050" t="0" r="9525" b="0"/>
            <wp:docPr id="187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E15912" wp14:editId="6822D829">
            <wp:extent cx="561975" cy="19050"/>
            <wp:effectExtent l="19050" t="0" r="9525" b="0"/>
            <wp:docPr id="18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CB87D2" wp14:editId="6A263E7B">
            <wp:extent cx="561975" cy="19050"/>
            <wp:effectExtent l="19050" t="0" r="9525" b="0"/>
            <wp:docPr id="1872"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37E18E" wp14:editId="72D4DB80">
            <wp:extent cx="561975" cy="19050"/>
            <wp:effectExtent l="19050" t="0" r="9525" b="0"/>
            <wp:docPr id="18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F5B250" wp14:editId="6EC687CB">
            <wp:extent cx="561975" cy="19050"/>
            <wp:effectExtent l="19050" t="0" r="9525" b="0"/>
            <wp:docPr id="1874"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5463C4" wp14:editId="2D843B22">
            <wp:extent cx="561975" cy="19050"/>
            <wp:effectExtent l="19050" t="0" r="9525" b="0"/>
            <wp:docPr id="18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DD5487" wp14:editId="7A009C53">
            <wp:extent cx="561975" cy="19050"/>
            <wp:effectExtent l="19050" t="0" r="9525" b="0"/>
            <wp:docPr id="1876"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7A21D4" wp14:editId="5C70774A">
            <wp:extent cx="561975" cy="19050"/>
            <wp:effectExtent l="19050" t="0" r="9525" b="0"/>
            <wp:docPr id="18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9D3157" wp14:editId="667AC02D">
            <wp:extent cx="561975" cy="19050"/>
            <wp:effectExtent l="19050" t="0" r="9525" b="0"/>
            <wp:docPr id="187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2B7BEE" wp14:editId="353E1D6C">
            <wp:extent cx="561975" cy="19050"/>
            <wp:effectExtent l="19050" t="0" r="9525" b="0"/>
            <wp:docPr id="18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FB8869" wp14:editId="0EACE543">
            <wp:extent cx="561975" cy="19050"/>
            <wp:effectExtent l="19050" t="0" r="9525" b="0"/>
            <wp:docPr id="1880"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E3E8E6" wp14:editId="576A83D0">
            <wp:extent cx="561975" cy="19050"/>
            <wp:effectExtent l="19050" t="0" r="9525" b="0"/>
            <wp:docPr id="18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4FAE9C" wp14:editId="07EA6DAB">
            <wp:extent cx="561975" cy="19050"/>
            <wp:effectExtent l="19050" t="0" r="9525" b="0"/>
            <wp:docPr id="1882"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7DE82D" wp14:editId="4440E2E2">
            <wp:extent cx="561975" cy="19050"/>
            <wp:effectExtent l="19050" t="0" r="9525" b="0"/>
            <wp:docPr id="18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4CDE75" wp14:editId="07FEE6A1">
            <wp:extent cx="561975" cy="19050"/>
            <wp:effectExtent l="19050" t="0" r="9525" b="0"/>
            <wp:docPr id="1884"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E263D6" wp14:editId="001CEF2C">
            <wp:extent cx="561975" cy="19050"/>
            <wp:effectExtent l="19050" t="0" r="9525" b="0"/>
            <wp:docPr id="18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102A12" wp14:editId="142AF27F">
            <wp:extent cx="561975" cy="19050"/>
            <wp:effectExtent l="19050" t="0" r="9525" b="0"/>
            <wp:docPr id="1886"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A5C109" wp14:editId="47EB5A60">
            <wp:extent cx="561975" cy="19050"/>
            <wp:effectExtent l="19050" t="0" r="9525" b="0"/>
            <wp:docPr id="18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F6E221" wp14:editId="5C4DC9E1">
            <wp:extent cx="561975" cy="19050"/>
            <wp:effectExtent l="19050" t="0" r="9525" b="0"/>
            <wp:docPr id="1888"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4697ED" wp14:editId="423F3B1C">
            <wp:extent cx="561975" cy="19050"/>
            <wp:effectExtent l="19050" t="0" r="9525" b="0"/>
            <wp:docPr id="18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CB7D1D" wp14:editId="2F8B7024">
            <wp:extent cx="561975" cy="19050"/>
            <wp:effectExtent l="19050" t="0" r="9525" b="0"/>
            <wp:docPr id="1890"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59EE2C" wp14:editId="7C12C055">
            <wp:extent cx="561975" cy="19050"/>
            <wp:effectExtent l="19050" t="0" r="9525" b="0"/>
            <wp:docPr id="18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697F7A" wp14:editId="484C5C3D">
            <wp:extent cx="561975" cy="19050"/>
            <wp:effectExtent l="19050" t="0" r="9525" b="0"/>
            <wp:docPr id="1892"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7B5FCF" wp14:editId="7C176542">
            <wp:extent cx="561975" cy="19050"/>
            <wp:effectExtent l="19050" t="0" r="9525" b="0"/>
            <wp:docPr id="18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9485BF" wp14:editId="64DBB219">
            <wp:extent cx="561975" cy="19050"/>
            <wp:effectExtent l="19050" t="0" r="9525" b="0"/>
            <wp:docPr id="189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4C4E62" wp14:editId="1967F59F">
            <wp:extent cx="561975" cy="19050"/>
            <wp:effectExtent l="19050" t="0" r="9525" b="0"/>
            <wp:docPr id="18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469D71" wp14:editId="6412D93B">
            <wp:extent cx="561975" cy="19050"/>
            <wp:effectExtent l="19050" t="0" r="9525" b="0"/>
            <wp:docPr id="1896"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249CD4" wp14:editId="11A1362D">
            <wp:extent cx="561975" cy="19050"/>
            <wp:effectExtent l="19050" t="0" r="9525" b="0"/>
            <wp:docPr id="18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A828EC" wp14:editId="7E36D7FF">
            <wp:extent cx="561975" cy="19050"/>
            <wp:effectExtent l="19050" t="0" r="9525" b="0"/>
            <wp:docPr id="1898"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0951FE" wp14:editId="159B3699">
            <wp:extent cx="561975" cy="19050"/>
            <wp:effectExtent l="19050" t="0" r="9525" b="0"/>
            <wp:docPr id="18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8A3D55" wp14:editId="185FD719">
            <wp:extent cx="561975" cy="19050"/>
            <wp:effectExtent l="19050" t="0" r="9525" b="0"/>
            <wp:docPr id="1900"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CB9F3E" wp14:editId="31A8DA1A">
            <wp:extent cx="561975" cy="19050"/>
            <wp:effectExtent l="19050" t="0" r="9525" b="0"/>
            <wp:docPr id="19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C3E359" wp14:editId="36F5A73F">
            <wp:extent cx="561975" cy="19050"/>
            <wp:effectExtent l="19050" t="0" r="9525" b="0"/>
            <wp:docPr id="190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1DF488" wp14:editId="5D3AB44F">
            <wp:extent cx="561975" cy="19050"/>
            <wp:effectExtent l="19050" t="0" r="9525" b="0"/>
            <wp:docPr id="19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242FAA" wp14:editId="774554FC">
            <wp:extent cx="561975" cy="19050"/>
            <wp:effectExtent l="19050" t="0" r="9525" b="0"/>
            <wp:docPr id="1904"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DA4BA5" wp14:editId="0694DBC7">
            <wp:extent cx="561975" cy="19050"/>
            <wp:effectExtent l="19050" t="0" r="9525" b="0"/>
            <wp:docPr id="19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C004D0" wp14:editId="3C8556C9">
            <wp:extent cx="561975" cy="19050"/>
            <wp:effectExtent l="19050" t="0" r="9525" b="0"/>
            <wp:docPr id="1906"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5F31D6" wp14:editId="7907D041">
            <wp:extent cx="561975" cy="19050"/>
            <wp:effectExtent l="19050" t="0" r="9525" b="0"/>
            <wp:docPr id="19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CD54EF" wp14:editId="4F403076">
            <wp:extent cx="561975" cy="19050"/>
            <wp:effectExtent l="19050" t="0" r="9525" b="0"/>
            <wp:docPr id="1908"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8FFE53" wp14:editId="6B1C9FB9">
            <wp:extent cx="561975" cy="19050"/>
            <wp:effectExtent l="19050" t="0" r="9525" b="0"/>
            <wp:docPr id="19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2879DD" wp14:editId="5FD7DE49">
            <wp:extent cx="561975" cy="19050"/>
            <wp:effectExtent l="19050" t="0" r="9525" b="0"/>
            <wp:docPr id="1910"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778FE6" wp14:editId="40D874A6">
            <wp:extent cx="561975" cy="19050"/>
            <wp:effectExtent l="19050" t="0" r="9525" b="0"/>
            <wp:docPr id="19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FFD527" wp14:editId="53A112A2">
            <wp:extent cx="561975" cy="19050"/>
            <wp:effectExtent l="19050" t="0" r="9525" b="0"/>
            <wp:docPr id="1912"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54A60B" wp14:editId="7B72E1FD">
            <wp:extent cx="561975" cy="19050"/>
            <wp:effectExtent l="19050" t="0" r="9525" b="0"/>
            <wp:docPr id="19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5499A1" wp14:editId="25966C90">
            <wp:extent cx="561975" cy="19050"/>
            <wp:effectExtent l="19050" t="0" r="9525" b="0"/>
            <wp:docPr id="1914"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CF9733" wp14:editId="34E83810">
            <wp:extent cx="561975" cy="19050"/>
            <wp:effectExtent l="19050" t="0" r="9525" b="0"/>
            <wp:docPr id="19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BB864E" wp14:editId="741C4147">
            <wp:extent cx="561975" cy="19050"/>
            <wp:effectExtent l="19050" t="0" r="9525" b="0"/>
            <wp:docPr id="1916"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012857" wp14:editId="76759301">
            <wp:extent cx="561975" cy="19050"/>
            <wp:effectExtent l="19050" t="0" r="9525" b="0"/>
            <wp:docPr id="19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9581E1" wp14:editId="5DA45999">
            <wp:extent cx="561975" cy="19050"/>
            <wp:effectExtent l="19050" t="0" r="9525" b="0"/>
            <wp:docPr id="191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0E19A7" wp14:editId="08FAD1B2">
            <wp:extent cx="561975" cy="19050"/>
            <wp:effectExtent l="19050" t="0" r="9525" b="0"/>
            <wp:docPr id="19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4B4BB8" wp14:editId="78A49234">
            <wp:extent cx="561975" cy="19050"/>
            <wp:effectExtent l="19050" t="0" r="9525" b="0"/>
            <wp:docPr id="1920"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89D637" wp14:editId="2EEBE99A">
            <wp:extent cx="561975" cy="19050"/>
            <wp:effectExtent l="19050" t="0" r="9525" b="0"/>
            <wp:docPr id="19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6D88D2" wp14:editId="2426ABE5">
            <wp:extent cx="561975" cy="19050"/>
            <wp:effectExtent l="19050" t="0" r="9525" b="0"/>
            <wp:docPr id="1922"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9D2E3B" wp14:editId="7B03768E">
            <wp:extent cx="561975" cy="19050"/>
            <wp:effectExtent l="19050" t="0" r="9525" b="0"/>
            <wp:docPr id="19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E81FCB" wp14:editId="3A18927A">
            <wp:extent cx="561975" cy="19050"/>
            <wp:effectExtent l="19050" t="0" r="9525" b="0"/>
            <wp:docPr id="1924"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B82317" wp14:editId="42272237">
            <wp:extent cx="561975" cy="19050"/>
            <wp:effectExtent l="19050" t="0" r="9525" b="0"/>
            <wp:docPr id="19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58714B" wp14:editId="45FF37DE">
            <wp:extent cx="561975" cy="19050"/>
            <wp:effectExtent l="19050" t="0" r="9525" b="0"/>
            <wp:docPr id="192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0F0F98" wp14:editId="3BD63327">
            <wp:extent cx="561975" cy="19050"/>
            <wp:effectExtent l="19050" t="0" r="9525" b="0"/>
            <wp:docPr id="19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753F9A" wp14:editId="6415C804">
            <wp:extent cx="561975" cy="19050"/>
            <wp:effectExtent l="19050" t="0" r="9525" b="0"/>
            <wp:docPr id="1928" name="Picture 5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A72FD3" wp14:editId="52E27A7B">
            <wp:extent cx="561975" cy="19050"/>
            <wp:effectExtent l="19050" t="0" r="9525" b="0"/>
            <wp:docPr id="19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81AFCD" wp14:editId="6B42339F">
            <wp:extent cx="561975" cy="19050"/>
            <wp:effectExtent l="19050" t="0" r="9525" b="0"/>
            <wp:docPr id="1930" name="Picture 5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C34708" wp14:editId="0F88E9E2">
            <wp:extent cx="561975" cy="19050"/>
            <wp:effectExtent l="19050" t="0" r="9525" b="0"/>
            <wp:docPr id="19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812CC4" wp14:editId="009F0E62">
            <wp:extent cx="561975" cy="19050"/>
            <wp:effectExtent l="19050" t="0" r="9525" b="0"/>
            <wp:docPr id="1932" name="Picture 5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F77B66" wp14:editId="6145E1EE">
            <wp:extent cx="561975" cy="19050"/>
            <wp:effectExtent l="19050" t="0" r="9525" b="0"/>
            <wp:docPr id="19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F93FCD" wp14:editId="05117B3C">
            <wp:extent cx="561975" cy="19050"/>
            <wp:effectExtent l="19050" t="0" r="9525" b="0"/>
            <wp:docPr id="1934" name="Picture 5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B16585" wp14:editId="5290660C">
            <wp:extent cx="561975" cy="19050"/>
            <wp:effectExtent l="19050" t="0" r="9525" b="0"/>
            <wp:docPr id="19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A7C62F" wp14:editId="276ABB2A">
            <wp:extent cx="561975" cy="19050"/>
            <wp:effectExtent l="19050" t="0" r="9525" b="0"/>
            <wp:docPr id="1936" name="Picture 5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9AF5AD" wp14:editId="07CFC944">
            <wp:extent cx="561975" cy="19050"/>
            <wp:effectExtent l="19050" t="0" r="9525" b="0"/>
            <wp:docPr id="19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68D9E5" wp14:editId="567BF5C4">
            <wp:extent cx="561975" cy="19050"/>
            <wp:effectExtent l="19050" t="0" r="9525" b="0"/>
            <wp:docPr id="1938" name="Picture 5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90364B" wp14:editId="737FD022">
            <wp:extent cx="561975" cy="19050"/>
            <wp:effectExtent l="19050" t="0" r="9525" b="0"/>
            <wp:docPr id="19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608FFB" wp14:editId="58804BC0">
            <wp:extent cx="561975" cy="19050"/>
            <wp:effectExtent l="19050" t="0" r="9525" b="0"/>
            <wp:docPr id="1940" name="Picture 5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E6EE19" wp14:editId="52491DC2">
            <wp:extent cx="561975" cy="19050"/>
            <wp:effectExtent l="19050" t="0" r="9525" b="0"/>
            <wp:docPr id="19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076BCC" wp14:editId="69BF6685">
            <wp:extent cx="561975" cy="19050"/>
            <wp:effectExtent l="19050" t="0" r="9525" b="0"/>
            <wp:docPr id="1942" name="Picture 5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CCEE5B" wp14:editId="46E1046E">
            <wp:extent cx="561975" cy="19050"/>
            <wp:effectExtent l="19050" t="0" r="9525" b="0"/>
            <wp:docPr id="19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73D50A" wp14:editId="13C0BBC0">
            <wp:extent cx="561975" cy="19050"/>
            <wp:effectExtent l="19050" t="0" r="9525" b="0"/>
            <wp:docPr id="1944" name="Picture 5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EF636E" wp14:editId="71C65304">
            <wp:extent cx="561975" cy="19050"/>
            <wp:effectExtent l="19050" t="0" r="9525" b="0"/>
            <wp:docPr id="19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6BBB69" wp14:editId="200187D5">
            <wp:extent cx="561975" cy="19050"/>
            <wp:effectExtent l="19050" t="0" r="9525" b="0"/>
            <wp:docPr id="1946" name="Picture 6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C4C44D" wp14:editId="18ABBA95">
            <wp:extent cx="561975" cy="19050"/>
            <wp:effectExtent l="19050" t="0" r="9525" b="0"/>
            <wp:docPr id="19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219C4E" wp14:editId="17761C54">
            <wp:extent cx="561975" cy="19050"/>
            <wp:effectExtent l="19050" t="0" r="9525" b="0"/>
            <wp:docPr id="1948" name="Picture 6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297AA3" wp14:editId="37529AEE">
            <wp:extent cx="561975" cy="19050"/>
            <wp:effectExtent l="19050" t="0" r="9525" b="0"/>
            <wp:docPr id="19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0E5C86" wp14:editId="7D006621">
            <wp:extent cx="561975" cy="19050"/>
            <wp:effectExtent l="19050" t="0" r="9525" b="0"/>
            <wp:docPr id="195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5AFE18" wp14:editId="24D2AD2C">
            <wp:extent cx="561975" cy="19050"/>
            <wp:effectExtent l="19050" t="0" r="9525" b="0"/>
            <wp:docPr id="19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4A2B47" wp14:editId="556B28C5">
            <wp:extent cx="561975" cy="19050"/>
            <wp:effectExtent l="19050" t="0" r="9525" b="0"/>
            <wp:docPr id="1952" name="Picture 6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07EF93" wp14:editId="4A7EA45B">
            <wp:extent cx="561975" cy="19050"/>
            <wp:effectExtent l="19050" t="0" r="9525" b="0"/>
            <wp:docPr id="19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741B9C" wp14:editId="3C5426BC">
            <wp:extent cx="561975" cy="19050"/>
            <wp:effectExtent l="19050" t="0" r="9525" b="0"/>
            <wp:docPr id="1954" name="Picture 6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5EC5E7" wp14:editId="65DAECF5">
            <wp:extent cx="561975" cy="19050"/>
            <wp:effectExtent l="19050" t="0" r="9525" b="0"/>
            <wp:docPr id="19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C15C22" wp14:editId="06F831C3">
            <wp:extent cx="561975" cy="19050"/>
            <wp:effectExtent l="19050" t="0" r="9525" b="0"/>
            <wp:docPr id="1956" name="Picture 6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99BC29" wp14:editId="76D4652E">
            <wp:extent cx="561975" cy="19050"/>
            <wp:effectExtent l="19050" t="0" r="9525" b="0"/>
            <wp:docPr id="19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3A9251" wp14:editId="5B0C09F6">
            <wp:extent cx="561975" cy="19050"/>
            <wp:effectExtent l="19050" t="0" r="9525" b="0"/>
            <wp:docPr id="1958" name="Picture 6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E708B7" wp14:editId="75465953">
            <wp:extent cx="561975" cy="19050"/>
            <wp:effectExtent l="19050" t="0" r="9525" b="0"/>
            <wp:docPr id="19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DDC74E" wp14:editId="2533C272">
            <wp:extent cx="561975" cy="19050"/>
            <wp:effectExtent l="19050" t="0" r="9525" b="0"/>
            <wp:docPr id="1960" name="Picture 6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B7515A" wp14:editId="0CB8BD8B">
            <wp:extent cx="561975" cy="19050"/>
            <wp:effectExtent l="19050" t="0" r="9525" b="0"/>
            <wp:docPr id="19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4C3ACA" wp14:editId="55782130">
            <wp:extent cx="561975" cy="19050"/>
            <wp:effectExtent l="19050" t="0" r="9525" b="0"/>
            <wp:docPr id="1962" name="Picture 6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9E050D" wp14:editId="5534C306">
            <wp:extent cx="561975" cy="19050"/>
            <wp:effectExtent l="19050" t="0" r="9525" b="0"/>
            <wp:docPr id="19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2AAE65" wp14:editId="54714423">
            <wp:extent cx="561975" cy="19050"/>
            <wp:effectExtent l="19050" t="0" r="9525" b="0"/>
            <wp:docPr id="1964" name="Picture 6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4FDEB0" wp14:editId="4B1ED5F6">
            <wp:extent cx="561975" cy="19050"/>
            <wp:effectExtent l="19050" t="0" r="9525" b="0"/>
            <wp:docPr id="19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0317E7" wp14:editId="06B8FB72">
            <wp:extent cx="561975" cy="19050"/>
            <wp:effectExtent l="19050" t="0" r="9525" b="0"/>
            <wp:docPr id="196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930814" wp14:editId="00A99B92">
            <wp:extent cx="561975" cy="19050"/>
            <wp:effectExtent l="19050" t="0" r="9525" b="0"/>
            <wp:docPr id="19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C1DB47" wp14:editId="7905EA59">
            <wp:extent cx="561975" cy="19050"/>
            <wp:effectExtent l="19050" t="0" r="9525" b="0"/>
            <wp:docPr id="1968" name="Picture 6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FC48B2" wp14:editId="537DB8D8">
            <wp:extent cx="561975" cy="19050"/>
            <wp:effectExtent l="19050" t="0" r="9525" b="0"/>
            <wp:docPr id="19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290AC4" wp14:editId="568EC1F1">
            <wp:extent cx="561975" cy="19050"/>
            <wp:effectExtent l="19050" t="0" r="9525" b="0"/>
            <wp:docPr id="1970" name="Picture 6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B311FE" wp14:editId="19C61624">
            <wp:extent cx="561975" cy="19050"/>
            <wp:effectExtent l="19050" t="0" r="9525" b="0"/>
            <wp:docPr id="19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4C26E3" wp14:editId="077CBB12">
            <wp:extent cx="561975" cy="19050"/>
            <wp:effectExtent l="19050" t="0" r="9525" b="0"/>
            <wp:docPr id="1972" name="Picture 6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214488" wp14:editId="324EE894">
            <wp:extent cx="561975" cy="19050"/>
            <wp:effectExtent l="19050" t="0" r="9525" b="0"/>
            <wp:docPr id="19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3D4112" wp14:editId="00F61813">
            <wp:extent cx="561975" cy="19050"/>
            <wp:effectExtent l="19050" t="0" r="9525" b="0"/>
            <wp:docPr id="197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063DC8" wp14:editId="167D1A4B">
            <wp:extent cx="561975" cy="19050"/>
            <wp:effectExtent l="19050" t="0" r="9525" b="0"/>
            <wp:docPr id="19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667F32" wp14:editId="6F2A73BC">
            <wp:extent cx="561975" cy="19050"/>
            <wp:effectExtent l="19050" t="0" r="9525" b="0"/>
            <wp:docPr id="1976" name="Picture 6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A6D394" wp14:editId="7D0FBE56">
            <wp:extent cx="561975" cy="19050"/>
            <wp:effectExtent l="19050" t="0" r="9525" b="0"/>
            <wp:docPr id="19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05E6D2" wp14:editId="5D74F09C">
            <wp:extent cx="561975" cy="19050"/>
            <wp:effectExtent l="19050" t="0" r="9525" b="0"/>
            <wp:docPr id="1978" name="Picture 6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3F8735" wp14:editId="2232E3BB">
            <wp:extent cx="561975" cy="19050"/>
            <wp:effectExtent l="19050" t="0" r="9525" b="0"/>
            <wp:docPr id="19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5750DB" wp14:editId="51C5A5D1">
            <wp:extent cx="561975" cy="19050"/>
            <wp:effectExtent l="19050" t="0" r="9525" b="0"/>
            <wp:docPr id="1980" name="Picture 6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772EF9" wp14:editId="4551DD73">
            <wp:extent cx="561975" cy="19050"/>
            <wp:effectExtent l="19050" t="0" r="9525" b="0"/>
            <wp:docPr id="19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A95A31" wp14:editId="2BF60CB4">
            <wp:extent cx="561975" cy="19050"/>
            <wp:effectExtent l="19050" t="0" r="9525" b="0"/>
            <wp:docPr id="1982" name="Picture 6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521575" wp14:editId="7D0DE897">
            <wp:extent cx="561975" cy="19050"/>
            <wp:effectExtent l="19050" t="0" r="9525" b="0"/>
            <wp:docPr id="19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A0E6D0" wp14:editId="4CC37A13">
            <wp:extent cx="561975" cy="19050"/>
            <wp:effectExtent l="19050" t="0" r="9525" b="0"/>
            <wp:docPr id="1984" name="Picture 6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2F13CE" wp14:editId="631784B3">
            <wp:extent cx="561975" cy="19050"/>
            <wp:effectExtent l="19050" t="0" r="9525" b="0"/>
            <wp:docPr id="19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4AB015" wp14:editId="0451D313">
            <wp:extent cx="561975" cy="19050"/>
            <wp:effectExtent l="19050" t="0" r="9525" b="0"/>
            <wp:docPr id="1986" name="Picture 6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1B3148" wp14:editId="783E6587">
            <wp:extent cx="561975" cy="19050"/>
            <wp:effectExtent l="19050" t="0" r="9525" b="0"/>
            <wp:docPr id="19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C9EC19" wp14:editId="39733EE5">
            <wp:extent cx="561975" cy="19050"/>
            <wp:effectExtent l="19050" t="0" r="9525" b="0"/>
            <wp:docPr id="1988" name="Picture 6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40996E" wp14:editId="6A4ADA50">
            <wp:extent cx="561975" cy="19050"/>
            <wp:effectExtent l="19050" t="0" r="9525" b="0"/>
            <wp:docPr id="19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A62898" wp14:editId="057040E4">
            <wp:extent cx="561975" cy="19050"/>
            <wp:effectExtent l="19050" t="0" r="9525" b="0"/>
            <wp:docPr id="199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760CFF" wp14:editId="51DD65E2">
            <wp:extent cx="561975" cy="19050"/>
            <wp:effectExtent l="19050" t="0" r="9525" b="0"/>
            <wp:docPr id="19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9A6160" wp14:editId="7E966448">
            <wp:extent cx="561975" cy="19050"/>
            <wp:effectExtent l="19050" t="0" r="9525" b="0"/>
            <wp:docPr id="1992" name="Picture 6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921823" wp14:editId="01B4EBD5">
            <wp:extent cx="561975" cy="19050"/>
            <wp:effectExtent l="19050" t="0" r="9525" b="0"/>
            <wp:docPr id="19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C7FA30" wp14:editId="56D5B292">
            <wp:extent cx="561975" cy="19050"/>
            <wp:effectExtent l="19050" t="0" r="9525" b="0"/>
            <wp:docPr id="1994" name="Picture 6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305F2F" wp14:editId="5DC0673D">
            <wp:extent cx="561975" cy="19050"/>
            <wp:effectExtent l="19050" t="0" r="9525" b="0"/>
            <wp:docPr id="19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456ED8" wp14:editId="37BA2C96">
            <wp:extent cx="561975" cy="19050"/>
            <wp:effectExtent l="19050" t="0" r="9525" b="0"/>
            <wp:docPr id="1996" name="Picture 6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4D4158" wp14:editId="3AD0B86B">
            <wp:extent cx="561975" cy="19050"/>
            <wp:effectExtent l="19050" t="0" r="9525" b="0"/>
            <wp:docPr id="19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3FA6A0" wp14:editId="48E84C73">
            <wp:extent cx="561975" cy="19050"/>
            <wp:effectExtent l="19050" t="0" r="9525" b="0"/>
            <wp:docPr id="19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C9A93A" wp14:editId="5D6DDA8E">
            <wp:extent cx="561975" cy="19050"/>
            <wp:effectExtent l="19050" t="0" r="9525" b="0"/>
            <wp:docPr id="19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66542C" wp14:editId="22B80CFA">
            <wp:extent cx="561975" cy="19050"/>
            <wp:effectExtent l="19050" t="0" r="9525" b="0"/>
            <wp:docPr id="2000" name="Picture 6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D6A95E" wp14:editId="0B2C26C3">
            <wp:extent cx="561975" cy="19050"/>
            <wp:effectExtent l="19050" t="0" r="9525" b="0"/>
            <wp:docPr id="20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D7AF60" wp14:editId="686FD9FA">
            <wp:extent cx="561975" cy="19050"/>
            <wp:effectExtent l="19050" t="0" r="9525" b="0"/>
            <wp:docPr id="2002" name="Picture 6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0A3F70" wp14:editId="72306993">
            <wp:extent cx="561975" cy="19050"/>
            <wp:effectExtent l="19050" t="0" r="9525" b="0"/>
            <wp:docPr id="20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4F2DF4" wp14:editId="66A2C5BA">
            <wp:extent cx="561975" cy="19050"/>
            <wp:effectExtent l="19050" t="0" r="9525" b="0"/>
            <wp:docPr id="2004" name="Picture 6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88537B" wp14:editId="41F7402B">
            <wp:extent cx="561975" cy="19050"/>
            <wp:effectExtent l="19050" t="0" r="9525" b="0"/>
            <wp:docPr id="20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658B16" wp14:editId="6395A02F">
            <wp:extent cx="561975" cy="19050"/>
            <wp:effectExtent l="19050" t="0" r="9525" b="0"/>
            <wp:docPr id="2006" name="Picture 6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2F1911" wp14:editId="6FE193E3">
            <wp:extent cx="561975" cy="19050"/>
            <wp:effectExtent l="19050" t="0" r="9525" b="0"/>
            <wp:docPr id="20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F36F44" wp14:editId="05004AAA">
            <wp:extent cx="561975" cy="19050"/>
            <wp:effectExtent l="19050" t="0" r="9525" b="0"/>
            <wp:docPr id="2008" name="Picture 6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3D0FC1" wp14:editId="7C92618F">
            <wp:extent cx="561975" cy="19050"/>
            <wp:effectExtent l="19050" t="0" r="9525" b="0"/>
            <wp:docPr id="20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B5B44C" wp14:editId="53D27923">
            <wp:extent cx="561975" cy="19050"/>
            <wp:effectExtent l="19050" t="0" r="9525" b="0"/>
            <wp:docPr id="2010" name="Picture 6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7E1007" wp14:editId="1B39ADFE">
            <wp:extent cx="561975" cy="19050"/>
            <wp:effectExtent l="19050" t="0" r="9525" b="0"/>
            <wp:docPr id="20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D4ADC3" wp14:editId="101AC611">
            <wp:extent cx="561975" cy="19050"/>
            <wp:effectExtent l="19050" t="0" r="9525" b="0"/>
            <wp:docPr id="2012" name="Picture 6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2D44CD" wp14:editId="59B56960">
            <wp:extent cx="561975" cy="19050"/>
            <wp:effectExtent l="19050" t="0" r="9525" b="0"/>
            <wp:docPr id="20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988049" wp14:editId="387E4663">
            <wp:extent cx="561975" cy="19050"/>
            <wp:effectExtent l="19050" t="0" r="9525" b="0"/>
            <wp:docPr id="201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5F23F2" wp14:editId="5FF2EEE7">
            <wp:extent cx="561975" cy="19050"/>
            <wp:effectExtent l="19050" t="0" r="9525" b="0"/>
            <wp:docPr id="20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C3F4A7" wp14:editId="498D7140">
            <wp:extent cx="561975" cy="19050"/>
            <wp:effectExtent l="19050" t="0" r="9525" b="0"/>
            <wp:docPr id="2016" name="Picture 6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3E8222" wp14:editId="4313430B">
            <wp:extent cx="561975" cy="19050"/>
            <wp:effectExtent l="19050" t="0" r="9525" b="0"/>
            <wp:docPr id="20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FFDE07" wp14:editId="76F594FF">
            <wp:extent cx="561975" cy="19050"/>
            <wp:effectExtent l="19050" t="0" r="9525" b="0"/>
            <wp:docPr id="2018" name="Picture 6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61EE67" wp14:editId="3603B152">
            <wp:extent cx="561975" cy="19050"/>
            <wp:effectExtent l="19050" t="0" r="9525" b="0"/>
            <wp:docPr id="20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B670B4" wp14:editId="600E8207">
            <wp:extent cx="561975" cy="19050"/>
            <wp:effectExtent l="19050" t="0" r="9525" b="0"/>
            <wp:docPr id="2020" name="Picture 6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9F422D" wp14:editId="23BA86F3">
            <wp:extent cx="561975" cy="19050"/>
            <wp:effectExtent l="19050" t="0" r="9525" b="0"/>
            <wp:docPr id="20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D7E082" wp14:editId="05CCB8F7">
            <wp:extent cx="561975" cy="19050"/>
            <wp:effectExtent l="19050" t="0" r="9525" b="0"/>
            <wp:docPr id="202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E09820" wp14:editId="5838C689">
            <wp:extent cx="561975" cy="19050"/>
            <wp:effectExtent l="19050" t="0" r="9525" b="0"/>
            <wp:docPr id="20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25577B" wp14:editId="5499B7C3">
            <wp:extent cx="561975" cy="19050"/>
            <wp:effectExtent l="19050" t="0" r="9525" b="0"/>
            <wp:docPr id="2024" name="Picture 6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2BA8E1" wp14:editId="2DFA8EF0">
            <wp:extent cx="561975" cy="19050"/>
            <wp:effectExtent l="19050" t="0" r="9525" b="0"/>
            <wp:docPr id="20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4A66CE" wp14:editId="4156A99A">
            <wp:extent cx="561975" cy="19050"/>
            <wp:effectExtent l="19050" t="0" r="9525" b="0"/>
            <wp:docPr id="202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B55EB3" wp14:editId="2CFED484">
            <wp:extent cx="561975" cy="19050"/>
            <wp:effectExtent l="19050" t="0" r="9525" b="0"/>
            <wp:docPr id="20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2B9D7A" wp14:editId="6F451CC5">
            <wp:extent cx="561975" cy="19050"/>
            <wp:effectExtent l="19050" t="0" r="9525" b="0"/>
            <wp:docPr id="2028"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6DAE66" wp14:editId="0FC84A36">
            <wp:extent cx="561975" cy="19050"/>
            <wp:effectExtent l="19050" t="0" r="9525" b="0"/>
            <wp:docPr id="20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D3B437" wp14:editId="01B5571C">
            <wp:extent cx="561975" cy="19050"/>
            <wp:effectExtent l="19050" t="0" r="9525" b="0"/>
            <wp:docPr id="2030"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DB7855" wp14:editId="12A42056">
            <wp:extent cx="561975" cy="19050"/>
            <wp:effectExtent l="19050" t="0" r="9525" b="0"/>
            <wp:docPr id="20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794A5A" wp14:editId="712620A1">
            <wp:extent cx="561975" cy="19050"/>
            <wp:effectExtent l="19050" t="0" r="9525" b="0"/>
            <wp:docPr id="2032"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BEBAB2" wp14:editId="560D2265">
            <wp:extent cx="561975" cy="19050"/>
            <wp:effectExtent l="19050" t="0" r="9525" b="0"/>
            <wp:docPr id="20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ED4D77" wp14:editId="3AC1A0BA">
            <wp:extent cx="561975" cy="19050"/>
            <wp:effectExtent l="19050" t="0" r="9525" b="0"/>
            <wp:docPr id="203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3FD8E3" wp14:editId="797043B8">
            <wp:extent cx="561975" cy="19050"/>
            <wp:effectExtent l="19050" t="0" r="9525" b="0"/>
            <wp:docPr id="20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E2E014" wp14:editId="34BB5162">
            <wp:extent cx="561975" cy="19050"/>
            <wp:effectExtent l="19050" t="0" r="9525" b="0"/>
            <wp:docPr id="2036"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2DE895" wp14:editId="294056A6">
            <wp:extent cx="561975" cy="19050"/>
            <wp:effectExtent l="19050" t="0" r="9525" b="0"/>
            <wp:docPr id="20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48F2D3" wp14:editId="1D985E4C">
            <wp:extent cx="561975" cy="19050"/>
            <wp:effectExtent l="19050" t="0" r="9525" b="0"/>
            <wp:docPr id="203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6654AF" wp14:editId="65CBBDED">
            <wp:extent cx="561975" cy="19050"/>
            <wp:effectExtent l="19050" t="0" r="9525" b="0"/>
            <wp:docPr id="20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420CC8" wp14:editId="04F12CC7">
            <wp:extent cx="561975" cy="19050"/>
            <wp:effectExtent l="19050" t="0" r="9525" b="0"/>
            <wp:docPr id="2040"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4F72C9" wp14:editId="09F34E1B">
            <wp:extent cx="561975" cy="19050"/>
            <wp:effectExtent l="19050" t="0" r="9525" b="0"/>
            <wp:docPr id="20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08276A" wp14:editId="11DD03E6">
            <wp:extent cx="561975" cy="19050"/>
            <wp:effectExtent l="19050" t="0" r="9525" b="0"/>
            <wp:docPr id="2042"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EB41BB" wp14:editId="6A457F18">
            <wp:extent cx="561975" cy="19050"/>
            <wp:effectExtent l="19050" t="0" r="9525" b="0"/>
            <wp:docPr id="20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29A599" wp14:editId="63C284F2">
            <wp:extent cx="561975" cy="19050"/>
            <wp:effectExtent l="19050" t="0" r="9525" b="0"/>
            <wp:docPr id="2044"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7311C1" wp14:editId="317CEAC9">
            <wp:extent cx="561975" cy="19050"/>
            <wp:effectExtent l="19050" t="0" r="9525" b="0"/>
            <wp:docPr id="20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47FA69" wp14:editId="045E5C60">
            <wp:extent cx="561975" cy="19050"/>
            <wp:effectExtent l="19050" t="0" r="9525" b="0"/>
            <wp:docPr id="204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0A7444" wp14:editId="331B20AE">
            <wp:extent cx="561975" cy="19050"/>
            <wp:effectExtent l="19050" t="0" r="9525" b="0"/>
            <wp:docPr id="20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C19418" wp14:editId="475B313D">
            <wp:extent cx="561975" cy="19050"/>
            <wp:effectExtent l="19050" t="0" r="9525" b="0"/>
            <wp:docPr id="2048"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7CC6CE" wp14:editId="1DE397EB">
            <wp:extent cx="561975" cy="19050"/>
            <wp:effectExtent l="19050" t="0" r="9525" b="0"/>
            <wp:docPr id="20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47C5FF" wp14:editId="3F83A73F">
            <wp:extent cx="561975" cy="19050"/>
            <wp:effectExtent l="19050" t="0" r="9525" b="0"/>
            <wp:docPr id="2050"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B3ED09" wp14:editId="6999413E">
            <wp:extent cx="561975" cy="19050"/>
            <wp:effectExtent l="19050" t="0" r="9525" b="0"/>
            <wp:docPr id="20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68D299" wp14:editId="4B6400B6">
            <wp:extent cx="561975" cy="19050"/>
            <wp:effectExtent l="19050" t="0" r="9525" b="0"/>
            <wp:docPr id="2052"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7C2ABF" wp14:editId="7480B90D">
            <wp:extent cx="561975" cy="19050"/>
            <wp:effectExtent l="19050" t="0" r="9525" b="0"/>
            <wp:docPr id="20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48157F" wp14:editId="2D6D60A9">
            <wp:extent cx="561975" cy="19050"/>
            <wp:effectExtent l="19050" t="0" r="9525" b="0"/>
            <wp:docPr id="2054"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21FDB9" wp14:editId="2B0F833E">
            <wp:extent cx="561975" cy="19050"/>
            <wp:effectExtent l="19050" t="0" r="9525" b="0"/>
            <wp:docPr id="20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2A9D9F" wp14:editId="36ED83CD">
            <wp:extent cx="561975" cy="19050"/>
            <wp:effectExtent l="19050" t="0" r="9525" b="0"/>
            <wp:docPr id="2056"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E61B4D" wp14:editId="26B22BEC">
            <wp:extent cx="561975" cy="19050"/>
            <wp:effectExtent l="19050" t="0" r="9525" b="0"/>
            <wp:docPr id="20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4BB323" wp14:editId="1F23F43F">
            <wp:extent cx="561975" cy="19050"/>
            <wp:effectExtent l="19050" t="0" r="9525" b="0"/>
            <wp:docPr id="2058"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5DE702" wp14:editId="4A741490">
            <wp:extent cx="561975" cy="19050"/>
            <wp:effectExtent l="19050" t="0" r="9525" b="0"/>
            <wp:docPr id="20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45B42C" wp14:editId="271DF05A">
            <wp:extent cx="561975" cy="19050"/>
            <wp:effectExtent l="19050" t="0" r="9525" b="0"/>
            <wp:docPr id="2060"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9A638B" wp14:editId="37E9A3D6">
            <wp:extent cx="561975" cy="19050"/>
            <wp:effectExtent l="19050" t="0" r="9525" b="0"/>
            <wp:docPr id="20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3F2881" wp14:editId="27019596">
            <wp:extent cx="561975" cy="19050"/>
            <wp:effectExtent l="19050" t="0" r="9525" b="0"/>
            <wp:docPr id="206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D4623B" wp14:editId="28C91088">
            <wp:extent cx="561975" cy="19050"/>
            <wp:effectExtent l="19050" t="0" r="9525" b="0"/>
            <wp:docPr id="20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8BF37F" wp14:editId="4809218F">
            <wp:extent cx="561975" cy="19050"/>
            <wp:effectExtent l="19050" t="0" r="9525" b="0"/>
            <wp:docPr id="2064"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593D4C" wp14:editId="779157FC">
            <wp:extent cx="561975" cy="19050"/>
            <wp:effectExtent l="19050" t="0" r="9525" b="0"/>
            <wp:docPr id="20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E95469" wp14:editId="1B580F59">
            <wp:extent cx="561975" cy="19050"/>
            <wp:effectExtent l="19050" t="0" r="9525" b="0"/>
            <wp:docPr id="2066"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517C96" wp14:editId="7D254341">
            <wp:extent cx="561975" cy="19050"/>
            <wp:effectExtent l="19050" t="0" r="9525" b="0"/>
            <wp:docPr id="20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9220BB" wp14:editId="15FE7330">
            <wp:extent cx="561975" cy="19050"/>
            <wp:effectExtent l="19050" t="0" r="9525" b="0"/>
            <wp:docPr id="2068"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95B654" wp14:editId="53808FB4">
            <wp:extent cx="561975" cy="19050"/>
            <wp:effectExtent l="19050" t="0" r="9525" b="0"/>
            <wp:docPr id="20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15C868" wp14:editId="0CB5F35C">
            <wp:extent cx="561975" cy="19050"/>
            <wp:effectExtent l="19050" t="0" r="9525" b="0"/>
            <wp:docPr id="207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45BF07" wp14:editId="7DBE48A1">
            <wp:extent cx="561975" cy="19050"/>
            <wp:effectExtent l="19050" t="0" r="9525" b="0"/>
            <wp:docPr id="20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F54792" wp14:editId="67C761E9">
            <wp:extent cx="561975" cy="19050"/>
            <wp:effectExtent l="19050" t="0" r="9525" b="0"/>
            <wp:docPr id="2072"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04187C" wp14:editId="232C3C05">
            <wp:extent cx="561975" cy="19050"/>
            <wp:effectExtent l="19050" t="0" r="9525" b="0"/>
            <wp:docPr id="20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073FAA" wp14:editId="78225145">
            <wp:extent cx="561975" cy="19050"/>
            <wp:effectExtent l="19050" t="0" r="9525" b="0"/>
            <wp:docPr id="2074"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94AF4A" wp14:editId="7E158105">
            <wp:extent cx="561975" cy="19050"/>
            <wp:effectExtent l="19050" t="0" r="9525" b="0"/>
            <wp:docPr id="20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03A68A" wp14:editId="1918AA37">
            <wp:extent cx="561975" cy="19050"/>
            <wp:effectExtent l="19050" t="0" r="9525" b="0"/>
            <wp:docPr id="2076"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46CEA7" wp14:editId="5172D23B">
            <wp:extent cx="561975" cy="19050"/>
            <wp:effectExtent l="19050" t="0" r="9525" b="0"/>
            <wp:docPr id="20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F7FB0C" wp14:editId="1066DE7E">
            <wp:extent cx="561975" cy="19050"/>
            <wp:effectExtent l="19050" t="0" r="9525" b="0"/>
            <wp:docPr id="2078"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724729" wp14:editId="1C20E35D">
            <wp:extent cx="561975" cy="19050"/>
            <wp:effectExtent l="19050" t="0" r="9525" b="0"/>
            <wp:docPr id="20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BF16BE" wp14:editId="21D83418">
            <wp:extent cx="561975" cy="19050"/>
            <wp:effectExtent l="19050" t="0" r="9525" b="0"/>
            <wp:docPr id="2080"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53319D" wp14:editId="58A35D61">
            <wp:extent cx="561975" cy="19050"/>
            <wp:effectExtent l="19050" t="0" r="9525" b="0"/>
            <wp:docPr id="20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422A22" wp14:editId="1B57104D">
            <wp:extent cx="561975" cy="19050"/>
            <wp:effectExtent l="19050" t="0" r="9525" b="0"/>
            <wp:docPr id="2082"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192B6B" wp14:editId="3EA392B8">
            <wp:extent cx="561975" cy="19050"/>
            <wp:effectExtent l="19050" t="0" r="9525" b="0"/>
            <wp:docPr id="20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407795" wp14:editId="583867B1">
            <wp:extent cx="561975" cy="19050"/>
            <wp:effectExtent l="19050" t="0" r="9525" b="0"/>
            <wp:docPr id="2084"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EEE5F8" wp14:editId="15F90774">
            <wp:extent cx="561975" cy="19050"/>
            <wp:effectExtent l="19050" t="0" r="9525" b="0"/>
            <wp:docPr id="20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9FB500" wp14:editId="42EF7BE5">
            <wp:extent cx="561975" cy="19050"/>
            <wp:effectExtent l="19050" t="0" r="9525" b="0"/>
            <wp:docPr id="208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70D130" wp14:editId="1B1605D7">
            <wp:extent cx="561975" cy="19050"/>
            <wp:effectExtent l="19050" t="0" r="9525" b="0"/>
            <wp:docPr id="20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EAD60F" wp14:editId="6A22C5D4">
            <wp:extent cx="561975" cy="19050"/>
            <wp:effectExtent l="19050" t="0" r="9525" b="0"/>
            <wp:docPr id="2088"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0C41B0" wp14:editId="1840D774">
            <wp:extent cx="561975" cy="19050"/>
            <wp:effectExtent l="19050" t="0" r="9525" b="0"/>
            <wp:docPr id="20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9640CE" wp14:editId="4140D323">
            <wp:extent cx="561975" cy="19050"/>
            <wp:effectExtent l="19050" t="0" r="9525" b="0"/>
            <wp:docPr id="2090"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F0B74F" wp14:editId="23B54A7C">
            <wp:extent cx="561975" cy="19050"/>
            <wp:effectExtent l="19050" t="0" r="9525" b="0"/>
            <wp:docPr id="20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F74964" wp14:editId="35C77312">
            <wp:extent cx="561975" cy="19050"/>
            <wp:effectExtent l="19050" t="0" r="9525" b="0"/>
            <wp:docPr id="2092"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964930" wp14:editId="03829381">
            <wp:extent cx="561975" cy="19050"/>
            <wp:effectExtent l="19050" t="0" r="9525" b="0"/>
            <wp:docPr id="20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615FE7" wp14:editId="09A908EC">
            <wp:extent cx="561975" cy="19050"/>
            <wp:effectExtent l="19050" t="0" r="9525" b="0"/>
            <wp:docPr id="209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C7FDB5" wp14:editId="775CD687">
            <wp:extent cx="561975" cy="19050"/>
            <wp:effectExtent l="19050" t="0" r="9525" b="0"/>
            <wp:docPr id="20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9EE7B6" wp14:editId="4E2C15E5">
            <wp:extent cx="561975" cy="19050"/>
            <wp:effectExtent l="19050" t="0" r="9525" b="0"/>
            <wp:docPr id="2096"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50D7CC" wp14:editId="14736C47">
            <wp:extent cx="561975" cy="19050"/>
            <wp:effectExtent l="19050" t="0" r="9525" b="0"/>
            <wp:docPr id="20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0D97FE" wp14:editId="438CA797">
            <wp:extent cx="561975" cy="19050"/>
            <wp:effectExtent l="19050" t="0" r="9525" b="0"/>
            <wp:docPr id="2098"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062E2A" wp14:editId="3625C0B9">
            <wp:extent cx="561975" cy="19050"/>
            <wp:effectExtent l="19050" t="0" r="9525" b="0"/>
            <wp:docPr id="20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5F4D46" wp14:editId="20246EFE">
            <wp:extent cx="561975" cy="19050"/>
            <wp:effectExtent l="19050" t="0" r="9525" b="0"/>
            <wp:docPr id="2100"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C2C3B7" wp14:editId="3ADB1B39">
            <wp:extent cx="561975" cy="19050"/>
            <wp:effectExtent l="19050" t="0" r="9525" b="0"/>
            <wp:docPr id="21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B02816" wp14:editId="3AFE8752">
            <wp:extent cx="561975" cy="19050"/>
            <wp:effectExtent l="19050" t="0" r="9525" b="0"/>
            <wp:docPr id="2102"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9A1887" wp14:editId="1FABC551">
            <wp:extent cx="561975" cy="19050"/>
            <wp:effectExtent l="19050" t="0" r="9525" b="0"/>
            <wp:docPr id="21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BD78D6" wp14:editId="4ED17D5D">
            <wp:extent cx="561975" cy="19050"/>
            <wp:effectExtent l="19050" t="0" r="9525" b="0"/>
            <wp:docPr id="2104"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C32789" wp14:editId="3AD088F0">
            <wp:extent cx="561975" cy="19050"/>
            <wp:effectExtent l="19050" t="0" r="9525" b="0"/>
            <wp:docPr id="21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2234AE" wp14:editId="544BDAB7">
            <wp:extent cx="561975" cy="19050"/>
            <wp:effectExtent l="19050" t="0" r="9525" b="0"/>
            <wp:docPr id="2106"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1280B5" wp14:editId="49E0A4FA">
            <wp:extent cx="561975" cy="19050"/>
            <wp:effectExtent l="19050" t="0" r="9525" b="0"/>
            <wp:docPr id="21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25E329" wp14:editId="2A887BA8">
            <wp:extent cx="561975" cy="19050"/>
            <wp:effectExtent l="19050" t="0" r="9525" b="0"/>
            <wp:docPr id="2108"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FC94C0" wp14:editId="04E376D9">
            <wp:extent cx="561975" cy="19050"/>
            <wp:effectExtent l="19050" t="0" r="9525" b="0"/>
            <wp:docPr id="21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53284B" wp14:editId="023D8756">
            <wp:extent cx="561975" cy="19050"/>
            <wp:effectExtent l="19050" t="0" r="9525" b="0"/>
            <wp:docPr id="211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7DA9AA" wp14:editId="28E293D0">
            <wp:extent cx="561975" cy="19050"/>
            <wp:effectExtent l="19050" t="0" r="9525" b="0"/>
            <wp:docPr id="21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4D4DC2" wp14:editId="0BACD1FD">
            <wp:extent cx="561975" cy="19050"/>
            <wp:effectExtent l="19050" t="0" r="9525" b="0"/>
            <wp:docPr id="2112"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008778" wp14:editId="2F59AEAF">
            <wp:extent cx="561975" cy="19050"/>
            <wp:effectExtent l="19050" t="0" r="9525" b="0"/>
            <wp:docPr id="21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8F29DF" wp14:editId="75461D69">
            <wp:extent cx="561975" cy="19050"/>
            <wp:effectExtent l="19050" t="0" r="9525" b="0"/>
            <wp:docPr id="2114"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E33756" wp14:editId="30CEB130">
            <wp:extent cx="561975" cy="19050"/>
            <wp:effectExtent l="19050" t="0" r="9525" b="0"/>
            <wp:docPr id="21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705B34" wp14:editId="6567886B">
            <wp:extent cx="561975" cy="19050"/>
            <wp:effectExtent l="19050" t="0" r="9525" b="0"/>
            <wp:docPr id="2116"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E9695B" wp14:editId="487BA4E5">
            <wp:extent cx="561975" cy="19050"/>
            <wp:effectExtent l="19050" t="0" r="9525" b="0"/>
            <wp:docPr id="21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71C10E" wp14:editId="09080417">
            <wp:extent cx="561975" cy="19050"/>
            <wp:effectExtent l="19050" t="0" r="9525" b="0"/>
            <wp:docPr id="21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919D35" wp14:editId="5448AC3B">
            <wp:extent cx="561975" cy="19050"/>
            <wp:effectExtent l="19050" t="0" r="9525" b="0"/>
            <wp:docPr id="21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043332" wp14:editId="532CBDE2">
            <wp:extent cx="561975" cy="19050"/>
            <wp:effectExtent l="19050" t="0" r="9525" b="0"/>
            <wp:docPr id="2120"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7D7432" wp14:editId="45DFA4FD">
            <wp:extent cx="561975" cy="19050"/>
            <wp:effectExtent l="19050" t="0" r="9525" b="0"/>
            <wp:docPr id="21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C95D72" wp14:editId="5B12A897">
            <wp:extent cx="561975" cy="19050"/>
            <wp:effectExtent l="19050" t="0" r="9525" b="0"/>
            <wp:docPr id="2122"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DAA250" wp14:editId="5F91C1C2">
            <wp:extent cx="561975" cy="19050"/>
            <wp:effectExtent l="19050" t="0" r="9525" b="0"/>
            <wp:docPr id="21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C3227D" wp14:editId="5A0F0EA5">
            <wp:extent cx="561975" cy="19050"/>
            <wp:effectExtent l="19050" t="0" r="9525" b="0"/>
            <wp:docPr id="2124"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B1A5E3" wp14:editId="5035B60D">
            <wp:extent cx="561975" cy="19050"/>
            <wp:effectExtent l="19050" t="0" r="9525" b="0"/>
            <wp:docPr id="21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960097" wp14:editId="10A181F7">
            <wp:extent cx="561975" cy="19050"/>
            <wp:effectExtent l="19050" t="0" r="9525" b="0"/>
            <wp:docPr id="2126"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03A3CB" wp14:editId="69AF6C06">
            <wp:extent cx="561975" cy="19050"/>
            <wp:effectExtent l="19050" t="0" r="9525" b="0"/>
            <wp:docPr id="21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D014C0" wp14:editId="0EB8B2D0">
            <wp:extent cx="561975" cy="19050"/>
            <wp:effectExtent l="19050" t="0" r="9525" b="0"/>
            <wp:docPr id="2128"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B09DB8" wp14:editId="389F729D">
            <wp:extent cx="561975" cy="19050"/>
            <wp:effectExtent l="19050" t="0" r="9525" b="0"/>
            <wp:docPr id="21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FCB18C" wp14:editId="143430C3">
            <wp:extent cx="561975" cy="19050"/>
            <wp:effectExtent l="19050" t="0" r="9525" b="0"/>
            <wp:docPr id="2130"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3F67B5" wp14:editId="687A4D70">
            <wp:extent cx="561975" cy="19050"/>
            <wp:effectExtent l="19050" t="0" r="9525" b="0"/>
            <wp:docPr id="21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F9B4DA" wp14:editId="249BF001">
            <wp:extent cx="561975" cy="19050"/>
            <wp:effectExtent l="19050" t="0" r="9525" b="0"/>
            <wp:docPr id="2132"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5323EB" wp14:editId="4995A1C6">
            <wp:extent cx="561975" cy="19050"/>
            <wp:effectExtent l="19050" t="0" r="9525" b="0"/>
            <wp:docPr id="21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6BF3A3" wp14:editId="246E6B5D">
            <wp:extent cx="561975" cy="19050"/>
            <wp:effectExtent l="19050" t="0" r="9525" b="0"/>
            <wp:docPr id="213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199CA3" wp14:editId="609AE87D">
            <wp:extent cx="561975" cy="19050"/>
            <wp:effectExtent l="19050" t="0" r="9525" b="0"/>
            <wp:docPr id="21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D5E3FE" wp14:editId="75986648">
            <wp:extent cx="561975" cy="19050"/>
            <wp:effectExtent l="19050" t="0" r="9525" b="0"/>
            <wp:docPr id="2136"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98BE48" wp14:editId="68C8C02C">
            <wp:extent cx="561975" cy="19050"/>
            <wp:effectExtent l="19050" t="0" r="9525" b="0"/>
            <wp:docPr id="21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81471A" wp14:editId="12919899">
            <wp:extent cx="561975" cy="19050"/>
            <wp:effectExtent l="19050" t="0" r="9525" b="0"/>
            <wp:docPr id="2138"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97EBA3" wp14:editId="3D37C60C">
            <wp:extent cx="561975" cy="19050"/>
            <wp:effectExtent l="19050" t="0" r="9525" b="0"/>
            <wp:docPr id="21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B5A1B0" wp14:editId="1608A2EC">
            <wp:extent cx="561975" cy="19050"/>
            <wp:effectExtent l="19050" t="0" r="9525" b="0"/>
            <wp:docPr id="2140"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5F043C" wp14:editId="2C325D19">
            <wp:extent cx="561975" cy="19050"/>
            <wp:effectExtent l="19050" t="0" r="9525" b="0"/>
            <wp:docPr id="21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2A3FC1" wp14:editId="26DCA761">
            <wp:extent cx="561975" cy="19050"/>
            <wp:effectExtent l="19050" t="0" r="9525" b="0"/>
            <wp:docPr id="214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0E0D06" wp14:editId="0816A8C0">
            <wp:extent cx="561975" cy="19050"/>
            <wp:effectExtent l="19050" t="0" r="9525" b="0"/>
            <wp:docPr id="21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54941B" wp14:editId="0FC2BF28">
            <wp:extent cx="561975" cy="19050"/>
            <wp:effectExtent l="19050" t="0" r="9525" b="0"/>
            <wp:docPr id="2144"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2C11DC" wp14:editId="5EB604D4">
            <wp:extent cx="561975" cy="19050"/>
            <wp:effectExtent l="19050" t="0" r="9525" b="0"/>
            <wp:docPr id="21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E4260A" wp14:editId="56940C1F">
            <wp:extent cx="561975" cy="19050"/>
            <wp:effectExtent l="19050" t="0" r="9525" b="0"/>
            <wp:docPr id="2146"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A1EDD6" wp14:editId="472DE5C9">
            <wp:extent cx="561975" cy="19050"/>
            <wp:effectExtent l="19050" t="0" r="9525" b="0"/>
            <wp:docPr id="21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D52EF4" wp14:editId="7B7725CC">
            <wp:extent cx="561975" cy="19050"/>
            <wp:effectExtent l="19050" t="0" r="9525" b="0"/>
            <wp:docPr id="2148"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F1F72D" wp14:editId="71A43AC2">
            <wp:extent cx="561975" cy="19050"/>
            <wp:effectExtent l="19050" t="0" r="9525" b="0"/>
            <wp:docPr id="21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6F1445" wp14:editId="74697534">
            <wp:extent cx="561975" cy="19050"/>
            <wp:effectExtent l="19050" t="0" r="9525" b="0"/>
            <wp:docPr id="2150"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C23970" wp14:editId="122246BF">
            <wp:extent cx="561975" cy="19050"/>
            <wp:effectExtent l="19050" t="0" r="9525" b="0"/>
            <wp:docPr id="21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00C4AF" wp14:editId="6086495C">
            <wp:extent cx="561975" cy="19050"/>
            <wp:effectExtent l="19050" t="0" r="9525" b="0"/>
            <wp:docPr id="2152"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B93BD2" wp14:editId="4F38A242">
            <wp:extent cx="561975" cy="19050"/>
            <wp:effectExtent l="19050" t="0" r="9525" b="0"/>
            <wp:docPr id="21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B595F1" wp14:editId="334621D5">
            <wp:extent cx="561975" cy="19050"/>
            <wp:effectExtent l="19050" t="0" r="9525" b="0"/>
            <wp:docPr id="2154"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8CB5B5" wp14:editId="4523A59D">
            <wp:extent cx="561975" cy="19050"/>
            <wp:effectExtent l="19050" t="0" r="9525" b="0"/>
            <wp:docPr id="21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954F1B" wp14:editId="120874D6">
            <wp:extent cx="561975" cy="19050"/>
            <wp:effectExtent l="19050" t="0" r="9525" b="0"/>
            <wp:docPr id="2156"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76E7CB" wp14:editId="11A73D7A">
            <wp:extent cx="561975" cy="19050"/>
            <wp:effectExtent l="19050" t="0" r="9525" b="0"/>
            <wp:docPr id="21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EE25EB" wp14:editId="663195D7">
            <wp:extent cx="561975" cy="19050"/>
            <wp:effectExtent l="19050" t="0" r="9525" b="0"/>
            <wp:docPr id="215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4E4169" wp14:editId="303006A1">
            <wp:extent cx="561975" cy="19050"/>
            <wp:effectExtent l="19050" t="0" r="9525" b="0"/>
            <wp:docPr id="21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7B0BC8" wp14:editId="347FC176">
            <wp:extent cx="561975" cy="19050"/>
            <wp:effectExtent l="19050" t="0" r="9525" b="0"/>
            <wp:docPr id="2160"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2DA27C" wp14:editId="05BF47FE">
            <wp:extent cx="561975" cy="19050"/>
            <wp:effectExtent l="19050" t="0" r="9525" b="0"/>
            <wp:docPr id="21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397FB1" wp14:editId="36E4676B">
            <wp:extent cx="561975" cy="19050"/>
            <wp:effectExtent l="19050" t="0" r="9525" b="0"/>
            <wp:docPr id="2162"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603D99" wp14:editId="4E280C98">
            <wp:extent cx="561975" cy="19050"/>
            <wp:effectExtent l="19050" t="0" r="9525" b="0"/>
            <wp:docPr id="21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78005A" wp14:editId="23B2746F">
            <wp:extent cx="561975" cy="19050"/>
            <wp:effectExtent l="19050" t="0" r="9525" b="0"/>
            <wp:docPr id="2164"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2983FE" wp14:editId="23B96D8F">
            <wp:extent cx="561975" cy="19050"/>
            <wp:effectExtent l="19050" t="0" r="9525" b="0"/>
            <wp:docPr id="21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ACC8F7" wp14:editId="4EA6602E">
            <wp:extent cx="561975" cy="19050"/>
            <wp:effectExtent l="19050" t="0" r="9525" b="0"/>
            <wp:docPr id="216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C4A43E" wp14:editId="15DDCF12">
            <wp:extent cx="561975" cy="19050"/>
            <wp:effectExtent l="19050" t="0" r="9525" b="0"/>
            <wp:docPr id="21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5D9245" wp14:editId="15C14BC4">
            <wp:extent cx="561975" cy="19050"/>
            <wp:effectExtent l="19050" t="0" r="9525" b="0"/>
            <wp:docPr id="2168"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846ADB" wp14:editId="7A04266D">
            <wp:extent cx="561975" cy="19050"/>
            <wp:effectExtent l="19050" t="0" r="9525" b="0"/>
            <wp:docPr id="21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431FC2" wp14:editId="06260835">
            <wp:extent cx="561975" cy="19050"/>
            <wp:effectExtent l="19050" t="0" r="9525" b="0"/>
            <wp:docPr id="2170"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158B9A" wp14:editId="6199958B">
            <wp:extent cx="561975" cy="19050"/>
            <wp:effectExtent l="19050" t="0" r="9525" b="0"/>
            <wp:docPr id="21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0AE669" wp14:editId="29364015">
            <wp:extent cx="561975" cy="19050"/>
            <wp:effectExtent l="19050" t="0" r="9525" b="0"/>
            <wp:docPr id="2172"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453BB9" wp14:editId="7810F6BB">
            <wp:extent cx="561975" cy="19050"/>
            <wp:effectExtent l="19050" t="0" r="9525" b="0"/>
            <wp:docPr id="21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D64B8F" wp14:editId="611D8EE1">
            <wp:extent cx="561975" cy="19050"/>
            <wp:effectExtent l="19050" t="0" r="9525" b="0"/>
            <wp:docPr id="2174"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FF3716" wp14:editId="6AF12FAA">
            <wp:extent cx="561975" cy="19050"/>
            <wp:effectExtent l="19050" t="0" r="9525" b="0"/>
            <wp:docPr id="21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BE8372" wp14:editId="44C57B77">
            <wp:extent cx="561975" cy="19050"/>
            <wp:effectExtent l="19050" t="0" r="9525" b="0"/>
            <wp:docPr id="2176"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1E4FE8" wp14:editId="10EC62A8">
            <wp:extent cx="561975" cy="19050"/>
            <wp:effectExtent l="19050" t="0" r="9525" b="0"/>
            <wp:docPr id="21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9185AC" wp14:editId="04C1EBA2">
            <wp:extent cx="561975" cy="19050"/>
            <wp:effectExtent l="19050" t="0" r="9525" b="0"/>
            <wp:docPr id="2178"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7958A8" wp14:editId="304ADE5A">
            <wp:extent cx="561975" cy="19050"/>
            <wp:effectExtent l="19050" t="0" r="9525" b="0"/>
            <wp:docPr id="21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40FAD0" wp14:editId="2EE2C86B">
            <wp:extent cx="561975" cy="19050"/>
            <wp:effectExtent l="19050" t="0" r="9525" b="0"/>
            <wp:docPr id="2180"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2F75F4" wp14:editId="30CCFD9D">
            <wp:extent cx="561975" cy="19050"/>
            <wp:effectExtent l="19050" t="0" r="9525" b="0"/>
            <wp:docPr id="21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2A400F" wp14:editId="46E858FD">
            <wp:extent cx="561975" cy="19050"/>
            <wp:effectExtent l="19050" t="0" r="9525" b="0"/>
            <wp:docPr id="218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AABE12" wp14:editId="634AA269">
            <wp:extent cx="561975" cy="19050"/>
            <wp:effectExtent l="19050" t="0" r="9525" b="0"/>
            <wp:docPr id="21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45893C" wp14:editId="23AE9CA3">
            <wp:extent cx="561975" cy="19050"/>
            <wp:effectExtent l="19050" t="0" r="9525" b="0"/>
            <wp:docPr id="2184"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BBEAE2" wp14:editId="502EDFDB">
            <wp:extent cx="561975" cy="19050"/>
            <wp:effectExtent l="19050" t="0" r="9525" b="0"/>
            <wp:docPr id="21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4EA2DC" wp14:editId="30CAA4A5">
            <wp:extent cx="561975" cy="19050"/>
            <wp:effectExtent l="19050" t="0" r="9525" b="0"/>
            <wp:docPr id="2186"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1B15CC" wp14:editId="4F20145E">
            <wp:extent cx="561975" cy="19050"/>
            <wp:effectExtent l="19050" t="0" r="9525" b="0"/>
            <wp:docPr id="21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BA2B26" wp14:editId="2D1611D8">
            <wp:extent cx="561975" cy="19050"/>
            <wp:effectExtent l="19050" t="0" r="9525" b="0"/>
            <wp:docPr id="2188"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B7586C" wp14:editId="0EC7EF9E">
            <wp:extent cx="561975" cy="19050"/>
            <wp:effectExtent l="19050" t="0" r="9525" b="0"/>
            <wp:docPr id="21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4045B5" wp14:editId="67BF0B44">
            <wp:extent cx="561975" cy="19050"/>
            <wp:effectExtent l="19050" t="0" r="9525" b="0"/>
            <wp:docPr id="219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2019BA" wp14:editId="1587CF3D">
            <wp:extent cx="561975" cy="19050"/>
            <wp:effectExtent l="19050" t="0" r="9525" b="0"/>
            <wp:docPr id="21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260266" wp14:editId="4B36AF1D">
            <wp:extent cx="561975" cy="19050"/>
            <wp:effectExtent l="19050" t="0" r="9525" b="0"/>
            <wp:docPr id="2192"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E8BDE3" wp14:editId="7AC9527A">
            <wp:extent cx="561975" cy="19050"/>
            <wp:effectExtent l="19050" t="0" r="9525" b="0"/>
            <wp:docPr id="21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6E082F" wp14:editId="503CC246">
            <wp:extent cx="561975" cy="19050"/>
            <wp:effectExtent l="19050" t="0" r="9525" b="0"/>
            <wp:docPr id="2194"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F5D10B" wp14:editId="02617621">
            <wp:extent cx="561975" cy="19050"/>
            <wp:effectExtent l="19050" t="0" r="9525" b="0"/>
            <wp:docPr id="21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FD8F60" wp14:editId="6D724957">
            <wp:extent cx="561975" cy="19050"/>
            <wp:effectExtent l="19050" t="0" r="9525" b="0"/>
            <wp:docPr id="2196"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747BED" wp14:editId="13C30D8A">
            <wp:extent cx="561975" cy="19050"/>
            <wp:effectExtent l="19050" t="0" r="9525" b="0"/>
            <wp:docPr id="21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EB23D3" wp14:editId="23CA3470">
            <wp:extent cx="561975" cy="19050"/>
            <wp:effectExtent l="19050" t="0" r="9525" b="0"/>
            <wp:docPr id="2198"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4A7DE9" wp14:editId="07CD2997">
            <wp:extent cx="561975" cy="19050"/>
            <wp:effectExtent l="19050" t="0" r="9525" b="0"/>
            <wp:docPr id="21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C14671" wp14:editId="65B84CEB">
            <wp:extent cx="561975" cy="19050"/>
            <wp:effectExtent l="19050" t="0" r="9525" b="0"/>
            <wp:docPr id="2200"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6BB47A" wp14:editId="40F795BF">
            <wp:extent cx="561975" cy="19050"/>
            <wp:effectExtent l="19050" t="0" r="9525" b="0"/>
            <wp:docPr id="22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3889AA" wp14:editId="15063153">
            <wp:extent cx="561975" cy="19050"/>
            <wp:effectExtent l="19050" t="0" r="9525" b="0"/>
            <wp:docPr id="2202"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9F0CA7" wp14:editId="55B531CB">
            <wp:extent cx="561975" cy="19050"/>
            <wp:effectExtent l="19050" t="0" r="9525" b="0"/>
            <wp:docPr id="22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440B65" wp14:editId="0475E295">
            <wp:extent cx="561975" cy="19050"/>
            <wp:effectExtent l="19050" t="0" r="9525" b="0"/>
            <wp:docPr id="2204"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822D25" wp14:editId="520AB510">
            <wp:extent cx="561975" cy="19050"/>
            <wp:effectExtent l="19050" t="0" r="9525" b="0"/>
            <wp:docPr id="22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D111BB" wp14:editId="12A23ADB">
            <wp:extent cx="561975" cy="19050"/>
            <wp:effectExtent l="19050" t="0" r="9525" b="0"/>
            <wp:docPr id="220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B8AA37" wp14:editId="6B66E4D5">
            <wp:extent cx="561975" cy="19050"/>
            <wp:effectExtent l="19050" t="0" r="9525" b="0"/>
            <wp:docPr id="22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65AC19" wp14:editId="08882A81">
            <wp:extent cx="561975" cy="19050"/>
            <wp:effectExtent l="19050" t="0" r="9525" b="0"/>
            <wp:docPr id="2208"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D34E28" wp14:editId="476A56AE">
            <wp:extent cx="561975" cy="19050"/>
            <wp:effectExtent l="19050" t="0" r="9525" b="0"/>
            <wp:docPr id="22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8C3EAE" wp14:editId="004D8184">
            <wp:extent cx="561975" cy="19050"/>
            <wp:effectExtent l="19050" t="0" r="9525" b="0"/>
            <wp:docPr id="2210"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6E526F" wp14:editId="7B5D4FFA">
            <wp:extent cx="561975" cy="19050"/>
            <wp:effectExtent l="19050" t="0" r="9525" b="0"/>
            <wp:docPr id="22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D22860" wp14:editId="2A63BCC6">
            <wp:extent cx="561975" cy="19050"/>
            <wp:effectExtent l="19050" t="0" r="9525" b="0"/>
            <wp:docPr id="2212"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4DBFDC" wp14:editId="74C64325">
            <wp:extent cx="561975" cy="19050"/>
            <wp:effectExtent l="19050" t="0" r="9525" b="0"/>
            <wp:docPr id="22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0AD5AE" wp14:editId="3BB45C23">
            <wp:extent cx="561975" cy="19050"/>
            <wp:effectExtent l="19050" t="0" r="9525" b="0"/>
            <wp:docPr id="221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3F8229" wp14:editId="4C711165">
            <wp:extent cx="561975" cy="19050"/>
            <wp:effectExtent l="19050" t="0" r="9525" b="0"/>
            <wp:docPr id="22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B539DE" wp14:editId="4B79BBE2">
            <wp:extent cx="561975" cy="19050"/>
            <wp:effectExtent l="19050" t="0" r="9525" b="0"/>
            <wp:docPr id="2216" name="Picture 8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29BCD3" wp14:editId="143D9776">
            <wp:extent cx="561975" cy="19050"/>
            <wp:effectExtent l="19050" t="0" r="9525" b="0"/>
            <wp:docPr id="22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E8552C" wp14:editId="01184185">
            <wp:extent cx="561975" cy="19050"/>
            <wp:effectExtent l="19050" t="0" r="9525" b="0"/>
            <wp:docPr id="2218" name="Picture 8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963833" wp14:editId="0FF6CECE">
            <wp:extent cx="561975" cy="19050"/>
            <wp:effectExtent l="19050" t="0" r="9525" b="0"/>
            <wp:docPr id="22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685E63" wp14:editId="60F9B7DE">
            <wp:extent cx="561975" cy="19050"/>
            <wp:effectExtent l="19050" t="0" r="9525" b="0"/>
            <wp:docPr id="2220" name="Picture 8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0FB52C" wp14:editId="60A64255">
            <wp:extent cx="561975" cy="19050"/>
            <wp:effectExtent l="19050" t="0" r="9525" b="0"/>
            <wp:docPr id="22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4B9F8D" wp14:editId="2134DAE9">
            <wp:extent cx="561975" cy="19050"/>
            <wp:effectExtent l="19050" t="0" r="9525" b="0"/>
            <wp:docPr id="2222" name="Picture 8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BEEBB3" wp14:editId="4E64D757">
            <wp:extent cx="561975" cy="19050"/>
            <wp:effectExtent l="19050" t="0" r="9525" b="0"/>
            <wp:docPr id="22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A60FFB" wp14:editId="36BFCED3">
            <wp:extent cx="561975" cy="19050"/>
            <wp:effectExtent l="19050" t="0" r="9525" b="0"/>
            <wp:docPr id="2224" name="Picture 8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6E48CB" wp14:editId="5CEB9346">
            <wp:extent cx="561975" cy="19050"/>
            <wp:effectExtent l="19050" t="0" r="9525" b="0"/>
            <wp:docPr id="22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7DC443" wp14:editId="77DF2464">
            <wp:extent cx="561975" cy="19050"/>
            <wp:effectExtent l="19050" t="0" r="9525" b="0"/>
            <wp:docPr id="2226" name="Picture 8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83F94D" wp14:editId="4FFFEB3E">
            <wp:extent cx="561975" cy="19050"/>
            <wp:effectExtent l="19050" t="0" r="9525" b="0"/>
            <wp:docPr id="22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F0956C" wp14:editId="53A1194A">
            <wp:extent cx="561975" cy="19050"/>
            <wp:effectExtent l="19050" t="0" r="9525" b="0"/>
            <wp:docPr id="2228" name="Picture 8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54098B" wp14:editId="40FEF549">
            <wp:extent cx="561975" cy="19050"/>
            <wp:effectExtent l="19050" t="0" r="9525" b="0"/>
            <wp:docPr id="22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14B88E" wp14:editId="05F8DA8F">
            <wp:extent cx="561975" cy="19050"/>
            <wp:effectExtent l="19050" t="0" r="9525" b="0"/>
            <wp:docPr id="2230" name="Picture 8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E5518D" wp14:editId="16767181">
            <wp:extent cx="561975" cy="19050"/>
            <wp:effectExtent l="19050" t="0" r="9525" b="0"/>
            <wp:docPr id="22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ED2F30" wp14:editId="1E382FAA">
            <wp:extent cx="561975" cy="19050"/>
            <wp:effectExtent l="19050" t="0" r="9525" b="0"/>
            <wp:docPr id="2232" name="Picture 8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893D75" wp14:editId="6807B440">
            <wp:extent cx="561975" cy="19050"/>
            <wp:effectExtent l="19050" t="0" r="9525" b="0"/>
            <wp:docPr id="22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9AFA1B" wp14:editId="7679A523">
            <wp:extent cx="561975" cy="19050"/>
            <wp:effectExtent l="19050" t="0" r="9525" b="0"/>
            <wp:docPr id="2234" name="Picture 8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C12CEC" wp14:editId="14E5214B">
            <wp:extent cx="561975" cy="19050"/>
            <wp:effectExtent l="19050" t="0" r="9525" b="0"/>
            <wp:docPr id="22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3AFFA1" wp14:editId="336DA4F9">
            <wp:extent cx="561975" cy="19050"/>
            <wp:effectExtent l="19050" t="0" r="9525" b="0"/>
            <wp:docPr id="2236" name="Picture 8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5EA400" wp14:editId="19C648AD">
            <wp:extent cx="561975" cy="19050"/>
            <wp:effectExtent l="19050" t="0" r="9525" b="0"/>
            <wp:docPr id="22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DEE2EC" wp14:editId="0FB45BEB">
            <wp:extent cx="561975" cy="19050"/>
            <wp:effectExtent l="19050" t="0" r="9525" b="0"/>
            <wp:docPr id="223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36F43B" wp14:editId="78443533">
            <wp:extent cx="561975" cy="19050"/>
            <wp:effectExtent l="19050" t="0" r="9525" b="0"/>
            <wp:docPr id="22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B9E773" wp14:editId="55F125C8">
            <wp:extent cx="561975" cy="19050"/>
            <wp:effectExtent l="19050" t="0" r="9525" b="0"/>
            <wp:docPr id="2240" name="Picture 8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433F00" wp14:editId="71D4B891">
            <wp:extent cx="561975" cy="19050"/>
            <wp:effectExtent l="19050" t="0" r="9525" b="0"/>
            <wp:docPr id="22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B97D27" wp14:editId="4F02F8FD">
            <wp:extent cx="561975" cy="19050"/>
            <wp:effectExtent l="19050" t="0" r="9525" b="0"/>
            <wp:docPr id="2242" name="Picture 8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16E81D" wp14:editId="49D37115">
            <wp:extent cx="561975" cy="19050"/>
            <wp:effectExtent l="19050" t="0" r="9525" b="0"/>
            <wp:docPr id="22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A61695" wp14:editId="31BD37CF">
            <wp:extent cx="561975" cy="19050"/>
            <wp:effectExtent l="19050" t="0" r="9525" b="0"/>
            <wp:docPr id="2244" name="Picture 8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12C655" wp14:editId="424F8551">
            <wp:extent cx="561975" cy="19050"/>
            <wp:effectExtent l="19050" t="0" r="9525" b="0"/>
            <wp:docPr id="22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BA577A" wp14:editId="2ABAE878">
            <wp:extent cx="561975" cy="19050"/>
            <wp:effectExtent l="19050" t="0" r="9525" b="0"/>
            <wp:docPr id="2246" name="Picture 9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7514E4" wp14:editId="29AF4BBE">
            <wp:extent cx="561975" cy="19050"/>
            <wp:effectExtent l="19050" t="0" r="9525" b="0"/>
            <wp:docPr id="22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F9747E" wp14:editId="30F6CFA7">
            <wp:extent cx="561975" cy="19050"/>
            <wp:effectExtent l="19050" t="0" r="9525" b="0"/>
            <wp:docPr id="2248" name="Picture 9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891742" wp14:editId="314DED6F">
            <wp:extent cx="561975" cy="19050"/>
            <wp:effectExtent l="19050" t="0" r="9525" b="0"/>
            <wp:docPr id="22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9A867B" wp14:editId="6425D747">
            <wp:extent cx="561975" cy="19050"/>
            <wp:effectExtent l="19050" t="0" r="9525" b="0"/>
            <wp:docPr id="2250" name="Picture 9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C09A48" wp14:editId="69EB8DAD">
            <wp:extent cx="561975" cy="19050"/>
            <wp:effectExtent l="19050" t="0" r="9525" b="0"/>
            <wp:docPr id="22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A717AB" wp14:editId="0143AB3B">
            <wp:extent cx="561975" cy="19050"/>
            <wp:effectExtent l="19050" t="0" r="9525" b="0"/>
            <wp:docPr id="2252" name="Picture 9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0C9B13" wp14:editId="2AA5FAED">
            <wp:extent cx="561975" cy="19050"/>
            <wp:effectExtent l="19050" t="0" r="9525" b="0"/>
            <wp:docPr id="22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981EF7" wp14:editId="32E8C927">
            <wp:extent cx="561975" cy="19050"/>
            <wp:effectExtent l="19050" t="0" r="9525" b="0"/>
            <wp:docPr id="225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79B00A" wp14:editId="0263456E">
            <wp:extent cx="561975" cy="19050"/>
            <wp:effectExtent l="19050" t="0" r="9525" b="0"/>
            <wp:docPr id="22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6B3F9D" wp14:editId="6E743BC8">
            <wp:extent cx="561975" cy="19050"/>
            <wp:effectExtent l="19050" t="0" r="9525" b="0"/>
            <wp:docPr id="2256" name="Picture 9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265F04" wp14:editId="671803ED">
            <wp:extent cx="561975" cy="19050"/>
            <wp:effectExtent l="19050" t="0" r="9525" b="0"/>
            <wp:docPr id="22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5B9575" wp14:editId="178174BC">
            <wp:extent cx="561975" cy="19050"/>
            <wp:effectExtent l="19050" t="0" r="9525" b="0"/>
            <wp:docPr id="2258" name="Picture 9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6811DC" wp14:editId="1F81FC4A">
            <wp:extent cx="561975" cy="19050"/>
            <wp:effectExtent l="19050" t="0" r="9525" b="0"/>
            <wp:docPr id="22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B874C7" wp14:editId="3764E497">
            <wp:extent cx="561975" cy="19050"/>
            <wp:effectExtent l="19050" t="0" r="9525" b="0"/>
            <wp:docPr id="2260" name="Picture 9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A236B8" wp14:editId="4E19FDB8">
            <wp:extent cx="561975" cy="19050"/>
            <wp:effectExtent l="19050" t="0" r="9525" b="0"/>
            <wp:docPr id="22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27639E" wp14:editId="40259431">
            <wp:extent cx="561975" cy="19050"/>
            <wp:effectExtent l="19050" t="0" r="9525" b="0"/>
            <wp:docPr id="226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B2F5F0" wp14:editId="7891E5BB">
            <wp:extent cx="561975" cy="19050"/>
            <wp:effectExtent l="19050" t="0" r="9525" b="0"/>
            <wp:docPr id="22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27265B" wp14:editId="48F7286E">
            <wp:extent cx="561975" cy="19050"/>
            <wp:effectExtent l="19050" t="0" r="9525" b="0"/>
            <wp:docPr id="2264" name="Picture 9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D6E6B7" wp14:editId="6B5DE3C1">
            <wp:extent cx="561975" cy="19050"/>
            <wp:effectExtent l="19050" t="0" r="9525" b="0"/>
            <wp:docPr id="22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F744D3" wp14:editId="281800BC">
            <wp:extent cx="561975" cy="19050"/>
            <wp:effectExtent l="19050" t="0" r="9525" b="0"/>
            <wp:docPr id="2266" name="Picture 9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E0FAF9" wp14:editId="4108F1A8">
            <wp:extent cx="561975" cy="19050"/>
            <wp:effectExtent l="19050" t="0" r="9525" b="0"/>
            <wp:docPr id="22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2B93A6" wp14:editId="15CC0413">
            <wp:extent cx="561975" cy="19050"/>
            <wp:effectExtent l="19050" t="0" r="9525" b="0"/>
            <wp:docPr id="2268" name="Picture 9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C50C4B" wp14:editId="78756658">
            <wp:extent cx="561975" cy="19050"/>
            <wp:effectExtent l="19050" t="0" r="9525" b="0"/>
            <wp:docPr id="22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E43AA6" wp14:editId="30AAD5BC">
            <wp:extent cx="561975" cy="19050"/>
            <wp:effectExtent l="19050" t="0" r="9525" b="0"/>
            <wp:docPr id="2270" name="Picture 9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D66890" wp14:editId="507618EE">
            <wp:extent cx="561975" cy="19050"/>
            <wp:effectExtent l="19050" t="0" r="9525" b="0"/>
            <wp:docPr id="22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A73A47" wp14:editId="73738B22">
            <wp:extent cx="561975" cy="19050"/>
            <wp:effectExtent l="19050" t="0" r="9525" b="0"/>
            <wp:docPr id="2272" name="Picture 9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AD9349" wp14:editId="47F81BC7">
            <wp:extent cx="561975" cy="19050"/>
            <wp:effectExtent l="19050" t="0" r="9525" b="0"/>
            <wp:docPr id="22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4E8D58" wp14:editId="24911999">
            <wp:extent cx="561975" cy="19050"/>
            <wp:effectExtent l="19050" t="0" r="9525" b="0"/>
            <wp:docPr id="2274" name="Picture 9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8FD7FF" wp14:editId="425E5489">
            <wp:extent cx="561975" cy="19050"/>
            <wp:effectExtent l="19050" t="0" r="9525" b="0"/>
            <wp:docPr id="22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DDF233" wp14:editId="58A14D9E">
            <wp:extent cx="561975" cy="19050"/>
            <wp:effectExtent l="19050" t="0" r="9525" b="0"/>
            <wp:docPr id="2276" name="Picture 9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2B7DFD" wp14:editId="028D39B7">
            <wp:extent cx="561975" cy="19050"/>
            <wp:effectExtent l="19050" t="0" r="9525" b="0"/>
            <wp:docPr id="22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EBDD0C" wp14:editId="398BFEB6">
            <wp:extent cx="561975" cy="19050"/>
            <wp:effectExtent l="19050" t="0" r="9525" b="0"/>
            <wp:docPr id="227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B76582" wp14:editId="78BDFA73">
            <wp:extent cx="561975" cy="19050"/>
            <wp:effectExtent l="19050" t="0" r="9525" b="0"/>
            <wp:docPr id="22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3DFFE5" wp14:editId="048EC03F">
            <wp:extent cx="561975" cy="19050"/>
            <wp:effectExtent l="19050" t="0" r="9525" b="0"/>
            <wp:docPr id="2280" name="Picture 9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71F25F" wp14:editId="756C1D45">
            <wp:extent cx="561975" cy="19050"/>
            <wp:effectExtent l="19050" t="0" r="9525" b="0"/>
            <wp:docPr id="22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ABDC86" wp14:editId="0F37CF48">
            <wp:extent cx="561975" cy="19050"/>
            <wp:effectExtent l="19050" t="0" r="9525" b="0"/>
            <wp:docPr id="2282" name="Picture 9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17C563" wp14:editId="09FC44B4">
            <wp:extent cx="561975" cy="19050"/>
            <wp:effectExtent l="19050" t="0" r="9525" b="0"/>
            <wp:docPr id="22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E469DC" wp14:editId="2EBDE6CD">
            <wp:extent cx="561975" cy="19050"/>
            <wp:effectExtent l="19050" t="0" r="9525" b="0"/>
            <wp:docPr id="2284" name="Picture 9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4C240F" wp14:editId="72102844">
            <wp:extent cx="561975" cy="19050"/>
            <wp:effectExtent l="19050" t="0" r="9525" b="0"/>
            <wp:docPr id="22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E5AA38" wp14:editId="35C00760">
            <wp:extent cx="561975" cy="19050"/>
            <wp:effectExtent l="19050" t="0" r="9525" b="0"/>
            <wp:docPr id="228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E7D068" wp14:editId="3232FA27">
            <wp:extent cx="561975" cy="19050"/>
            <wp:effectExtent l="19050" t="0" r="9525" b="0"/>
            <wp:docPr id="22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B371DF" wp14:editId="472471B2">
            <wp:extent cx="561975" cy="19050"/>
            <wp:effectExtent l="19050" t="0" r="9525" b="0"/>
            <wp:docPr id="2288" name="Picture 9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2A92E7" wp14:editId="68528E91">
            <wp:extent cx="561975" cy="19050"/>
            <wp:effectExtent l="19050" t="0" r="9525" b="0"/>
            <wp:docPr id="22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344B09" wp14:editId="6B2F637F">
            <wp:extent cx="561975" cy="19050"/>
            <wp:effectExtent l="19050" t="0" r="9525" b="0"/>
            <wp:docPr id="2290" name="Picture 9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08E711" wp14:editId="34952841">
            <wp:extent cx="561975" cy="19050"/>
            <wp:effectExtent l="19050" t="0" r="9525" b="0"/>
            <wp:docPr id="22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361E7A" wp14:editId="0C3C187F">
            <wp:extent cx="561975" cy="19050"/>
            <wp:effectExtent l="19050" t="0" r="9525" b="0"/>
            <wp:docPr id="2292" name="Picture 9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84825F" wp14:editId="0E8A663C">
            <wp:extent cx="561975" cy="19050"/>
            <wp:effectExtent l="19050" t="0" r="9525" b="0"/>
            <wp:docPr id="22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80B8AD" wp14:editId="5B39BD7B">
            <wp:extent cx="561975" cy="19050"/>
            <wp:effectExtent l="19050" t="0" r="9525" b="0"/>
            <wp:docPr id="2294" name="Picture 9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27029B" wp14:editId="609BD5DD">
            <wp:extent cx="561975" cy="19050"/>
            <wp:effectExtent l="19050" t="0" r="9525" b="0"/>
            <wp:docPr id="22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686C28" wp14:editId="220A1173">
            <wp:extent cx="561975" cy="19050"/>
            <wp:effectExtent l="19050" t="0" r="9525" b="0"/>
            <wp:docPr id="2296" name="Picture 9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4C3739" wp14:editId="41EF8CBA">
            <wp:extent cx="561975" cy="19050"/>
            <wp:effectExtent l="19050" t="0" r="9525" b="0"/>
            <wp:docPr id="22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F6A1B3" wp14:editId="19A6199C">
            <wp:extent cx="561975" cy="19050"/>
            <wp:effectExtent l="19050" t="0" r="9525" b="0"/>
            <wp:docPr id="2298" name="Picture 9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313763" wp14:editId="3F268FE8">
            <wp:extent cx="561975" cy="19050"/>
            <wp:effectExtent l="19050" t="0" r="9525" b="0"/>
            <wp:docPr id="22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6B80F0" wp14:editId="483E3FDE">
            <wp:extent cx="561975" cy="19050"/>
            <wp:effectExtent l="19050" t="0" r="9525" b="0"/>
            <wp:docPr id="2300" name="Picture 9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2508D5" wp14:editId="02D09D6A">
            <wp:extent cx="561975" cy="19050"/>
            <wp:effectExtent l="19050" t="0" r="9525" b="0"/>
            <wp:docPr id="23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338A4E" wp14:editId="0C4D9EEB">
            <wp:extent cx="561975" cy="19050"/>
            <wp:effectExtent l="19050" t="0" r="9525" b="0"/>
            <wp:docPr id="230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D659EA" wp14:editId="724436DA">
            <wp:extent cx="561975" cy="19050"/>
            <wp:effectExtent l="19050" t="0" r="9525" b="0"/>
            <wp:docPr id="23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F94906" wp14:editId="1F734086">
            <wp:extent cx="561975" cy="19050"/>
            <wp:effectExtent l="19050" t="0" r="9525" b="0"/>
            <wp:docPr id="2304" name="Picture 9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7F2A40" wp14:editId="60849D5C">
            <wp:extent cx="561975" cy="19050"/>
            <wp:effectExtent l="19050" t="0" r="9525" b="0"/>
            <wp:docPr id="23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95B088" wp14:editId="3BA230A4">
            <wp:extent cx="561975" cy="19050"/>
            <wp:effectExtent l="19050" t="0" r="9525" b="0"/>
            <wp:docPr id="2306" name="Picture 9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30D83F" wp14:editId="64E4CC77">
            <wp:extent cx="561975" cy="19050"/>
            <wp:effectExtent l="19050" t="0" r="9525" b="0"/>
            <wp:docPr id="23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84DA6E" wp14:editId="5BBC88B3">
            <wp:extent cx="561975" cy="19050"/>
            <wp:effectExtent l="19050" t="0" r="9525" b="0"/>
            <wp:docPr id="2308" name="Picture 9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D51397" wp14:editId="0B5D7C86">
            <wp:extent cx="561975" cy="19050"/>
            <wp:effectExtent l="19050" t="0" r="9525" b="0"/>
            <wp:docPr id="23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7ECD1D" wp14:editId="478FA05C">
            <wp:extent cx="561975" cy="19050"/>
            <wp:effectExtent l="19050" t="0" r="9525" b="0"/>
            <wp:docPr id="231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07C68E" wp14:editId="01592D53">
            <wp:extent cx="561975" cy="19050"/>
            <wp:effectExtent l="19050" t="0" r="9525" b="0"/>
            <wp:docPr id="23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2C86D1" wp14:editId="283CEC93">
            <wp:extent cx="561975" cy="19050"/>
            <wp:effectExtent l="19050" t="0" r="9525" b="0"/>
            <wp:docPr id="2312" name="Picture 9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4C90E1" wp14:editId="485EDA89">
            <wp:extent cx="561975" cy="19050"/>
            <wp:effectExtent l="19050" t="0" r="9525" b="0"/>
            <wp:docPr id="23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F28897" wp14:editId="686F0C5A">
            <wp:extent cx="561975" cy="19050"/>
            <wp:effectExtent l="19050" t="0" r="9525" b="0"/>
            <wp:docPr id="231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39D082" wp14:editId="5000CFB6">
            <wp:extent cx="561975" cy="19050"/>
            <wp:effectExtent l="19050" t="0" r="9525" b="0"/>
            <wp:docPr id="23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2D53B5" wp14:editId="47F11162">
            <wp:extent cx="561975" cy="19050"/>
            <wp:effectExtent l="19050" t="0" r="9525" b="0"/>
            <wp:docPr id="2316"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34B326" wp14:editId="2EC9646A">
            <wp:extent cx="561975" cy="19050"/>
            <wp:effectExtent l="19050" t="0" r="9525" b="0"/>
            <wp:docPr id="23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1E0567" wp14:editId="3DC24AE3">
            <wp:extent cx="561975" cy="19050"/>
            <wp:effectExtent l="19050" t="0" r="9525" b="0"/>
            <wp:docPr id="2318"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BFB3B7" wp14:editId="125E57BD">
            <wp:extent cx="561975" cy="19050"/>
            <wp:effectExtent l="19050" t="0" r="9525" b="0"/>
            <wp:docPr id="23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58A27C" wp14:editId="0B5E4B10">
            <wp:extent cx="561975" cy="19050"/>
            <wp:effectExtent l="19050" t="0" r="9525" b="0"/>
            <wp:docPr id="2320"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725A63" wp14:editId="2D025CEF">
            <wp:extent cx="561975" cy="19050"/>
            <wp:effectExtent l="19050" t="0" r="9525" b="0"/>
            <wp:docPr id="23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B415EA" wp14:editId="6DB98AB8">
            <wp:extent cx="561975" cy="19050"/>
            <wp:effectExtent l="19050" t="0" r="9525" b="0"/>
            <wp:docPr id="232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0BB773" wp14:editId="16895AF8">
            <wp:extent cx="561975" cy="19050"/>
            <wp:effectExtent l="19050" t="0" r="9525" b="0"/>
            <wp:docPr id="23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73ABAC" wp14:editId="268DAC38">
            <wp:extent cx="561975" cy="19050"/>
            <wp:effectExtent l="19050" t="0" r="9525" b="0"/>
            <wp:docPr id="2324"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14A5CE" wp14:editId="472991EC">
            <wp:extent cx="561975" cy="19050"/>
            <wp:effectExtent l="19050" t="0" r="9525" b="0"/>
            <wp:docPr id="23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CFEC85" wp14:editId="63B15F5D">
            <wp:extent cx="561975" cy="19050"/>
            <wp:effectExtent l="19050" t="0" r="9525" b="0"/>
            <wp:docPr id="232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A463B4" wp14:editId="0B91BFF8">
            <wp:extent cx="561975" cy="19050"/>
            <wp:effectExtent l="19050" t="0" r="9525" b="0"/>
            <wp:docPr id="23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7E3CD2" wp14:editId="12F0392E">
            <wp:extent cx="561975" cy="19050"/>
            <wp:effectExtent l="19050" t="0" r="9525" b="0"/>
            <wp:docPr id="2328"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CE5AFA" wp14:editId="1B84E451">
            <wp:extent cx="561975" cy="19050"/>
            <wp:effectExtent l="19050" t="0" r="9525" b="0"/>
            <wp:docPr id="23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37B371" wp14:editId="77EBE2D8">
            <wp:extent cx="561975" cy="19050"/>
            <wp:effectExtent l="19050" t="0" r="9525" b="0"/>
            <wp:docPr id="2330"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6A6EC8" wp14:editId="2128C14E">
            <wp:extent cx="561975" cy="19050"/>
            <wp:effectExtent l="19050" t="0" r="9525" b="0"/>
            <wp:docPr id="23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8C8E3A" wp14:editId="32390616">
            <wp:extent cx="561975" cy="19050"/>
            <wp:effectExtent l="19050" t="0" r="9525" b="0"/>
            <wp:docPr id="2332"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AB4A9D" wp14:editId="565A53F5">
            <wp:extent cx="561975" cy="19050"/>
            <wp:effectExtent l="19050" t="0" r="9525" b="0"/>
            <wp:docPr id="23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53BF8F" wp14:editId="41E8BDD2">
            <wp:extent cx="561975" cy="19050"/>
            <wp:effectExtent l="19050" t="0" r="9525" b="0"/>
            <wp:docPr id="233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C6F835" wp14:editId="242CD7B5">
            <wp:extent cx="561975" cy="19050"/>
            <wp:effectExtent l="19050" t="0" r="9525" b="0"/>
            <wp:docPr id="23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5BF50C" wp14:editId="4DD4B356">
            <wp:extent cx="561975" cy="19050"/>
            <wp:effectExtent l="19050" t="0" r="9525" b="0"/>
            <wp:docPr id="2336"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F0CC3F" wp14:editId="77D87D33">
            <wp:extent cx="561975" cy="19050"/>
            <wp:effectExtent l="19050" t="0" r="9525" b="0"/>
            <wp:docPr id="23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481885" wp14:editId="33E17E0F">
            <wp:extent cx="561975" cy="19050"/>
            <wp:effectExtent l="19050" t="0" r="9525" b="0"/>
            <wp:docPr id="2338"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ADD3D2" wp14:editId="63A41F57">
            <wp:extent cx="561975" cy="19050"/>
            <wp:effectExtent l="19050" t="0" r="9525" b="0"/>
            <wp:docPr id="23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5336C8" wp14:editId="556958E4">
            <wp:extent cx="561975" cy="19050"/>
            <wp:effectExtent l="19050" t="0" r="9525" b="0"/>
            <wp:docPr id="2340"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84128C" wp14:editId="76C85807">
            <wp:extent cx="561975" cy="19050"/>
            <wp:effectExtent l="19050" t="0" r="9525" b="0"/>
            <wp:docPr id="23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E5F635" wp14:editId="57233E39">
            <wp:extent cx="561975" cy="19050"/>
            <wp:effectExtent l="19050" t="0" r="9525" b="0"/>
            <wp:docPr id="2342"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16EAFE" wp14:editId="50420DC1">
            <wp:extent cx="561975" cy="19050"/>
            <wp:effectExtent l="19050" t="0" r="9525" b="0"/>
            <wp:docPr id="23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168C25" wp14:editId="290B118E">
            <wp:extent cx="561975" cy="19050"/>
            <wp:effectExtent l="19050" t="0" r="9525" b="0"/>
            <wp:docPr id="2344"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AD2B36" wp14:editId="165F7A0E">
            <wp:extent cx="561975" cy="19050"/>
            <wp:effectExtent l="19050" t="0" r="9525" b="0"/>
            <wp:docPr id="23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DA30D8" wp14:editId="3890AC6E">
            <wp:extent cx="561975" cy="19050"/>
            <wp:effectExtent l="19050" t="0" r="9525" b="0"/>
            <wp:docPr id="2346"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33C943" wp14:editId="5ABCC5E3">
            <wp:extent cx="561975" cy="19050"/>
            <wp:effectExtent l="19050" t="0" r="9525" b="0"/>
            <wp:docPr id="23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00784C" wp14:editId="0813C57E">
            <wp:extent cx="561975" cy="19050"/>
            <wp:effectExtent l="19050" t="0" r="9525" b="0"/>
            <wp:docPr id="2348"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8C29FE" wp14:editId="1133F075">
            <wp:extent cx="561975" cy="19050"/>
            <wp:effectExtent l="19050" t="0" r="9525" b="0"/>
            <wp:docPr id="23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9C83A9" wp14:editId="5F73A4FD">
            <wp:extent cx="561975" cy="19050"/>
            <wp:effectExtent l="19050" t="0" r="9525" b="0"/>
            <wp:docPr id="235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8D5965" wp14:editId="33AB6F94">
            <wp:extent cx="561975" cy="19050"/>
            <wp:effectExtent l="19050" t="0" r="9525" b="0"/>
            <wp:docPr id="23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E44C38" wp14:editId="1B4CD6D0">
            <wp:extent cx="561975" cy="19050"/>
            <wp:effectExtent l="19050" t="0" r="9525" b="0"/>
            <wp:docPr id="2352"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D9B490" wp14:editId="53F0F1B2">
            <wp:extent cx="561975" cy="19050"/>
            <wp:effectExtent l="19050" t="0" r="9525" b="0"/>
            <wp:docPr id="23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751D64" wp14:editId="70F57C76">
            <wp:extent cx="561975" cy="19050"/>
            <wp:effectExtent l="19050" t="0" r="9525" b="0"/>
            <wp:docPr id="2354"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B4B3BB" wp14:editId="735FBFF5">
            <wp:extent cx="561975" cy="19050"/>
            <wp:effectExtent l="19050" t="0" r="9525" b="0"/>
            <wp:docPr id="23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540E98" wp14:editId="22C0A8F9">
            <wp:extent cx="561975" cy="19050"/>
            <wp:effectExtent l="19050" t="0" r="9525" b="0"/>
            <wp:docPr id="2356"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1F246F" wp14:editId="49C59735">
            <wp:extent cx="561975" cy="19050"/>
            <wp:effectExtent l="19050" t="0" r="9525" b="0"/>
            <wp:docPr id="23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46A0C6" wp14:editId="7C92A192">
            <wp:extent cx="561975" cy="19050"/>
            <wp:effectExtent l="19050" t="0" r="9525" b="0"/>
            <wp:docPr id="235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4D4F7C" wp14:editId="50EEFBD2">
            <wp:extent cx="561975" cy="19050"/>
            <wp:effectExtent l="19050" t="0" r="9525" b="0"/>
            <wp:docPr id="23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3F94D5" wp14:editId="513D9EA6">
            <wp:extent cx="561975" cy="19050"/>
            <wp:effectExtent l="19050" t="0" r="9525" b="0"/>
            <wp:docPr id="2360"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FC161A" wp14:editId="38E8CE72">
            <wp:extent cx="561975" cy="19050"/>
            <wp:effectExtent l="19050" t="0" r="9525" b="0"/>
            <wp:docPr id="23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44AD93" wp14:editId="23C3C927">
            <wp:extent cx="561975" cy="19050"/>
            <wp:effectExtent l="19050" t="0" r="9525" b="0"/>
            <wp:docPr id="2362"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08B476" wp14:editId="4DFFDDCC">
            <wp:extent cx="561975" cy="19050"/>
            <wp:effectExtent l="19050" t="0" r="9525" b="0"/>
            <wp:docPr id="23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ECA729" wp14:editId="70D5B7BE">
            <wp:extent cx="561975" cy="19050"/>
            <wp:effectExtent l="19050" t="0" r="9525" b="0"/>
            <wp:docPr id="2364"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F6EAEF" wp14:editId="089FB6DB">
            <wp:extent cx="561975" cy="19050"/>
            <wp:effectExtent l="19050" t="0" r="9525" b="0"/>
            <wp:docPr id="23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36B5D7" wp14:editId="37EAE17B">
            <wp:extent cx="561975" cy="19050"/>
            <wp:effectExtent l="19050" t="0" r="9525" b="0"/>
            <wp:docPr id="2366"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D90692" wp14:editId="48DDF58A">
            <wp:extent cx="561975" cy="19050"/>
            <wp:effectExtent l="19050" t="0" r="9525" b="0"/>
            <wp:docPr id="23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219B8F" wp14:editId="52596A0E">
            <wp:extent cx="561975" cy="19050"/>
            <wp:effectExtent l="19050" t="0" r="9525" b="0"/>
            <wp:docPr id="2368"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468243" wp14:editId="6B0022BF">
            <wp:extent cx="561975" cy="19050"/>
            <wp:effectExtent l="19050" t="0" r="9525" b="0"/>
            <wp:docPr id="23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41F47E" wp14:editId="204D7066">
            <wp:extent cx="561975" cy="19050"/>
            <wp:effectExtent l="19050" t="0" r="9525" b="0"/>
            <wp:docPr id="2370"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DDBED0" wp14:editId="36EE0F86">
            <wp:extent cx="561975" cy="19050"/>
            <wp:effectExtent l="19050" t="0" r="9525" b="0"/>
            <wp:docPr id="23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D658FA" wp14:editId="6B204BBB">
            <wp:extent cx="561975" cy="19050"/>
            <wp:effectExtent l="19050" t="0" r="9525" b="0"/>
            <wp:docPr id="2372"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0627C3" wp14:editId="74305428">
            <wp:extent cx="561975" cy="19050"/>
            <wp:effectExtent l="19050" t="0" r="9525" b="0"/>
            <wp:docPr id="23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196715" wp14:editId="529487D7">
            <wp:extent cx="561975" cy="19050"/>
            <wp:effectExtent l="19050" t="0" r="9525" b="0"/>
            <wp:docPr id="237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2C1CA6" wp14:editId="6253C21A">
            <wp:extent cx="561975" cy="19050"/>
            <wp:effectExtent l="19050" t="0" r="9525" b="0"/>
            <wp:docPr id="23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4A4952" wp14:editId="36EB9B84">
            <wp:extent cx="561975" cy="19050"/>
            <wp:effectExtent l="19050" t="0" r="9525" b="0"/>
            <wp:docPr id="2376"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B9F0CC" wp14:editId="03576D6C">
            <wp:extent cx="561975" cy="19050"/>
            <wp:effectExtent l="19050" t="0" r="9525" b="0"/>
            <wp:docPr id="23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0D7B43" wp14:editId="3C3E8791">
            <wp:extent cx="561975" cy="19050"/>
            <wp:effectExtent l="19050" t="0" r="9525" b="0"/>
            <wp:docPr id="2378"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E3916E" wp14:editId="464EF4F0">
            <wp:extent cx="561975" cy="19050"/>
            <wp:effectExtent l="19050" t="0" r="9525" b="0"/>
            <wp:docPr id="23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177C11" wp14:editId="45FF930F">
            <wp:extent cx="561975" cy="19050"/>
            <wp:effectExtent l="19050" t="0" r="9525" b="0"/>
            <wp:docPr id="2380"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B97C17" wp14:editId="7EDA6FCB">
            <wp:extent cx="561975" cy="19050"/>
            <wp:effectExtent l="19050" t="0" r="9525" b="0"/>
            <wp:docPr id="23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FFBF40" wp14:editId="1A58C182">
            <wp:extent cx="561975" cy="19050"/>
            <wp:effectExtent l="19050" t="0" r="9525" b="0"/>
            <wp:docPr id="238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046819" wp14:editId="761A790C">
            <wp:extent cx="561975" cy="19050"/>
            <wp:effectExtent l="19050" t="0" r="9525" b="0"/>
            <wp:docPr id="23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A2A5C3" wp14:editId="2ABE12F7">
            <wp:extent cx="561975" cy="19050"/>
            <wp:effectExtent l="19050" t="0" r="9525" b="0"/>
            <wp:docPr id="2384"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EA6193" wp14:editId="32AE280F">
            <wp:extent cx="561975" cy="19050"/>
            <wp:effectExtent l="19050" t="0" r="9525" b="0"/>
            <wp:docPr id="23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439141" wp14:editId="6128413B">
            <wp:extent cx="561975" cy="19050"/>
            <wp:effectExtent l="19050" t="0" r="9525" b="0"/>
            <wp:docPr id="2386"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5B4D5F" wp14:editId="29B426A8">
            <wp:extent cx="561975" cy="19050"/>
            <wp:effectExtent l="19050" t="0" r="9525" b="0"/>
            <wp:docPr id="23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3BB925" wp14:editId="313AB089">
            <wp:extent cx="561975" cy="19050"/>
            <wp:effectExtent l="19050" t="0" r="9525" b="0"/>
            <wp:docPr id="2388"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93476B" wp14:editId="3427B0EF">
            <wp:extent cx="561975" cy="19050"/>
            <wp:effectExtent l="19050" t="0" r="9525" b="0"/>
            <wp:docPr id="23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BB8B3A" wp14:editId="42D91812">
            <wp:extent cx="561975" cy="19050"/>
            <wp:effectExtent l="19050" t="0" r="9525" b="0"/>
            <wp:docPr id="2390"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7D48E0" wp14:editId="6A618726">
            <wp:extent cx="561975" cy="19050"/>
            <wp:effectExtent l="19050" t="0" r="9525" b="0"/>
            <wp:docPr id="23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8AAB79" wp14:editId="74E125A8">
            <wp:extent cx="561975" cy="19050"/>
            <wp:effectExtent l="19050" t="0" r="9525" b="0"/>
            <wp:docPr id="2392"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6EA307" wp14:editId="3B712D44">
            <wp:extent cx="561975" cy="19050"/>
            <wp:effectExtent l="19050" t="0" r="9525" b="0"/>
            <wp:docPr id="23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E26EED" wp14:editId="2CC68983">
            <wp:extent cx="561975" cy="19050"/>
            <wp:effectExtent l="19050" t="0" r="9525" b="0"/>
            <wp:docPr id="2394"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96338A" wp14:editId="384423E1">
            <wp:extent cx="561975" cy="19050"/>
            <wp:effectExtent l="19050" t="0" r="9525" b="0"/>
            <wp:docPr id="23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21340C" wp14:editId="79D68ADF">
            <wp:extent cx="561975" cy="19050"/>
            <wp:effectExtent l="19050" t="0" r="9525" b="0"/>
            <wp:docPr id="2396"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9A7709" wp14:editId="5ED56F02">
            <wp:extent cx="561975" cy="19050"/>
            <wp:effectExtent l="19050" t="0" r="9525" b="0"/>
            <wp:docPr id="23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10784B" wp14:editId="3BE3A38C">
            <wp:extent cx="561975" cy="19050"/>
            <wp:effectExtent l="19050" t="0" r="9525" b="0"/>
            <wp:docPr id="239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060495" wp14:editId="2CEA8FFD">
            <wp:extent cx="561975" cy="19050"/>
            <wp:effectExtent l="19050" t="0" r="9525" b="0"/>
            <wp:docPr id="23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A297CE" wp14:editId="21A68AD6">
            <wp:extent cx="561975" cy="19050"/>
            <wp:effectExtent l="19050" t="0" r="9525" b="0"/>
            <wp:docPr id="2400"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28F4C9" wp14:editId="7743699B">
            <wp:extent cx="561975" cy="19050"/>
            <wp:effectExtent l="19050" t="0" r="9525" b="0"/>
            <wp:docPr id="24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374E0D" wp14:editId="14BA348C">
            <wp:extent cx="561975" cy="19050"/>
            <wp:effectExtent l="19050" t="0" r="9525" b="0"/>
            <wp:docPr id="2402"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7EA105" wp14:editId="02F42592">
            <wp:extent cx="561975" cy="19050"/>
            <wp:effectExtent l="19050" t="0" r="9525" b="0"/>
            <wp:docPr id="24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5202F7" wp14:editId="4448AF06">
            <wp:extent cx="561975" cy="19050"/>
            <wp:effectExtent l="19050" t="0" r="9525" b="0"/>
            <wp:docPr id="2404"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6F5C50" wp14:editId="52352873">
            <wp:extent cx="561975" cy="19050"/>
            <wp:effectExtent l="19050" t="0" r="9525" b="0"/>
            <wp:docPr id="24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5DB73E" wp14:editId="124B9BD8">
            <wp:extent cx="561975" cy="19050"/>
            <wp:effectExtent l="19050" t="0" r="9525" b="0"/>
            <wp:docPr id="240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A66A88" wp14:editId="0051E509">
            <wp:extent cx="561975" cy="19050"/>
            <wp:effectExtent l="19050" t="0" r="9525" b="0"/>
            <wp:docPr id="24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CC4709" wp14:editId="17CE0A07">
            <wp:extent cx="561975" cy="19050"/>
            <wp:effectExtent l="19050" t="0" r="9525" b="0"/>
            <wp:docPr id="2408"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6363AB" wp14:editId="3DF368A5">
            <wp:extent cx="561975" cy="19050"/>
            <wp:effectExtent l="19050" t="0" r="9525" b="0"/>
            <wp:docPr id="24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024D65" wp14:editId="795FF228">
            <wp:extent cx="561975" cy="19050"/>
            <wp:effectExtent l="19050" t="0" r="9525" b="0"/>
            <wp:docPr id="2410"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D9D9E5" wp14:editId="70891FA6">
            <wp:extent cx="561975" cy="19050"/>
            <wp:effectExtent l="19050" t="0" r="9525" b="0"/>
            <wp:docPr id="24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900E14" wp14:editId="4C78E8F6">
            <wp:extent cx="561975" cy="19050"/>
            <wp:effectExtent l="19050" t="0" r="9525" b="0"/>
            <wp:docPr id="2412"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8DFB16" wp14:editId="42E64D0A">
            <wp:extent cx="561975" cy="19050"/>
            <wp:effectExtent l="19050" t="0" r="9525" b="0"/>
            <wp:docPr id="24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264E81" wp14:editId="109E647D">
            <wp:extent cx="561975" cy="19050"/>
            <wp:effectExtent l="19050" t="0" r="9525" b="0"/>
            <wp:docPr id="2414"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81B6AD" wp14:editId="3649C538">
            <wp:extent cx="561975" cy="19050"/>
            <wp:effectExtent l="19050" t="0" r="9525" b="0"/>
            <wp:docPr id="24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1FBBED" wp14:editId="277950FC">
            <wp:extent cx="561975" cy="19050"/>
            <wp:effectExtent l="19050" t="0" r="9525" b="0"/>
            <wp:docPr id="2416"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249DDF" wp14:editId="3BC97B68">
            <wp:extent cx="561975" cy="19050"/>
            <wp:effectExtent l="19050" t="0" r="9525" b="0"/>
            <wp:docPr id="24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902750" wp14:editId="2440FC6F">
            <wp:extent cx="561975" cy="19050"/>
            <wp:effectExtent l="19050" t="0" r="9525" b="0"/>
            <wp:docPr id="2418"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20F607" wp14:editId="478B643A">
            <wp:extent cx="561975" cy="19050"/>
            <wp:effectExtent l="19050" t="0" r="9525" b="0"/>
            <wp:docPr id="24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90DE4F" wp14:editId="55AD635A">
            <wp:extent cx="561975" cy="19050"/>
            <wp:effectExtent l="19050" t="0" r="9525" b="0"/>
            <wp:docPr id="2420"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C947B0" wp14:editId="7FD01C86">
            <wp:extent cx="561975" cy="19050"/>
            <wp:effectExtent l="19050" t="0" r="9525" b="0"/>
            <wp:docPr id="24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E34EF7" wp14:editId="44595789">
            <wp:extent cx="561975" cy="19050"/>
            <wp:effectExtent l="19050" t="0" r="9525" b="0"/>
            <wp:docPr id="242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7FFBB6" wp14:editId="72E83FE5">
            <wp:extent cx="561975" cy="19050"/>
            <wp:effectExtent l="19050" t="0" r="9525" b="0"/>
            <wp:docPr id="24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E818AB" wp14:editId="2D07484A">
            <wp:extent cx="561975" cy="19050"/>
            <wp:effectExtent l="19050" t="0" r="9525" b="0"/>
            <wp:docPr id="2424"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6D1581" wp14:editId="72DEA870">
            <wp:extent cx="561975" cy="19050"/>
            <wp:effectExtent l="19050" t="0" r="9525" b="0"/>
            <wp:docPr id="24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F0C1D4" wp14:editId="4948C6A5">
            <wp:extent cx="561975" cy="19050"/>
            <wp:effectExtent l="19050" t="0" r="9525" b="0"/>
            <wp:docPr id="2426"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F97F9C" wp14:editId="09A14B15">
            <wp:extent cx="561975" cy="19050"/>
            <wp:effectExtent l="19050" t="0" r="9525" b="0"/>
            <wp:docPr id="24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CA1C14" wp14:editId="63A3EEA0">
            <wp:extent cx="561975" cy="19050"/>
            <wp:effectExtent l="19050" t="0" r="9525" b="0"/>
            <wp:docPr id="2428"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065548" wp14:editId="450266E0">
            <wp:extent cx="561975" cy="19050"/>
            <wp:effectExtent l="19050" t="0" r="9525" b="0"/>
            <wp:docPr id="24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31704D" wp14:editId="6BADF40A">
            <wp:extent cx="561975" cy="19050"/>
            <wp:effectExtent l="19050" t="0" r="9525" b="0"/>
            <wp:docPr id="243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781B12" wp14:editId="19B349B3">
            <wp:extent cx="561975" cy="19050"/>
            <wp:effectExtent l="19050" t="0" r="9525" b="0"/>
            <wp:docPr id="24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1F086F" wp14:editId="57934AD6">
            <wp:extent cx="561975" cy="19050"/>
            <wp:effectExtent l="19050" t="0" r="9525" b="0"/>
            <wp:docPr id="2432"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AADCA4" wp14:editId="5DDF64CE">
            <wp:extent cx="561975" cy="19050"/>
            <wp:effectExtent l="19050" t="0" r="9525" b="0"/>
            <wp:docPr id="24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2B1BE2" wp14:editId="36D9A044">
            <wp:extent cx="561975" cy="19050"/>
            <wp:effectExtent l="19050" t="0" r="9525" b="0"/>
            <wp:docPr id="2434"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E63182" wp14:editId="7B063C23">
            <wp:extent cx="561975" cy="19050"/>
            <wp:effectExtent l="19050" t="0" r="9525" b="0"/>
            <wp:docPr id="24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3E0AD8" wp14:editId="1C32CB53">
            <wp:extent cx="561975" cy="19050"/>
            <wp:effectExtent l="19050" t="0" r="9525" b="0"/>
            <wp:docPr id="2436"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AEF43C" wp14:editId="49DC8DC5">
            <wp:extent cx="561975" cy="19050"/>
            <wp:effectExtent l="19050" t="0" r="9525" b="0"/>
            <wp:docPr id="24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378E97" wp14:editId="47661065">
            <wp:extent cx="561975" cy="19050"/>
            <wp:effectExtent l="19050" t="0" r="9525" b="0"/>
            <wp:docPr id="2438"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8FCEDB" wp14:editId="74FF6B11">
            <wp:extent cx="561975" cy="19050"/>
            <wp:effectExtent l="19050" t="0" r="9525" b="0"/>
            <wp:docPr id="24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BB5E45" wp14:editId="001C308C">
            <wp:extent cx="561975" cy="19050"/>
            <wp:effectExtent l="19050" t="0" r="9525" b="0"/>
            <wp:docPr id="2440"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7F162B" wp14:editId="2A824903">
            <wp:extent cx="561975" cy="19050"/>
            <wp:effectExtent l="19050" t="0" r="9525" b="0"/>
            <wp:docPr id="24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37D4B3" wp14:editId="6FE7C458">
            <wp:extent cx="561975" cy="19050"/>
            <wp:effectExtent l="19050" t="0" r="9525" b="0"/>
            <wp:docPr id="2442"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6464B3" wp14:editId="0B77DCE8">
            <wp:extent cx="561975" cy="19050"/>
            <wp:effectExtent l="19050" t="0" r="9525" b="0"/>
            <wp:docPr id="24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625466" wp14:editId="274C95A9">
            <wp:extent cx="561975" cy="19050"/>
            <wp:effectExtent l="19050" t="0" r="9525" b="0"/>
            <wp:docPr id="2444"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164E9C" wp14:editId="32D284D3">
            <wp:extent cx="561975" cy="19050"/>
            <wp:effectExtent l="19050" t="0" r="9525" b="0"/>
            <wp:docPr id="24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3E5770" wp14:editId="5FAD33C9">
            <wp:extent cx="561975" cy="19050"/>
            <wp:effectExtent l="19050" t="0" r="9525" b="0"/>
            <wp:docPr id="244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A88688" wp14:editId="663DC115">
            <wp:extent cx="561975" cy="19050"/>
            <wp:effectExtent l="19050" t="0" r="9525" b="0"/>
            <wp:docPr id="24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252CE0" wp14:editId="2F377CF2">
            <wp:extent cx="561975" cy="19050"/>
            <wp:effectExtent l="19050" t="0" r="9525" b="0"/>
            <wp:docPr id="2448"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C11525" wp14:editId="50552659">
            <wp:extent cx="561975" cy="19050"/>
            <wp:effectExtent l="19050" t="0" r="9525" b="0"/>
            <wp:docPr id="24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AD128D" wp14:editId="23AD8C7B">
            <wp:extent cx="561975" cy="19050"/>
            <wp:effectExtent l="19050" t="0" r="9525" b="0"/>
            <wp:docPr id="2450"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F31BD4" wp14:editId="307F895B">
            <wp:extent cx="561975" cy="19050"/>
            <wp:effectExtent l="19050" t="0" r="9525" b="0"/>
            <wp:docPr id="24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C52CC5" wp14:editId="52534AB2">
            <wp:extent cx="561975" cy="19050"/>
            <wp:effectExtent l="19050" t="0" r="9525" b="0"/>
            <wp:docPr id="2452"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65734B" wp14:editId="2F04DBEA">
            <wp:extent cx="561975" cy="19050"/>
            <wp:effectExtent l="19050" t="0" r="9525" b="0"/>
            <wp:docPr id="24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75676A" wp14:editId="7B0D2B51">
            <wp:extent cx="561975" cy="19050"/>
            <wp:effectExtent l="19050" t="0" r="9525" b="0"/>
            <wp:docPr id="245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43AC26" wp14:editId="16301309">
            <wp:extent cx="561975" cy="19050"/>
            <wp:effectExtent l="19050" t="0" r="9525" b="0"/>
            <wp:docPr id="24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5702F5" wp14:editId="1E193DCF">
            <wp:extent cx="561975" cy="19050"/>
            <wp:effectExtent l="19050" t="0" r="9525" b="0"/>
            <wp:docPr id="2456"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64E8A5" wp14:editId="3F3DCF7E">
            <wp:extent cx="561975" cy="19050"/>
            <wp:effectExtent l="19050" t="0" r="9525" b="0"/>
            <wp:docPr id="24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4DEE8A" wp14:editId="65C4EED6">
            <wp:extent cx="561975" cy="19050"/>
            <wp:effectExtent l="19050" t="0" r="9525" b="0"/>
            <wp:docPr id="2458"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0B6541" wp14:editId="03383C78">
            <wp:extent cx="561975" cy="19050"/>
            <wp:effectExtent l="19050" t="0" r="9525" b="0"/>
            <wp:docPr id="24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747082" wp14:editId="510CE573">
            <wp:extent cx="561975" cy="19050"/>
            <wp:effectExtent l="19050" t="0" r="9525" b="0"/>
            <wp:docPr id="2460"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CB3C6C" wp14:editId="6DD9FEA8">
            <wp:extent cx="561975" cy="19050"/>
            <wp:effectExtent l="19050" t="0" r="9525" b="0"/>
            <wp:docPr id="24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0B63F2" wp14:editId="530630ED">
            <wp:extent cx="561975" cy="19050"/>
            <wp:effectExtent l="19050" t="0" r="9525" b="0"/>
            <wp:docPr id="2462"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8FD129" wp14:editId="3B57DC4D">
            <wp:extent cx="561975" cy="19050"/>
            <wp:effectExtent l="19050" t="0" r="9525" b="0"/>
            <wp:docPr id="24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AB379C" wp14:editId="27813A02">
            <wp:extent cx="561975" cy="19050"/>
            <wp:effectExtent l="19050" t="0" r="9525" b="0"/>
            <wp:docPr id="2464"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9B2C81" wp14:editId="1307192C">
            <wp:extent cx="561975" cy="19050"/>
            <wp:effectExtent l="19050" t="0" r="9525" b="0"/>
            <wp:docPr id="24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5D6B54" wp14:editId="24EB2DCA">
            <wp:extent cx="561975" cy="19050"/>
            <wp:effectExtent l="19050" t="0" r="9525" b="0"/>
            <wp:docPr id="2466"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4861AA" wp14:editId="0CD7BB4F">
            <wp:extent cx="561975" cy="19050"/>
            <wp:effectExtent l="19050" t="0" r="9525" b="0"/>
            <wp:docPr id="24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39859D" wp14:editId="78C7AF8C">
            <wp:extent cx="561975" cy="19050"/>
            <wp:effectExtent l="19050" t="0" r="9525" b="0"/>
            <wp:docPr id="2468"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A6940F" wp14:editId="548AC336">
            <wp:extent cx="561975" cy="19050"/>
            <wp:effectExtent l="19050" t="0" r="9525" b="0"/>
            <wp:docPr id="24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6FDE8F" wp14:editId="60B9FC06">
            <wp:extent cx="561975" cy="19050"/>
            <wp:effectExtent l="19050" t="0" r="9525" b="0"/>
            <wp:docPr id="247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06577B" wp14:editId="4056F9B4">
            <wp:extent cx="561975" cy="19050"/>
            <wp:effectExtent l="19050" t="0" r="9525" b="0"/>
            <wp:docPr id="24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B63712" wp14:editId="606B8EB8">
            <wp:extent cx="561975" cy="19050"/>
            <wp:effectExtent l="19050" t="0" r="9525" b="0"/>
            <wp:docPr id="2472"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4F193D" wp14:editId="0A87FE53">
            <wp:extent cx="561975" cy="19050"/>
            <wp:effectExtent l="19050" t="0" r="9525" b="0"/>
            <wp:docPr id="24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345C5E" wp14:editId="59C84E0D">
            <wp:extent cx="561975" cy="19050"/>
            <wp:effectExtent l="19050" t="0" r="9525" b="0"/>
            <wp:docPr id="2474"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6722A2" wp14:editId="33A89FDB">
            <wp:extent cx="561975" cy="19050"/>
            <wp:effectExtent l="19050" t="0" r="9525" b="0"/>
            <wp:docPr id="24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0969E6" wp14:editId="6F30987C">
            <wp:extent cx="561975" cy="19050"/>
            <wp:effectExtent l="19050" t="0" r="9525" b="0"/>
            <wp:docPr id="2476"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56B785" wp14:editId="37CB4781">
            <wp:extent cx="561975" cy="19050"/>
            <wp:effectExtent l="19050" t="0" r="9525" b="0"/>
            <wp:docPr id="24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82DFB5" wp14:editId="13CCCCF1">
            <wp:extent cx="561975" cy="19050"/>
            <wp:effectExtent l="19050" t="0" r="9525" b="0"/>
            <wp:docPr id="247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DEF725" wp14:editId="2EBC05C2">
            <wp:extent cx="561975" cy="19050"/>
            <wp:effectExtent l="19050" t="0" r="9525" b="0"/>
            <wp:docPr id="24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35A99B" wp14:editId="6BB8A01C">
            <wp:extent cx="561975" cy="19050"/>
            <wp:effectExtent l="19050" t="0" r="9525" b="0"/>
            <wp:docPr id="2480"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E3354E" wp14:editId="3B80B0CD">
            <wp:extent cx="561975" cy="19050"/>
            <wp:effectExtent l="19050" t="0" r="9525" b="0"/>
            <wp:docPr id="24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0B7C8B" wp14:editId="7AB5B2B0">
            <wp:extent cx="561975" cy="19050"/>
            <wp:effectExtent l="19050" t="0" r="9525" b="0"/>
            <wp:docPr id="2482"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95141B" wp14:editId="1D31278D">
            <wp:extent cx="561975" cy="19050"/>
            <wp:effectExtent l="19050" t="0" r="9525" b="0"/>
            <wp:docPr id="24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C71A9A" wp14:editId="4E543945">
            <wp:extent cx="561975" cy="19050"/>
            <wp:effectExtent l="19050" t="0" r="9525" b="0"/>
            <wp:docPr id="2484"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25F62C" wp14:editId="1B61A1E5">
            <wp:extent cx="561975" cy="19050"/>
            <wp:effectExtent l="19050" t="0" r="9525" b="0"/>
            <wp:docPr id="24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8C929B" wp14:editId="2AE0F191">
            <wp:extent cx="561975" cy="19050"/>
            <wp:effectExtent l="19050" t="0" r="9525" b="0"/>
            <wp:docPr id="2486"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A0166E" wp14:editId="228929C4">
            <wp:extent cx="561975" cy="19050"/>
            <wp:effectExtent l="19050" t="0" r="9525" b="0"/>
            <wp:docPr id="24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1419B3" wp14:editId="352AA52B">
            <wp:extent cx="561975" cy="19050"/>
            <wp:effectExtent l="19050" t="0" r="9525" b="0"/>
            <wp:docPr id="2488"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0F44DB" wp14:editId="24D1550F">
            <wp:extent cx="561975" cy="19050"/>
            <wp:effectExtent l="19050" t="0" r="9525" b="0"/>
            <wp:docPr id="24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B8EF94" wp14:editId="0ACBAD0D">
            <wp:extent cx="561975" cy="19050"/>
            <wp:effectExtent l="19050" t="0" r="9525" b="0"/>
            <wp:docPr id="2490"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BA8C9C" wp14:editId="09B1220E">
            <wp:extent cx="561975" cy="19050"/>
            <wp:effectExtent l="19050" t="0" r="9525" b="0"/>
            <wp:docPr id="24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741D58" wp14:editId="6096A3E4">
            <wp:extent cx="561975" cy="19050"/>
            <wp:effectExtent l="19050" t="0" r="9525" b="0"/>
            <wp:docPr id="2492"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1A4377" wp14:editId="209AD358">
            <wp:extent cx="561975" cy="19050"/>
            <wp:effectExtent l="19050" t="0" r="9525" b="0"/>
            <wp:docPr id="24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AAA9C3" wp14:editId="243F9308">
            <wp:extent cx="561975" cy="19050"/>
            <wp:effectExtent l="19050" t="0" r="9525" b="0"/>
            <wp:docPr id="249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F850AE" wp14:editId="123BF496">
            <wp:extent cx="561975" cy="19050"/>
            <wp:effectExtent l="19050" t="0" r="9525" b="0"/>
            <wp:docPr id="24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22DC03" wp14:editId="515F176F">
            <wp:extent cx="561975" cy="19050"/>
            <wp:effectExtent l="19050" t="0" r="9525" b="0"/>
            <wp:docPr id="2496"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12EDF1" wp14:editId="193F109E">
            <wp:extent cx="561975" cy="19050"/>
            <wp:effectExtent l="19050" t="0" r="9525" b="0"/>
            <wp:docPr id="24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6D3D9D" wp14:editId="30E17D10">
            <wp:extent cx="561975" cy="19050"/>
            <wp:effectExtent l="19050" t="0" r="9525" b="0"/>
            <wp:docPr id="2498"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879E29" wp14:editId="4ECB7272">
            <wp:extent cx="561975" cy="19050"/>
            <wp:effectExtent l="19050" t="0" r="9525" b="0"/>
            <wp:docPr id="24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F25A4D" wp14:editId="057F227A">
            <wp:extent cx="561975" cy="19050"/>
            <wp:effectExtent l="19050" t="0" r="9525" b="0"/>
            <wp:docPr id="2500"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5A6860" wp14:editId="1C6324B6">
            <wp:extent cx="561975" cy="19050"/>
            <wp:effectExtent l="19050" t="0" r="9525" b="0"/>
            <wp:docPr id="25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841B15" wp14:editId="410FBA9D">
            <wp:extent cx="561975" cy="19050"/>
            <wp:effectExtent l="19050" t="0" r="9525" b="0"/>
            <wp:docPr id="250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76E58A" wp14:editId="5350A411">
            <wp:extent cx="561975" cy="19050"/>
            <wp:effectExtent l="19050" t="0" r="9525" b="0"/>
            <wp:docPr id="25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B2FE36" wp14:editId="08CF35E3">
            <wp:extent cx="561975" cy="19050"/>
            <wp:effectExtent l="19050" t="0" r="9525" b="0"/>
            <wp:docPr id="2504" name="Picture 1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52F7E5" wp14:editId="59FCC908">
            <wp:extent cx="561975" cy="19050"/>
            <wp:effectExtent l="19050" t="0" r="9525" b="0"/>
            <wp:docPr id="25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B924A0" wp14:editId="46BEFD78">
            <wp:extent cx="561975" cy="19050"/>
            <wp:effectExtent l="19050" t="0" r="9525" b="0"/>
            <wp:docPr id="2506" name="Picture 1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0EBB4A" wp14:editId="5833BF6D">
            <wp:extent cx="561975" cy="19050"/>
            <wp:effectExtent l="19050" t="0" r="9525" b="0"/>
            <wp:docPr id="25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43A59E" wp14:editId="42358341">
            <wp:extent cx="561975" cy="19050"/>
            <wp:effectExtent l="19050" t="0" r="9525" b="0"/>
            <wp:docPr id="2508" name="Picture 1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F91AD3" wp14:editId="0486CBB3">
            <wp:extent cx="561975" cy="19050"/>
            <wp:effectExtent l="19050" t="0" r="9525" b="0"/>
            <wp:docPr id="25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414A99" wp14:editId="5DD7AEBD">
            <wp:extent cx="561975" cy="19050"/>
            <wp:effectExtent l="19050" t="0" r="9525" b="0"/>
            <wp:docPr id="2510" name="Picture 1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577CBA" wp14:editId="5558ACE8">
            <wp:extent cx="561975" cy="19050"/>
            <wp:effectExtent l="19050" t="0" r="9525" b="0"/>
            <wp:docPr id="25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EE291B" wp14:editId="5CABCF11">
            <wp:extent cx="561975" cy="19050"/>
            <wp:effectExtent l="19050" t="0" r="9525" b="0"/>
            <wp:docPr id="2512" name="Picture 1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33AC59" wp14:editId="47679EC2">
            <wp:extent cx="561975" cy="19050"/>
            <wp:effectExtent l="19050" t="0" r="9525" b="0"/>
            <wp:docPr id="25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425CCE" wp14:editId="25EF2CFE">
            <wp:extent cx="561975" cy="19050"/>
            <wp:effectExtent l="19050" t="0" r="9525" b="0"/>
            <wp:docPr id="2514" name="Picture 11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9DE450" wp14:editId="3B4CBB50">
            <wp:extent cx="561975" cy="19050"/>
            <wp:effectExtent l="19050" t="0" r="9525" b="0"/>
            <wp:docPr id="25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BAB545" wp14:editId="5AC8DD4D">
            <wp:extent cx="561975" cy="19050"/>
            <wp:effectExtent l="19050" t="0" r="9525" b="0"/>
            <wp:docPr id="2516" name="Picture 1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DEA684" wp14:editId="06A7041A">
            <wp:extent cx="561975" cy="19050"/>
            <wp:effectExtent l="19050" t="0" r="9525" b="0"/>
            <wp:docPr id="25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550D5F" wp14:editId="69EECAA1">
            <wp:extent cx="561975" cy="19050"/>
            <wp:effectExtent l="19050" t="0" r="9525" b="0"/>
            <wp:docPr id="2518" name="Picture 1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E06985" wp14:editId="243CBD6E">
            <wp:extent cx="561975" cy="19050"/>
            <wp:effectExtent l="19050" t="0" r="9525" b="0"/>
            <wp:docPr id="25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3BDB95" wp14:editId="1863CCEE">
            <wp:extent cx="561975" cy="19050"/>
            <wp:effectExtent l="19050" t="0" r="9525" b="0"/>
            <wp:docPr id="2520" name="Picture 1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B98C38" wp14:editId="34451E4E">
            <wp:extent cx="561975" cy="19050"/>
            <wp:effectExtent l="19050" t="0" r="9525" b="0"/>
            <wp:docPr id="25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A867A2" wp14:editId="099C8EC4">
            <wp:extent cx="561975" cy="19050"/>
            <wp:effectExtent l="19050" t="0" r="9525" b="0"/>
            <wp:docPr id="2522" name="Picture 11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1DB1AB" wp14:editId="4C35DD5D">
            <wp:extent cx="561975" cy="19050"/>
            <wp:effectExtent l="19050" t="0" r="9525" b="0"/>
            <wp:docPr id="25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7A165F" wp14:editId="6BB90F54">
            <wp:extent cx="561975" cy="19050"/>
            <wp:effectExtent l="19050" t="0" r="9525" b="0"/>
            <wp:docPr id="2524" name="Picture 1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8DFB08" wp14:editId="22E442F1">
            <wp:extent cx="561975" cy="19050"/>
            <wp:effectExtent l="19050" t="0" r="9525" b="0"/>
            <wp:docPr id="25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E8D3A5" wp14:editId="640C2E57">
            <wp:extent cx="561975" cy="19050"/>
            <wp:effectExtent l="19050" t="0" r="9525" b="0"/>
            <wp:docPr id="252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5AB1CC" wp14:editId="2C63B20E">
            <wp:extent cx="561975" cy="19050"/>
            <wp:effectExtent l="19050" t="0" r="9525" b="0"/>
            <wp:docPr id="25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B29FDA" wp14:editId="6AAB1CB9">
            <wp:extent cx="561975" cy="19050"/>
            <wp:effectExtent l="19050" t="0" r="9525" b="0"/>
            <wp:docPr id="2528" name="Picture 1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79DDB1" wp14:editId="7B3AAC22">
            <wp:extent cx="561975" cy="19050"/>
            <wp:effectExtent l="19050" t="0" r="9525" b="0"/>
            <wp:docPr id="25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EA9694" wp14:editId="069F79EB">
            <wp:extent cx="561975" cy="19050"/>
            <wp:effectExtent l="19050" t="0" r="9525" b="0"/>
            <wp:docPr id="2530" name="Picture 1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14F128" wp14:editId="51745BA1">
            <wp:extent cx="561975" cy="19050"/>
            <wp:effectExtent l="19050" t="0" r="9525" b="0"/>
            <wp:docPr id="25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EC0FFE" wp14:editId="362E81AE">
            <wp:extent cx="561975" cy="19050"/>
            <wp:effectExtent l="19050" t="0" r="9525" b="0"/>
            <wp:docPr id="2532" name="Picture 1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31B42C" wp14:editId="5AD9CC28">
            <wp:extent cx="561975" cy="19050"/>
            <wp:effectExtent l="19050" t="0" r="9525" b="0"/>
            <wp:docPr id="25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7A0201" wp14:editId="13ABDAA6">
            <wp:extent cx="561975" cy="19050"/>
            <wp:effectExtent l="19050" t="0" r="9525" b="0"/>
            <wp:docPr id="2534" name="Picture 1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EFD691" wp14:editId="06073E5D">
            <wp:extent cx="561975" cy="19050"/>
            <wp:effectExtent l="19050" t="0" r="9525" b="0"/>
            <wp:docPr id="25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F02669" wp14:editId="3DFE85ED">
            <wp:extent cx="561975" cy="19050"/>
            <wp:effectExtent l="19050" t="0" r="9525" b="0"/>
            <wp:docPr id="2536" name="Picture 1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64B1A2" wp14:editId="79FF7A33">
            <wp:extent cx="561975" cy="19050"/>
            <wp:effectExtent l="19050" t="0" r="9525" b="0"/>
            <wp:docPr id="25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FFFB60" wp14:editId="6F5B6DA9">
            <wp:extent cx="561975" cy="19050"/>
            <wp:effectExtent l="19050" t="0" r="9525" b="0"/>
            <wp:docPr id="2538" name="Picture 11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8AD9CB" wp14:editId="66D1FBB6">
            <wp:extent cx="561975" cy="19050"/>
            <wp:effectExtent l="19050" t="0" r="9525" b="0"/>
            <wp:docPr id="25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B27373" wp14:editId="7903BFB1">
            <wp:extent cx="561975" cy="19050"/>
            <wp:effectExtent l="19050" t="0" r="9525" b="0"/>
            <wp:docPr id="2540" name="Picture 1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DDDCFE" wp14:editId="1D73C123">
            <wp:extent cx="561975" cy="19050"/>
            <wp:effectExtent l="19050" t="0" r="9525" b="0"/>
            <wp:docPr id="25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C50C6A" wp14:editId="2E7A4142">
            <wp:extent cx="561975" cy="19050"/>
            <wp:effectExtent l="19050" t="0" r="9525" b="0"/>
            <wp:docPr id="254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265978" wp14:editId="114317EE">
            <wp:extent cx="561975" cy="19050"/>
            <wp:effectExtent l="19050" t="0" r="9525" b="0"/>
            <wp:docPr id="25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F9B5F0" wp14:editId="67C5A608">
            <wp:extent cx="561975" cy="19050"/>
            <wp:effectExtent l="19050" t="0" r="9525" b="0"/>
            <wp:docPr id="2544" name="Picture 1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7F65B0" wp14:editId="466CD02D">
            <wp:extent cx="561975" cy="19050"/>
            <wp:effectExtent l="19050" t="0" r="9525" b="0"/>
            <wp:docPr id="25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7B33E0" wp14:editId="2C81F6F0">
            <wp:extent cx="561975" cy="19050"/>
            <wp:effectExtent l="19050" t="0" r="9525" b="0"/>
            <wp:docPr id="2546" name="Picture 12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EB1182" wp14:editId="250B642C">
            <wp:extent cx="561975" cy="19050"/>
            <wp:effectExtent l="19050" t="0" r="9525" b="0"/>
            <wp:docPr id="25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0EAB73" wp14:editId="6AD42ED8">
            <wp:extent cx="561975" cy="19050"/>
            <wp:effectExtent l="19050" t="0" r="9525" b="0"/>
            <wp:docPr id="2548" name="Picture 1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160D07" wp14:editId="0DFEA96D">
            <wp:extent cx="561975" cy="19050"/>
            <wp:effectExtent l="19050" t="0" r="9525" b="0"/>
            <wp:docPr id="25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B672F1" wp14:editId="5B64782B">
            <wp:extent cx="561975" cy="19050"/>
            <wp:effectExtent l="19050" t="0" r="9525" b="0"/>
            <wp:docPr id="255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62E3C3" wp14:editId="44C87706">
            <wp:extent cx="561975" cy="19050"/>
            <wp:effectExtent l="19050" t="0" r="9525" b="0"/>
            <wp:docPr id="25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8AEA15" wp14:editId="41431DB7">
            <wp:extent cx="561975" cy="19050"/>
            <wp:effectExtent l="19050" t="0" r="9525" b="0"/>
            <wp:docPr id="2552" name="Picture 12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D7D982" wp14:editId="61C03CDF">
            <wp:extent cx="561975" cy="19050"/>
            <wp:effectExtent l="19050" t="0" r="9525" b="0"/>
            <wp:docPr id="25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EC1F64" wp14:editId="4B7CF3C7">
            <wp:extent cx="561975" cy="19050"/>
            <wp:effectExtent l="19050" t="0" r="9525" b="0"/>
            <wp:docPr id="2554" name="Picture 12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A0F8D4" wp14:editId="2176A732">
            <wp:extent cx="561975" cy="19050"/>
            <wp:effectExtent l="19050" t="0" r="9525" b="0"/>
            <wp:docPr id="25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F8FC42" wp14:editId="6DF25AAC">
            <wp:extent cx="561975" cy="19050"/>
            <wp:effectExtent l="19050" t="0" r="9525" b="0"/>
            <wp:docPr id="2556" name="Picture 12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8D6B81" wp14:editId="1D61E073">
            <wp:extent cx="561975" cy="19050"/>
            <wp:effectExtent l="19050" t="0" r="9525" b="0"/>
            <wp:docPr id="25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EC522D" wp14:editId="5B195D3D">
            <wp:extent cx="561975" cy="19050"/>
            <wp:effectExtent l="19050" t="0" r="9525" b="0"/>
            <wp:docPr id="2558" name="Picture 12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1AE5A4" wp14:editId="5DE8C7C7">
            <wp:extent cx="561975" cy="19050"/>
            <wp:effectExtent l="19050" t="0" r="9525" b="0"/>
            <wp:docPr id="25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44F93B" wp14:editId="5F1A2167">
            <wp:extent cx="561975" cy="19050"/>
            <wp:effectExtent l="19050" t="0" r="9525" b="0"/>
            <wp:docPr id="2560" name="Picture 12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804583" wp14:editId="3BF764F1">
            <wp:extent cx="561975" cy="19050"/>
            <wp:effectExtent l="19050" t="0" r="9525" b="0"/>
            <wp:docPr id="25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E84DCA" wp14:editId="16FD08DD">
            <wp:extent cx="561975" cy="19050"/>
            <wp:effectExtent l="19050" t="0" r="9525" b="0"/>
            <wp:docPr id="2562" name="Picture 12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49CEE5" wp14:editId="1E92DB0B">
            <wp:extent cx="561975" cy="19050"/>
            <wp:effectExtent l="19050" t="0" r="9525" b="0"/>
            <wp:docPr id="25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EA0326" wp14:editId="66878D96">
            <wp:extent cx="561975" cy="19050"/>
            <wp:effectExtent l="19050" t="0" r="9525" b="0"/>
            <wp:docPr id="2564" name="Picture 12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4FA9F4" wp14:editId="0037ED28">
            <wp:extent cx="561975" cy="19050"/>
            <wp:effectExtent l="19050" t="0" r="9525" b="0"/>
            <wp:docPr id="25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91C037" wp14:editId="7E87F005">
            <wp:extent cx="561975" cy="19050"/>
            <wp:effectExtent l="19050" t="0" r="9525" b="0"/>
            <wp:docPr id="256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0FE993" wp14:editId="3D808CB0">
            <wp:extent cx="561975" cy="19050"/>
            <wp:effectExtent l="19050" t="0" r="9525" b="0"/>
            <wp:docPr id="25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A1FF14" wp14:editId="6CC34C26">
            <wp:extent cx="561975" cy="19050"/>
            <wp:effectExtent l="19050" t="0" r="9525" b="0"/>
            <wp:docPr id="2568" name="Picture 12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4D3C40" wp14:editId="7D0D3332">
            <wp:extent cx="561975" cy="19050"/>
            <wp:effectExtent l="19050" t="0" r="9525" b="0"/>
            <wp:docPr id="25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71FE18" wp14:editId="762DE583">
            <wp:extent cx="561975" cy="19050"/>
            <wp:effectExtent l="19050" t="0" r="9525" b="0"/>
            <wp:docPr id="2570" name="Picture 12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CACA19" wp14:editId="53B8167E">
            <wp:extent cx="561975" cy="19050"/>
            <wp:effectExtent l="19050" t="0" r="9525" b="0"/>
            <wp:docPr id="25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43D1D0" wp14:editId="3CD503EF">
            <wp:extent cx="561975" cy="19050"/>
            <wp:effectExtent l="19050" t="0" r="9525" b="0"/>
            <wp:docPr id="2572" name="Picture 12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04CCD4" wp14:editId="7A32B528">
            <wp:extent cx="561975" cy="19050"/>
            <wp:effectExtent l="19050" t="0" r="9525" b="0"/>
            <wp:docPr id="25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5CBF10" wp14:editId="2F1A8249">
            <wp:extent cx="561975" cy="19050"/>
            <wp:effectExtent l="19050" t="0" r="9525" b="0"/>
            <wp:docPr id="257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04EA36" wp14:editId="0299DC3C">
            <wp:extent cx="561975" cy="19050"/>
            <wp:effectExtent l="19050" t="0" r="9525" b="0"/>
            <wp:docPr id="25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A28944" wp14:editId="6D78DAA2">
            <wp:extent cx="561975" cy="19050"/>
            <wp:effectExtent l="19050" t="0" r="9525" b="0"/>
            <wp:docPr id="2576" name="Picture 12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685D08" wp14:editId="4EC5D033">
            <wp:extent cx="561975" cy="19050"/>
            <wp:effectExtent l="19050" t="0" r="9525" b="0"/>
            <wp:docPr id="25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D11BA2" wp14:editId="121DC6EF">
            <wp:extent cx="561975" cy="19050"/>
            <wp:effectExtent l="19050" t="0" r="9525" b="0"/>
            <wp:docPr id="2578" name="Picture 12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657154" wp14:editId="1DB96754">
            <wp:extent cx="561975" cy="19050"/>
            <wp:effectExtent l="19050" t="0" r="9525" b="0"/>
            <wp:docPr id="25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BDC3C0" wp14:editId="470B8C78">
            <wp:extent cx="561975" cy="19050"/>
            <wp:effectExtent l="19050" t="0" r="9525" b="0"/>
            <wp:docPr id="2580" name="Picture 12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18AAD7" wp14:editId="4A5ECC60">
            <wp:extent cx="561975" cy="19050"/>
            <wp:effectExtent l="19050" t="0" r="9525" b="0"/>
            <wp:docPr id="25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D369A6" wp14:editId="1688D8ED">
            <wp:extent cx="561975" cy="19050"/>
            <wp:effectExtent l="19050" t="0" r="9525" b="0"/>
            <wp:docPr id="2582" name="Picture 12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F6CADA" wp14:editId="08D0BD01">
            <wp:extent cx="561975" cy="19050"/>
            <wp:effectExtent l="19050" t="0" r="9525" b="0"/>
            <wp:docPr id="25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EF7E7E" wp14:editId="60D48B47">
            <wp:extent cx="561975" cy="19050"/>
            <wp:effectExtent l="19050" t="0" r="9525" b="0"/>
            <wp:docPr id="2584" name="Picture 12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F00506" wp14:editId="16FD960B">
            <wp:extent cx="561975" cy="19050"/>
            <wp:effectExtent l="19050" t="0" r="9525" b="0"/>
            <wp:docPr id="25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71D5D3" wp14:editId="3F24D179">
            <wp:extent cx="561975" cy="19050"/>
            <wp:effectExtent l="19050" t="0" r="9525" b="0"/>
            <wp:docPr id="2586" name="Picture 12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84F64A" wp14:editId="41E91481">
            <wp:extent cx="561975" cy="19050"/>
            <wp:effectExtent l="19050" t="0" r="9525" b="0"/>
            <wp:docPr id="25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C4655F" wp14:editId="7A71A315">
            <wp:extent cx="561975" cy="19050"/>
            <wp:effectExtent l="19050" t="0" r="9525" b="0"/>
            <wp:docPr id="2588" name="Picture 12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8A57F5" wp14:editId="7A5D519B">
            <wp:extent cx="561975" cy="19050"/>
            <wp:effectExtent l="19050" t="0" r="9525" b="0"/>
            <wp:docPr id="25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108E08" wp14:editId="3B25CA4F">
            <wp:extent cx="561975" cy="19050"/>
            <wp:effectExtent l="19050" t="0" r="9525" b="0"/>
            <wp:docPr id="259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CF06C7" wp14:editId="2843BE1C">
            <wp:extent cx="561975" cy="19050"/>
            <wp:effectExtent l="19050" t="0" r="9525" b="0"/>
            <wp:docPr id="25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E10C64" wp14:editId="59A53876">
            <wp:extent cx="561975" cy="19050"/>
            <wp:effectExtent l="19050" t="0" r="9525" b="0"/>
            <wp:docPr id="2592" name="Picture 12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73E26E" wp14:editId="22C26E74">
            <wp:extent cx="561975" cy="19050"/>
            <wp:effectExtent l="19050" t="0" r="9525" b="0"/>
            <wp:docPr id="25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141F7A" wp14:editId="57083BCC">
            <wp:extent cx="561975" cy="19050"/>
            <wp:effectExtent l="19050" t="0" r="9525" b="0"/>
            <wp:docPr id="2594" name="Picture 12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EAEEF4" wp14:editId="5CDDEB6B">
            <wp:extent cx="561975" cy="19050"/>
            <wp:effectExtent l="19050" t="0" r="9525" b="0"/>
            <wp:docPr id="25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9D4D8C" wp14:editId="55B4E05B">
            <wp:extent cx="561975" cy="19050"/>
            <wp:effectExtent l="19050" t="0" r="9525" b="0"/>
            <wp:docPr id="2596" name="Picture 12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0FDD80" wp14:editId="56B13431">
            <wp:extent cx="561975" cy="19050"/>
            <wp:effectExtent l="19050" t="0" r="9525" b="0"/>
            <wp:docPr id="25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2C1A95" wp14:editId="2204BDB7">
            <wp:extent cx="561975" cy="19050"/>
            <wp:effectExtent l="19050" t="0" r="9525" b="0"/>
            <wp:docPr id="25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EEEB6D" wp14:editId="2ACA7530">
            <wp:extent cx="561975" cy="19050"/>
            <wp:effectExtent l="19050" t="0" r="9525" b="0"/>
            <wp:docPr id="25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FE7BF1" wp14:editId="44E5ADA8">
            <wp:extent cx="561975" cy="19050"/>
            <wp:effectExtent l="19050" t="0" r="9525" b="0"/>
            <wp:docPr id="2600" name="Picture 12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43EF75" wp14:editId="5B4624C8">
            <wp:extent cx="561975" cy="19050"/>
            <wp:effectExtent l="19050" t="0" r="9525" b="0"/>
            <wp:docPr id="26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FDFF39" wp14:editId="2734FD22">
            <wp:extent cx="561975" cy="19050"/>
            <wp:effectExtent l="19050" t="0" r="9525" b="0"/>
            <wp:docPr id="260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DFC982" wp14:editId="424256FE">
            <wp:extent cx="561975" cy="19050"/>
            <wp:effectExtent l="19050" t="0" r="9525" b="0"/>
            <wp:docPr id="26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103527" wp14:editId="36D3DBB5">
            <wp:extent cx="561975" cy="19050"/>
            <wp:effectExtent l="19050" t="0" r="9525" b="0"/>
            <wp:docPr id="2604"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A06D9E" wp14:editId="3D9A2F73">
            <wp:extent cx="561975" cy="19050"/>
            <wp:effectExtent l="19050" t="0" r="9525" b="0"/>
            <wp:docPr id="26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1B1BBA" wp14:editId="2E039D51">
            <wp:extent cx="561975" cy="19050"/>
            <wp:effectExtent l="19050" t="0" r="9525" b="0"/>
            <wp:docPr id="2606"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B6F1BC" wp14:editId="146493D0">
            <wp:extent cx="561975" cy="19050"/>
            <wp:effectExtent l="19050" t="0" r="9525" b="0"/>
            <wp:docPr id="26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875638" wp14:editId="7003A35E">
            <wp:extent cx="561975" cy="19050"/>
            <wp:effectExtent l="19050" t="0" r="9525" b="0"/>
            <wp:docPr id="2608"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9F4542" wp14:editId="3730D569">
            <wp:extent cx="561975" cy="19050"/>
            <wp:effectExtent l="19050" t="0" r="9525" b="0"/>
            <wp:docPr id="26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77EE37" wp14:editId="7EFAA259">
            <wp:extent cx="561975" cy="19050"/>
            <wp:effectExtent l="19050" t="0" r="9525" b="0"/>
            <wp:docPr id="261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331F86" wp14:editId="744D46CC">
            <wp:extent cx="561975" cy="19050"/>
            <wp:effectExtent l="19050" t="0" r="9525" b="0"/>
            <wp:docPr id="26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A1E855" wp14:editId="055AF833">
            <wp:extent cx="561975" cy="19050"/>
            <wp:effectExtent l="19050" t="0" r="9525" b="0"/>
            <wp:docPr id="2612"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F05E8C" wp14:editId="5967E62B">
            <wp:extent cx="561975" cy="19050"/>
            <wp:effectExtent l="19050" t="0" r="9525" b="0"/>
            <wp:docPr id="26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F5DA23" wp14:editId="4FBE3460">
            <wp:extent cx="561975" cy="19050"/>
            <wp:effectExtent l="19050" t="0" r="9525" b="0"/>
            <wp:docPr id="261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EC218A" wp14:editId="53CF93BB">
            <wp:extent cx="561975" cy="19050"/>
            <wp:effectExtent l="19050" t="0" r="9525" b="0"/>
            <wp:docPr id="26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635CA6" wp14:editId="47E645D7">
            <wp:extent cx="561975" cy="19050"/>
            <wp:effectExtent l="19050" t="0" r="9525" b="0"/>
            <wp:docPr id="2616"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121468" wp14:editId="18A5C8AE">
            <wp:extent cx="561975" cy="19050"/>
            <wp:effectExtent l="19050" t="0" r="9525" b="0"/>
            <wp:docPr id="26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106818" wp14:editId="2F7632FE">
            <wp:extent cx="561975" cy="19050"/>
            <wp:effectExtent l="19050" t="0" r="9525" b="0"/>
            <wp:docPr id="2618"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8EFEAE" wp14:editId="5CCD5331">
            <wp:extent cx="561975" cy="19050"/>
            <wp:effectExtent l="19050" t="0" r="9525" b="0"/>
            <wp:docPr id="26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FD73EA" wp14:editId="5554AE2D">
            <wp:extent cx="561975" cy="19050"/>
            <wp:effectExtent l="19050" t="0" r="9525" b="0"/>
            <wp:docPr id="2620"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AAC9D8" wp14:editId="2F0E209D">
            <wp:extent cx="561975" cy="19050"/>
            <wp:effectExtent l="19050" t="0" r="9525" b="0"/>
            <wp:docPr id="26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05E2E7" wp14:editId="18DE96C8">
            <wp:extent cx="561975" cy="19050"/>
            <wp:effectExtent l="19050" t="0" r="9525" b="0"/>
            <wp:docPr id="262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4B287C" wp14:editId="145CEEDF">
            <wp:extent cx="561975" cy="19050"/>
            <wp:effectExtent l="19050" t="0" r="9525" b="0"/>
            <wp:docPr id="26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44A1F9" wp14:editId="0006B9CF">
            <wp:extent cx="561975" cy="19050"/>
            <wp:effectExtent l="19050" t="0" r="9525" b="0"/>
            <wp:docPr id="2624"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12E057" wp14:editId="78352E8A">
            <wp:extent cx="561975" cy="19050"/>
            <wp:effectExtent l="19050" t="0" r="9525" b="0"/>
            <wp:docPr id="26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474FCE" wp14:editId="69CD6C6C">
            <wp:extent cx="561975" cy="19050"/>
            <wp:effectExtent l="19050" t="0" r="9525" b="0"/>
            <wp:docPr id="2626"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C55C3B" wp14:editId="166FF39E">
            <wp:extent cx="561975" cy="19050"/>
            <wp:effectExtent l="19050" t="0" r="9525" b="0"/>
            <wp:docPr id="26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E1A001" wp14:editId="6DC43BA0">
            <wp:extent cx="561975" cy="19050"/>
            <wp:effectExtent l="19050" t="0" r="9525" b="0"/>
            <wp:docPr id="2628"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304D3B" wp14:editId="040F9DB0">
            <wp:extent cx="561975" cy="19050"/>
            <wp:effectExtent l="19050" t="0" r="9525" b="0"/>
            <wp:docPr id="26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2126D4" wp14:editId="20DB6E35">
            <wp:extent cx="561975" cy="19050"/>
            <wp:effectExtent l="19050" t="0" r="9525" b="0"/>
            <wp:docPr id="2630"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1F9CE8" wp14:editId="60D325DA">
            <wp:extent cx="561975" cy="19050"/>
            <wp:effectExtent l="19050" t="0" r="9525" b="0"/>
            <wp:docPr id="26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601788" wp14:editId="44736F22">
            <wp:extent cx="561975" cy="19050"/>
            <wp:effectExtent l="19050" t="0" r="9525" b="0"/>
            <wp:docPr id="2632"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7B4412" wp14:editId="62EF1C69">
            <wp:extent cx="561975" cy="19050"/>
            <wp:effectExtent l="19050" t="0" r="9525" b="0"/>
            <wp:docPr id="26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21D8FD" wp14:editId="4F8E2A84">
            <wp:extent cx="561975" cy="19050"/>
            <wp:effectExtent l="19050" t="0" r="9525" b="0"/>
            <wp:docPr id="2634"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01E42B" wp14:editId="0F9B13C6">
            <wp:extent cx="561975" cy="19050"/>
            <wp:effectExtent l="19050" t="0" r="9525" b="0"/>
            <wp:docPr id="26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5257B7" wp14:editId="30FBD794">
            <wp:extent cx="561975" cy="19050"/>
            <wp:effectExtent l="19050" t="0" r="9525" b="0"/>
            <wp:docPr id="2636"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8A2946" wp14:editId="775E3A78">
            <wp:extent cx="561975" cy="19050"/>
            <wp:effectExtent l="19050" t="0" r="9525" b="0"/>
            <wp:docPr id="26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F5F7D7" wp14:editId="1B31E2D3">
            <wp:extent cx="561975" cy="19050"/>
            <wp:effectExtent l="19050" t="0" r="9525" b="0"/>
            <wp:docPr id="263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D78BE5" wp14:editId="5F1EC8D3">
            <wp:extent cx="561975" cy="19050"/>
            <wp:effectExtent l="19050" t="0" r="9525" b="0"/>
            <wp:docPr id="26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0B316D" wp14:editId="3773F638">
            <wp:extent cx="561975" cy="19050"/>
            <wp:effectExtent l="19050" t="0" r="9525" b="0"/>
            <wp:docPr id="2640"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B99117" wp14:editId="48001BE3">
            <wp:extent cx="561975" cy="19050"/>
            <wp:effectExtent l="19050" t="0" r="9525" b="0"/>
            <wp:docPr id="26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3AA91C" wp14:editId="30766240">
            <wp:extent cx="561975" cy="19050"/>
            <wp:effectExtent l="19050" t="0" r="9525" b="0"/>
            <wp:docPr id="2642"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A40B3D" wp14:editId="585002C4">
            <wp:extent cx="561975" cy="19050"/>
            <wp:effectExtent l="19050" t="0" r="9525" b="0"/>
            <wp:docPr id="26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8710B8" wp14:editId="28990B75">
            <wp:extent cx="561975" cy="19050"/>
            <wp:effectExtent l="19050" t="0" r="9525" b="0"/>
            <wp:docPr id="2644"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594C37" wp14:editId="06CDA31D">
            <wp:extent cx="561975" cy="19050"/>
            <wp:effectExtent l="19050" t="0" r="9525" b="0"/>
            <wp:docPr id="26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F74DCE" wp14:editId="3F708924">
            <wp:extent cx="561975" cy="19050"/>
            <wp:effectExtent l="19050" t="0" r="9525" b="0"/>
            <wp:docPr id="264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49F17C" wp14:editId="3EC1FFDC">
            <wp:extent cx="561975" cy="19050"/>
            <wp:effectExtent l="19050" t="0" r="9525" b="0"/>
            <wp:docPr id="26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815E49" wp14:editId="050AD550">
            <wp:extent cx="561975" cy="19050"/>
            <wp:effectExtent l="19050" t="0" r="9525" b="0"/>
            <wp:docPr id="2648"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A619C9" wp14:editId="7E37DE93">
            <wp:extent cx="561975" cy="19050"/>
            <wp:effectExtent l="19050" t="0" r="9525" b="0"/>
            <wp:docPr id="26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62B433" wp14:editId="25A7D9AD">
            <wp:extent cx="561975" cy="19050"/>
            <wp:effectExtent l="19050" t="0" r="9525" b="0"/>
            <wp:docPr id="2650"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5690D3" wp14:editId="1AFEB35D">
            <wp:extent cx="561975" cy="19050"/>
            <wp:effectExtent l="19050" t="0" r="9525" b="0"/>
            <wp:docPr id="26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33BFEA" wp14:editId="345658A3">
            <wp:extent cx="561975" cy="19050"/>
            <wp:effectExtent l="19050" t="0" r="9525" b="0"/>
            <wp:docPr id="2652"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933CE1" wp14:editId="7E937181">
            <wp:extent cx="561975" cy="19050"/>
            <wp:effectExtent l="19050" t="0" r="9525" b="0"/>
            <wp:docPr id="26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76661C" wp14:editId="4E3830F0">
            <wp:extent cx="561975" cy="19050"/>
            <wp:effectExtent l="19050" t="0" r="9525" b="0"/>
            <wp:docPr id="2654"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BA4F43" wp14:editId="727FA2A4">
            <wp:extent cx="561975" cy="19050"/>
            <wp:effectExtent l="19050" t="0" r="9525" b="0"/>
            <wp:docPr id="26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8F5D99" wp14:editId="08067F57">
            <wp:extent cx="561975" cy="19050"/>
            <wp:effectExtent l="19050" t="0" r="9525" b="0"/>
            <wp:docPr id="2656"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4FEE64" wp14:editId="21795E9A">
            <wp:extent cx="561975" cy="19050"/>
            <wp:effectExtent l="19050" t="0" r="9525" b="0"/>
            <wp:docPr id="26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2EFF8E" wp14:editId="4E0EBA9C">
            <wp:extent cx="561975" cy="19050"/>
            <wp:effectExtent l="19050" t="0" r="9525" b="0"/>
            <wp:docPr id="2658"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19CC37" wp14:editId="46BC0FC7">
            <wp:extent cx="561975" cy="19050"/>
            <wp:effectExtent l="19050" t="0" r="9525" b="0"/>
            <wp:docPr id="26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B62F2B" wp14:editId="633C5159">
            <wp:extent cx="561975" cy="19050"/>
            <wp:effectExtent l="19050" t="0" r="9525" b="0"/>
            <wp:docPr id="2660"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099D2C" wp14:editId="37DF72A8">
            <wp:extent cx="561975" cy="19050"/>
            <wp:effectExtent l="19050" t="0" r="9525" b="0"/>
            <wp:docPr id="26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3E706C" wp14:editId="006BAD77">
            <wp:extent cx="561975" cy="19050"/>
            <wp:effectExtent l="19050" t="0" r="9525" b="0"/>
            <wp:docPr id="266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EA539F" wp14:editId="6196C6BD">
            <wp:extent cx="561975" cy="19050"/>
            <wp:effectExtent l="19050" t="0" r="9525" b="0"/>
            <wp:docPr id="26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532D01" wp14:editId="41F2723B">
            <wp:extent cx="561975" cy="19050"/>
            <wp:effectExtent l="19050" t="0" r="9525" b="0"/>
            <wp:docPr id="2664"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150672" wp14:editId="7AA5020D">
            <wp:extent cx="561975" cy="19050"/>
            <wp:effectExtent l="19050" t="0" r="9525" b="0"/>
            <wp:docPr id="26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4CA73B" wp14:editId="42B85BAC">
            <wp:extent cx="561975" cy="19050"/>
            <wp:effectExtent l="19050" t="0" r="9525" b="0"/>
            <wp:docPr id="2666"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A1BC23" wp14:editId="18BB5EB6">
            <wp:extent cx="561975" cy="19050"/>
            <wp:effectExtent l="19050" t="0" r="9525" b="0"/>
            <wp:docPr id="26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2D3758" wp14:editId="4CB112E5">
            <wp:extent cx="561975" cy="19050"/>
            <wp:effectExtent l="19050" t="0" r="9525" b="0"/>
            <wp:docPr id="2668"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2EB28F" wp14:editId="5A84E9D8">
            <wp:extent cx="561975" cy="19050"/>
            <wp:effectExtent l="19050" t="0" r="9525" b="0"/>
            <wp:docPr id="26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0BF1C4" wp14:editId="3D46AE11">
            <wp:extent cx="561975" cy="19050"/>
            <wp:effectExtent l="19050" t="0" r="9525" b="0"/>
            <wp:docPr id="267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908F0D" wp14:editId="53CCCD7F">
            <wp:extent cx="561975" cy="19050"/>
            <wp:effectExtent l="19050" t="0" r="9525" b="0"/>
            <wp:docPr id="26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F470ED" wp14:editId="269D349A">
            <wp:extent cx="561975" cy="19050"/>
            <wp:effectExtent l="19050" t="0" r="9525" b="0"/>
            <wp:docPr id="2672"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F7BF33" wp14:editId="766EFDC3">
            <wp:extent cx="561975" cy="19050"/>
            <wp:effectExtent l="19050" t="0" r="9525" b="0"/>
            <wp:docPr id="26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0A13F5" wp14:editId="6CAC6A0E">
            <wp:extent cx="561975" cy="19050"/>
            <wp:effectExtent l="19050" t="0" r="9525" b="0"/>
            <wp:docPr id="2674"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6D82F0" wp14:editId="5D4501BC">
            <wp:extent cx="561975" cy="19050"/>
            <wp:effectExtent l="19050" t="0" r="9525" b="0"/>
            <wp:docPr id="26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606D40" wp14:editId="7D4C15ED">
            <wp:extent cx="561975" cy="19050"/>
            <wp:effectExtent l="19050" t="0" r="9525" b="0"/>
            <wp:docPr id="2676"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F21197" wp14:editId="6399CEA8">
            <wp:extent cx="561975" cy="19050"/>
            <wp:effectExtent l="19050" t="0" r="9525" b="0"/>
            <wp:docPr id="26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99E62A" wp14:editId="111F98A6">
            <wp:extent cx="561975" cy="19050"/>
            <wp:effectExtent l="19050" t="0" r="9525" b="0"/>
            <wp:docPr id="2678"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2FE569" wp14:editId="3C809D19">
            <wp:extent cx="561975" cy="19050"/>
            <wp:effectExtent l="19050" t="0" r="9525" b="0"/>
            <wp:docPr id="26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17AB83" wp14:editId="001B9BDB">
            <wp:extent cx="561975" cy="19050"/>
            <wp:effectExtent l="19050" t="0" r="9525" b="0"/>
            <wp:docPr id="2680"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36DD2D" wp14:editId="59CFDF2A">
            <wp:extent cx="561975" cy="19050"/>
            <wp:effectExtent l="19050" t="0" r="9525" b="0"/>
            <wp:docPr id="26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B131FD" wp14:editId="26D787AF">
            <wp:extent cx="561975" cy="19050"/>
            <wp:effectExtent l="19050" t="0" r="9525" b="0"/>
            <wp:docPr id="2682"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7D1712" wp14:editId="1AEAE6DB">
            <wp:extent cx="561975" cy="19050"/>
            <wp:effectExtent l="19050" t="0" r="9525" b="0"/>
            <wp:docPr id="26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A726D1" wp14:editId="6788EFCC">
            <wp:extent cx="561975" cy="19050"/>
            <wp:effectExtent l="19050" t="0" r="9525" b="0"/>
            <wp:docPr id="2684"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645714" wp14:editId="236D584F">
            <wp:extent cx="561975" cy="19050"/>
            <wp:effectExtent l="19050" t="0" r="9525" b="0"/>
            <wp:docPr id="26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E19176" wp14:editId="4C962FA3">
            <wp:extent cx="561975" cy="19050"/>
            <wp:effectExtent l="19050" t="0" r="9525" b="0"/>
            <wp:docPr id="268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AE5CE7" wp14:editId="142ED7D9">
            <wp:extent cx="561975" cy="19050"/>
            <wp:effectExtent l="19050" t="0" r="9525" b="0"/>
            <wp:docPr id="26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1B4FB6" wp14:editId="06CDD595">
            <wp:extent cx="561975" cy="19050"/>
            <wp:effectExtent l="19050" t="0" r="9525" b="0"/>
            <wp:docPr id="2688"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876E27" wp14:editId="63998A69">
            <wp:extent cx="561975" cy="19050"/>
            <wp:effectExtent l="19050" t="0" r="9525" b="0"/>
            <wp:docPr id="26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5FB97C" wp14:editId="375B8DA2">
            <wp:extent cx="561975" cy="19050"/>
            <wp:effectExtent l="19050" t="0" r="9525" b="0"/>
            <wp:docPr id="2690"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55538C" wp14:editId="3A72F794">
            <wp:extent cx="561975" cy="19050"/>
            <wp:effectExtent l="19050" t="0" r="9525" b="0"/>
            <wp:docPr id="26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90BACF" wp14:editId="365B936E">
            <wp:extent cx="561975" cy="19050"/>
            <wp:effectExtent l="19050" t="0" r="9525" b="0"/>
            <wp:docPr id="2692"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33C2F1" wp14:editId="46CA8B8A">
            <wp:extent cx="561975" cy="19050"/>
            <wp:effectExtent l="19050" t="0" r="9525" b="0"/>
            <wp:docPr id="26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580DDD" wp14:editId="4418C43B">
            <wp:extent cx="561975" cy="19050"/>
            <wp:effectExtent l="19050" t="0" r="9525" b="0"/>
            <wp:docPr id="269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2CE953" wp14:editId="26FFB91F">
            <wp:extent cx="561975" cy="19050"/>
            <wp:effectExtent l="19050" t="0" r="9525" b="0"/>
            <wp:docPr id="26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6D94EE" wp14:editId="75F750EA">
            <wp:extent cx="561975" cy="19050"/>
            <wp:effectExtent l="19050" t="0" r="9525" b="0"/>
            <wp:docPr id="2696"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E814C6" wp14:editId="0171BBD6">
            <wp:extent cx="561975" cy="19050"/>
            <wp:effectExtent l="19050" t="0" r="9525" b="0"/>
            <wp:docPr id="26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3FB44C" wp14:editId="3DF479E3">
            <wp:extent cx="561975" cy="19050"/>
            <wp:effectExtent l="19050" t="0" r="9525" b="0"/>
            <wp:docPr id="2698"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F4DA3B" wp14:editId="5A64F614">
            <wp:extent cx="561975" cy="19050"/>
            <wp:effectExtent l="19050" t="0" r="9525" b="0"/>
            <wp:docPr id="26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4145A3" wp14:editId="59197F64">
            <wp:extent cx="561975" cy="19050"/>
            <wp:effectExtent l="19050" t="0" r="9525" b="0"/>
            <wp:docPr id="2700"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38FEDD" wp14:editId="1F962E77">
            <wp:extent cx="561975" cy="19050"/>
            <wp:effectExtent l="19050" t="0" r="9525" b="0"/>
            <wp:docPr id="27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815E53" wp14:editId="010C80DB">
            <wp:extent cx="561975" cy="19050"/>
            <wp:effectExtent l="19050" t="0" r="9525" b="0"/>
            <wp:docPr id="2702"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B7F7D9" wp14:editId="47AC12B4">
            <wp:extent cx="561975" cy="19050"/>
            <wp:effectExtent l="19050" t="0" r="9525" b="0"/>
            <wp:docPr id="27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5664A6" wp14:editId="2060054E">
            <wp:extent cx="561975" cy="19050"/>
            <wp:effectExtent l="19050" t="0" r="9525" b="0"/>
            <wp:docPr id="2704"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B84260" wp14:editId="1DD729D4">
            <wp:extent cx="561975" cy="19050"/>
            <wp:effectExtent l="19050" t="0" r="9525" b="0"/>
            <wp:docPr id="27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6C7265" wp14:editId="756D785C">
            <wp:extent cx="561975" cy="19050"/>
            <wp:effectExtent l="19050" t="0" r="9525" b="0"/>
            <wp:docPr id="2706"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AF624D" wp14:editId="7A5AE7A1">
            <wp:extent cx="561975" cy="19050"/>
            <wp:effectExtent l="19050" t="0" r="9525" b="0"/>
            <wp:docPr id="27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750C85" wp14:editId="016DF5B4">
            <wp:extent cx="561975" cy="19050"/>
            <wp:effectExtent l="19050" t="0" r="9525" b="0"/>
            <wp:docPr id="2708"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77B462" wp14:editId="75500411">
            <wp:extent cx="561975" cy="19050"/>
            <wp:effectExtent l="19050" t="0" r="9525" b="0"/>
            <wp:docPr id="27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B8FE48" wp14:editId="68FFDE9B">
            <wp:extent cx="561975" cy="19050"/>
            <wp:effectExtent l="19050" t="0" r="9525" b="0"/>
            <wp:docPr id="271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0BC0F7" wp14:editId="4CF6A9B5">
            <wp:extent cx="561975" cy="19050"/>
            <wp:effectExtent l="19050" t="0" r="9525" b="0"/>
            <wp:docPr id="27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D966C3" wp14:editId="084810CC">
            <wp:extent cx="561975" cy="19050"/>
            <wp:effectExtent l="19050" t="0" r="9525" b="0"/>
            <wp:docPr id="2712"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B9204D" wp14:editId="0C18FAAD">
            <wp:extent cx="561975" cy="19050"/>
            <wp:effectExtent l="19050" t="0" r="9525" b="0"/>
            <wp:docPr id="27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556403" wp14:editId="27EAA487">
            <wp:extent cx="561975" cy="19050"/>
            <wp:effectExtent l="19050" t="0" r="9525" b="0"/>
            <wp:docPr id="2714"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B695EC" wp14:editId="4AA2787E">
            <wp:extent cx="561975" cy="19050"/>
            <wp:effectExtent l="19050" t="0" r="9525" b="0"/>
            <wp:docPr id="27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F55A0E" wp14:editId="408CB496">
            <wp:extent cx="561975" cy="19050"/>
            <wp:effectExtent l="19050" t="0" r="9525" b="0"/>
            <wp:docPr id="2716"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F8AEBD" wp14:editId="0F54771C">
            <wp:extent cx="561975" cy="19050"/>
            <wp:effectExtent l="19050" t="0" r="9525" b="0"/>
            <wp:docPr id="27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6A16C2" wp14:editId="1EF7E30D">
            <wp:extent cx="561975" cy="19050"/>
            <wp:effectExtent l="19050" t="0" r="9525" b="0"/>
            <wp:docPr id="27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CE23A5" wp14:editId="4D3A3414">
            <wp:extent cx="561975" cy="19050"/>
            <wp:effectExtent l="19050" t="0" r="9525" b="0"/>
            <wp:docPr id="27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ECB383" wp14:editId="2FAF9709">
            <wp:extent cx="561975" cy="19050"/>
            <wp:effectExtent l="19050" t="0" r="9525" b="0"/>
            <wp:docPr id="2720"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420411" wp14:editId="45A2EB2C">
            <wp:extent cx="561975" cy="19050"/>
            <wp:effectExtent l="19050" t="0" r="9525" b="0"/>
            <wp:docPr id="27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24DF83" wp14:editId="1F9F66FB">
            <wp:extent cx="561975" cy="19050"/>
            <wp:effectExtent l="19050" t="0" r="9525" b="0"/>
            <wp:docPr id="2722"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3E5C1D" wp14:editId="10608F77">
            <wp:extent cx="561975" cy="19050"/>
            <wp:effectExtent l="19050" t="0" r="9525" b="0"/>
            <wp:docPr id="27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6C9448" wp14:editId="57817601">
            <wp:extent cx="561975" cy="19050"/>
            <wp:effectExtent l="19050" t="0" r="9525" b="0"/>
            <wp:docPr id="2724"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98FB21" wp14:editId="33E6D0A5">
            <wp:extent cx="561975" cy="19050"/>
            <wp:effectExtent l="19050" t="0" r="9525" b="0"/>
            <wp:docPr id="27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DF1180" wp14:editId="60AF20E2">
            <wp:extent cx="561975" cy="19050"/>
            <wp:effectExtent l="19050" t="0" r="9525" b="0"/>
            <wp:docPr id="2726"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8D5F96" wp14:editId="7F98BD07">
            <wp:extent cx="561975" cy="19050"/>
            <wp:effectExtent l="19050" t="0" r="9525" b="0"/>
            <wp:docPr id="27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98B6F2" wp14:editId="7AAF3010">
            <wp:extent cx="561975" cy="19050"/>
            <wp:effectExtent l="19050" t="0" r="9525" b="0"/>
            <wp:docPr id="2728"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D3C0F6" wp14:editId="2F9E6D9E">
            <wp:extent cx="561975" cy="19050"/>
            <wp:effectExtent l="19050" t="0" r="9525" b="0"/>
            <wp:docPr id="27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E00E7A" wp14:editId="0D98547C">
            <wp:extent cx="561975" cy="19050"/>
            <wp:effectExtent l="19050" t="0" r="9525" b="0"/>
            <wp:docPr id="2730"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EDDDC2" wp14:editId="6B61249B">
            <wp:extent cx="561975" cy="19050"/>
            <wp:effectExtent l="19050" t="0" r="9525" b="0"/>
            <wp:docPr id="27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C632F1" wp14:editId="369CF8EE">
            <wp:extent cx="561975" cy="19050"/>
            <wp:effectExtent l="19050" t="0" r="9525" b="0"/>
            <wp:docPr id="2732"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0690D6" wp14:editId="79EF3B6E">
            <wp:extent cx="561975" cy="19050"/>
            <wp:effectExtent l="19050" t="0" r="9525" b="0"/>
            <wp:docPr id="27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C7D50F" wp14:editId="32458215">
            <wp:extent cx="561975" cy="19050"/>
            <wp:effectExtent l="19050" t="0" r="9525" b="0"/>
            <wp:docPr id="273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9C2D1B" wp14:editId="157B379B">
            <wp:extent cx="561975" cy="19050"/>
            <wp:effectExtent l="19050" t="0" r="9525" b="0"/>
            <wp:docPr id="27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110422" wp14:editId="2ED8697D">
            <wp:extent cx="561975" cy="19050"/>
            <wp:effectExtent l="19050" t="0" r="9525" b="0"/>
            <wp:docPr id="2736"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53B1C8" wp14:editId="08D8298A">
            <wp:extent cx="561975" cy="19050"/>
            <wp:effectExtent l="19050" t="0" r="9525" b="0"/>
            <wp:docPr id="27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BE4B7A" wp14:editId="0A6277F1">
            <wp:extent cx="561975" cy="19050"/>
            <wp:effectExtent l="19050" t="0" r="9525" b="0"/>
            <wp:docPr id="2738"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A00C3F" wp14:editId="5D02D9D3">
            <wp:extent cx="561975" cy="19050"/>
            <wp:effectExtent l="19050" t="0" r="9525" b="0"/>
            <wp:docPr id="27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6B671E" wp14:editId="205FC038">
            <wp:extent cx="561975" cy="19050"/>
            <wp:effectExtent l="19050" t="0" r="9525" b="0"/>
            <wp:docPr id="2740"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5DE16A" wp14:editId="709D5468">
            <wp:extent cx="561975" cy="19050"/>
            <wp:effectExtent l="19050" t="0" r="9525" b="0"/>
            <wp:docPr id="27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BBFCC3" wp14:editId="6CDC9CBA">
            <wp:extent cx="561975" cy="19050"/>
            <wp:effectExtent l="19050" t="0" r="9525" b="0"/>
            <wp:docPr id="274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758E3E" wp14:editId="46DED855">
            <wp:extent cx="561975" cy="19050"/>
            <wp:effectExtent l="19050" t="0" r="9525" b="0"/>
            <wp:docPr id="27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1E1FB9" wp14:editId="14B3FD29">
            <wp:extent cx="561975" cy="19050"/>
            <wp:effectExtent l="19050" t="0" r="9525" b="0"/>
            <wp:docPr id="2744"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03D899" wp14:editId="26994318">
            <wp:extent cx="561975" cy="19050"/>
            <wp:effectExtent l="19050" t="0" r="9525" b="0"/>
            <wp:docPr id="27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AFBD91" wp14:editId="51085950">
            <wp:extent cx="561975" cy="19050"/>
            <wp:effectExtent l="19050" t="0" r="9525" b="0"/>
            <wp:docPr id="2746"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5732A5" wp14:editId="543EC2F3">
            <wp:extent cx="561975" cy="19050"/>
            <wp:effectExtent l="19050" t="0" r="9525" b="0"/>
            <wp:docPr id="27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C9CA69" wp14:editId="0666C15D">
            <wp:extent cx="561975" cy="19050"/>
            <wp:effectExtent l="19050" t="0" r="9525" b="0"/>
            <wp:docPr id="2748"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14CE80" wp14:editId="4C42C370">
            <wp:extent cx="561975" cy="19050"/>
            <wp:effectExtent l="19050" t="0" r="9525" b="0"/>
            <wp:docPr id="27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508FB5" wp14:editId="05A5DB70">
            <wp:extent cx="561975" cy="19050"/>
            <wp:effectExtent l="19050" t="0" r="9525" b="0"/>
            <wp:docPr id="2750"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E01282" wp14:editId="1D32CF42">
            <wp:extent cx="561975" cy="19050"/>
            <wp:effectExtent l="19050" t="0" r="9525" b="0"/>
            <wp:docPr id="27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45DC23" wp14:editId="301AF74B">
            <wp:extent cx="561975" cy="19050"/>
            <wp:effectExtent l="19050" t="0" r="9525" b="0"/>
            <wp:docPr id="2752"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8DC427" wp14:editId="7AAABFB7">
            <wp:extent cx="561975" cy="19050"/>
            <wp:effectExtent l="19050" t="0" r="9525" b="0"/>
            <wp:docPr id="27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89CE7D" wp14:editId="58C34064">
            <wp:extent cx="561975" cy="19050"/>
            <wp:effectExtent l="19050" t="0" r="9525" b="0"/>
            <wp:docPr id="2754"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8A11E5" wp14:editId="2CDD68AA">
            <wp:extent cx="561975" cy="19050"/>
            <wp:effectExtent l="19050" t="0" r="9525" b="0"/>
            <wp:docPr id="27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051FDE" wp14:editId="70A466E1">
            <wp:extent cx="561975" cy="19050"/>
            <wp:effectExtent l="19050" t="0" r="9525" b="0"/>
            <wp:docPr id="2756"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0BC0C5" wp14:editId="53EF294C">
            <wp:extent cx="561975" cy="19050"/>
            <wp:effectExtent l="19050" t="0" r="9525" b="0"/>
            <wp:docPr id="27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101976" wp14:editId="19AD76F9">
            <wp:extent cx="561975" cy="19050"/>
            <wp:effectExtent l="19050" t="0" r="9525" b="0"/>
            <wp:docPr id="275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B9DD4A" wp14:editId="2B6B2784">
            <wp:extent cx="561975" cy="19050"/>
            <wp:effectExtent l="19050" t="0" r="9525" b="0"/>
            <wp:docPr id="27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D7BF4E" wp14:editId="17D2F0B3">
            <wp:extent cx="561975" cy="19050"/>
            <wp:effectExtent l="19050" t="0" r="9525" b="0"/>
            <wp:docPr id="2760"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68C2F2" wp14:editId="580B6F11">
            <wp:extent cx="561975" cy="19050"/>
            <wp:effectExtent l="19050" t="0" r="9525" b="0"/>
            <wp:docPr id="27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B0BF02" wp14:editId="1C9C95C8">
            <wp:extent cx="561975" cy="19050"/>
            <wp:effectExtent l="19050" t="0" r="9525" b="0"/>
            <wp:docPr id="2762"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2ADC45" wp14:editId="0D5108E7">
            <wp:extent cx="561975" cy="19050"/>
            <wp:effectExtent l="19050" t="0" r="9525" b="0"/>
            <wp:docPr id="27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CF447B" wp14:editId="42831639">
            <wp:extent cx="561975" cy="19050"/>
            <wp:effectExtent l="19050" t="0" r="9525" b="0"/>
            <wp:docPr id="2764"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F86625" wp14:editId="09736054">
            <wp:extent cx="561975" cy="19050"/>
            <wp:effectExtent l="19050" t="0" r="9525" b="0"/>
            <wp:docPr id="27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43238D" wp14:editId="6CB79211">
            <wp:extent cx="561975" cy="19050"/>
            <wp:effectExtent l="19050" t="0" r="9525" b="0"/>
            <wp:docPr id="276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6B78B5" wp14:editId="0B028C34">
            <wp:extent cx="561975" cy="19050"/>
            <wp:effectExtent l="19050" t="0" r="9525" b="0"/>
            <wp:docPr id="27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C94F33" wp14:editId="74F04D16">
            <wp:extent cx="561975" cy="19050"/>
            <wp:effectExtent l="19050" t="0" r="9525" b="0"/>
            <wp:docPr id="2768"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CA450B" wp14:editId="07C7A12C">
            <wp:extent cx="561975" cy="19050"/>
            <wp:effectExtent l="19050" t="0" r="9525" b="0"/>
            <wp:docPr id="27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7ED739" wp14:editId="6D136F0F">
            <wp:extent cx="561975" cy="19050"/>
            <wp:effectExtent l="19050" t="0" r="9525" b="0"/>
            <wp:docPr id="2770"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988BFC" wp14:editId="003F0E01">
            <wp:extent cx="561975" cy="19050"/>
            <wp:effectExtent l="19050" t="0" r="9525" b="0"/>
            <wp:docPr id="27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08EC78" wp14:editId="0764829A">
            <wp:extent cx="561975" cy="19050"/>
            <wp:effectExtent l="19050" t="0" r="9525" b="0"/>
            <wp:docPr id="2772"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F308F9" wp14:editId="47ABF8E0">
            <wp:extent cx="561975" cy="19050"/>
            <wp:effectExtent l="19050" t="0" r="9525" b="0"/>
            <wp:docPr id="27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77932D" wp14:editId="2555EB1C">
            <wp:extent cx="561975" cy="19050"/>
            <wp:effectExtent l="19050" t="0" r="9525" b="0"/>
            <wp:docPr id="2774"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2948C4" wp14:editId="06D97EDE">
            <wp:extent cx="561975" cy="19050"/>
            <wp:effectExtent l="19050" t="0" r="9525" b="0"/>
            <wp:docPr id="27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E4C145" wp14:editId="42D75DDE">
            <wp:extent cx="561975" cy="19050"/>
            <wp:effectExtent l="19050" t="0" r="9525" b="0"/>
            <wp:docPr id="2776"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38D368" wp14:editId="2E131ABE">
            <wp:extent cx="561975" cy="19050"/>
            <wp:effectExtent l="19050" t="0" r="9525" b="0"/>
            <wp:docPr id="27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F5BC52" wp14:editId="474672B3">
            <wp:extent cx="561975" cy="19050"/>
            <wp:effectExtent l="19050" t="0" r="9525" b="0"/>
            <wp:docPr id="2778"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AB1FDB" wp14:editId="63F204CD">
            <wp:extent cx="561975" cy="19050"/>
            <wp:effectExtent l="19050" t="0" r="9525" b="0"/>
            <wp:docPr id="27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AF0A35" wp14:editId="14277603">
            <wp:extent cx="561975" cy="19050"/>
            <wp:effectExtent l="19050" t="0" r="9525" b="0"/>
            <wp:docPr id="2780"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E71400" wp14:editId="63F725B4">
            <wp:extent cx="561975" cy="19050"/>
            <wp:effectExtent l="19050" t="0" r="9525" b="0"/>
            <wp:docPr id="27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6E6533" wp14:editId="752D2433">
            <wp:extent cx="561975" cy="19050"/>
            <wp:effectExtent l="19050" t="0" r="9525" b="0"/>
            <wp:docPr id="278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D2AE17" wp14:editId="306D820C">
            <wp:extent cx="561975" cy="19050"/>
            <wp:effectExtent l="19050" t="0" r="9525" b="0"/>
            <wp:docPr id="27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22CA17" wp14:editId="75AFDC59">
            <wp:extent cx="561975" cy="19050"/>
            <wp:effectExtent l="19050" t="0" r="9525" b="0"/>
            <wp:docPr id="2784"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A5363E" wp14:editId="3B1EE8BA">
            <wp:extent cx="561975" cy="19050"/>
            <wp:effectExtent l="19050" t="0" r="9525" b="0"/>
            <wp:docPr id="27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D2F952" wp14:editId="57B378C8">
            <wp:extent cx="561975" cy="19050"/>
            <wp:effectExtent l="19050" t="0" r="9525" b="0"/>
            <wp:docPr id="2786"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2D8120" wp14:editId="3BBF74C1">
            <wp:extent cx="561975" cy="19050"/>
            <wp:effectExtent l="19050" t="0" r="9525" b="0"/>
            <wp:docPr id="27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EED892" wp14:editId="77F72550">
            <wp:extent cx="561975" cy="19050"/>
            <wp:effectExtent l="19050" t="0" r="9525" b="0"/>
            <wp:docPr id="2788"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5F6AD1" wp14:editId="6A91BE66">
            <wp:extent cx="561975" cy="19050"/>
            <wp:effectExtent l="19050" t="0" r="9525" b="0"/>
            <wp:docPr id="27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422D29" wp14:editId="29CB837E">
            <wp:extent cx="561975" cy="19050"/>
            <wp:effectExtent l="19050" t="0" r="9525" b="0"/>
            <wp:docPr id="279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804D84" wp14:editId="782AAB80">
            <wp:extent cx="561975" cy="19050"/>
            <wp:effectExtent l="19050" t="0" r="9525" b="0"/>
            <wp:docPr id="27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0232BB" wp14:editId="2760F2B2">
            <wp:extent cx="561975" cy="19050"/>
            <wp:effectExtent l="19050" t="0" r="9525" b="0"/>
            <wp:docPr id="2792" name="Picture 14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4B6A6F" wp14:editId="613F0102">
            <wp:extent cx="561975" cy="19050"/>
            <wp:effectExtent l="19050" t="0" r="9525" b="0"/>
            <wp:docPr id="27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169E04" wp14:editId="03B8D5B3">
            <wp:extent cx="561975" cy="19050"/>
            <wp:effectExtent l="19050" t="0" r="9525" b="0"/>
            <wp:docPr id="2794" name="Picture 14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EAEA20" wp14:editId="2324AD03">
            <wp:extent cx="561975" cy="19050"/>
            <wp:effectExtent l="19050" t="0" r="9525" b="0"/>
            <wp:docPr id="27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0E0855" wp14:editId="22628038">
            <wp:extent cx="561975" cy="19050"/>
            <wp:effectExtent l="19050" t="0" r="9525" b="0"/>
            <wp:docPr id="2796" name="Picture 14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DDA7EE" wp14:editId="4D802928">
            <wp:extent cx="561975" cy="19050"/>
            <wp:effectExtent l="19050" t="0" r="9525" b="0"/>
            <wp:docPr id="27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B7B940" wp14:editId="4B4A9E4C">
            <wp:extent cx="561975" cy="19050"/>
            <wp:effectExtent l="19050" t="0" r="9525" b="0"/>
            <wp:docPr id="2798" name="Picture 14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A79F7B" wp14:editId="219DEB4E">
            <wp:extent cx="561975" cy="19050"/>
            <wp:effectExtent l="19050" t="0" r="9525" b="0"/>
            <wp:docPr id="27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58DCF6" wp14:editId="6621AA19">
            <wp:extent cx="561975" cy="19050"/>
            <wp:effectExtent l="19050" t="0" r="9525" b="0"/>
            <wp:docPr id="2800" name="Picture 14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876E07" wp14:editId="4A94E06E">
            <wp:extent cx="561975" cy="19050"/>
            <wp:effectExtent l="19050" t="0" r="9525" b="0"/>
            <wp:docPr id="28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72A64A" wp14:editId="656245EA">
            <wp:extent cx="561975" cy="19050"/>
            <wp:effectExtent l="19050" t="0" r="9525" b="0"/>
            <wp:docPr id="2802" name="Picture 14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210478" wp14:editId="3BB516A2">
            <wp:extent cx="561975" cy="19050"/>
            <wp:effectExtent l="19050" t="0" r="9525" b="0"/>
            <wp:docPr id="28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3210AE" wp14:editId="74B6B627">
            <wp:extent cx="561975" cy="19050"/>
            <wp:effectExtent l="19050" t="0" r="9525" b="0"/>
            <wp:docPr id="2804" name="Picture 14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76F94B" wp14:editId="0F46874B">
            <wp:extent cx="561975" cy="19050"/>
            <wp:effectExtent l="19050" t="0" r="9525" b="0"/>
            <wp:docPr id="28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C101F1" wp14:editId="4A744F25">
            <wp:extent cx="561975" cy="19050"/>
            <wp:effectExtent l="19050" t="0" r="9525" b="0"/>
            <wp:docPr id="2806" name="Picture 14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0D1B0D" wp14:editId="70D3AF0A">
            <wp:extent cx="561975" cy="19050"/>
            <wp:effectExtent l="19050" t="0" r="9525" b="0"/>
            <wp:docPr id="28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EF1370" wp14:editId="05C96C75">
            <wp:extent cx="561975" cy="19050"/>
            <wp:effectExtent l="19050" t="0" r="9525" b="0"/>
            <wp:docPr id="2808" name="Picture 14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5283E5" wp14:editId="479AB54B">
            <wp:extent cx="561975" cy="19050"/>
            <wp:effectExtent l="19050" t="0" r="9525" b="0"/>
            <wp:docPr id="28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29D491" wp14:editId="00CC7BBF">
            <wp:extent cx="561975" cy="19050"/>
            <wp:effectExtent l="19050" t="0" r="9525" b="0"/>
            <wp:docPr id="2810" name="Picture 14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B40349" wp14:editId="77EEEA7F">
            <wp:extent cx="561975" cy="19050"/>
            <wp:effectExtent l="19050" t="0" r="9525" b="0"/>
            <wp:docPr id="28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A713C8" wp14:editId="5BAEAD0E">
            <wp:extent cx="561975" cy="19050"/>
            <wp:effectExtent l="19050" t="0" r="9525" b="0"/>
            <wp:docPr id="2812" name="Picture 14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31E447" wp14:editId="300F4ABD">
            <wp:extent cx="561975" cy="19050"/>
            <wp:effectExtent l="19050" t="0" r="9525" b="0"/>
            <wp:docPr id="28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B3116C" wp14:editId="51B03121">
            <wp:extent cx="561975" cy="19050"/>
            <wp:effectExtent l="19050" t="0" r="9525" b="0"/>
            <wp:docPr id="281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59911B" wp14:editId="5A20BC02">
            <wp:extent cx="561975" cy="19050"/>
            <wp:effectExtent l="19050" t="0" r="9525" b="0"/>
            <wp:docPr id="28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D974AA" wp14:editId="155D72BB">
            <wp:extent cx="561975" cy="19050"/>
            <wp:effectExtent l="19050" t="0" r="9525" b="0"/>
            <wp:docPr id="2816" name="Picture 14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0722A9" wp14:editId="55C9861C">
            <wp:extent cx="561975" cy="19050"/>
            <wp:effectExtent l="19050" t="0" r="9525" b="0"/>
            <wp:docPr id="28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2ABC69" wp14:editId="158AD2A0">
            <wp:extent cx="561975" cy="19050"/>
            <wp:effectExtent l="19050" t="0" r="9525" b="0"/>
            <wp:docPr id="2818" name="Picture 14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BF0CBC" wp14:editId="01583C27">
            <wp:extent cx="561975" cy="19050"/>
            <wp:effectExtent l="19050" t="0" r="9525" b="0"/>
            <wp:docPr id="28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084BF5" wp14:editId="2656BACB">
            <wp:extent cx="561975" cy="19050"/>
            <wp:effectExtent l="19050" t="0" r="9525" b="0"/>
            <wp:docPr id="2820" name="Picture 14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48B2FB" wp14:editId="48073657">
            <wp:extent cx="561975" cy="19050"/>
            <wp:effectExtent l="19050" t="0" r="9525" b="0"/>
            <wp:docPr id="28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BC8005" wp14:editId="7588268A">
            <wp:extent cx="561975" cy="19050"/>
            <wp:effectExtent l="19050" t="0" r="9525" b="0"/>
            <wp:docPr id="2822" name="Picture 14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3B7D77" wp14:editId="1C48DF20">
            <wp:extent cx="561975" cy="19050"/>
            <wp:effectExtent l="19050" t="0" r="9525" b="0"/>
            <wp:docPr id="28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A49E81" wp14:editId="7061771A">
            <wp:extent cx="561975" cy="19050"/>
            <wp:effectExtent l="19050" t="0" r="9525" b="0"/>
            <wp:docPr id="2824" name="Picture 14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232225" wp14:editId="6CE1CF76">
            <wp:extent cx="561975" cy="19050"/>
            <wp:effectExtent l="19050" t="0" r="9525" b="0"/>
            <wp:docPr id="28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E0E2E5" wp14:editId="276D3CF1">
            <wp:extent cx="561975" cy="19050"/>
            <wp:effectExtent l="19050" t="0" r="9525" b="0"/>
            <wp:docPr id="2826" name="Picture 14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C7A38C" wp14:editId="19D9FBF7">
            <wp:extent cx="561975" cy="19050"/>
            <wp:effectExtent l="19050" t="0" r="9525" b="0"/>
            <wp:docPr id="28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A3FEDB" wp14:editId="60750660">
            <wp:extent cx="561975" cy="19050"/>
            <wp:effectExtent l="19050" t="0" r="9525" b="0"/>
            <wp:docPr id="2828" name="Picture 14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828385" wp14:editId="1DFC3559">
            <wp:extent cx="561975" cy="19050"/>
            <wp:effectExtent l="19050" t="0" r="9525" b="0"/>
            <wp:docPr id="28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975B5D" wp14:editId="1C98FC4B">
            <wp:extent cx="561975" cy="19050"/>
            <wp:effectExtent l="19050" t="0" r="9525" b="0"/>
            <wp:docPr id="283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138650" wp14:editId="6C148653">
            <wp:extent cx="561975" cy="19050"/>
            <wp:effectExtent l="19050" t="0" r="9525" b="0"/>
            <wp:docPr id="28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720121" wp14:editId="32A24D3E">
            <wp:extent cx="561975" cy="19050"/>
            <wp:effectExtent l="19050" t="0" r="9525" b="0"/>
            <wp:docPr id="2832" name="Picture 14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7A1FD7" wp14:editId="43242630">
            <wp:extent cx="561975" cy="19050"/>
            <wp:effectExtent l="19050" t="0" r="9525" b="0"/>
            <wp:docPr id="28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D9EA49" wp14:editId="2EFDCD1C">
            <wp:extent cx="561975" cy="19050"/>
            <wp:effectExtent l="19050" t="0" r="9525" b="0"/>
            <wp:docPr id="2834" name="Picture 14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B275CD" wp14:editId="2E5E1004">
            <wp:extent cx="561975" cy="19050"/>
            <wp:effectExtent l="19050" t="0" r="9525" b="0"/>
            <wp:docPr id="28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993B6C" wp14:editId="36899380">
            <wp:extent cx="561975" cy="19050"/>
            <wp:effectExtent l="19050" t="0" r="9525" b="0"/>
            <wp:docPr id="2836" name="Picture 14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EC533D" wp14:editId="43423EC6">
            <wp:extent cx="561975" cy="19050"/>
            <wp:effectExtent l="19050" t="0" r="9525" b="0"/>
            <wp:docPr id="28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6F162F" wp14:editId="43B2E443">
            <wp:extent cx="561975" cy="19050"/>
            <wp:effectExtent l="19050" t="0" r="9525" b="0"/>
            <wp:docPr id="283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EBBA5A" wp14:editId="2E58EAA2">
            <wp:extent cx="561975" cy="19050"/>
            <wp:effectExtent l="19050" t="0" r="9525" b="0"/>
            <wp:docPr id="28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2E1DD3" wp14:editId="183ADA62">
            <wp:extent cx="561975" cy="19050"/>
            <wp:effectExtent l="19050" t="0" r="9525" b="0"/>
            <wp:docPr id="2840" name="Picture 14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D893F5" wp14:editId="23B0D3E1">
            <wp:extent cx="561975" cy="19050"/>
            <wp:effectExtent l="19050" t="0" r="9525" b="0"/>
            <wp:docPr id="28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BD2937" wp14:editId="60E311F3">
            <wp:extent cx="561975" cy="19050"/>
            <wp:effectExtent l="19050" t="0" r="9525" b="0"/>
            <wp:docPr id="2842" name="Picture 14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34717F" wp14:editId="30F2BCED">
            <wp:extent cx="561975" cy="19050"/>
            <wp:effectExtent l="19050" t="0" r="9525" b="0"/>
            <wp:docPr id="28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4694E2" wp14:editId="0DCA8935">
            <wp:extent cx="561975" cy="19050"/>
            <wp:effectExtent l="19050" t="0" r="9525" b="0"/>
            <wp:docPr id="2844" name="Picture 14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FE6755" wp14:editId="13CF00BF">
            <wp:extent cx="561975" cy="19050"/>
            <wp:effectExtent l="19050" t="0" r="9525" b="0"/>
            <wp:docPr id="28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5C6333" wp14:editId="7E565DC3">
            <wp:extent cx="561975" cy="19050"/>
            <wp:effectExtent l="19050" t="0" r="9525" b="0"/>
            <wp:docPr id="2846" name="Picture 15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57F18F" wp14:editId="12DACE33">
            <wp:extent cx="561975" cy="19050"/>
            <wp:effectExtent l="19050" t="0" r="9525" b="0"/>
            <wp:docPr id="28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25266F" wp14:editId="7F405B18">
            <wp:extent cx="561975" cy="19050"/>
            <wp:effectExtent l="19050" t="0" r="9525" b="0"/>
            <wp:docPr id="2848" name="Picture 15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F3A1C6" wp14:editId="37922516">
            <wp:extent cx="561975" cy="19050"/>
            <wp:effectExtent l="19050" t="0" r="9525" b="0"/>
            <wp:docPr id="28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A59601" wp14:editId="77789C78">
            <wp:extent cx="561975" cy="19050"/>
            <wp:effectExtent l="19050" t="0" r="9525" b="0"/>
            <wp:docPr id="2850" name="Picture 15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17AE63" wp14:editId="4C8A037A">
            <wp:extent cx="561975" cy="19050"/>
            <wp:effectExtent l="19050" t="0" r="9525" b="0"/>
            <wp:docPr id="28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B42E4B" wp14:editId="4C60DE51">
            <wp:extent cx="561975" cy="19050"/>
            <wp:effectExtent l="19050" t="0" r="9525" b="0"/>
            <wp:docPr id="2852" name="Picture 15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3DB8EB" wp14:editId="49EBF400">
            <wp:extent cx="561975" cy="19050"/>
            <wp:effectExtent l="19050" t="0" r="9525" b="0"/>
            <wp:docPr id="28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FC7BAA" wp14:editId="20211688">
            <wp:extent cx="561975" cy="19050"/>
            <wp:effectExtent l="19050" t="0" r="9525" b="0"/>
            <wp:docPr id="285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6A16EE" wp14:editId="70FE72CA">
            <wp:extent cx="561975" cy="19050"/>
            <wp:effectExtent l="19050" t="0" r="9525" b="0"/>
            <wp:docPr id="28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86906A" wp14:editId="015F150B">
            <wp:extent cx="561975" cy="19050"/>
            <wp:effectExtent l="19050" t="0" r="9525" b="0"/>
            <wp:docPr id="2856" name="Picture 15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B6F514" wp14:editId="00E4CEF2">
            <wp:extent cx="561975" cy="19050"/>
            <wp:effectExtent l="19050" t="0" r="9525" b="0"/>
            <wp:docPr id="28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E3CE36" wp14:editId="126AE595">
            <wp:extent cx="561975" cy="19050"/>
            <wp:effectExtent l="19050" t="0" r="9525" b="0"/>
            <wp:docPr id="2858" name="Picture 15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F63CA7" wp14:editId="66819CFF">
            <wp:extent cx="561975" cy="19050"/>
            <wp:effectExtent l="19050" t="0" r="9525" b="0"/>
            <wp:docPr id="28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70C3AC" wp14:editId="220F5994">
            <wp:extent cx="561975" cy="19050"/>
            <wp:effectExtent l="19050" t="0" r="9525" b="0"/>
            <wp:docPr id="2860" name="Picture 15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EC502B" wp14:editId="21CC4D73">
            <wp:extent cx="561975" cy="19050"/>
            <wp:effectExtent l="19050" t="0" r="9525" b="0"/>
            <wp:docPr id="28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C407B9" wp14:editId="3C6920F8">
            <wp:extent cx="561975" cy="19050"/>
            <wp:effectExtent l="19050" t="0" r="9525" b="0"/>
            <wp:docPr id="286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229EFD" wp14:editId="533A2208">
            <wp:extent cx="561975" cy="19050"/>
            <wp:effectExtent l="19050" t="0" r="9525" b="0"/>
            <wp:docPr id="28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3869BD" wp14:editId="273D79E3">
            <wp:extent cx="561975" cy="19050"/>
            <wp:effectExtent l="19050" t="0" r="9525" b="0"/>
            <wp:docPr id="2864" name="Picture 15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79C79D" wp14:editId="66EBBD2E">
            <wp:extent cx="561975" cy="19050"/>
            <wp:effectExtent l="19050" t="0" r="9525" b="0"/>
            <wp:docPr id="28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C58452" wp14:editId="40722C3C">
            <wp:extent cx="561975" cy="19050"/>
            <wp:effectExtent l="19050" t="0" r="9525" b="0"/>
            <wp:docPr id="2866" name="Picture 15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17C9BE" wp14:editId="66A376F5">
            <wp:extent cx="561975" cy="19050"/>
            <wp:effectExtent l="19050" t="0" r="9525" b="0"/>
            <wp:docPr id="28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177570" wp14:editId="27011AC3">
            <wp:extent cx="561975" cy="19050"/>
            <wp:effectExtent l="19050" t="0" r="9525" b="0"/>
            <wp:docPr id="2868" name="Picture 15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6C72D8" wp14:editId="0B7EB7AA">
            <wp:extent cx="561975" cy="19050"/>
            <wp:effectExtent l="19050" t="0" r="9525" b="0"/>
            <wp:docPr id="28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58BD84" wp14:editId="426B32BE">
            <wp:extent cx="561975" cy="19050"/>
            <wp:effectExtent l="19050" t="0" r="9525" b="0"/>
            <wp:docPr id="2870" name="Picture 15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8668EF" wp14:editId="30745E5C">
            <wp:extent cx="561975" cy="19050"/>
            <wp:effectExtent l="19050" t="0" r="9525" b="0"/>
            <wp:docPr id="28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54B879" wp14:editId="7C35FDFA">
            <wp:extent cx="561975" cy="19050"/>
            <wp:effectExtent l="19050" t="0" r="9525" b="0"/>
            <wp:docPr id="2872" name="Picture 15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5D621F" wp14:editId="1F8A144F">
            <wp:extent cx="561975" cy="19050"/>
            <wp:effectExtent l="19050" t="0" r="9525" b="0"/>
            <wp:docPr id="28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39D466" wp14:editId="3895FB49">
            <wp:extent cx="561975" cy="19050"/>
            <wp:effectExtent l="19050" t="0" r="9525" b="0"/>
            <wp:docPr id="2874" name="Picture 15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D5FC21" wp14:editId="68366B4E">
            <wp:extent cx="561975" cy="19050"/>
            <wp:effectExtent l="19050" t="0" r="9525" b="0"/>
            <wp:docPr id="28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BF9024" wp14:editId="720971C4">
            <wp:extent cx="561975" cy="19050"/>
            <wp:effectExtent l="19050" t="0" r="9525" b="0"/>
            <wp:docPr id="2876" name="Picture 15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5E7159" wp14:editId="152F5AFF">
            <wp:extent cx="561975" cy="19050"/>
            <wp:effectExtent l="19050" t="0" r="9525" b="0"/>
            <wp:docPr id="28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C29F42" wp14:editId="496490C6">
            <wp:extent cx="561975" cy="19050"/>
            <wp:effectExtent l="19050" t="0" r="9525" b="0"/>
            <wp:docPr id="287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12E80D" wp14:editId="1A5D18AF">
            <wp:extent cx="561975" cy="19050"/>
            <wp:effectExtent l="19050" t="0" r="9525" b="0"/>
            <wp:docPr id="28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88C2E0" wp14:editId="19A8C1ED">
            <wp:extent cx="561975" cy="19050"/>
            <wp:effectExtent l="19050" t="0" r="9525" b="0"/>
            <wp:docPr id="2880" name="Picture 15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245D90" wp14:editId="6026590E">
            <wp:extent cx="561975" cy="19050"/>
            <wp:effectExtent l="19050" t="0" r="9525" b="0"/>
            <wp:docPr id="28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335A5C" wp14:editId="5F1E40F4">
            <wp:extent cx="561975" cy="19050"/>
            <wp:effectExtent l="19050" t="0" r="9525" b="0"/>
            <wp:docPr id="2882" name="Picture 15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AEC010" wp14:editId="190ADD1D">
            <wp:extent cx="561975" cy="19050"/>
            <wp:effectExtent l="19050" t="0" r="9525" b="0"/>
            <wp:docPr id="28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D156F5" wp14:editId="0A01E267">
            <wp:extent cx="561975" cy="19050"/>
            <wp:effectExtent l="19050" t="0" r="9525" b="0"/>
            <wp:docPr id="2884" name="Picture 15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574464" wp14:editId="7FE761ED">
            <wp:extent cx="561975" cy="19050"/>
            <wp:effectExtent l="19050" t="0" r="9525" b="0"/>
            <wp:docPr id="28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A4CABD" wp14:editId="4F02A86C">
            <wp:extent cx="561975" cy="19050"/>
            <wp:effectExtent l="19050" t="0" r="9525" b="0"/>
            <wp:docPr id="288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04296D" wp14:editId="1EB60D8C">
            <wp:extent cx="561975" cy="19050"/>
            <wp:effectExtent l="19050" t="0" r="9525" b="0"/>
            <wp:docPr id="28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326A42" wp14:editId="2E233ADF">
            <wp:extent cx="561975" cy="19050"/>
            <wp:effectExtent l="19050" t="0" r="9525" b="0"/>
            <wp:docPr id="2888" name="Picture 15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964F23" wp14:editId="5966A830">
            <wp:extent cx="561975" cy="19050"/>
            <wp:effectExtent l="19050" t="0" r="9525" b="0"/>
            <wp:docPr id="28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4F154C" wp14:editId="3EF0F8F9">
            <wp:extent cx="561975" cy="19050"/>
            <wp:effectExtent l="19050" t="0" r="9525" b="0"/>
            <wp:docPr id="289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8C45AB" wp14:editId="49598976">
            <wp:extent cx="561975" cy="19050"/>
            <wp:effectExtent l="19050" t="0" r="9525" b="0"/>
            <wp:docPr id="28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FB53A1" wp14:editId="66C40035">
            <wp:extent cx="561975" cy="19050"/>
            <wp:effectExtent l="19050" t="0" r="9525" b="0"/>
            <wp:docPr id="2892"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48DE5A" wp14:editId="6E86E827">
            <wp:extent cx="561975" cy="19050"/>
            <wp:effectExtent l="19050" t="0" r="9525" b="0"/>
            <wp:docPr id="28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85089E" wp14:editId="32A87755">
            <wp:extent cx="561975" cy="19050"/>
            <wp:effectExtent l="19050" t="0" r="9525" b="0"/>
            <wp:docPr id="2894"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F6BADE" wp14:editId="2B6B98F6">
            <wp:extent cx="561975" cy="19050"/>
            <wp:effectExtent l="19050" t="0" r="9525" b="0"/>
            <wp:docPr id="28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D7E5B0" wp14:editId="4A93865A">
            <wp:extent cx="561975" cy="19050"/>
            <wp:effectExtent l="19050" t="0" r="9525" b="0"/>
            <wp:docPr id="2896"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95F660" wp14:editId="4C1985E2">
            <wp:extent cx="561975" cy="19050"/>
            <wp:effectExtent l="19050" t="0" r="9525" b="0"/>
            <wp:docPr id="28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32141C" wp14:editId="3E3A23F4">
            <wp:extent cx="561975" cy="19050"/>
            <wp:effectExtent l="19050" t="0" r="9525" b="0"/>
            <wp:docPr id="28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8220CE" wp14:editId="36315E85">
            <wp:extent cx="561975" cy="19050"/>
            <wp:effectExtent l="19050" t="0" r="9525" b="0"/>
            <wp:docPr id="28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03EC6F" wp14:editId="7492292D">
            <wp:extent cx="561975" cy="19050"/>
            <wp:effectExtent l="19050" t="0" r="9525" b="0"/>
            <wp:docPr id="2900"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428ECC" wp14:editId="626CEDDE">
            <wp:extent cx="561975" cy="19050"/>
            <wp:effectExtent l="19050" t="0" r="9525" b="0"/>
            <wp:docPr id="29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EE3B9D" wp14:editId="5971A0F8">
            <wp:extent cx="561975" cy="19050"/>
            <wp:effectExtent l="19050" t="0" r="9525" b="0"/>
            <wp:docPr id="290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392700" wp14:editId="669A3431">
            <wp:extent cx="561975" cy="19050"/>
            <wp:effectExtent l="19050" t="0" r="9525" b="0"/>
            <wp:docPr id="29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D12C1E" wp14:editId="27965F74">
            <wp:extent cx="561975" cy="19050"/>
            <wp:effectExtent l="19050" t="0" r="9525" b="0"/>
            <wp:docPr id="2904"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D8B5D6" wp14:editId="6AC4C4A2">
            <wp:extent cx="561975" cy="19050"/>
            <wp:effectExtent l="19050" t="0" r="9525" b="0"/>
            <wp:docPr id="29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B8584A" wp14:editId="501FD5D7">
            <wp:extent cx="561975" cy="19050"/>
            <wp:effectExtent l="19050" t="0" r="9525" b="0"/>
            <wp:docPr id="2906"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5B7377" wp14:editId="7F699EAD">
            <wp:extent cx="561975" cy="19050"/>
            <wp:effectExtent l="19050" t="0" r="9525" b="0"/>
            <wp:docPr id="29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F95C32" wp14:editId="26529BB2">
            <wp:extent cx="561975" cy="19050"/>
            <wp:effectExtent l="19050" t="0" r="9525" b="0"/>
            <wp:docPr id="2908"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2BB19D" wp14:editId="0949A57C">
            <wp:extent cx="561975" cy="19050"/>
            <wp:effectExtent l="19050" t="0" r="9525" b="0"/>
            <wp:docPr id="29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5E4A87" wp14:editId="615E1DFE">
            <wp:extent cx="561975" cy="19050"/>
            <wp:effectExtent l="19050" t="0" r="9525" b="0"/>
            <wp:docPr id="291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B18A43" wp14:editId="2012293F">
            <wp:extent cx="561975" cy="19050"/>
            <wp:effectExtent l="19050" t="0" r="9525" b="0"/>
            <wp:docPr id="29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C527EE" wp14:editId="6D99D1B1">
            <wp:extent cx="561975" cy="19050"/>
            <wp:effectExtent l="19050" t="0" r="9525" b="0"/>
            <wp:docPr id="2912"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0E536F" wp14:editId="5DA3A4F6">
            <wp:extent cx="561975" cy="19050"/>
            <wp:effectExtent l="19050" t="0" r="9525" b="0"/>
            <wp:docPr id="29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FC50D3" wp14:editId="0FB5983B">
            <wp:extent cx="561975" cy="19050"/>
            <wp:effectExtent l="19050" t="0" r="9525" b="0"/>
            <wp:docPr id="2914"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9DC049" wp14:editId="72E69AD7">
            <wp:extent cx="561975" cy="19050"/>
            <wp:effectExtent l="19050" t="0" r="9525" b="0"/>
            <wp:docPr id="29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CF20A5" wp14:editId="0C241B35">
            <wp:extent cx="561975" cy="19050"/>
            <wp:effectExtent l="19050" t="0" r="9525" b="0"/>
            <wp:docPr id="2916"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347BBF" wp14:editId="587C30C4">
            <wp:extent cx="561975" cy="19050"/>
            <wp:effectExtent l="19050" t="0" r="9525" b="0"/>
            <wp:docPr id="29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67BC00" wp14:editId="39A41BF3">
            <wp:extent cx="561975" cy="19050"/>
            <wp:effectExtent l="19050" t="0" r="9525" b="0"/>
            <wp:docPr id="2918"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D10BD9" wp14:editId="59C0641D">
            <wp:extent cx="561975" cy="19050"/>
            <wp:effectExtent l="19050" t="0" r="9525" b="0"/>
            <wp:docPr id="29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CD9609" wp14:editId="1E01A785">
            <wp:extent cx="561975" cy="19050"/>
            <wp:effectExtent l="19050" t="0" r="9525" b="0"/>
            <wp:docPr id="2920"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846166" wp14:editId="319955DB">
            <wp:extent cx="561975" cy="19050"/>
            <wp:effectExtent l="19050" t="0" r="9525" b="0"/>
            <wp:docPr id="29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7F7731" wp14:editId="4F0C7B53">
            <wp:extent cx="561975" cy="19050"/>
            <wp:effectExtent l="19050" t="0" r="9525" b="0"/>
            <wp:docPr id="2922"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E407E7" wp14:editId="43100036">
            <wp:extent cx="561975" cy="19050"/>
            <wp:effectExtent l="19050" t="0" r="9525" b="0"/>
            <wp:docPr id="29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E4E28B" wp14:editId="02D3E0EA">
            <wp:extent cx="561975" cy="19050"/>
            <wp:effectExtent l="19050" t="0" r="9525" b="0"/>
            <wp:docPr id="2924"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683280" wp14:editId="59660289">
            <wp:extent cx="561975" cy="19050"/>
            <wp:effectExtent l="19050" t="0" r="9525" b="0"/>
            <wp:docPr id="29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7C2ECA" wp14:editId="6C1BE03C">
            <wp:extent cx="561975" cy="19050"/>
            <wp:effectExtent l="19050" t="0" r="9525" b="0"/>
            <wp:docPr id="292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764A5F" wp14:editId="490FD9A1">
            <wp:extent cx="561975" cy="19050"/>
            <wp:effectExtent l="19050" t="0" r="9525" b="0"/>
            <wp:docPr id="29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1CDB65" wp14:editId="6E19665D">
            <wp:extent cx="561975" cy="19050"/>
            <wp:effectExtent l="19050" t="0" r="9525" b="0"/>
            <wp:docPr id="2928"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78F239" wp14:editId="3DF16746">
            <wp:extent cx="561975" cy="19050"/>
            <wp:effectExtent l="19050" t="0" r="9525" b="0"/>
            <wp:docPr id="29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13B7DA" wp14:editId="1C8114B8">
            <wp:extent cx="561975" cy="19050"/>
            <wp:effectExtent l="19050" t="0" r="9525" b="0"/>
            <wp:docPr id="2930"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048753" wp14:editId="0BC842A3">
            <wp:extent cx="561975" cy="19050"/>
            <wp:effectExtent l="19050" t="0" r="9525" b="0"/>
            <wp:docPr id="29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B125A2" wp14:editId="52FD7717">
            <wp:extent cx="561975" cy="19050"/>
            <wp:effectExtent l="19050" t="0" r="9525" b="0"/>
            <wp:docPr id="2932"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CE92E2" wp14:editId="6FE5C6A9">
            <wp:extent cx="561975" cy="19050"/>
            <wp:effectExtent l="19050" t="0" r="9525" b="0"/>
            <wp:docPr id="29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032413" wp14:editId="5C8BCF48">
            <wp:extent cx="561975" cy="19050"/>
            <wp:effectExtent l="19050" t="0" r="9525" b="0"/>
            <wp:docPr id="293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9BE9F3" wp14:editId="4A6B0597">
            <wp:extent cx="561975" cy="19050"/>
            <wp:effectExtent l="19050" t="0" r="9525" b="0"/>
            <wp:docPr id="29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C24481" wp14:editId="65CAC9C0">
            <wp:extent cx="561975" cy="19050"/>
            <wp:effectExtent l="19050" t="0" r="9525" b="0"/>
            <wp:docPr id="2936"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AAB021" wp14:editId="4233B29C">
            <wp:extent cx="561975" cy="19050"/>
            <wp:effectExtent l="19050" t="0" r="9525" b="0"/>
            <wp:docPr id="29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57F598" wp14:editId="4D75A9C6">
            <wp:extent cx="561975" cy="19050"/>
            <wp:effectExtent l="19050" t="0" r="9525" b="0"/>
            <wp:docPr id="2938"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FEFDCD" wp14:editId="125B7865">
            <wp:extent cx="561975" cy="19050"/>
            <wp:effectExtent l="19050" t="0" r="9525" b="0"/>
            <wp:docPr id="29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2662C7" wp14:editId="0DA84CF4">
            <wp:extent cx="561975" cy="19050"/>
            <wp:effectExtent l="19050" t="0" r="9525" b="0"/>
            <wp:docPr id="2940"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9CEC42" wp14:editId="7B205B9E">
            <wp:extent cx="561975" cy="19050"/>
            <wp:effectExtent l="19050" t="0" r="9525" b="0"/>
            <wp:docPr id="29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67ACB8" wp14:editId="5B59CD1C">
            <wp:extent cx="561975" cy="19050"/>
            <wp:effectExtent l="19050" t="0" r="9525" b="0"/>
            <wp:docPr id="2942"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1E82D7" wp14:editId="708E3982">
            <wp:extent cx="561975" cy="19050"/>
            <wp:effectExtent l="19050" t="0" r="9525" b="0"/>
            <wp:docPr id="29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413467" wp14:editId="2F8416C8">
            <wp:extent cx="561975" cy="19050"/>
            <wp:effectExtent l="19050" t="0" r="9525" b="0"/>
            <wp:docPr id="2944"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6AB571" wp14:editId="0DBFB880">
            <wp:extent cx="561975" cy="19050"/>
            <wp:effectExtent l="19050" t="0" r="9525" b="0"/>
            <wp:docPr id="29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15B123" wp14:editId="4E394CC1">
            <wp:extent cx="561975" cy="19050"/>
            <wp:effectExtent l="19050" t="0" r="9525" b="0"/>
            <wp:docPr id="2946"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425512" wp14:editId="16C6358F">
            <wp:extent cx="561975" cy="19050"/>
            <wp:effectExtent l="19050" t="0" r="9525" b="0"/>
            <wp:docPr id="29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017442" wp14:editId="4BD5E27D">
            <wp:extent cx="561975" cy="19050"/>
            <wp:effectExtent l="19050" t="0" r="9525" b="0"/>
            <wp:docPr id="2948"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5EBF6E" wp14:editId="38E2DFFD">
            <wp:extent cx="561975" cy="19050"/>
            <wp:effectExtent l="19050" t="0" r="9525" b="0"/>
            <wp:docPr id="29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B7BE81" wp14:editId="0E1453A7">
            <wp:extent cx="561975" cy="19050"/>
            <wp:effectExtent l="19050" t="0" r="9525" b="0"/>
            <wp:docPr id="295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D9D9A7" wp14:editId="0C7FA70D">
            <wp:extent cx="561975" cy="19050"/>
            <wp:effectExtent l="19050" t="0" r="9525" b="0"/>
            <wp:docPr id="29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3846DC" wp14:editId="4203350C">
            <wp:extent cx="561975" cy="19050"/>
            <wp:effectExtent l="19050" t="0" r="9525" b="0"/>
            <wp:docPr id="2952"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16E002" wp14:editId="589C6D9D">
            <wp:extent cx="561975" cy="19050"/>
            <wp:effectExtent l="19050" t="0" r="9525" b="0"/>
            <wp:docPr id="29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26056B" wp14:editId="41AA8422">
            <wp:extent cx="561975" cy="19050"/>
            <wp:effectExtent l="19050" t="0" r="9525" b="0"/>
            <wp:docPr id="2954"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9BD0E9" wp14:editId="05AA5C34">
            <wp:extent cx="561975" cy="19050"/>
            <wp:effectExtent l="19050" t="0" r="9525" b="0"/>
            <wp:docPr id="29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9FFD65" wp14:editId="5BC908F8">
            <wp:extent cx="561975" cy="19050"/>
            <wp:effectExtent l="19050" t="0" r="9525" b="0"/>
            <wp:docPr id="2956"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6A06E8" wp14:editId="6097D2F0">
            <wp:extent cx="561975" cy="19050"/>
            <wp:effectExtent l="19050" t="0" r="9525" b="0"/>
            <wp:docPr id="29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84272A" wp14:editId="57DF5843">
            <wp:extent cx="561975" cy="19050"/>
            <wp:effectExtent l="19050" t="0" r="9525" b="0"/>
            <wp:docPr id="295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49F2A9" wp14:editId="65EEFB95">
            <wp:extent cx="561975" cy="19050"/>
            <wp:effectExtent l="19050" t="0" r="9525" b="0"/>
            <wp:docPr id="29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367A31" wp14:editId="70FA7553">
            <wp:extent cx="561975" cy="19050"/>
            <wp:effectExtent l="19050" t="0" r="9525" b="0"/>
            <wp:docPr id="2960"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73F4F3" wp14:editId="2288FB9A">
            <wp:extent cx="561975" cy="19050"/>
            <wp:effectExtent l="19050" t="0" r="9525" b="0"/>
            <wp:docPr id="29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28F6F1" wp14:editId="4A967E00">
            <wp:extent cx="561975" cy="19050"/>
            <wp:effectExtent l="19050" t="0" r="9525" b="0"/>
            <wp:docPr id="2962"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6CA8FC" wp14:editId="059B7D01">
            <wp:extent cx="561975" cy="19050"/>
            <wp:effectExtent l="19050" t="0" r="9525" b="0"/>
            <wp:docPr id="29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173E58" wp14:editId="4BBF8B89">
            <wp:extent cx="561975" cy="19050"/>
            <wp:effectExtent l="19050" t="0" r="9525" b="0"/>
            <wp:docPr id="2964"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58F13F" wp14:editId="052BB5A3">
            <wp:extent cx="561975" cy="19050"/>
            <wp:effectExtent l="19050" t="0" r="9525" b="0"/>
            <wp:docPr id="29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E3E715" wp14:editId="5A250BA9">
            <wp:extent cx="561975" cy="19050"/>
            <wp:effectExtent l="19050" t="0" r="9525" b="0"/>
            <wp:docPr id="2966"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3D361F" wp14:editId="79523A65">
            <wp:extent cx="561975" cy="19050"/>
            <wp:effectExtent l="19050" t="0" r="9525" b="0"/>
            <wp:docPr id="29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972D8D" wp14:editId="5CBB539C">
            <wp:extent cx="561975" cy="19050"/>
            <wp:effectExtent l="19050" t="0" r="9525" b="0"/>
            <wp:docPr id="2968"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837C43" wp14:editId="6442E217">
            <wp:extent cx="561975" cy="19050"/>
            <wp:effectExtent l="19050" t="0" r="9525" b="0"/>
            <wp:docPr id="29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E87EB1" wp14:editId="1651538D">
            <wp:extent cx="561975" cy="19050"/>
            <wp:effectExtent l="19050" t="0" r="9525" b="0"/>
            <wp:docPr id="2970"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FEF674" wp14:editId="78419CC0">
            <wp:extent cx="561975" cy="19050"/>
            <wp:effectExtent l="19050" t="0" r="9525" b="0"/>
            <wp:docPr id="29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275F13" wp14:editId="69770FFA">
            <wp:extent cx="561975" cy="19050"/>
            <wp:effectExtent l="19050" t="0" r="9525" b="0"/>
            <wp:docPr id="2972"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ACCCE1" wp14:editId="5B3C8C28">
            <wp:extent cx="561975" cy="19050"/>
            <wp:effectExtent l="19050" t="0" r="9525" b="0"/>
            <wp:docPr id="29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D9D21E" wp14:editId="0B5E9ED8">
            <wp:extent cx="561975" cy="19050"/>
            <wp:effectExtent l="19050" t="0" r="9525" b="0"/>
            <wp:docPr id="297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00850F" wp14:editId="56FD59F4">
            <wp:extent cx="561975" cy="19050"/>
            <wp:effectExtent l="19050" t="0" r="9525" b="0"/>
            <wp:docPr id="29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70C6BF" wp14:editId="118576D0">
            <wp:extent cx="561975" cy="19050"/>
            <wp:effectExtent l="19050" t="0" r="9525" b="0"/>
            <wp:docPr id="2976"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2BD2D8" wp14:editId="544474AB">
            <wp:extent cx="561975" cy="19050"/>
            <wp:effectExtent l="19050" t="0" r="9525" b="0"/>
            <wp:docPr id="29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3CB9E8" wp14:editId="71B4E7CC">
            <wp:extent cx="561975" cy="19050"/>
            <wp:effectExtent l="19050" t="0" r="9525" b="0"/>
            <wp:docPr id="2978"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2D7A3D" wp14:editId="1FB75D30">
            <wp:extent cx="561975" cy="19050"/>
            <wp:effectExtent l="19050" t="0" r="9525" b="0"/>
            <wp:docPr id="29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7ECAE9" wp14:editId="133B29A2">
            <wp:extent cx="561975" cy="19050"/>
            <wp:effectExtent l="19050" t="0" r="9525" b="0"/>
            <wp:docPr id="2980"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B8EF49" wp14:editId="54C0AFA4">
            <wp:extent cx="561975" cy="19050"/>
            <wp:effectExtent l="19050" t="0" r="9525" b="0"/>
            <wp:docPr id="29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1F0489" wp14:editId="63FDF36E">
            <wp:extent cx="561975" cy="19050"/>
            <wp:effectExtent l="19050" t="0" r="9525" b="0"/>
            <wp:docPr id="298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709FF3" wp14:editId="1BB4F0B7">
            <wp:extent cx="561975" cy="19050"/>
            <wp:effectExtent l="19050" t="0" r="9525" b="0"/>
            <wp:docPr id="29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83623E" wp14:editId="565C9C1F">
            <wp:extent cx="561975" cy="19050"/>
            <wp:effectExtent l="19050" t="0" r="9525" b="0"/>
            <wp:docPr id="2984"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DE228F" wp14:editId="19E0A4DD">
            <wp:extent cx="561975" cy="19050"/>
            <wp:effectExtent l="19050" t="0" r="9525" b="0"/>
            <wp:docPr id="29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216EC0" wp14:editId="4FA2ABFE">
            <wp:extent cx="561975" cy="19050"/>
            <wp:effectExtent l="19050" t="0" r="9525" b="0"/>
            <wp:docPr id="2986"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AD0CDC" wp14:editId="3FD328BE">
            <wp:extent cx="561975" cy="19050"/>
            <wp:effectExtent l="19050" t="0" r="9525" b="0"/>
            <wp:docPr id="29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CECC2E" wp14:editId="727BBB4D">
            <wp:extent cx="561975" cy="19050"/>
            <wp:effectExtent l="19050" t="0" r="9525" b="0"/>
            <wp:docPr id="2988"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CD7AD4" wp14:editId="58EDC240">
            <wp:extent cx="561975" cy="19050"/>
            <wp:effectExtent l="19050" t="0" r="9525" b="0"/>
            <wp:docPr id="29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41E3AC" wp14:editId="5EC80FD4">
            <wp:extent cx="561975" cy="19050"/>
            <wp:effectExtent l="19050" t="0" r="9525" b="0"/>
            <wp:docPr id="2990"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1429C2" wp14:editId="6C92C6F9">
            <wp:extent cx="561975" cy="19050"/>
            <wp:effectExtent l="19050" t="0" r="9525" b="0"/>
            <wp:docPr id="29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E833F2" wp14:editId="481D9D8F">
            <wp:extent cx="561975" cy="19050"/>
            <wp:effectExtent l="19050" t="0" r="9525" b="0"/>
            <wp:docPr id="2992"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325E34" wp14:editId="2E54AFE8">
            <wp:extent cx="561975" cy="19050"/>
            <wp:effectExtent l="19050" t="0" r="9525" b="0"/>
            <wp:docPr id="29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ED27E9" wp14:editId="0220B3D8">
            <wp:extent cx="561975" cy="19050"/>
            <wp:effectExtent l="19050" t="0" r="9525" b="0"/>
            <wp:docPr id="2994"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A020AA" wp14:editId="0911F744">
            <wp:extent cx="561975" cy="19050"/>
            <wp:effectExtent l="19050" t="0" r="9525" b="0"/>
            <wp:docPr id="29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47B1EA" wp14:editId="0681190E">
            <wp:extent cx="561975" cy="19050"/>
            <wp:effectExtent l="19050" t="0" r="9525" b="0"/>
            <wp:docPr id="2996"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AAE6A9" wp14:editId="345F9A31">
            <wp:extent cx="561975" cy="19050"/>
            <wp:effectExtent l="19050" t="0" r="9525" b="0"/>
            <wp:docPr id="29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AB1780" wp14:editId="08B17134">
            <wp:extent cx="561975" cy="19050"/>
            <wp:effectExtent l="19050" t="0" r="9525" b="0"/>
            <wp:docPr id="299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509A5B" wp14:editId="213E4CF5">
            <wp:extent cx="561975" cy="19050"/>
            <wp:effectExtent l="19050" t="0" r="9525" b="0"/>
            <wp:docPr id="29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1B19CF" wp14:editId="20BA0CFE">
            <wp:extent cx="561975" cy="19050"/>
            <wp:effectExtent l="19050" t="0" r="9525" b="0"/>
            <wp:docPr id="3000"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912A3E" wp14:editId="080E4852">
            <wp:extent cx="561975" cy="19050"/>
            <wp:effectExtent l="19050" t="0" r="9525" b="0"/>
            <wp:docPr id="30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F92352" wp14:editId="3ECCB6BD">
            <wp:extent cx="561975" cy="19050"/>
            <wp:effectExtent l="19050" t="0" r="9525" b="0"/>
            <wp:docPr id="3002"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8B421B" wp14:editId="4F73F0A8">
            <wp:extent cx="561975" cy="19050"/>
            <wp:effectExtent l="19050" t="0" r="9525" b="0"/>
            <wp:docPr id="30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E4379F" wp14:editId="27369964">
            <wp:extent cx="561975" cy="19050"/>
            <wp:effectExtent l="19050" t="0" r="9525" b="0"/>
            <wp:docPr id="3004"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A767DE" wp14:editId="5548A7FB">
            <wp:extent cx="561975" cy="19050"/>
            <wp:effectExtent l="19050" t="0" r="9525" b="0"/>
            <wp:docPr id="30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613D98" wp14:editId="3084E243">
            <wp:extent cx="561975" cy="19050"/>
            <wp:effectExtent l="19050" t="0" r="9525" b="0"/>
            <wp:docPr id="300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E8E959" wp14:editId="264CE056">
            <wp:extent cx="561975" cy="19050"/>
            <wp:effectExtent l="19050" t="0" r="9525" b="0"/>
            <wp:docPr id="30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471762" wp14:editId="38590A21">
            <wp:extent cx="561975" cy="19050"/>
            <wp:effectExtent l="19050" t="0" r="9525" b="0"/>
            <wp:docPr id="3008"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E673D2" wp14:editId="05F62558">
            <wp:extent cx="561975" cy="19050"/>
            <wp:effectExtent l="19050" t="0" r="9525" b="0"/>
            <wp:docPr id="30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036394" wp14:editId="501010F6">
            <wp:extent cx="561975" cy="19050"/>
            <wp:effectExtent l="19050" t="0" r="9525" b="0"/>
            <wp:docPr id="3010"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67924C" wp14:editId="07643ACA">
            <wp:extent cx="561975" cy="19050"/>
            <wp:effectExtent l="19050" t="0" r="9525" b="0"/>
            <wp:docPr id="30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300E4F" wp14:editId="6DA1A5A4">
            <wp:extent cx="561975" cy="19050"/>
            <wp:effectExtent l="19050" t="0" r="9525" b="0"/>
            <wp:docPr id="3012"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5C8694" wp14:editId="11A3BB4D">
            <wp:extent cx="561975" cy="19050"/>
            <wp:effectExtent l="19050" t="0" r="9525" b="0"/>
            <wp:docPr id="30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55433A" wp14:editId="4F00E222">
            <wp:extent cx="561975" cy="19050"/>
            <wp:effectExtent l="19050" t="0" r="9525" b="0"/>
            <wp:docPr id="3014"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F018ED" wp14:editId="68F92F7C">
            <wp:extent cx="561975" cy="19050"/>
            <wp:effectExtent l="19050" t="0" r="9525" b="0"/>
            <wp:docPr id="30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9F9DC3" wp14:editId="18740308">
            <wp:extent cx="561975" cy="19050"/>
            <wp:effectExtent l="19050" t="0" r="9525" b="0"/>
            <wp:docPr id="3016"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A4FE6F" wp14:editId="15C1A877">
            <wp:extent cx="561975" cy="19050"/>
            <wp:effectExtent l="19050" t="0" r="9525" b="0"/>
            <wp:docPr id="30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68A34A" wp14:editId="664D215A">
            <wp:extent cx="561975" cy="19050"/>
            <wp:effectExtent l="19050" t="0" r="9525" b="0"/>
            <wp:docPr id="3018"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0560DF" wp14:editId="4162296C">
            <wp:extent cx="561975" cy="19050"/>
            <wp:effectExtent l="19050" t="0" r="9525" b="0"/>
            <wp:docPr id="30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DBE8FA" wp14:editId="2885A95F">
            <wp:extent cx="561975" cy="19050"/>
            <wp:effectExtent l="19050" t="0" r="9525" b="0"/>
            <wp:docPr id="3020"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BF6061" wp14:editId="0AE12BEE">
            <wp:extent cx="561975" cy="19050"/>
            <wp:effectExtent l="19050" t="0" r="9525" b="0"/>
            <wp:docPr id="30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5EEFE5" wp14:editId="04262B5E">
            <wp:extent cx="561975" cy="19050"/>
            <wp:effectExtent l="19050" t="0" r="9525" b="0"/>
            <wp:docPr id="302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5A5C56" wp14:editId="70952901">
            <wp:extent cx="561975" cy="19050"/>
            <wp:effectExtent l="19050" t="0" r="9525" b="0"/>
            <wp:docPr id="30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52FC6F" wp14:editId="7BAAE58B">
            <wp:extent cx="561975" cy="19050"/>
            <wp:effectExtent l="19050" t="0" r="9525" b="0"/>
            <wp:docPr id="3024"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3500AD" wp14:editId="1A67DE5E">
            <wp:extent cx="561975" cy="19050"/>
            <wp:effectExtent l="19050" t="0" r="9525" b="0"/>
            <wp:docPr id="30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CA76BF" wp14:editId="7B3A3282">
            <wp:extent cx="561975" cy="19050"/>
            <wp:effectExtent l="19050" t="0" r="9525" b="0"/>
            <wp:docPr id="3026"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B09D1E" wp14:editId="4C882CFD">
            <wp:extent cx="561975" cy="19050"/>
            <wp:effectExtent l="19050" t="0" r="9525" b="0"/>
            <wp:docPr id="30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32BC62" wp14:editId="7871B73E">
            <wp:extent cx="561975" cy="19050"/>
            <wp:effectExtent l="19050" t="0" r="9525" b="0"/>
            <wp:docPr id="3028"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8FB5D7" wp14:editId="4D3FDDBC">
            <wp:extent cx="561975" cy="19050"/>
            <wp:effectExtent l="19050" t="0" r="9525" b="0"/>
            <wp:docPr id="30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2A4CF7" wp14:editId="3FD76723">
            <wp:extent cx="561975" cy="19050"/>
            <wp:effectExtent l="19050" t="0" r="9525" b="0"/>
            <wp:docPr id="303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9C8786" wp14:editId="21080968">
            <wp:extent cx="561975" cy="19050"/>
            <wp:effectExtent l="19050" t="0" r="9525" b="0"/>
            <wp:docPr id="30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5D9992" wp14:editId="3DD9581F">
            <wp:extent cx="561975" cy="19050"/>
            <wp:effectExtent l="19050" t="0" r="9525" b="0"/>
            <wp:docPr id="3032"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166E2F" wp14:editId="358DE182">
            <wp:extent cx="561975" cy="19050"/>
            <wp:effectExtent l="19050" t="0" r="9525" b="0"/>
            <wp:docPr id="30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11094D" wp14:editId="6B9E96FA">
            <wp:extent cx="561975" cy="19050"/>
            <wp:effectExtent l="19050" t="0" r="9525" b="0"/>
            <wp:docPr id="3034"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12E404" wp14:editId="75C23635">
            <wp:extent cx="561975" cy="19050"/>
            <wp:effectExtent l="19050" t="0" r="9525" b="0"/>
            <wp:docPr id="30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A67768" wp14:editId="2B3F96D7">
            <wp:extent cx="561975" cy="19050"/>
            <wp:effectExtent l="19050" t="0" r="9525" b="0"/>
            <wp:docPr id="3036"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8A8993" wp14:editId="7ACCB393">
            <wp:extent cx="561975" cy="19050"/>
            <wp:effectExtent l="19050" t="0" r="9525" b="0"/>
            <wp:docPr id="30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12132E" wp14:editId="42767A17">
            <wp:extent cx="561975" cy="19050"/>
            <wp:effectExtent l="19050" t="0" r="9525" b="0"/>
            <wp:docPr id="3038"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36AEE7" wp14:editId="0AE0B900">
            <wp:extent cx="561975" cy="19050"/>
            <wp:effectExtent l="19050" t="0" r="9525" b="0"/>
            <wp:docPr id="30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25E9BF" wp14:editId="4B853FCB">
            <wp:extent cx="561975" cy="19050"/>
            <wp:effectExtent l="19050" t="0" r="9525" b="0"/>
            <wp:docPr id="3040"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ED2ECE" wp14:editId="1329696F">
            <wp:extent cx="561975" cy="19050"/>
            <wp:effectExtent l="19050" t="0" r="9525" b="0"/>
            <wp:docPr id="30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BE7D93" wp14:editId="44E4375C">
            <wp:extent cx="561975" cy="19050"/>
            <wp:effectExtent l="19050" t="0" r="9525" b="0"/>
            <wp:docPr id="3042"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2C9ECA" wp14:editId="04D4611C">
            <wp:extent cx="561975" cy="19050"/>
            <wp:effectExtent l="19050" t="0" r="9525" b="0"/>
            <wp:docPr id="30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9E2BB7" wp14:editId="68FFF352">
            <wp:extent cx="561975" cy="19050"/>
            <wp:effectExtent l="19050" t="0" r="9525" b="0"/>
            <wp:docPr id="3044"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267844" wp14:editId="64E09C9F">
            <wp:extent cx="561975" cy="19050"/>
            <wp:effectExtent l="19050" t="0" r="9525" b="0"/>
            <wp:docPr id="30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E56A63" wp14:editId="572F1DA6">
            <wp:extent cx="561975" cy="19050"/>
            <wp:effectExtent l="19050" t="0" r="9525" b="0"/>
            <wp:docPr id="304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91404C" wp14:editId="705C7906">
            <wp:extent cx="561975" cy="19050"/>
            <wp:effectExtent l="19050" t="0" r="9525" b="0"/>
            <wp:docPr id="30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9BDE15" wp14:editId="44A38BB1">
            <wp:extent cx="561975" cy="19050"/>
            <wp:effectExtent l="19050" t="0" r="9525" b="0"/>
            <wp:docPr id="3048"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32EAC1" wp14:editId="2964C5B5">
            <wp:extent cx="561975" cy="19050"/>
            <wp:effectExtent l="19050" t="0" r="9525" b="0"/>
            <wp:docPr id="30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017132" wp14:editId="446046BB">
            <wp:extent cx="561975" cy="19050"/>
            <wp:effectExtent l="19050" t="0" r="9525" b="0"/>
            <wp:docPr id="3050"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865D49" wp14:editId="09B57BD6">
            <wp:extent cx="561975" cy="19050"/>
            <wp:effectExtent l="19050" t="0" r="9525" b="0"/>
            <wp:docPr id="30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5C6AB5" wp14:editId="7E764A70">
            <wp:extent cx="561975" cy="19050"/>
            <wp:effectExtent l="19050" t="0" r="9525" b="0"/>
            <wp:docPr id="3052"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129CBB" wp14:editId="34137718">
            <wp:extent cx="561975" cy="19050"/>
            <wp:effectExtent l="19050" t="0" r="9525" b="0"/>
            <wp:docPr id="30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CCA04B" wp14:editId="6A2E4F82">
            <wp:extent cx="561975" cy="19050"/>
            <wp:effectExtent l="19050" t="0" r="9525" b="0"/>
            <wp:docPr id="305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AD2E82" wp14:editId="47DDE381">
            <wp:extent cx="561975" cy="19050"/>
            <wp:effectExtent l="19050" t="0" r="9525" b="0"/>
            <wp:docPr id="30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6DA122" wp14:editId="56CB63F3">
            <wp:extent cx="561975" cy="19050"/>
            <wp:effectExtent l="19050" t="0" r="9525" b="0"/>
            <wp:docPr id="3056"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C64FDF" wp14:editId="79F2FBBE">
            <wp:extent cx="561975" cy="19050"/>
            <wp:effectExtent l="19050" t="0" r="9525" b="0"/>
            <wp:docPr id="30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B0B124" wp14:editId="0A889B81">
            <wp:extent cx="561975" cy="19050"/>
            <wp:effectExtent l="19050" t="0" r="9525" b="0"/>
            <wp:docPr id="3058"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C26D38" wp14:editId="7EE4D083">
            <wp:extent cx="561975" cy="19050"/>
            <wp:effectExtent l="19050" t="0" r="9525" b="0"/>
            <wp:docPr id="30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202342" wp14:editId="0AF56396">
            <wp:extent cx="561975" cy="19050"/>
            <wp:effectExtent l="19050" t="0" r="9525" b="0"/>
            <wp:docPr id="3060"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FA2559" wp14:editId="51776F1E">
            <wp:extent cx="561975" cy="19050"/>
            <wp:effectExtent l="19050" t="0" r="9525" b="0"/>
            <wp:docPr id="30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EEBD0C" wp14:editId="7AD75C75">
            <wp:extent cx="561975" cy="19050"/>
            <wp:effectExtent l="19050" t="0" r="9525" b="0"/>
            <wp:docPr id="3062"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02F24F" wp14:editId="131699A4">
            <wp:extent cx="561975" cy="19050"/>
            <wp:effectExtent l="19050" t="0" r="9525" b="0"/>
            <wp:docPr id="30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10F35B" wp14:editId="5654CE89">
            <wp:extent cx="561975" cy="19050"/>
            <wp:effectExtent l="19050" t="0" r="9525" b="0"/>
            <wp:docPr id="3064"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844DDE" wp14:editId="04ABE6F0">
            <wp:extent cx="561975" cy="19050"/>
            <wp:effectExtent l="19050" t="0" r="9525" b="0"/>
            <wp:docPr id="30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C73BE2" wp14:editId="63513DDE">
            <wp:extent cx="561975" cy="19050"/>
            <wp:effectExtent l="19050" t="0" r="9525" b="0"/>
            <wp:docPr id="3066"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BF55A6" wp14:editId="4D459FA4">
            <wp:extent cx="561975" cy="19050"/>
            <wp:effectExtent l="19050" t="0" r="9525" b="0"/>
            <wp:docPr id="30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0A245C" wp14:editId="37217F5E">
            <wp:extent cx="561975" cy="19050"/>
            <wp:effectExtent l="19050" t="0" r="9525" b="0"/>
            <wp:docPr id="3068"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1FF77E" wp14:editId="34666C0C">
            <wp:extent cx="561975" cy="19050"/>
            <wp:effectExtent l="19050" t="0" r="9525" b="0"/>
            <wp:docPr id="30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4BE8F1" wp14:editId="7334448F">
            <wp:extent cx="561975" cy="19050"/>
            <wp:effectExtent l="19050" t="0" r="9525" b="0"/>
            <wp:docPr id="307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370814" wp14:editId="553DB0EB">
            <wp:extent cx="561975" cy="19050"/>
            <wp:effectExtent l="19050" t="0" r="9525" b="0"/>
            <wp:docPr id="30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B9166A" wp14:editId="699DC1B0">
            <wp:extent cx="561975" cy="19050"/>
            <wp:effectExtent l="19050" t="0" r="9525" b="0"/>
            <wp:docPr id="3072"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1C6D54" wp14:editId="319B1B0A">
            <wp:extent cx="561975" cy="19050"/>
            <wp:effectExtent l="19050" t="0" r="9525" b="0"/>
            <wp:docPr id="30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691B36" wp14:editId="2945B285">
            <wp:extent cx="561975" cy="19050"/>
            <wp:effectExtent l="19050" t="0" r="9525" b="0"/>
            <wp:docPr id="3074"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DE723A" wp14:editId="7DD11A12">
            <wp:extent cx="561975" cy="19050"/>
            <wp:effectExtent l="19050" t="0" r="9525" b="0"/>
            <wp:docPr id="30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E2203F" wp14:editId="52FBE687">
            <wp:extent cx="561975" cy="19050"/>
            <wp:effectExtent l="19050" t="0" r="9525" b="0"/>
            <wp:docPr id="3076"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C7BA7D" wp14:editId="1D4A010A">
            <wp:extent cx="561975" cy="19050"/>
            <wp:effectExtent l="19050" t="0" r="9525" b="0"/>
            <wp:docPr id="30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1695E1" wp14:editId="6C80A9E2">
            <wp:extent cx="561975" cy="19050"/>
            <wp:effectExtent l="19050" t="0" r="9525" b="0"/>
            <wp:docPr id="307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023871" wp14:editId="333C0BE9">
            <wp:extent cx="561975" cy="19050"/>
            <wp:effectExtent l="19050" t="0" r="9525" b="0"/>
            <wp:docPr id="30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A1C0B7" wp14:editId="556AE281">
            <wp:extent cx="561975" cy="19050"/>
            <wp:effectExtent l="19050" t="0" r="9525" b="0"/>
            <wp:docPr id="3080" name="Picture 17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804748" wp14:editId="543B5585">
            <wp:extent cx="561975" cy="19050"/>
            <wp:effectExtent l="19050" t="0" r="9525" b="0"/>
            <wp:docPr id="30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4CAA49" wp14:editId="2F2D5EBB">
            <wp:extent cx="561975" cy="19050"/>
            <wp:effectExtent l="19050" t="0" r="9525" b="0"/>
            <wp:docPr id="3082" name="Picture 17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97E5DA" wp14:editId="3059DCB3">
            <wp:extent cx="561975" cy="19050"/>
            <wp:effectExtent l="19050" t="0" r="9525" b="0"/>
            <wp:docPr id="30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74864A" wp14:editId="4B506E65">
            <wp:extent cx="561975" cy="19050"/>
            <wp:effectExtent l="19050" t="0" r="9525" b="0"/>
            <wp:docPr id="3084" name="Picture 17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A7E44B" wp14:editId="2EEE0CA8">
            <wp:extent cx="561975" cy="19050"/>
            <wp:effectExtent l="19050" t="0" r="9525" b="0"/>
            <wp:docPr id="30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6842B9" wp14:editId="23D4AE2B">
            <wp:extent cx="561975" cy="19050"/>
            <wp:effectExtent l="19050" t="0" r="9525" b="0"/>
            <wp:docPr id="3086" name="Picture 17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2A5DF2" wp14:editId="4162DAD7">
            <wp:extent cx="561975" cy="19050"/>
            <wp:effectExtent l="19050" t="0" r="9525" b="0"/>
            <wp:docPr id="30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72405A" wp14:editId="221B72CC">
            <wp:extent cx="561975" cy="19050"/>
            <wp:effectExtent l="19050" t="0" r="9525" b="0"/>
            <wp:docPr id="3088" name="Picture 17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0FB522" wp14:editId="7FA49597">
            <wp:extent cx="561975" cy="19050"/>
            <wp:effectExtent l="19050" t="0" r="9525" b="0"/>
            <wp:docPr id="30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0BC38E" wp14:editId="265A089D">
            <wp:extent cx="561975" cy="19050"/>
            <wp:effectExtent l="19050" t="0" r="9525" b="0"/>
            <wp:docPr id="3090" name="Picture 17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092355" wp14:editId="649D6BD6">
            <wp:extent cx="561975" cy="19050"/>
            <wp:effectExtent l="19050" t="0" r="9525" b="0"/>
            <wp:docPr id="30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3EE988" wp14:editId="3691B264">
            <wp:extent cx="561975" cy="19050"/>
            <wp:effectExtent l="19050" t="0" r="9525" b="0"/>
            <wp:docPr id="3092" name="Picture 17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7571B6" wp14:editId="4A97FC41">
            <wp:extent cx="561975" cy="19050"/>
            <wp:effectExtent l="19050" t="0" r="9525" b="0"/>
            <wp:docPr id="30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B518BD" wp14:editId="1582DD4F">
            <wp:extent cx="561975" cy="19050"/>
            <wp:effectExtent l="19050" t="0" r="9525" b="0"/>
            <wp:docPr id="3094" name="Picture 17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70E096" wp14:editId="7D64BFDE">
            <wp:extent cx="561975" cy="19050"/>
            <wp:effectExtent l="19050" t="0" r="9525" b="0"/>
            <wp:docPr id="30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219EA3" wp14:editId="2DCF97C7">
            <wp:extent cx="561975" cy="19050"/>
            <wp:effectExtent l="19050" t="0" r="9525" b="0"/>
            <wp:docPr id="3096" name="Picture 17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FE687D" wp14:editId="2DFB49EB">
            <wp:extent cx="561975" cy="19050"/>
            <wp:effectExtent l="19050" t="0" r="9525" b="0"/>
            <wp:docPr id="30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4F934A" wp14:editId="33D24C55">
            <wp:extent cx="561975" cy="19050"/>
            <wp:effectExtent l="19050" t="0" r="9525" b="0"/>
            <wp:docPr id="3098" name="Picture 17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C7398A" wp14:editId="66F722BF">
            <wp:extent cx="561975" cy="19050"/>
            <wp:effectExtent l="19050" t="0" r="9525" b="0"/>
            <wp:docPr id="30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FCDB65" wp14:editId="4C797BA5">
            <wp:extent cx="561975" cy="19050"/>
            <wp:effectExtent l="19050" t="0" r="9525" b="0"/>
            <wp:docPr id="3100" name="Picture 17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894D7E" wp14:editId="0D6ED1D7">
            <wp:extent cx="561975" cy="19050"/>
            <wp:effectExtent l="19050" t="0" r="9525" b="0"/>
            <wp:docPr id="31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74CA58" wp14:editId="6E83765F">
            <wp:extent cx="561975" cy="19050"/>
            <wp:effectExtent l="19050" t="0" r="9525" b="0"/>
            <wp:docPr id="310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6103A3" wp14:editId="58D5580F">
            <wp:extent cx="561975" cy="19050"/>
            <wp:effectExtent l="19050" t="0" r="9525" b="0"/>
            <wp:docPr id="31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A01B1B" wp14:editId="183CA49E">
            <wp:extent cx="561975" cy="19050"/>
            <wp:effectExtent l="19050" t="0" r="9525" b="0"/>
            <wp:docPr id="3104" name="Picture 17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83F1A6" wp14:editId="05DA6C9D">
            <wp:extent cx="561975" cy="19050"/>
            <wp:effectExtent l="19050" t="0" r="9525" b="0"/>
            <wp:docPr id="31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856774" wp14:editId="43DE8B42">
            <wp:extent cx="561975" cy="19050"/>
            <wp:effectExtent l="19050" t="0" r="9525" b="0"/>
            <wp:docPr id="3106" name="Picture 17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912CB5" wp14:editId="1B6CEB68">
            <wp:extent cx="561975" cy="19050"/>
            <wp:effectExtent l="19050" t="0" r="9525" b="0"/>
            <wp:docPr id="31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8FAB7B" wp14:editId="6EB25816">
            <wp:extent cx="561975" cy="19050"/>
            <wp:effectExtent l="19050" t="0" r="9525" b="0"/>
            <wp:docPr id="3108" name="Picture 17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EA2BFE" wp14:editId="14A68D9C">
            <wp:extent cx="561975" cy="19050"/>
            <wp:effectExtent l="19050" t="0" r="9525" b="0"/>
            <wp:docPr id="31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936772" wp14:editId="35F46F16">
            <wp:extent cx="561975" cy="19050"/>
            <wp:effectExtent l="19050" t="0" r="9525" b="0"/>
            <wp:docPr id="3110" name="Picture 17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565D54" wp14:editId="75476483">
            <wp:extent cx="561975" cy="19050"/>
            <wp:effectExtent l="19050" t="0" r="9525" b="0"/>
            <wp:docPr id="31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E7DF50" wp14:editId="306EE54B">
            <wp:extent cx="561975" cy="19050"/>
            <wp:effectExtent l="19050" t="0" r="9525" b="0"/>
            <wp:docPr id="3112" name="Picture 17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5F30EF" wp14:editId="43E50DA0">
            <wp:extent cx="561975" cy="19050"/>
            <wp:effectExtent l="19050" t="0" r="9525" b="0"/>
            <wp:docPr id="31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4893EF" wp14:editId="0C600561">
            <wp:extent cx="561975" cy="19050"/>
            <wp:effectExtent l="19050" t="0" r="9525" b="0"/>
            <wp:docPr id="3114" name="Picture 17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BB0DA3" wp14:editId="55071748">
            <wp:extent cx="561975" cy="19050"/>
            <wp:effectExtent l="19050" t="0" r="9525" b="0"/>
            <wp:docPr id="31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1502AC" wp14:editId="1D1427F9">
            <wp:extent cx="561975" cy="19050"/>
            <wp:effectExtent l="19050" t="0" r="9525" b="0"/>
            <wp:docPr id="3116" name="Picture 17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4E4ABC" wp14:editId="3B95C884">
            <wp:extent cx="561975" cy="19050"/>
            <wp:effectExtent l="19050" t="0" r="9525" b="0"/>
            <wp:docPr id="31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3A4EF5" wp14:editId="63F4197E">
            <wp:extent cx="561975" cy="19050"/>
            <wp:effectExtent l="19050" t="0" r="9525" b="0"/>
            <wp:docPr id="311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82E6CB" wp14:editId="06DCC26E">
            <wp:extent cx="561975" cy="19050"/>
            <wp:effectExtent l="19050" t="0" r="9525" b="0"/>
            <wp:docPr id="31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1BB0C7" wp14:editId="6759B2AF">
            <wp:extent cx="561975" cy="19050"/>
            <wp:effectExtent l="19050" t="0" r="9525" b="0"/>
            <wp:docPr id="3120" name="Picture 17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28CF18" wp14:editId="739DBEA8">
            <wp:extent cx="561975" cy="19050"/>
            <wp:effectExtent l="19050" t="0" r="9525" b="0"/>
            <wp:docPr id="31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A82573" wp14:editId="1EB16E58">
            <wp:extent cx="561975" cy="19050"/>
            <wp:effectExtent l="19050" t="0" r="9525" b="0"/>
            <wp:docPr id="3122" name="Picture 17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E2D6FA" wp14:editId="745DE05A">
            <wp:extent cx="561975" cy="19050"/>
            <wp:effectExtent l="19050" t="0" r="9525" b="0"/>
            <wp:docPr id="31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74CAFD" wp14:editId="2B9C3423">
            <wp:extent cx="561975" cy="19050"/>
            <wp:effectExtent l="19050" t="0" r="9525" b="0"/>
            <wp:docPr id="3124" name="Picture 17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88EF98" wp14:editId="7A5C5BA1">
            <wp:extent cx="561975" cy="19050"/>
            <wp:effectExtent l="19050" t="0" r="9525" b="0"/>
            <wp:docPr id="31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341F48" wp14:editId="1EA0E74C">
            <wp:extent cx="561975" cy="19050"/>
            <wp:effectExtent l="19050" t="0" r="9525" b="0"/>
            <wp:docPr id="312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D615CB" wp14:editId="390ED5A7">
            <wp:extent cx="561975" cy="19050"/>
            <wp:effectExtent l="19050" t="0" r="9525" b="0"/>
            <wp:docPr id="31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273765" wp14:editId="4084DB5C">
            <wp:extent cx="561975" cy="19050"/>
            <wp:effectExtent l="19050" t="0" r="9525" b="0"/>
            <wp:docPr id="3128" name="Picture 17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E01EB4" wp14:editId="0806C7C5">
            <wp:extent cx="561975" cy="19050"/>
            <wp:effectExtent l="19050" t="0" r="9525" b="0"/>
            <wp:docPr id="31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2A8505" wp14:editId="053DC9FE">
            <wp:extent cx="561975" cy="19050"/>
            <wp:effectExtent l="19050" t="0" r="9525" b="0"/>
            <wp:docPr id="3130" name="Picture 17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7AB917" wp14:editId="351B7A74">
            <wp:extent cx="561975" cy="19050"/>
            <wp:effectExtent l="19050" t="0" r="9525" b="0"/>
            <wp:docPr id="31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357879" wp14:editId="705BACF8">
            <wp:extent cx="561975" cy="19050"/>
            <wp:effectExtent l="19050" t="0" r="9525" b="0"/>
            <wp:docPr id="3132" name="Picture 17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079F68" wp14:editId="277B0F42">
            <wp:extent cx="561975" cy="19050"/>
            <wp:effectExtent l="19050" t="0" r="9525" b="0"/>
            <wp:docPr id="31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050C7A" wp14:editId="57BC7252">
            <wp:extent cx="561975" cy="19050"/>
            <wp:effectExtent l="19050" t="0" r="9525" b="0"/>
            <wp:docPr id="3134" name="Picture 17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7A90FF" wp14:editId="40198557">
            <wp:extent cx="561975" cy="19050"/>
            <wp:effectExtent l="19050" t="0" r="9525" b="0"/>
            <wp:docPr id="31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1D3A71" wp14:editId="3257C0BE">
            <wp:extent cx="561975" cy="19050"/>
            <wp:effectExtent l="19050" t="0" r="9525" b="0"/>
            <wp:docPr id="3136" name="Picture 17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89FBA2" wp14:editId="2787620D">
            <wp:extent cx="561975" cy="19050"/>
            <wp:effectExtent l="19050" t="0" r="9525" b="0"/>
            <wp:docPr id="31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C94B4B" wp14:editId="385A230F">
            <wp:extent cx="561975" cy="19050"/>
            <wp:effectExtent l="19050" t="0" r="9525" b="0"/>
            <wp:docPr id="3138" name="Picture 17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FFD3BB" wp14:editId="156AB29C">
            <wp:extent cx="561975" cy="19050"/>
            <wp:effectExtent l="19050" t="0" r="9525" b="0"/>
            <wp:docPr id="31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52BFF2" wp14:editId="369A8660">
            <wp:extent cx="561975" cy="19050"/>
            <wp:effectExtent l="19050" t="0" r="9525" b="0"/>
            <wp:docPr id="3140" name="Picture 17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21D415" wp14:editId="69D22735">
            <wp:extent cx="561975" cy="19050"/>
            <wp:effectExtent l="19050" t="0" r="9525" b="0"/>
            <wp:docPr id="31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370694" wp14:editId="60042BF0">
            <wp:extent cx="561975" cy="19050"/>
            <wp:effectExtent l="19050" t="0" r="9525" b="0"/>
            <wp:docPr id="314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167DAB" wp14:editId="48DFB6AD">
            <wp:extent cx="561975" cy="19050"/>
            <wp:effectExtent l="19050" t="0" r="9525" b="0"/>
            <wp:docPr id="31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6FF578" wp14:editId="6728E8A3">
            <wp:extent cx="561975" cy="19050"/>
            <wp:effectExtent l="19050" t="0" r="9525" b="0"/>
            <wp:docPr id="3144" name="Picture 17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71B292" wp14:editId="4FDC6075">
            <wp:extent cx="561975" cy="19050"/>
            <wp:effectExtent l="19050" t="0" r="9525" b="0"/>
            <wp:docPr id="31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6D450A" wp14:editId="7EFE76FB">
            <wp:extent cx="561975" cy="19050"/>
            <wp:effectExtent l="19050" t="0" r="9525" b="0"/>
            <wp:docPr id="3146" name="Picture 18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278009" wp14:editId="1D678EB2">
            <wp:extent cx="561975" cy="19050"/>
            <wp:effectExtent l="19050" t="0" r="9525" b="0"/>
            <wp:docPr id="31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DA09B3" wp14:editId="4FB2EA00">
            <wp:extent cx="561975" cy="19050"/>
            <wp:effectExtent l="19050" t="0" r="9525" b="0"/>
            <wp:docPr id="3148" name="Picture 18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C7D0E7" wp14:editId="15A5EBA9">
            <wp:extent cx="561975" cy="19050"/>
            <wp:effectExtent l="19050" t="0" r="9525" b="0"/>
            <wp:docPr id="31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4E7FA6" wp14:editId="7383C131">
            <wp:extent cx="561975" cy="19050"/>
            <wp:effectExtent l="19050" t="0" r="9525" b="0"/>
            <wp:docPr id="315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97765B" wp14:editId="6DA436C8">
            <wp:extent cx="561975" cy="19050"/>
            <wp:effectExtent l="19050" t="0" r="9525" b="0"/>
            <wp:docPr id="31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D67990" wp14:editId="72025A28">
            <wp:extent cx="561975" cy="19050"/>
            <wp:effectExtent l="19050" t="0" r="9525" b="0"/>
            <wp:docPr id="3152" name="Picture 18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49B05B" wp14:editId="28FF8EC4">
            <wp:extent cx="561975" cy="19050"/>
            <wp:effectExtent l="19050" t="0" r="9525" b="0"/>
            <wp:docPr id="31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14CAC5" wp14:editId="0BB3D20B">
            <wp:extent cx="561975" cy="19050"/>
            <wp:effectExtent l="19050" t="0" r="9525" b="0"/>
            <wp:docPr id="3154" name="Picture 18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8DA7D2" wp14:editId="316BE321">
            <wp:extent cx="561975" cy="19050"/>
            <wp:effectExtent l="19050" t="0" r="9525" b="0"/>
            <wp:docPr id="31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F5398A" wp14:editId="64AD20B9">
            <wp:extent cx="561975" cy="19050"/>
            <wp:effectExtent l="19050" t="0" r="9525" b="0"/>
            <wp:docPr id="3156" name="Picture 18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CD3EE2" wp14:editId="3CF25099">
            <wp:extent cx="561975" cy="19050"/>
            <wp:effectExtent l="19050" t="0" r="9525" b="0"/>
            <wp:docPr id="31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0AD805" wp14:editId="360E1ADF">
            <wp:extent cx="561975" cy="19050"/>
            <wp:effectExtent l="19050" t="0" r="9525" b="0"/>
            <wp:docPr id="3158" name="Picture 18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29BBCC" wp14:editId="1A165256">
            <wp:extent cx="561975" cy="19050"/>
            <wp:effectExtent l="19050" t="0" r="9525" b="0"/>
            <wp:docPr id="31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615CD2" wp14:editId="6332CB3D">
            <wp:extent cx="561975" cy="19050"/>
            <wp:effectExtent l="19050" t="0" r="9525" b="0"/>
            <wp:docPr id="3160" name="Picture 18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ABD308" wp14:editId="10CB94A7">
            <wp:extent cx="561975" cy="19050"/>
            <wp:effectExtent l="19050" t="0" r="9525" b="0"/>
            <wp:docPr id="31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128DBA" wp14:editId="7BD40836">
            <wp:extent cx="561975" cy="19050"/>
            <wp:effectExtent l="19050" t="0" r="9525" b="0"/>
            <wp:docPr id="3162" name="Picture 18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4BF256" wp14:editId="4C9C8450">
            <wp:extent cx="561975" cy="19050"/>
            <wp:effectExtent l="19050" t="0" r="9525" b="0"/>
            <wp:docPr id="31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8CDE4F" wp14:editId="56395018">
            <wp:extent cx="561975" cy="19050"/>
            <wp:effectExtent l="19050" t="0" r="9525" b="0"/>
            <wp:docPr id="3164" name="Picture 18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C288ED" wp14:editId="150BCEA2">
            <wp:extent cx="561975" cy="19050"/>
            <wp:effectExtent l="19050" t="0" r="9525" b="0"/>
            <wp:docPr id="31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02CAF0" wp14:editId="6330017F">
            <wp:extent cx="561975" cy="19050"/>
            <wp:effectExtent l="19050" t="0" r="9525" b="0"/>
            <wp:docPr id="316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B65AB3" wp14:editId="45C26A1B">
            <wp:extent cx="561975" cy="19050"/>
            <wp:effectExtent l="19050" t="0" r="9525" b="0"/>
            <wp:docPr id="31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6D68EC" wp14:editId="565EFAC7">
            <wp:extent cx="561975" cy="19050"/>
            <wp:effectExtent l="19050" t="0" r="9525" b="0"/>
            <wp:docPr id="3168" name="Picture 18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C7845B" wp14:editId="452D454A">
            <wp:extent cx="561975" cy="19050"/>
            <wp:effectExtent l="19050" t="0" r="9525" b="0"/>
            <wp:docPr id="31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C8047E" wp14:editId="38614318">
            <wp:extent cx="561975" cy="19050"/>
            <wp:effectExtent l="19050" t="0" r="9525" b="0"/>
            <wp:docPr id="3170" name="Picture 18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57CA29" wp14:editId="70F34395">
            <wp:extent cx="561975" cy="19050"/>
            <wp:effectExtent l="19050" t="0" r="9525" b="0"/>
            <wp:docPr id="31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74B047" wp14:editId="7A9B6516">
            <wp:extent cx="561975" cy="19050"/>
            <wp:effectExtent l="19050" t="0" r="9525" b="0"/>
            <wp:docPr id="3172" name="Picture 18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820044" wp14:editId="34511389">
            <wp:extent cx="561975" cy="19050"/>
            <wp:effectExtent l="19050" t="0" r="9525" b="0"/>
            <wp:docPr id="31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6738A7" wp14:editId="03F515E5">
            <wp:extent cx="561975" cy="19050"/>
            <wp:effectExtent l="19050" t="0" r="9525" b="0"/>
            <wp:docPr id="317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55A0A5" wp14:editId="2C00CB76">
            <wp:extent cx="561975" cy="19050"/>
            <wp:effectExtent l="19050" t="0" r="9525" b="0"/>
            <wp:docPr id="31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8A2889" wp14:editId="1041F23B">
            <wp:extent cx="561975" cy="19050"/>
            <wp:effectExtent l="19050" t="0" r="9525" b="0"/>
            <wp:docPr id="3176" name="Picture 18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F66879" wp14:editId="2412B5C9">
            <wp:extent cx="561975" cy="19050"/>
            <wp:effectExtent l="19050" t="0" r="9525" b="0"/>
            <wp:docPr id="31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D4B2F6" wp14:editId="06E28A7F">
            <wp:extent cx="561975" cy="19050"/>
            <wp:effectExtent l="19050" t="0" r="9525" b="0"/>
            <wp:docPr id="317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E7D8D1" wp14:editId="4875A9FC">
            <wp:extent cx="561975" cy="19050"/>
            <wp:effectExtent l="19050" t="0" r="9525" b="0"/>
            <wp:docPr id="31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06FD24" wp14:editId="582A2AB0">
            <wp:extent cx="561975" cy="19050"/>
            <wp:effectExtent l="19050" t="0" r="9525" b="0"/>
            <wp:docPr id="3180"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B48F42" wp14:editId="7DE8B156">
            <wp:extent cx="561975" cy="19050"/>
            <wp:effectExtent l="19050" t="0" r="9525" b="0"/>
            <wp:docPr id="31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E832B1" wp14:editId="00ED9349">
            <wp:extent cx="561975" cy="19050"/>
            <wp:effectExtent l="19050" t="0" r="9525" b="0"/>
            <wp:docPr id="3182"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3808F9" wp14:editId="41BD0DCD">
            <wp:extent cx="561975" cy="19050"/>
            <wp:effectExtent l="19050" t="0" r="9525" b="0"/>
            <wp:docPr id="31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C7528C" wp14:editId="55B67137">
            <wp:extent cx="561975" cy="19050"/>
            <wp:effectExtent l="19050" t="0" r="9525" b="0"/>
            <wp:docPr id="3184"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223933" wp14:editId="62F93AC8">
            <wp:extent cx="561975" cy="19050"/>
            <wp:effectExtent l="19050" t="0" r="9525" b="0"/>
            <wp:docPr id="31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510205" wp14:editId="54C73ADA">
            <wp:extent cx="561975" cy="19050"/>
            <wp:effectExtent l="19050" t="0" r="9525" b="0"/>
            <wp:docPr id="318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29B082" wp14:editId="2C6559F9">
            <wp:extent cx="561975" cy="19050"/>
            <wp:effectExtent l="19050" t="0" r="9525" b="0"/>
            <wp:docPr id="31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396AEA" wp14:editId="00C77B76">
            <wp:extent cx="561975" cy="19050"/>
            <wp:effectExtent l="19050" t="0" r="9525" b="0"/>
            <wp:docPr id="3188"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D81948" wp14:editId="204EE0EF">
            <wp:extent cx="561975" cy="19050"/>
            <wp:effectExtent l="19050" t="0" r="9525" b="0"/>
            <wp:docPr id="31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1806EC" wp14:editId="6DCE33E5">
            <wp:extent cx="561975" cy="19050"/>
            <wp:effectExtent l="19050" t="0" r="9525" b="0"/>
            <wp:docPr id="319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A9BFD2" wp14:editId="7D3096DB">
            <wp:extent cx="561975" cy="19050"/>
            <wp:effectExtent l="19050" t="0" r="9525" b="0"/>
            <wp:docPr id="31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1838E8" wp14:editId="584C051B">
            <wp:extent cx="561975" cy="19050"/>
            <wp:effectExtent l="19050" t="0" r="9525" b="0"/>
            <wp:docPr id="3192"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6CBB11" wp14:editId="21516859">
            <wp:extent cx="561975" cy="19050"/>
            <wp:effectExtent l="19050" t="0" r="9525" b="0"/>
            <wp:docPr id="31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1CEAD5" wp14:editId="2F69D8AD">
            <wp:extent cx="561975" cy="19050"/>
            <wp:effectExtent l="19050" t="0" r="9525" b="0"/>
            <wp:docPr id="3194"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AA42E3" wp14:editId="40D4B05E">
            <wp:extent cx="561975" cy="19050"/>
            <wp:effectExtent l="19050" t="0" r="9525" b="0"/>
            <wp:docPr id="31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7EDEF0" wp14:editId="303B8065">
            <wp:extent cx="561975" cy="19050"/>
            <wp:effectExtent l="19050" t="0" r="9525" b="0"/>
            <wp:docPr id="3196"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B9690C" wp14:editId="64FFE0B3">
            <wp:extent cx="561975" cy="19050"/>
            <wp:effectExtent l="19050" t="0" r="9525" b="0"/>
            <wp:docPr id="31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5C303B" wp14:editId="36B33548">
            <wp:extent cx="561975" cy="19050"/>
            <wp:effectExtent l="19050" t="0" r="9525" b="0"/>
            <wp:docPr id="31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0FC993" wp14:editId="3CB4CBA4">
            <wp:extent cx="561975" cy="19050"/>
            <wp:effectExtent l="19050" t="0" r="9525" b="0"/>
            <wp:docPr id="31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F5381A" wp14:editId="2076425F">
            <wp:extent cx="561975" cy="19050"/>
            <wp:effectExtent l="19050" t="0" r="9525" b="0"/>
            <wp:docPr id="3200"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DCF2FA" wp14:editId="7E62510F">
            <wp:extent cx="561975" cy="19050"/>
            <wp:effectExtent l="19050" t="0" r="9525" b="0"/>
            <wp:docPr id="32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CCB08D" wp14:editId="739DCDB0">
            <wp:extent cx="561975" cy="19050"/>
            <wp:effectExtent l="19050" t="0" r="9525" b="0"/>
            <wp:docPr id="3202"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E8C92F" wp14:editId="087AC773">
            <wp:extent cx="561975" cy="19050"/>
            <wp:effectExtent l="19050" t="0" r="9525" b="0"/>
            <wp:docPr id="32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42432B" wp14:editId="2E17B1E6">
            <wp:extent cx="561975" cy="19050"/>
            <wp:effectExtent l="19050" t="0" r="9525" b="0"/>
            <wp:docPr id="3204"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107FE5" wp14:editId="3A076F00">
            <wp:extent cx="561975" cy="19050"/>
            <wp:effectExtent l="19050" t="0" r="9525" b="0"/>
            <wp:docPr id="32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3A21AD" wp14:editId="332AB90C">
            <wp:extent cx="561975" cy="19050"/>
            <wp:effectExtent l="19050" t="0" r="9525" b="0"/>
            <wp:docPr id="3206"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09DAFA" wp14:editId="5A226596">
            <wp:extent cx="561975" cy="19050"/>
            <wp:effectExtent l="19050" t="0" r="9525" b="0"/>
            <wp:docPr id="32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A0113E" wp14:editId="3BC26AFD">
            <wp:extent cx="561975" cy="19050"/>
            <wp:effectExtent l="19050" t="0" r="9525" b="0"/>
            <wp:docPr id="3208"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8F424E" wp14:editId="0EEF6E60">
            <wp:extent cx="561975" cy="19050"/>
            <wp:effectExtent l="19050" t="0" r="9525" b="0"/>
            <wp:docPr id="32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6A09A8" wp14:editId="09012F07">
            <wp:extent cx="561975" cy="19050"/>
            <wp:effectExtent l="19050" t="0" r="9525" b="0"/>
            <wp:docPr id="3210"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75CD7A" wp14:editId="7B58820E">
            <wp:extent cx="561975" cy="19050"/>
            <wp:effectExtent l="19050" t="0" r="9525" b="0"/>
            <wp:docPr id="32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8250E5" wp14:editId="5B6613C4">
            <wp:extent cx="561975" cy="19050"/>
            <wp:effectExtent l="19050" t="0" r="9525" b="0"/>
            <wp:docPr id="3212"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113758" wp14:editId="0D850F73">
            <wp:extent cx="561975" cy="19050"/>
            <wp:effectExtent l="19050" t="0" r="9525" b="0"/>
            <wp:docPr id="32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AE7895" wp14:editId="7454C2BE">
            <wp:extent cx="561975" cy="19050"/>
            <wp:effectExtent l="19050" t="0" r="9525" b="0"/>
            <wp:docPr id="321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BFF253" wp14:editId="48C04B5E">
            <wp:extent cx="561975" cy="19050"/>
            <wp:effectExtent l="19050" t="0" r="9525" b="0"/>
            <wp:docPr id="32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1840AC" wp14:editId="0175D311">
            <wp:extent cx="561975" cy="19050"/>
            <wp:effectExtent l="19050" t="0" r="9525" b="0"/>
            <wp:docPr id="3216"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2ED8B8" wp14:editId="403CBE65">
            <wp:extent cx="561975" cy="19050"/>
            <wp:effectExtent l="19050" t="0" r="9525" b="0"/>
            <wp:docPr id="32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610CD5" wp14:editId="27362B56">
            <wp:extent cx="561975" cy="19050"/>
            <wp:effectExtent l="19050" t="0" r="9525" b="0"/>
            <wp:docPr id="3218"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2941B4" wp14:editId="1DCA90D3">
            <wp:extent cx="561975" cy="19050"/>
            <wp:effectExtent l="19050" t="0" r="9525" b="0"/>
            <wp:docPr id="32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22C0D8" wp14:editId="734D28A2">
            <wp:extent cx="561975" cy="19050"/>
            <wp:effectExtent l="19050" t="0" r="9525" b="0"/>
            <wp:docPr id="3220"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1CCCF4" wp14:editId="55EFA174">
            <wp:extent cx="561975" cy="19050"/>
            <wp:effectExtent l="19050" t="0" r="9525" b="0"/>
            <wp:docPr id="32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11BFDF" wp14:editId="74FABAF4">
            <wp:extent cx="561975" cy="19050"/>
            <wp:effectExtent l="19050" t="0" r="9525" b="0"/>
            <wp:docPr id="322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E326E3" wp14:editId="1257C33C">
            <wp:extent cx="561975" cy="19050"/>
            <wp:effectExtent l="19050" t="0" r="9525" b="0"/>
            <wp:docPr id="32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E9966F" wp14:editId="5B3CFEA8">
            <wp:extent cx="561975" cy="19050"/>
            <wp:effectExtent l="19050" t="0" r="9525" b="0"/>
            <wp:docPr id="3224"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02672B" wp14:editId="4D3CCB4A">
            <wp:extent cx="561975" cy="19050"/>
            <wp:effectExtent l="19050" t="0" r="9525" b="0"/>
            <wp:docPr id="32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4FBA96" wp14:editId="7DB5EB20">
            <wp:extent cx="561975" cy="19050"/>
            <wp:effectExtent l="19050" t="0" r="9525" b="0"/>
            <wp:docPr id="3226"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0A1446" wp14:editId="68B89FC3">
            <wp:extent cx="561975" cy="19050"/>
            <wp:effectExtent l="19050" t="0" r="9525" b="0"/>
            <wp:docPr id="32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D5EFFB" wp14:editId="6364387D">
            <wp:extent cx="561975" cy="19050"/>
            <wp:effectExtent l="19050" t="0" r="9525" b="0"/>
            <wp:docPr id="3228"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D7F81E" wp14:editId="76564F2B">
            <wp:extent cx="561975" cy="19050"/>
            <wp:effectExtent l="19050" t="0" r="9525" b="0"/>
            <wp:docPr id="32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280E45" wp14:editId="63B84B66">
            <wp:extent cx="561975" cy="19050"/>
            <wp:effectExtent l="19050" t="0" r="9525" b="0"/>
            <wp:docPr id="3230"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317C32" wp14:editId="75765278">
            <wp:extent cx="561975" cy="19050"/>
            <wp:effectExtent l="19050" t="0" r="9525" b="0"/>
            <wp:docPr id="32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46AA4C" wp14:editId="4D00043E">
            <wp:extent cx="561975" cy="19050"/>
            <wp:effectExtent l="19050" t="0" r="9525" b="0"/>
            <wp:docPr id="3232"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AFA82D" wp14:editId="31D37E2C">
            <wp:extent cx="561975" cy="19050"/>
            <wp:effectExtent l="19050" t="0" r="9525" b="0"/>
            <wp:docPr id="32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9C1DD3" wp14:editId="1530F834">
            <wp:extent cx="561975" cy="19050"/>
            <wp:effectExtent l="19050" t="0" r="9525" b="0"/>
            <wp:docPr id="3234"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AEA07C" wp14:editId="504F745C">
            <wp:extent cx="561975" cy="19050"/>
            <wp:effectExtent l="19050" t="0" r="9525" b="0"/>
            <wp:docPr id="32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2FD9EC" wp14:editId="2DC7E6D0">
            <wp:extent cx="561975" cy="19050"/>
            <wp:effectExtent l="19050" t="0" r="9525" b="0"/>
            <wp:docPr id="3236"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EE7641" wp14:editId="1F3B7A66">
            <wp:extent cx="561975" cy="19050"/>
            <wp:effectExtent l="19050" t="0" r="9525" b="0"/>
            <wp:docPr id="32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D36C47" wp14:editId="14EDB5BD">
            <wp:extent cx="561975" cy="19050"/>
            <wp:effectExtent l="19050" t="0" r="9525" b="0"/>
            <wp:docPr id="323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61D43F" wp14:editId="0A1864C2">
            <wp:extent cx="561975" cy="19050"/>
            <wp:effectExtent l="19050" t="0" r="9525" b="0"/>
            <wp:docPr id="32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DE214B" wp14:editId="38B02AA4">
            <wp:extent cx="561975" cy="19050"/>
            <wp:effectExtent l="19050" t="0" r="9525" b="0"/>
            <wp:docPr id="3240"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609ABC" wp14:editId="6A1D113C">
            <wp:extent cx="561975" cy="19050"/>
            <wp:effectExtent l="19050" t="0" r="9525" b="0"/>
            <wp:docPr id="32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2B1D0F" wp14:editId="2906C8BA">
            <wp:extent cx="561975" cy="19050"/>
            <wp:effectExtent l="19050" t="0" r="9525" b="0"/>
            <wp:docPr id="3242"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4F6037" wp14:editId="742ACCE2">
            <wp:extent cx="561975" cy="19050"/>
            <wp:effectExtent l="19050" t="0" r="9525" b="0"/>
            <wp:docPr id="32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02EF11" wp14:editId="709A277B">
            <wp:extent cx="561975" cy="19050"/>
            <wp:effectExtent l="19050" t="0" r="9525" b="0"/>
            <wp:docPr id="3244"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E97E63" wp14:editId="6CA27A99">
            <wp:extent cx="561975" cy="19050"/>
            <wp:effectExtent l="19050" t="0" r="9525" b="0"/>
            <wp:docPr id="32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46293B" wp14:editId="0EA89AC6">
            <wp:extent cx="561975" cy="19050"/>
            <wp:effectExtent l="19050" t="0" r="9525" b="0"/>
            <wp:docPr id="324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464557" wp14:editId="23DF0947">
            <wp:extent cx="561975" cy="19050"/>
            <wp:effectExtent l="19050" t="0" r="9525" b="0"/>
            <wp:docPr id="32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73A735" wp14:editId="75E281DB">
            <wp:extent cx="561975" cy="19050"/>
            <wp:effectExtent l="19050" t="0" r="9525" b="0"/>
            <wp:docPr id="3248"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9C9417" wp14:editId="4AE9EEA0">
            <wp:extent cx="561975" cy="19050"/>
            <wp:effectExtent l="19050" t="0" r="9525" b="0"/>
            <wp:docPr id="32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7459C7" wp14:editId="09A4DF1E">
            <wp:extent cx="561975" cy="19050"/>
            <wp:effectExtent l="19050" t="0" r="9525" b="0"/>
            <wp:docPr id="3250"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1041BE" wp14:editId="2BB6C036">
            <wp:extent cx="561975" cy="19050"/>
            <wp:effectExtent l="19050" t="0" r="9525" b="0"/>
            <wp:docPr id="32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F89536" wp14:editId="0780F7EF">
            <wp:extent cx="561975" cy="19050"/>
            <wp:effectExtent l="19050" t="0" r="9525" b="0"/>
            <wp:docPr id="3252"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B451F4" wp14:editId="15B8FE72">
            <wp:extent cx="561975" cy="19050"/>
            <wp:effectExtent l="19050" t="0" r="9525" b="0"/>
            <wp:docPr id="32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06182E" wp14:editId="05DA8278">
            <wp:extent cx="561975" cy="19050"/>
            <wp:effectExtent l="19050" t="0" r="9525" b="0"/>
            <wp:docPr id="3254"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CBDC7C" wp14:editId="69D63EEF">
            <wp:extent cx="561975" cy="19050"/>
            <wp:effectExtent l="19050" t="0" r="9525" b="0"/>
            <wp:docPr id="32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395860" wp14:editId="420036E3">
            <wp:extent cx="561975" cy="19050"/>
            <wp:effectExtent l="19050" t="0" r="9525" b="0"/>
            <wp:docPr id="3256"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467E68" wp14:editId="346C0A63">
            <wp:extent cx="561975" cy="19050"/>
            <wp:effectExtent l="19050" t="0" r="9525" b="0"/>
            <wp:docPr id="32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D7510E" wp14:editId="724D5ECC">
            <wp:extent cx="561975" cy="19050"/>
            <wp:effectExtent l="19050" t="0" r="9525" b="0"/>
            <wp:docPr id="3258"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3ABAB6" wp14:editId="7119A2AB">
            <wp:extent cx="561975" cy="19050"/>
            <wp:effectExtent l="19050" t="0" r="9525" b="0"/>
            <wp:docPr id="32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82700E" wp14:editId="4A11C5B1">
            <wp:extent cx="561975" cy="19050"/>
            <wp:effectExtent l="19050" t="0" r="9525" b="0"/>
            <wp:docPr id="3260"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D9F3D7" wp14:editId="126C3F19">
            <wp:extent cx="561975" cy="19050"/>
            <wp:effectExtent l="19050" t="0" r="9525" b="0"/>
            <wp:docPr id="32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BD5A34" wp14:editId="443A589A">
            <wp:extent cx="561975" cy="19050"/>
            <wp:effectExtent l="19050" t="0" r="9525" b="0"/>
            <wp:docPr id="326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65F260" wp14:editId="1B100BF8">
            <wp:extent cx="561975" cy="19050"/>
            <wp:effectExtent l="19050" t="0" r="9525" b="0"/>
            <wp:docPr id="32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A7DA52" wp14:editId="2F6F6298">
            <wp:extent cx="561975" cy="19050"/>
            <wp:effectExtent l="19050" t="0" r="9525" b="0"/>
            <wp:docPr id="3264"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261CC9" wp14:editId="542B345E">
            <wp:extent cx="561975" cy="19050"/>
            <wp:effectExtent l="19050" t="0" r="9525" b="0"/>
            <wp:docPr id="32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84E2D3" wp14:editId="3CFE88FA">
            <wp:extent cx="561975" cy="19050"/>
            <wp:effectExtent l="19050" t="0" r="9525" b="0"/>
            <wp:docPr id="3266"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D9ADE0" wp14:editId="38F00FB1">
            <wp:extent cx="561975" cy="19050"/>
            <wp:effectExtent l="19050" t="0" r="9525" b="0"/>
            <wp:docPr id="32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96BE4F" wp14:editId="6E0FC1B3">
            <wp:extent cx="561975" cy="19050"/>
            <wp:effectExtent l="19050" t="0" r="9525" b="0"/>
            <wp:docPr id="3268"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86EA88" wp14:editId="6BE06302">
            <wp:extent cx="561975" cy="19050"/>
            <wp:effectExtent l="19050" t="0" r="9525" b="0"/>
            <wp:docPr id="32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432A75" wp14:editId="1DC07F2E">
            <wp:extent cx="561975" cy="19050"/>
            <wp:effectExtent l="19050" t="0" r="9525" b="0"/>
            <wp:docPr id="327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DBD5C8" wp14:editId="18A56434">
            <wp:extent cx="561975" cy="19050"/>
            <wp:effectExtent l="19050" t="0" r="9525" b="0"/>
            <wp:docPr id="32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01CCD3" wp14:editId="0C1B7B65">
            <wp:extent cx="561975" cy="19050"/>
            <wp:effectExtent l="19050" t="0" r="9525" b="0"/>
            <wp:docPr id="3272"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5982C6" wp14:editId="25FA986F">
            <wp:extent cx="561975" cy="19050"/>
            <wp:effectExtent l="19050" t="0" r="9525" b="0"/>
            <wp:docPr id="32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B69E23" wp14:editId="0DDD66F4">
            <wp:extent cx="561975" cy="19050"/>
            <wp:effectExtent l="19050" t="0" r="9525" b="0"/>
            <wp:docPr id="3274"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C36800" wp14:editId="407974CF">
            <wp:extent cx="561975" cy="19050"/>
            <wp:effectExtent l="19050" t="0" r="9525" b="0"/>
            <wp:docPr id="32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82F482" wp14:editId="50EAD865">
            <wp:extent cx="561975" cy="19050"/>
            <wp:effectExtent l="19050" t="0" r="9525" b="0"/>
            <wp:docPr id="3276"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7C8B3B" wp14:editId="30F64FE5">
            <wp:extent cx="561975" cy="19050"/>
            <wp:effectExtent l="19050" t="0" r="9525" b="0"/>
            <wp:docPr id="32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63C886" wp14:editId="3310AFB2">
            <wp:extent cx="561975" cy="19050"/>
            <wp:effectExtent l="19050" t="0" r="9525" b="0"/>
            <wp:docPr id="3278"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31129D" wp14:editId="4FA3C76F">
            <wp:extent cx="561975" cy="19050"/>
            <wp:effectExtent l="19050" t="0" r="9525" b="0"/>
            <wp:docPr id="32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26C237" wp14:editId="3EF5B077">
            <wp:extent cx="561975" cy="19050"/>
            <wp:effectExtent l="19050" t="0" r="9525" b="0"/>
            <wp:docPr id="3280"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7FA210" wp14:editId="2579420A">
            <wp:extent cx="561975" cy="19050"/>
            <wp:effectExtent l="19050" t="0" r="9525" b="0"/>
            <wp:docPr id="32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E747C9" wp14:editId="3EB9AECE">
            <wp:extent cx="561975" cy="19050"/>
            <wp:effectExtent l="19050" t="0" r="9525" b="0"/>
            <wp:docPr id="3282"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73E4EE" wp14:editId="1D228556">
            <wp:extent cx="561975" cy="19050"/>
            <wp:effectExtent l="19050" t="0" r="9525" b="0"/>
            <wp:docPr id="32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61E5EB" wp14:editId="56BE529E">
            <wp:extent cx="561975" cy="19050"/>
            <wp:effectExtent l="19050" t="0" r="9525" b="0"/>
            <wp:docPr id="3284"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7466F7" wp14:editId="329EFD54">
            <wp:extent cx="561975" cy="19050"/>
            <wp:effectExtent l="19050" t="0" r="9525" b="0"/>
            <wp:docPr id="32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695310" wp14:editId="1BA45499">
            <wp:extent cx="561975" cy="19050"/>
            <wp:effectExtent l="19050" t="0" r="9525" b="0"/>
            <wp:docPr id="328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4E2583" wp14:editId="7301C158">
            <wp:extent cx="561975" cy="19050"/>
            <wp:effectExtent l="19050" t="0" r="9525" b="0"/>
            <wp:docPr id="32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6333FF" wp14:editId="69CE8E2F">
            <wp:extent cx="561975" cy="19050"/>
            <wp:effectExtent l="19050" t="0" r="9525" b="0"/>
            <wp:docPr id="3288"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318508" wp14:editId="6AC94338">
            <wp:extent cx="561975" cy="19050"/>
            <wp:effectExtent l="19050" t="0" r="9525" b="0"/>
            <wp:docPr id="32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24A7D7" wp14:editId="0747BD8C">
            <wp:extent cx="561975" cy="19050"/>
            <wp:effectExtent l="19050" t="0" r="9525" b="0"/>
            <wp:docPr id="3290"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3F608D" wp14:editId="2867E002">
            <wp:extent cx="561975" cy="19050"/>
            <wp:effectExtent l="19050" t="0" r="9525" b="0"/>
            <wp:docPr id="32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097DF3" wp14:editId="6B31A938">
            <wp:extent cx="561975" cy="19050"/>
            <wp:effectExtent l="19050" t="0" r="9525" b="0"/>
            <wp:docPr id="3292"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35B04B" wp14:editId="05B91D45">
            <wp:extent cx="561975" cy="19050"/>
            <wp:effectExtent l="19050" t="0" r="9525" b="0"/>
            <wp:docPr id="32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A48276" wp14:editId="272DAAA8">
            <wp:extent cx="561975" cy="19050"/>
            <wp:effectExtent l="19050" t="0" r="9525" b="0"/>
            <wp:docPr id="329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F8B4F1" wp14:editId="69424715">
            <wp:extent cx="561975" cy="19050"/>
            <wp:effectExtent l="19050" t="0" r="9525" b="0"/>
            <wp:docPr id="32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ADE00C" wp14:editId="5F790A05">
            <wp:extent cx="561975" cy="19050"/>
            <wp:effectExtent l="19050" t="0" r="9525" b="0"/>
            <wp:docPr id="3296"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823D9B" wp14:editId="3C822A57">
            <wp:extent cx="561975" cy="19050"/>
            <wp:effectExtent l="19050" t="0" r="9525" b="0"/>
            <wp:docPr id="32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9F2CEF" wp14:editId="3D8BCB27">
            <wp:extent cx="561975" cy="19050"/>
            <wp:effectExtent l="19050" t="0" r="9525" b="0"/>
            <wp:docPr id="3298"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FD7A73" wp14:editId="354F5B1B">
            <wp:extent cx="561975" cy="19050"/>
            <wp:effectExtent l="19050" t="0" r="9525" b="0"/>
            <wp:docPr id="32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66DFAB" wp14:editId="459F7A30">
            <wp:extent cx="561975" cy="19050"/>
            <wp:effectExtent l="19050" t="0" r="9525" b="0"/>
            <wp:docPr id="3300"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1F5FD4" wp14:editId="58ABFA11">
            <wp:extent cx="561975" cy="19050"/>
            <wp:effectExtent l="19050" t="0" r="9525" b="0"/>
            <wp:docPr id="33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A544E7" wp14:editId="57512CE1">
            <wp:extent cx="561975" cy="19050"/>
            <wp:effectExtent l="19050" t="0" r="9525" b="0"/>
            <wp:docPr id="3302"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33A135" wp14:editId="37BC568E">
            <wp:extent cx="561975" cy="19050"/>
            <wp:effectExtent l="19050" t="0" r="9525" b="0"/>
            <wp:docPr id="33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51596E" wp14:editId="7EE0B49D">
            <wp:extent cx="561975" cy="19050"/>
            <wp:effectExtent l="19050" t="0" r="9525" b="0"/>
            <wp:docPr id="3304"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7DDB35" wp14:editId="304F3095">
            <wp:extent cx="561975" cy="19050"/>
            <wp:effectExtent l="19050" t="0" r="9525" b="0"/>
            <wp:docPr id="33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07A409" wp14:editId="652CDA4A">
            <wp:extent cx="561975" cy="19050"/>
            <wp:effectExtent l="19050" t="0" r="9525" b="0"/>
            <wp:docPr id="3306"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BF2DBE" wp14:editId="354A71DE">
            <wp:extent cx="561975" cy="19050"/>
            <wp:effectExtent l="19050" t="0" r="9525" b="0"/>
            <wp:docPr id="33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FF330F" wp14:editId="70567F04">
            <wp:extent cx="561975" cy="19050"/>
            <wp:effectExtent l="19050" t="0" r="9525" b="0"/>
            <wp:docPr id="3308"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53C1FA" wp14:editId="454561AC">
            <wp:extent cx="561975" cy="19050"/>
            <wp:effectExtent l="19050" t="0" r="9525" b="0"/>
            <wp:docPr id="33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C0D2C3" wp14:editId="2D623D10">
            <wp:extent cx="561975" cy="19050"/>
            <wp:effectExtent l="19050" t="0" r="9525" b="0"/>
            <wp:docPr id="331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CD4776" wp14:editId="5A3B39A1">
            <wp:extent cx="561975" cy="19050"/>
            <wp:effectExtent l="19050" t="0" r="9525" b="0"/>
            <wp:docPr id="33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1EC56F" wp14:editId="1088F50A">
            <wp:extent cx="561975" cy="19050"/>
            <wp:effectExtent l="19050" t="0" r="9525" b="0"/>
            <wp:docPr id="3312"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2D3F92" wp14:editId="6FECB40E">
            <wp:extent cx="561975" cy="19050"/>
            <wp:effectExtent l="19050" t="0" r="9525" b="0"/>
            <wp:docPr id="33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C46C34" wp14:editId="1877EF1E">
            <wp:extent cx="561975" cy="19050"/>
            <wp:effectExtent l="19050" t="0" r="9525" b="0"/>
            <wp:docPr id="3314"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1D1EC6" wp14:editId="143279B5">
            <wp:extent cx="561975" cy="19050"/>
            <wp:effectExtent l="19050" t="0" r="9525" b="0"/>
            <wp:docPr id="33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73DE2E" wp14:editId="4B1F8B36">
            <wp:extent cx="561975" cy="19050"/>
            <wp:effectExtent l="19050" t="0" r="9525" b="0"/>
            <wp:docPr id="3316"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2C843E" wp14:editId="0AD9E80A">
            <wp:extent cx="561975" cy="19050"/>
            <wp:effectExtent l="19050" t="0" r="9525" b="0"/>
            <wp:docPr id="33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A76CDF" wp14:editId="06088B6B">
            <wp:extent cx="561975" cy="19050"/>
            <wp:effectExtent l="19050" t="0" r="9525" b="0"/>
            <wp:docPr id="33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D94AA3" wp14:editId="7B10FC9E">
            <wp:extent cx="561975" cy="19050"/>
            <wp:effectExtent l="19050" t="0" r="9525" b="0"/>
            <wp:docPr id="33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B83C72" wp14:editId="17F3D5C8">
            <wp:extent cx="561975" cy="19050"/>
            <wp:effectExtent l="19050" t="0" r="9525" b="0"/>
            <wp:docPr id="3320"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5D1082" wp14:editId="0D4EFD35">
            <wp:extent cx="561975" cy="19050"/>
            <wp:effectExtent l="19050" t="0" r="9525" b="0"/>
            <wp:docPr id="33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5493A7" wp14:editId="09B134C5">
            <wp:extent cx="561975" cy="19050"/>
            <wp:effectExtent l="19050" t="0" r="9525" b="0"/>
            <wp:docPr id="3322"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421C41" wp14:editId="7942D206">
            <wp:extent cx="561975" cy="19050"/>
            <wp:effectExtent l="19050" t="0" r="9525" b="0"/>
            <wp:docPr id="33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8021B3" wp14:editId="35998AB2">
            <wp:extent cx="561975" cy="19050"/>
            <wp:effectExtent l="19050" t="0" r="9525" b="0"/>
            <wp:docPr id="3324"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6AB11E" wp14:editId="3E19BFAA">
            <wp:extent cx="561975" cy="19050"/>
            <wp:effectExtent l="19050" t="0" r="9525" b="0"/>
            <wp:docPr id="33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DAA895" wp14:editId="6B82556F">
            <wp:extent cx="561975" cy="19050"/>
            <wp:effectExtent l="19050" t="0" r="9525" b="0"/>
            <wp:docPr id="3326"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148687" wp14:editId="68799E9D">
            <wp:extent cx="561975" cy="19050"/>
            <wp:effectExtent l="19050" t="0" r="9525" b="0"/>
            <wp:docPr id="33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C6E85F" wp14:editId="15CD4E3E">
            <wp:extent cx="561975" cy="19050"/>
            <wp:effectExtent l="19050" t="0" r="9525" b="0"/>
            <wp:docPr id="3328"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3F702D" wp14:editId="1CBF250C">
            <wp:extent cx="561975" cy="19050"/>
            <wp:effectExtent l="19050" t="0" r="9525" b="0"/>
            <wp:docPr id="33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FD07C3" wp14:editId="651FBA39">
            <wp:extent cx="561975" cy="19050"/>
            <wp:effectExtent l="19050" t="0" r="9525" b="0"/>
            <wp:docPr id="3330"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381C9D" wp14:editId="3CAE68D6">
            <wp:extent cx="561975" cy="19050"/>
            <wp:effectExtent l="19050" t="0" r="9525" b="0"/>
            <wp:docPr id="33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F89D42" wp14:editId="21B59358">
            <wp:extent cx="561975" cy="19050"/>
            <wp:effectExtent l="19050" t="0" r="9525" b="0"/>
            <wp:docPr id="3332"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E24A72" wp14:editId="7D4EC915">
            <wp:extent cx="561975" cy="19050"/>
            <wp:effectExtent l="19050" t="0" r="9525" b="0"/>
            <wp:docPr id="33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852A61" wp14:editId="59B7BFE6">
            <wp:extent cx="561975" cy="19050"/>
            <wp:effectExtent l="19050" t="0" r="9525" b="0"/>
            <wp:docPr id="333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49D3A3" wp14:editId="20490270">
            <wp:extent cx="561975" cy="19050"/>
            <wp:effectExtent l="19050" t="0" r="9525" b="0"/>
            <wp:docPr id="33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EF3DA8" wp14:editId="141D2E00">
            <wp:extent cx="561975" cy="19050"/>
            <wp:effectExtent l="19050" t="0" r="9525" b="0"/>
            <wp:docPr id="3336"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7A72EB" wp14:editId="7A976EB2">
            <wp:extent cx="561975" cy="19050"/>
            <wp:effectExtent l="19050" t="0" r="9525" b="0"/>
            <wp:docPr id="33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7E8DE4" wp14:editId="7816149A">
            <wp:extent cx="561975" cy="19050"/>
            <wp:effectExtent l="19050" t="0" r="9525" b="0"/>
            <wp:docPr id="3338"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2161AB" wp14:editId="55AC8B33">
            <wp:extent cx="561975" cy="19050"/>
            <wp:effectExtent l="19050" t="0" r="9525" b="0"/>
            <wp:docPr id="33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651891" wp14:editId="5C6C58E0">
            <wp:extent cx="561975" cy="19050"/>
            <wp:effectExtent l="19050" t="0" r="9525" b="0"/>
            <wp:docPr id="3340"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9A8049" wp14:editId="1938547A">
            <wp:extent cx="561975" cy="19050"/>
            <wp:effectExtent l="19050" t="0" r="9525" b="0"/>
            <wp:docPr id="33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0D8BA3" wp14:editId="1FB2B25A">
            <wp:extent cx="561975" cy="19050"/>
            <wp:effectExtent l="19050" t="0" r="9525" b="0"/>
            <wp:docPr id="334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70DAC6" wp14:editId="75859A9E">
            <wp:extent cx="561975" cy="19050"/>
            <wp:effectExtent l="19050" t="0" r="9525" b="0"/>
            <wp:docPr id="33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89A48C" wp14:editId="387A6028">
            <wp:extent cx="561975" cy="19050"/>
            <wp:effectExtent l="19050" t="0" r="9525" b="0"/>
            <wp:docPr id="3344"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C7BB71" wp14:editId="0E6EC0E2">
            <wp:extent cx="561975" cy="19050"/>
            <wp:effectExtent l="19050" t="0" r="9525" b="0"/>
            <wp:docPr id="33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EA67FB" wp14:editId="40A3E5C5">
            <wp:extent cx="561975" cy="19050"/>
            <wp:effectExtent l="19050" t="0" r="9525" b="0"/>
            <wp:docPr id="3346"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B28B62" wp14:editId="5E9A201E">
            <wp:extent cx="561975" cy="19050"/>
            <wp:effectExtent l="19050" t="0" r="9525" b="0"/>
            <wp:docPr id="33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CEFFDB" wp14:editId="753A500B">
            <wp:extent cx="561975" cy="19050"/>
            <wp:effectExtent l="19050" t="0" r="9525" b="0"/>
            <wp:docPr id="3348"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1DADE1" wp14:editId="62A4828D">
            <wp:extent cx="561975" cy="19050"/>
            <wp:effectExtent l="19050" t="0" r="9525" b="0"/>
            <wp:docPr id="33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31580D" wp14:editId="6C0BDC16">
            <wp:extent cx="561975" cy="19050"/>
            <wp:effectExtent l="19050" t="0" r="9525" b="0"/>
            <wp:docPr id="3350"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073161" wp14:editId="14FE139C">
            <wp:extent cx="561975" cy="19050"/>
            <wp:effectExtent l="19050" t="0" r="9525" b="0"/>
            <wp:docPr id="33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42F214" wp14:editId="0D4DE221">
            <wp:extent cx="561975" cy="19050"/>
            <wp:effectExtent l="19050" t="0" r="9525" b="0"/>
            <wp:docPr id="3352"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E8BF03" wp14:editId="1EF4CAAE">
            <wp:extent cx="561975" cy="19050"/>
            <wp:effectExtent l="19050" t="0" r="9525" b="0"/>
            <wp:docPr id="33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1040F7" wp14:editId="7A990FB4">
            <wp:extent cx="561975" cy="19050"/>
            <wp:effectExtent l="19050" t="0" r="9525" b="0"/>
            <wp:docPr id="3354"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FC73A2" wp14:editId="5BED08CF">
            <wp:extent cx="561975" cy="19050"/>
            <wp:effectExtent l="19050" t="0" r="9525" b="0"/>
            <wp:docPr id="33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77C9D0" wp14:editId="2185F786">
            <wp:extent cx="561975" cy="19050"/>
            <wp:effectExtent l="19050" t="0" r="9525" b="0"/>
            <wp:docPr id="3356"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7583AE" wp14:editId="5649864C">
            <wp:extent cx="561975" cy="19050"/>
            <wp:effectExtent l="19050" t="0" r="9525" b="0"/>
            <wp:docPr id="33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B1F483" wp14:editId="0EFE3CCE">
            <wp:extent cx="561975" cy="19050"/>
            <wp:effectExtent l="19050" t="0" r="9525" b="0"/>
            <wp:docPr id="335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6F5DF0" wp14:editId="2D739562">
            <wp:extent cx="561975" cy="19050"/>
            <wp:effectExtent l="19050" t="0" r="9525" b="0"/>
            <wp:docPr id="33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36983C" wp14:editId="377B0226">
            <wp:extent cx="561975" cy="19050"/>
            <wp:effectExtent l="19050" t="0" r="9525" b="0"/>
            <wp:docPr id="3360"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0E492B" wp14:editId="1019B68A">
            <wp:extent cx="561975" cy="19050"/>
            <wp:effectExtent l="19050" t="0" r="9525" b="0"/>
            <wp:docPr id="33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7C7D49" wp14:editId="53DF395A">
            <wp:extent cx="561975" cy="19050"/>
            <wp:effectExtent l="19050" t="0" r="9525" b="0"/>
            <wp:docPr id="3362"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A817C0" wp14:editId="0CA3E35D">
            <wp:extent cx="561975" cy="19050"/>
            <wp:effectExtent l="19050" t="0" r="9525" b="0"/>
            <wp:docPr id="33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562C9F" wp14:editId="32FA8E54">
            <wp:extent cx="561975" cy="19050"/>
            <wp:effectExtent l="19050" t="0" r="9525" b="0"/>
            <wp:docPr id="3364"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32F9B1" wp14:editId="2BA1D897">
            <wp:extent cx="561975" cy="19050"/>
            <wp:effectExtent l="19050" t="0" r="9525" b="0"/>
            <wp:docPr id="33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FED1CC" wp14:editId="1CC3811D">
            <wp:extent cx="561975" cy="19050"/>
            <wp:effectExtent l="19050" t="0" r="9525" b="0"/>
            <wp:docPr id="336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3CEEB5" wp14:editId="239E5FEF">
            <wp:extent cx="561975" cy="19050"/>
            <wp:effectExtent l="19050" t="0" r="9525" b="0"/>
            <wp:docPr id="33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D326EC" wp14:editId="7888F011">
            <wp:extent cx="561975" cy="19050"/>
            <wp:effectExtent l="19050" t="0" r="9525" b="0"/>
            <wp:docPr id="3368" name="Picture 20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6EAF31" wp14:editId="0943BDC0">
            <wp:extent cx="561975" cy="19050"/>
            <wp:effectExtent l="19050" t="0" r="9525" b="0"/>
            <wp:docPr id="33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D32527" wp14:editId="6D44F7B2">
            <wp:extent cx="561975" cy="19050"/>
            <wp:effectExtent l="19050" t="0" r="9525" b="0"/>
            <wp:docPr id="3370" name="Picture 20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DF6027" wp14:editId="59786EA4">
            <wp:extent cx="561975" cy="19050"/>
            <wp:effectExtent l="19050" t="0" r="9525" b="0"/>
            <wp:docPr id="33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396570" wp14:editId="40F56E0D">
            <wp:extent cx="561975" cy="19050"/>
            <wp:effectExtent l="19050" t="0" r="9525" b="0"/>
            <wp:docPr id="3372" name="Picture 20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8BC603" wp14:editId="67381A09">
            <wp:extent cx="561975" cy="19050"/>
            <wp:effectExtent l="19050" t="0" r="9525" b="0"/>
            <wp:docPr id="33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4BA6E8" wp14:editId="674EF1BD">
            <wp:extent cx="561975" cy="19050"/>
            <wp:effectExtent l="19050" t="0" r="9525" b="0"/>
            <wp:docPr id="3374" name="Picture 20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9CC962" wp14:editId="4BE699C1">
            <wp:extent cx="561975" cy="19050"/>
            <wp:effectExtent l="19050" t="0" r="9525" b="0"/>
            <wp:docPr id="33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A56331" wp14:editId="2BDB4617">
            <wp:extent cx="561975" cy="19050"/>
            <wp:effectExtent l="19050" t="0" r="9525" b="0"/>
            <wp:docPr id="3376" name="Picture 20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1C9A6E" wp14:editId="625D18AB">
            <wp:extent cx="561975" cy="19050"/>
            <wp:effectExtent l="19050" t="0" r="9525" b="0"/>
            <wp:docPr id="33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88467E" wp14:editId="0F05189B">
            <wp:extent cx="561975" cy="19050"/>
            <wp:effectExtent l="19050" t="0" r="9525" b="0"/>
            <wp:docPr id="3378" name="Picture 20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8DBB10" wp14:editId="454E3CF6">
            <wp:extent cx="561975" cy="19050"/>
            <wp:effectExtent l="19050" t="0" r="9525" b="0"/>
            <wp:docPr id="33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8595A3" wp14:editId="50CA7A1C">
            <wp:extent cx="561975" cy="19050"/>
            <wp:effectExtent l="19050" t="0" r="9525" b="0"/>
            <wp:docPr id="3380" name="Picture 20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BB7398" wp14:editId="6C4E4583">
            <wp:extent cx="561975" cy="19050"/>
            <wp:effectExtent l="19050" t="0" r="9525" b="0"/>
            <wp:docPr id="33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CDB4BF" wp14:editId="1B9BBB10">
            <wp:extent cx="561975" cy="19050"/>
            <wp:effectExtent l="19050" t="0" r="9525" b="0"/>
            <wp:docPr id="3382" name="Picture 20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6406B7" wp14:editId="58627345">
            <wp:extent cx="561975" cy="19050"/>
            <wp:effectExtent l="19050" t="0" r="9525" b="0"/>
            <wp:docPr id="33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ED0145" wp14:editId="4656A0CA">
            <wp:extent cx="561975" cy="19050"/>
            <wp:effectExtent l="19050" t="0" r="9525" b="0"/>
            <wp:docPr id="3384" name="Picture 20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632E5E" wp14:editId="6BF67C7A">
            <wp:extent cx="561975" cy="19050"/>
            <wp:effectExtent l="19050" t="0" r="9525" b="0"/>
            <wp:docPr id="33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12343A" wp14:editId="576A8217">
            <wp:extent cx="561975" cy="19050"/>
            <wp:effectExtent l="19050" t="0" r="9525" b="0"/>
            <wp:docPr id="3386" name="Picture 20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0D9136" wp14:editId="1F888AD4">
            <wp:extent cx="561975" cy="19050"/>
            <wp:effectExtent l="19050" t="0" r="9525" b="0"/>
            <wp:docPr id="33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42A20F" wp14:editId="1B4FF863">
            <wp:extent cx="561975" cy="19050"/>
            <wp:effectExtent l="19050" t="0" r="9525" b="0"/>
            <wp:docPr id="3388" name="Picture 20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F8A6C2" wp14:editId="0F22548B">
            <wp:extent cx="561975" cy="19050"/>
            <wp:effectExtent l="19050" t="0" r="9525" b="0"/>
            <wp:docPr id="33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1219D6" wp14:editId="5875E934">
            <wp:extent cx="561975" cy="19050"/>
            <wp:effectExtent l="19050" t="0" r="9525" b="0"/>
            <wp:docPr id="339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804E27" wp14:editId="5B42F4F9">
            <wp:extent cx="561975" cy="19050"/>
            <wp:effectExtent l="19050" t="0" r="9525" b="0"/>
            <wp:docPr id="33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BCE740" wp14:editId="14004038">
            <wp:extent cx="561975" cy="19050"/>
            <wp:effectExtent l="19050" t="0" r="9525" b="0"/>
            <wp:docPr id="3392" name="Picture 20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AC6022" wp14:editId="37F0F69B">
            <wp:extent cx="561975" cy="19050"/>
            <wp:effectExtent l="19050" t="0" r="9525" b="0"/>
            <wp:docPr id="33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31749F" wp14:editId="2E53C936">
            <wp:extent cx="561975" cy="19050"/>
            <wp:effectExtent l="19050" t="0" r="9525" b="0"/>
            <wp:docPr id="3394" name="Picture 20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5AE11A" wp14:editId="3C7A7D09">
            <wp:extent cx="561975" cy="19050"/>
            <wp:effectExtent l="19050" t="0" r="9525" b="0"/>
            <wp:docPr id="33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1B8CE6" wp14:editId="35F92A19">
            <wp:extent cx="561975" cy="19050"/>
            <wp:effectExtent l="19050" t="0" r="9525" b="0"/>
            <wp:docPr id="3396" name="Picture 20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D0D30E" wp14:editId="103D8EFD">
            <wp:extent cx="561975" cy="19050"/>
            <wp:effectExtent l="19050" t="0" r="9525" b="0"/>
            <wp:docPr id="33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A33DA7" wp14:editId="2580FCEC">
            <wp:extent cx="561975" cy="19050"/>
            <wp:effectExtent l="19050" t="0" r="9525" b="0"/>
            <wp:docPr id="3398" name="Picture 20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73A7A0" wp14:editId="4FF28050">
            <wp:extent cx="561975" cy="19050"/>
            <wp:effectExtent l="19050" t="0" r="9525" b="0"/>
            <wp:docPr id="33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315914" wp14:editId="713309D6">
            <wp:extent cx="561975" cy="19050"/>
            <wp:effectExtent l="19050" t="0" r="9525" b="0"/>
            <wp:docPr id="3400" name="Picture 20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0D5213" wp14:editId="70127C24">
            <wp:extent cx="561975" cy="19050"/>
            <wp:effectExtent l="19050" t="0" r="9525" b="0"/>
            <wp:docPr id="34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3157BC" wp14:editId="4FFF7514">
            <wp:extent cx="561975" cy="19050"/>
            <wp:effectExtent l="19050" t="0" r="9525" b="0"/>
            <wp:docPr id="3402" name="Picture 20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3B596F" wp14:editId="7DE2B0A4">
            <wp:extent cx="561975" cy="19050"/>
            <wp:effectExtent l="19050" t="0" r="9525" b="0"/>
            <wp:docPr id="34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9F820E" wp14:editId="0E4D444E">
            <wp:extent cx="561975" cy="19050"/>
            <wp:effectExtent l="19050" t="0" r="9525" b="0"/>
            <wp:docPr id="3404" name="Picture 20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42297F" wp14:editId="163EB9B7">
            <wp:extent cx="561975" cy="19050"/>
            <wp:effectExtent l="19050" t="0" r="9525" b="0"/>
            <wp:docPr id="34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676D61" wp14:editId="3DDC2284">
            <wp:extent cx="561975" cy="19050"/>
            <wp:effectExtent l="19050" t="0" r="9525" b="0"/>
            <wp:docPr id="340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24FA98" wp14:editId="42AE6E7D">
            <wp:extent cx="561975" cy="19050"/>
            <wp:effectExtent l="19050" t="0" r="9525" b="0"/>
            <wp:docPr id="34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D18003" wp14:editId="5828BB52">
            <wp:extent cx="561975" cy="19050"/>
            <wp:effectExtent l="19050" t="0" r="9525" b="0"/>
            <wp:docPr id="3408" name="Picture 20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A71687" wp14:editId="7E17F56F">
            <wp:extent cx="561975" cy="19050"/>
            <wp:effectExtent l="19050" t="0" r="9525" b="0"/>
            <wp:docPr id="34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2F8C98" wp14:editId="5331AB5D">
            <wp:extent cx="561975" cy="19050"/>
            <wp:effectExtent l="19050" t="0" r="9525" b="0"/>
            <wp:docPr id="3410" name="Picture 20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87EA46" wp14:editId="003350F5">
            <wp:extent cx="561975" cy="19050"/>
            <wp:effectExtent l="19050" t="0" r="9525" b="0"/>
            <wp:docPr id="34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B56C18" wp14:editId="0A00AB31">
            <wp:extent cx="561975" cy="19050"/>
            <wp:effectExtent l="19050" t="0" r="9525" b="0"/>
            <wp:docPr id="3412" name="Picture 20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B429D3" wp14:editId="58B5783D">
            <wp:extent cx="561975" cy="19050"/>
            <wp:effectExtent l="19050" t="0" r="9525" b="0"/>
            <wp:docPr id="34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D2AE47" wp14:editId="6174A5C5">
            <wp:extent cx="561975" cy="19050"/>
            <wp:effectExtent l="19050" t="0" r="9525" b="0"/>
            <wp:docPr id="341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085773" wp14:editId="020FAB4D">
            <wp:extent cx="561975" cy="19050"/>
            <wp:effectExtent l="19050" t="0" r="9525" b="0"/>
            <wp:docPr id="34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2B5841" wp14:editId="4FE580B1">
            <wp:extent cx="561975" cy="19050"/>
            <wp:effectExtent l="19050" t="0" r="9525" b="0"/>
            <wp:docPr id="3416" name="Picture 20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86F74B" wp14:editId="7EC9CEC9">
            <wp:extent cx="561975" cy="19050"/>
            <wp:effectExtent l="19050" t="0" r="9525" b="0"/>
            <wp:docPr id="34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0EED5B" wp14:editId="1AB48B1C">
            <wp:extent cx="561975" cy="19050"/>
            <wp:effectExtent l="19050" t="0" r="9525" b="0"/>
            <wp:docPr id="3418" name="Picture 20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497CDA" wp14:editId="6D477C34">
            <wp:extent cx="561975" cy="19050"/>
            <wp:effectExtent l="19050" t="0" r="9525" b="0"/>
            <wp:docPr id="34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74BBE4" wp14:editId="1B591457">
            <wp:extent cx="561975" cy="19050"/>
            <wp:effectExtent l="19050" t="0" r="9525" b="0"/>
            <wp:docPr id="3420" name="Picture 20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6E0068" wp14:editId="6E127576">
            <wp:extent cx="561975" cy="19050"/>
            <wp:effectExtent l="19050" t="0" r="9525" b="0"/>
            <wp:docPr id="34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312E58" wp14:editId="5ACBD72F">
            <wp:extent cx="561975" cy="19050"/>
            <wp:effectExtent l="19050" t="0" r="9525" b="0"/>
            <wp:docPr id="3422" name="Picture 20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0B1185" wp14:editId="18AC074A">
            <wp:extent cx="561975" cy="19050"/>
            <wp:effectExtent l="19050" t="0" r="9525" b="0"/>
            <wp:docPr id="34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A071E9" wp14:editId="183EAAD3">
            <wp:extent cx="561975" cy="19050"/>
            <wp:effectExtent l="19050" t="0" r="9525" b="0"/>
            <wp:docPr id="3424" name="Picture 20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2C1674" wp14:editId="316623A7">
            <wp:extent cx="561975" cy="19050"/>
            <wp:effectExtent l="19050" t="0" r="9525" b="0"/>
            <wp:docPr id="34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728A65" wp14:editId="63341E87">
            <wp:extent cx="561975" cy="19050"/>
            <wp:effectExtent l="19050" t="0" r="9525" b="0"/>
            <wp:docPr id="3426" name="Picture 20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841914" wp14:editId="23C2EDA8">
            <wp:extent cx="561975" cy="19050"/>
            <wp:effectExtent l="19050" t="0" r="9525" b="0"/>
            <wp:docPr id="34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241443" wp14:editId="6B29F3BA">
            <wp:extent cx="561975" cy="19050"/>
            <wp:effectExtent l="19050" t="0" r="9525" b="0"/>
            <wp:docPr id="3428" name="Picture 20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7818E9" wp14:editId="716083AD">
            <wp:extent cx="561975" cy="19050"/>
            <wp:effectExtent l="19050" t="0" r="9525" b="0"/>
            <wp:docPr id="34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A8664E" wp14:editId="3D698BE3">
            <wp:extent cx="561975" cy="19050"/>
            <wp:effectExtent l="19050" t="0" r="9525" b="0"/>
            <wp:docPr id="343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285D3B" wp14:editId="488D6B23">
            <wp:extent cx="561975" cy="19050"/>
            <wp:effectExtent l="19050" t="0" r="9525" b="0"/>
            <wp:docPr id="34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53FB39" wp14:editId="54D9ADEB">
            <wp:extent cx="561975" cy="19050"/>
            <wp:effectExtent l="19050" t="0" r="9525" b="0"/>
            <wp:docPr id="3432" name="Picture 20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F20615" wp14:editId="08E03B2F">
            <wp:extent cx="561975" cy="19050"/>
            <wp:effectExtent l="19050" t="0" r="9525" b="0"/>
            <wp:docPr id="34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4B2E9A" wp14:editId="68478A15">
            <wp:extent cx="561975" cy="19050"/>
            <wp:effectExtent l="19050" t="0" r="9525" b="0"/>
            <wp:docPr id="3434" name="Picture 20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89340D" wp14:editId="799EAA31">
            <wp:extent cx="561975" cy="19050"/>
            <wp:effectExtent l="19050" t="0" r="9525" b="0"/>
            <wp:docPr id="34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F400FA" wp14:editId="69D6554D">
            <wp:extent cx="561975" cy="19050"/>
            <wp:effectExtent l="19050" t="0" r="9525" b="0"/>
            <wp:docPr id="3436" name="Picture 20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936D0C" wp14:editId="58CB4BC9">
            <wp:extent cx="561975" cy="19050"/>
            <wp:effectExtent l="19050" t="0" r="9525" b="0"/>
            <wp:docPr id="34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27437A" wp14:editId="1F54508D">
            <wp:extent cx="561975" cy="19050"/>
            <wp:effectExtent l="19050" t="0" r="9525" b="0"/>
            <wp:docPr id="343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A2F1AA" wp14:editId="061DC254">
            <wp:extent cx="561975" cy="19050"/>
            <wp:effectExtent l="19050" t="0" r="9525" b="0"/>
            <wp:docPr id="34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B4D381" wp14:editId="3A22C9AC">
            <wp:extent cx="561975" cy="19050"/>
            <wp:effectExtent l="19050" t="0" r="9525" b="0"/>
            <wp:docPr id="3440" name="Picture 20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9FA2D9" wp14:editId="7E375717">
            <wp:extent cx="561975" cy="19050"/>
            <wp:effectExtent l="19050" t="0" r="9525" b="0"/>
            <wp:docPr id="34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14FBA7" wp14:editId="3C06F788">
            <wp:extent cx="561975" cy="19050"/>
            <wp:effectExtent l="19050" t="0" r="9525" b="0"/>
            <wp:docPr id="3442" name="Picture 20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52E948" wp14:editId="71CC56EE">
            <wp:extent cx="561975" cy="19050"/>
            <wp:effectExtent l="19050" t="0" r="9525" b="0"/>
            <wp:docPr id="34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2FD854" wp14:editId="118AEFB3">
            <wp:extent cx="561975" cy="19050"/>
            <wp:effectExtent l="19050" t="0" r="9525" b="0"/>
            <wp:docPr id="3444" name="Picture 20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1A700F" wp14:editId="0349B49D">
            <wp:extent cx="561975" cy="19050"/>
            <wp:effectExtent l="19050" t="0" r="9525" b="0"/>
            <wp:docPr id="34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A29140" wp14:editId="20AB1028">
            <wp:extent cx="561975" cy="19050"/>
            <wp:effectExtent l="19050" t="0" r="9525" b="0"/>
            <wp:docPr id="3446" name="Picture 2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979915" wp14:editId="1BD8B092">
            <wp:extent cx="561975" cy="19050"/>
            <wp:effectExtent l="19050" t="0" r="9525" b="0"/>
            <wp:docPr id="34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FA80C4" wp14:editId="3F2AD417">
            <wp:extent cx="561975" cy="19050"/>
            <wp:effectExtent l="19050" t="0" r="9525" b="0"/>
            <wp:docPr id="3448" name="Picture 2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175DFB" wp14:editId="407D480A">
            <wp:extent cx="561975" cy="19050"/>
            <wp:effectExtent l="19050" t="0" r="9525" b="0"/>
            <wp:docPr id="34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418A04" wp14:editId="6A5881E2">
            <wp:extent cx="561975" cy="19050"/>
            <wp:effectExtent l="19050" t="0" r="9525" b="0"/>
            <wp:docPr id="3450" name="Picture 21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7BB169" wp14:editId="04520215">
            <wp:extent cx="561975" cy="19050"/>
            <wp:effectExtent l="19050" t="0" r="9525" b="0"/>
            <wp:docPr id="34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26998C" wp14:editId="38DD795C">
            <wp:extent cx="561975" cy="19050"/>
            <wp:effectExtent l="19050" t="0" r="9525" b="0"/>
            <wp:docPr id="3452" name="Picture 2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858EAC" wp14:editId="55BF2490">
            <wp:extent cx="561975" cy="19050"/>
            <wp:effectExtent l="19050" t="0" r="9525" b="0"/>
            <wp:docPr id="34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EA9E7A" wp14:editId="63CE72F4">
            <wp:extent cx="561975" cy="19050"/>
            <wp:effectExtent l="19050" t="0" r="9525" b="0"/>
            <wp:docPr id="345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1CE32B" wp14:editId="2943AB02">
            <wp:extent cx="561975" cy="19050"/>
            <wp:effectExtent l="19050" t="0" r="9525" b="0"/>
            <wp:docPr id="34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044306" wp14:editId="528BF8BF">
            <wp:extent cx="561975" cy="19050"/>
            <wp:effectExtent l="19050" t="0" r="9525" b="0"/>
            <wp:docPr id="3456" name="Picture 2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D2A0BC" wp14:editId="516D34F9">
            <wp:extent cx="561975" cy="19050"/>
            <wp:effectExtent l="19050" t="0" r="9525" b="0"/>
            <wp:docPr id="34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9604C7" wp14:editId="47423BB5">
            <wp:extent cx="561975" cy="19050"/>
            <wp:effectExtent l="19050" t="0" r="9525" b="0"/>
            <wp:docPr id="3458" name="Picture 2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F95A6E" wp14:editId="430F1955">
            <wp:extent cx="561975" cy="19050"/>
            <wp:effectExtent l="19050" t="0" r="9525" b="0"/>
            <wp:docPr id="34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4BB6E2" wp14:editId="34B3D03F">
            <wp:extent cx="561975" cy="19050"/>
            <wp:effectExtent l="19050" t="0" r="9525" b="0"/>
            <wp:docPr id="3460" name="Picture 2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48DA0C" wp14:editId="12E20469">
            <wp:extent cx="561975" cy="19050"/>
            <wp:effectExtent l="19050" t="0" r="9525" b="0"/>
            <wp:docPr id="34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CFE1FA" wp14:editId="591CDF47">
            <wp:extent cx="561975" cy="19050"/>
            <wp:effectExtent l="19050" t="0" r="9525" b="0"/>
            <wp:docPr id="346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AE8E1F" wp14:editId="1A8F013F">
            <wp:extent cx="561975" cy="19050"/>
            <wp:effectExtent l="19050" t="0" r="9525" b="0"/>
            <wp:docPr id="34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2F9A63" wp14:editId="6C42B343">
            <wp:extent cx="561975" cy="19050"/>
            <wp:effectExtent l="19050" t="0" r="9525" b="0"/>
            <wp:docPr id="3464" name="Picture 2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E3EF60" wp14:editId="24630E38">
            <wp:extent cx="561975" cy="19050"/>
            <wp:effectExtent l="19050" t="0" r="9525" b="0"/>
            <wp:docPr id="34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2533BE" wp14:editId="393EB8BF">
            <wp:extent cx="561975" cy="19050"/>
            <wp:effectExtent l="19050" t="0" r="9525" b="0"/>
            <wp:docPr id="346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423E1F" wp14:editId="2655F0B9">
            <wp:extent cx="561975" cy="19050"/>
            <wp:effectExtent l="19050" t="0" r="9525" b="0"/>
            <wp:docPr id="34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00AB4B" wp14:editId="16B83E08">
            <wp:extent cx="561975" cy="19050"/>
            <wp:effectExtent l="19050" t="0" r="9525" b="0"/>
            <wp:docPr id="3468"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306DF5" wp14:editId="1DF71A8F">
            <wp:extent cx="561975" cy="19050"/>
            <wp:effectExtent l="19050" t="0" r="9525" b="0"/>
            <wp:docPr id="34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C2AF86" wp14:editId="66D47DC5">
            <wp:extent cx="561975" cy="19050"/>
            <wp:effectExtent l="19050" t="0" r="9525" b="0"/>
            <wp:docPr id="3470"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E9E375" wp14:editId="27C7C0C5">
            <wp:extent cx="561975" cy="19050"/>
            <wp:effectExtent l="19050" t="0" r="9525" b="0"/>
            <wp:docPr id="34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3B0110" wp14:editId="33A48A55">
            <wp:extent cx="561975" cy="19050"/>
            <wp:effectExtent l="19050" t="0" r="9525" b="0"/>
            <wp:docPr id="3472"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5BB3F6" wp14:editId="3B13B4BA">
            <wp:extent cx="561975" cy="19050"/>
            <wp:effectExtent l="19050" t="0" r="9525" b="0"/>
            <wp:docPr id="34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092952" wp14:editId="40832241">
            <wp:extent cx="561975" cy="19050"/>
            <wp:effectExtent l="19050" t="0" r="9525" b="0"/>
            <wp:docPr id="347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C5EE02" wp14:editId="214886C3">
            <wp:extent cx="561975" cy="19050"/>
            <wp:effectExtent l="19050" t="0" r="9525" b="0"/>
            <wp:docPr id="34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66BDFB" wp14:editId="5E93408A">
            <wp:extent cx="561975" cy="19050"/>
            <wp:effectExtent l="19050" t="0" r="9525" b="0"/>
            <wp:docPr id="3476"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1FDFCC" wp14:editId="2BD98401">
            <wp:extent cx="561975" cy="19050"/>
            <wp:effectExtent l="19050" t="0" r="9525" b="0"/>
            <wp:docPr id="34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A9ED9C" wp14:editId="5C0D4BF1">
            <wp:extent cx="561975" cy="19050"/>
            <wp:effectExtent l="19050" t="0" r="9525" b="0"/>
            <wp:docPr id="347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274754" wp14:editId="4EE80EC6">
            <wp:extent cx="561975" cy="19050"/>
            <wp:effectExtent l="19050" t="0" r="9525" b="0"/>
            <wp:docPr id="34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8B90AE" wp14:editId="003A3962">
            <wp:extent cx="561975" cy="19050"/>
            <wp:effectExtent l="19050" t="0" r="9525" b="0"/>
            <wp:docPr id="3480"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B813BB" wp14:editId="34D9D071">
            <wp:extent cx="561975" cy="19050"/>
            <wp:effectExtent l="19050" t="0" r="9525" b="0"/>
            <wp:docPr id="34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1E494F" wp14:editId="5BEF0F66">
            <wp:extent cx="561975" cy="19050"/>
            <wp:effectExtent l="19050" t="0" r="9525" b="0"/>
            <wp:docPr id="3482"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2EA2A1" wp14:editId="0121EDE2">
            <wp:extent cx="561975" cy="19050"/>
            <wp:effectExtent l="19050" t="0" r="9525" b="0"/>
            <wp:docPr id="34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AFA017" wp14:editId="259D538C">
            <wp:extent cx="561975" cy="19050"/>
            <wp:effectExtent l="19050" t="0" r="9525" b="0"/>
            <wp:docPr id="3484"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9AE1E3" wp14:editId="13D89041">
            <wp:extent cx="561975" cy="19050"/>
            <wp:effectExtent l="19050" t="0" r="9525" b="0"/>
            <wp:docPr id="34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22D415" wp14:editId="312F103F">
            <wp:extent cx="561975" cy="19050"/>
            <wp:effectExtent l="19050" t="0" r="9525" b="0"/>
            <wp:docPr id="348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8EFE40" wp14:editId="09BCD464">
            <wp:extent cx="561975" cy="19050"/>
            <wp:effectExtent l="19050" t="0" r="9525" b="0"/>
            <wp:docPr id="34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2CAC9D" wp14:editId="48E6C3EC">
            <wp:extent cx="561975" cy="19050"/>
            <wp:effectExtent l="19050" t="0" r="9525" b="0"/>
            <wp:docPr id="3488"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F71A1C" wp14:editId="3DB19B29">
            <wp:extent cx="561975" cy="19050"/>
            <wp:effectExtent l="19050" t="0" r="9525" b="0"/>
            <wp:docPr id="34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9A3874" wp14:editId="74749BB2">
            <wp:extent cx="561975" cy="19050"/>
            <wp:effectExtent l="19050" t="0" r="9525" b="0"/>
            <wp:docPr id="3490"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85E889" wp14:editId="0436A6C4">
            <wp:extent cx="561975" cy="19050"/>
            <wp:effectExtent l="19050" t="0" r="9525" b="0"/>
            <wp:docPr id="34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A85C42" wp14:editId="38E82C84">
            <wp:extent cx="561975" cy="19050"/>
            <wp:effectExtent l="19050" t="0" r="9525" b="0"/>
            <wp:docPr id="3492"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0083F1" wp14:editId="34D29309">
            <wp:extent cx="561975" cy="19050"/>
            <wp:effectExtent l="19050" t="0" r="9525" b="0"/>
            <wp:docPr id="34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5F9BFC" wp14:editId="27EFD29D">
            <wp:extent cx="561975" cy="19050"/>
            <wp:effectExtent l="19050" t="0" r="9525" b="0"/>
            <wp:docPr id="3494"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6F9020" wp14:editId="70F8F337">
            <wp:extent cx="561975" cy="19050"/>
            <wp:effectExtent l="19050" t="0" r="9525" b="0"/>
            <wp:docPr id="34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976BC9" wp14:editId="610EB996">
            <wp:extent cx="561975" cy="19050"/>
            <wp:effectExtent l="19050" t="0" r="9525" b="0"/>
            <wp:docPr id="3496"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F298D8" wp14:editId="51DE58C8">
            <wp:extent cx="561975" cy="19050"/>
            <wp:effectExtent l="19050" t="0" r="9525" b="0"/>
            <wp:docPr id="34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00C0FA" wp14:editId="69F82C3B">
            <wp:extent cx="561975" cy="19050"/>
            <wp:effectExtent l="19050" t="0" r="9525" b="0"/>
            <wp:docPr id="3498"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C5C579" wp14:editId="6E359E54">
            <wp:extent cx="561975" cy="19050"/>
            <wp:effectExtent l="19050" t="0" r="9525" b="0"/>
            <wp:docPr id="34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07E199" wp14:editId="3B665F68">
            <wp:extent cx="561975" cy="19050"/>
            <wp:effectExtent l="19050" t="0" r="9525" b="0"/>
            <wp:docPr id="3500"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66F4CB" wp14:editId="45C9EBAF">
            <wp:extent cx="561975" cy="19050"/>
            <wp:effectExtent l="19050" t="0" r="9525" b="0"/>
            <wp:docPr id="35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636D8A" wp14:editId="776E4695">
            <wp:extent cx="561975" cy="19050"/>
            <wp:effectExtent l="19050" t="0" r="9525" b="0"/>
            <wp:docPr id="350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96C148" wp14:editId="1E81CA70">
            <wp:extent cx="561975" cy="19050"/>
            <wp:effectExtent l="19050" t="0" r="9525" b="0"/>
            <wp:docPr id="35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3FF803" wp14:editId="551A7650">
            <wp:extent cx="561975" cy="19050"/>
            <wp:effectExtent l="19050" t="0" r="9525" b="0"/>
            <wp:docPr id="3504"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39B234" wp14:editId="07765840">
            <wp:extent cx="561975" cy="19050"/>
            <wp:effectExtent l="19050" t="0" r="9525" b="0"/>
            <wp:docPr id="35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243D54" wp14:editId="2351B48E">
            <wp:extent cx="561975" cy="19050"/>
            <wp:effectExtent l="19050" t="0" r="9525" b="0"/>
            <wp:docPr id="3506"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887ACA" wp14:editId="5EDB4AA2">
            <wp:extent cx="561975" cy="19050"/>
            <wp:effectExtent l="19050" t="0" r="9525" b="0"/>
            <wp:docPr id="35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CB0BFC" wp14:editId="119781F0">
            <wp:extent cx="561975" cy="19050"/>
            <wp:effectExtent l="19050" t="0" r="9525" b="0"/>
            <wp:docPr id="3508"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60A149" wp14:editId="22186A34">
            <wp:extent cx="561975" cy="19050"/>
            <wp:effectExtent l="19050" t="0" r="9525" b="0"/>
            <wp:docPr id="35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AF09F6" wp14:editId="5F1DD744">
            <wp:extent cx="561975" cy="19050"/>
            <wp:effectExtent l="19050" t="0" r="9525" b="0"/>
            <wp:docPr id="351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D82EB0" wp14:editId="7E83C763">
            <wp:extent cx="561975" cy="19050"/>
            <wp:effectExtent l="19050" t="0" r="9525" b="0"/>
            <wp:docPr id="35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851CAC" wp14:editId="2DA9C821">
            <wp:extent cx="561975" cy="19050"/>
            <wp:effectExtent l="19050" t="0" r="9525" b="0"/>
            <wp:docPr id="3512"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6F6511" wp14:editId="7D851729">
            <wp:extent cx="561975" cy="19050"/>
            <wp:effectExtent l="19050" t="0" r="9525" b="0"/>
            <wp:docPr id="35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D685DD" wp14:editId="41DA66CC">
            <wp:extent cx="561975" cy="19050"/>
            <wp:effectExtent l="19050" t="0" r="9525" b="0"/>
            <wp:docPr id="3514"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A66F28" wp14:editId="76034392">
            <wp:extent cx="561975" cy="19050"/>
            <wp:effectExtent l="19050" t="0" r="9525" b="0"/>
            <wp:docPr id="35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44238F" wp14:editId="2F1517F7">
            <wp:extent cx="561975" cy="19050"/>
            <wp:effectExtent l="19050" t="0" r="9525" b="0"/>
            <wp:docPr id="3516"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4531AD" wp14:editId="148F969D">
            <wp:extent cx="561975" cy="19050"/>
            <wp:effectExtent l="19050" t="0" r="9525" b="0"/>
            <wp:docPr id="35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91B390" wp14:editId="67A293CC">
            <wp:extent cx="561975" cy="19050"/>
            <wp:effectExtent l="19050" t="0" r="9525" b="0"/>
            <wp:docPr id="3518"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0CD5F2" wp14:editId="7E7880C6">
            <wp:extent cx="561975" cy="19050"/>
            <wp:effectExtent l="19050" t="0" r="9525" b="0"/>
            <wp:docPr id="35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F1204A" wp14:editId="1070BA89">
            <wp:extent cx="561975" cy="19050"/>
            <wp:effectExtent l="19050" t="0" r="9525" b="0"/>
            <wp:docPr id="3520"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B0D2CA" wp14:editId="4D9371FD">
            <wp:extent cx="561975" cy="19050"/>
            <wp:effectExtent l="19050" t="0" r="9525" b="0"/>
            <wp:docPr id="35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88D240" wp14:editId="17F6A4D7">
            <wp:extent cx="561975" cy="19050"/>
            <wp:effectExtent l="19050" t="0" r="9525" b="0"/>
            <wp:docPr id="3522"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1E796F" wp14:editId="68259367">
            <wp:extent cx="561975" cy="19050"/>
            <wp:effectExtent l="19050" t="0" r="9525" b="0"/>
            <wp:docPr id="35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94CED5" wp14:editId="5BCF70E2">
            <wp:extent cx="561975" cy="19050"/>
            <wp:effectExtent l="19050" t="0" r="9525" b="0"/>
            <wp:docPr id="3524"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2A6E16" wp14:editId="36CE0F9E">
            <wp:extent cx="561975" cy="19050"/>
            <wp:effectExtent l="19050" t="0" r="9525" b="0"/>
            <wp:docPr id="35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3A0122" wp14:editId="3E4A3BEF">
            <wp:extent cx="561975" cy="19050"/>
            <wp:effectExtent l="19050" t="0" r="9525" b="0"/>
            <wp:docPr id="352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EA1DB6" wp14:editId="70829972">
            <wp:extent cx="561975" cy="19050"/>
            <wp:effectExtent l="19050" t="0" r="9525" b="0"/>
            <wp:docPr id="35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458B72" wp14:editId="500376F2">
            <wp:extent cx="561975" cy="19050"/>
            <wp:effectExtent l="19050" t="0" r="9525" b="0"/>
            <wp:docPr id="3528"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F6F649" wp14:editId="3053163A">
            <wp:extent cx="561975" cy="19050"/>
            <wp:effectExtent l="19050" t="0" r="9525" b="0"/>
            <wp:docPr id="35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888263" wp14:editId="55FF0F91">
            <wp:extent cx="561975" cy="19050"/>
            <wp:effectExtent l="19050" t="0" r="9525" b="0"/>
            <wp:docPr id="3530"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051467" wp14:editId="1EEC8E62">
            <wp:extent cx="561975" cy="19050"/>
            <wp:effectExtent l="19050" t="0" r="9525" b="0"/>
            <wp:docPr id="35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1F0CB5" wp14:editId="6637640D">
            <wp:extent cx="561975" cy="19050"/>
            <wp:effectExtent l="19050" t="0" r="9525" b="0"/>
            <wp:docPr id="3532"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0640ED" wp14:editId="68F5CE1D">
            <wp:extent cx="561975" cy="19050"/>
            <wp:effectExtent l="19050" t="0" r="9525" b="0"/>
            <wp:docPr id="35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F11EDA" wp14:editId="153975C1">
            <wp:extent cx="561975" cy="19050"/>
            <wp:effectExtent l="19050" t="0" r="9525" b="0"/>
            <wp:docPr id="353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671772" wp14:editId="05FB624F">
            <wp:extent cx="561975" cy="19050"/>
            <wp:effectExtent l="19050" t="0" r="9525" b="0"/>
            <wp:docPr id="35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F727C6" wp14:editId="7FBD9DCF">
            <wp:extent cx="561975" cy="19050"/>
            <wp:effectExtent l="19050" t="0" r="9525" b="0"/>
            <wp:docPr id="3536"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5C07F6" wp14:editId="6DAA2249">
            <wp:extent cx="561975" cy="19050"/>
            <wp:effectExtent l="19050" t="0" r="9525" b="0"/>
            <wp:docPr id="35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F23405" wp14:editId="10C27411">
            <wp:extent cx="561975" cy="19050"/>
            <wp:effectExtent l="19050" t="0" r="9525" b="0"/>
            <wp:docPr id="3538"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EB7843" wp14:editId="7A714BC6">
            <wp:extent cx="561975" cy="19050"/>
            <wp:effectExtent l="19050" t="0" r="9525" b="0"/>
            <wp:docPr id="35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74D5ED" wp14:editId="083FCDA0">
            <wp:extent cx="561975" cy="19050"/>
            <wp:effectExtent l="19050" t="0" r="9525" b="0"/>
            <wp:docPr id="3540"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C03584" wp14:editId="72D1B9E1">
            <wp:extent cx="561975" cy="19050"/>
            <wp:effectExtent l="19050" t="0" r="9525" b="0"/>
            <wp:docPr id="35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D4DE07" wp14:editId="6B56A4F5">
            <wp:extent cx="561975" cy="19050"/>
            <wp:effectExtent l="19050" t="0" r="9525" b="0"/>
            <wp:docPr id="3542"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0332ED" wp14:editId="73C5ABE6">
            <wp:extent cx="561975" cy="19050"/>
            <wp:effectExtent l="19050" t="0" r="9525" b="0"/>
            <wp:docPr id="35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6095DD" wp14:editId="7161E3C6">
            <wp:extent cx="561975" cy="19050"/>
            <wp:effectExtent l="19050" t="0" r="9525" b="0"/>
            <wp:docPr id="3544"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6C0E61" wp14:editId="73707062">
            <wp:extent cx="561975" cy="19050"/>
            <wp:effectExtent l="19050" t="0" r="9525" b="0"/>
            <wp:docPr id="35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9454F1" wp14:editId="448B6669">
            <wp:extent cx="561975" cy="19050"/>
            <wp:effectExtent l="19050" t="0" r="9525" b="0"/>
            <wp:docPr id="3546"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E4A136" wp14:editId="08097102">
            <wp:extent cx="561975" cy="19050"/>
            <wp:effectExtent l="19050" t="0" r="9525" b="0"/>
            <wp:docPr id="35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410BC7" wp14:editId="736DB804">
            <wp:extent cx="561975" cy="19050"/>
            <wp:effectExtent l="19050" t="0" r="9525" b="0"/>
            <wp:docPr id="3548"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3972DA" wp14:editId="5DF809B5">
            <wp:extent cx="561975" cy="19050"/>
            <wp:effectExtent l="19050" t="0" r="9525" b="0"/>
            <wp:docPr id="35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994FE8" wp14:editId="079B2105">
            <wp:extent cx="561975" cy="19050"/>
            <wp:effectExtent l="19050" t="0" r="9525" b="0"/>
            <wp:docPr id="355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4E76F5" wp14:editId="0E369369">
            <wp:extent cx="561975" cy="19050"/>
            <wp:effectExtent l="19050" t="0" r="9525" b="0"/>
            <wp:docPr id="35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C1E707" wp14:editId="4FC8E71C">
            <wp:extent cx="561975" cy="19050"/>
            <wp:effectExtent l="19050" t="0" r="9525" b="0"/>
            <wp:docPr id="3552"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5708C4" wp14:editId="4AF8411C">
            <wp:extent cx="561975" cy="19050"/>
            <wp:effectExtent l="19050" t="0" r="9525" b="0"/>
            <wp:docPr id="35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E6BD51" wp14:editId="1EF9A6B7">
            <wp:extent cx="561975" cy="19050"/>
            <wp:effectExtent l="19050" t="0" r="9525" b="0"/>
            <wp:docPr id="3554"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7D8F99" wp14:editId="6DFAC79B">
            <wp:extent cx="561975" cy="19050"/>
            <wp:effectExtent l="19050" t="0" r="9525" b="0"/>
            <wp:docPr id="35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C87C25" wp14:editId="4E4F7494">
            <wp:extent cx="561975" cy="19050"/>
            <wp:effectExtent l="19050" t="0" r="9525" b="0"/>
            <wp:docPr id="3556"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382323" wp14:editId="59A8D998">
            <wp:extent cx="561975" cy="19050"/>
            <wp:effectExtent l="19050" t="0" r="9525" b="0"/>
            <wp:docPr id="35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B07AEE" wp14:editId="3668C6B7">
            <wp:extent cx="561975" cy="19050"/>
            <wp:effectExtent l="19050" t="0" r="9525" b="0"/>
            <wp:docPr id="355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9C348B" wp14:editId="3F989F13">
            <wp:extent cx="561975" cy="19050"/>
            <wp:effectExtent l="19050" t="0" r="9525" b="0"/>
            <wp:docPr id="35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1B6901" wp14:editId="7F9821AD">
            <wp:extent cx="561975" cy="19050"/>
            <wp:effectExtent l="19050" t="0" r="9525" b="0"/>
            <wp:docPr id="3560"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50F3A5" wp14:editId="5E9FB5EA">
            <wp:extent cx="561975" cy="19050"/>
            <wp:effectExtent l="19050" t="0" r="9525" b="0"/>
            <wp:docPr id="35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12BBF5" wp14:editId="59C179B3">
            <wp:extent cx="561975" cy="19050"/>
            <wp:effectExtent l="19050" t="0" r="9525" b="0"/>
            <wp:docPr id="3562"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669DBE" wp14:editId="71BE7A6E">
            <wp:extent cx="561975" cy="19050"/>
            <wp:effectExtent l="19050" t="0" r="9525" b="0"/>
            <wp:docPr id="35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6BCA45" wp14:editId="493B79BB">
            <wp:extent cx="561975" cy="19050"/>
            <wp:effectExtent l="19050" t="0" r="9525" b="0"/>
            <wp:docPr id="3564"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B9CB69" wp14:editId="37BD31C5">
            <wp:extent cx="561975" cy="19050"/>
            <wp:effectExtent l="19050" t="0" r="9525" b="0"/>
            <wp:docPr id="35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2B1600" wp14:editId="3FF7EA1F">
            <wp:extent cx="561975" cy="19050"/>
            <wp:effectExtent l="19050" t="0" r="9525" b="0"/>
            <wp:docPr id="3566"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DD854C" wp14:editId="614F8CE0">
            <wp:extent cx="561975" cy="19050"/>
            <wp:effectExtent l="19050" t="0" r="9525" b="0"/>
            <wp:docPr id="35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DC462A" wp14:editId="747C9C76">
            <wp:extent cx="561975" cy="19050"/>
            <wp:effectExtent l="19050" t="0" r="9525" b="0"/>
            <wp:docPr id="3568"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8B4796" wp14:editId="594634E9">
            <wp:extent cx="561975" cy="19050"/>
            <wp:effectExtent l="19050" t="0" r="9525" b="0"/>
            <wp:docPr id="35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68AC60" wp14:editId="4BA9E7FE">
            <wp:extent cx="561975" cy="19050"/>
            <wp:effectExtent l="19050" t="0" r="9525" b="0"/>
            <wp:docPr id="3570"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35E4B2" wp14:editId="3E93704F">
            <wp:extent cx="561975" cy="19050"/>
            <wp:effectExtent l="19050" t="0" r="9525" b="0"/>
            <wp:docPr id="35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4852E7" wp14:editId="26A13758">
            <wp:extent cx="561975" cy="19050"/>
            <wp:effectExtent l="19050" t="0" r="9525" b="0"/>
            <wp:docPr id="3572"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D4F321" wp14:editId="317FE965">
            <wp:extent cx="561975" cy="19050"/>
            <wp:effectExtent l="19050" t="0" r="9525" b="0"/>
            <wp:docPr id="35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298835" wp14:editId="3B5B1BCA">
            <wp:extent cx="561975" cy="19050"/>
            <wp:effectExtent l="19050" t="0" r="9525" b="0"/>
            <wp:docPr id="357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45F99D" wp14:editId="6485BEB8">
            <wp:extent cx="561975" cy="19050"/>
            <wp:effectExtent l="19050" t="0" r="9525" b="0"/>
            <wp:docPr id="35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F28C01" wp14:editId="68F20988">
            <wp:extent cx="561975" cy="19050"/>
            <wp:effectExtent l="19050" t="0" r="9525" b="0"/>
            <wp:docPr id="3576"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649A52" wp14:editId="3681158E">
            <wp:extent cx="561975" cy="19050"/>
            <wp:effectExtent l="19050" t="0" r="9525" b="0"/>
            <wp:docPr id="35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24B34B" wp14:editId="47FEFB65">
            <wp:extent cx="561975" cy="19050"/>
            <wp:effectExtent l="19050" t="0" r="9525" b="0"/>
            <wp:docPr id="3578"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FF1F8B" wp14:editId="2569E6C6">
            <wp:extent cx="561975" cy="19050"/>
            <wp:effectExtent l="19050" t="0" r="9525" b="0"/>
            <wp:docPr id="35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C6F426" wp14:editId="6D9134D0">
            <wp:extent cx="561975" cy="19050"/>
            <wp:effectExtent l="19050" t="0" r="9525" b="0"/>
            <wp:docPr id="3580"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A3F5B0" wp14:editId="0B1550F5">
            <wp:extent cx="561975" cy="19050"/>
            <wp:effectExtent l="19050" t="0" r="9525" b="0"/>
            <wp:docPr id="35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CF8FC2" wp14:editId="74CAEDA0">
            <wp:extent cx="561975" cy="19050"/>
            <wp:effectExtent l="19050" t="0" r="9525" b="0"/>
            <wp:docPr id="358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0AFF66" wp14:editId="48F4B1AA">
            <wp:extent cx="561975" cy="19050"/>
            <wp:effectExtent l="19050" t="0" r="9525" b="0"/>
            <wp:docPr id="35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5096C7" wp14:editId="24B55033">
            <wp:extent cx="561975" cy="19050"/>
            <wp:effectExtent l="19050" t="0" r="9525" b="0"/>
            <wp:docPr id="3584"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D26A66" wp14:editId="5548BBE5">
            <wp:extent cx="561975" cy="19050"/>
            <wp:effectExtent l="19050" t="0" r="9525" b="0"/>
            <wp:docPr id="35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5D2F29" wp14:editId="2BE7121C">
            <wp:extent cx="561975" cy="19050"/>
            <wp:effectExtent l="19050" t="0" r="9525" b="0"/>
            <wp:docPr id="3586"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AE8A52" wp14:editId="74FD56EF">
            <wp:extent cx="561975" cy="19050"/>
            <wp:effectExtent l="19050" t="0" r="9525" b="0"/>
            <wp:docPr id="35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FD0549" wp14:editId="46C0A21A">
            <wp:extent cx="561975" cy="19050"/>
            <wp:effectExtent l="19050" t="0" r="9525" b="0"/>
            <wp:docPr id="3588"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179E74" wp14:editId="1026AE45">
            <wp:extent cx="561975" cy="19050"/>
            <wp:effectExtent l="19050" t="0" r="9525" b="0"/>
            <wp:docPr id="35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F856A6" wp14:editId="7020E004">
            <wp:extent cx="561975" cy="19050"/>
            <wp:effectExtent l="19050" t="0" r="9525" b="0"/>
            <wp:docPr id="3590"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3EDEC2" wp14:editId="5EF48221">
            <wp:extent cx="561975" cy="19050"/>
            <wp:effectExtent l="19050" t="0" r="9525" b="0"/>
            <wp:docPr id="35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311B08" wp14:editId="27E6E317">
            <wp:extent cx="561975" cy="19050"/>
            <wp:effectExtent l="19050" t="0" r="9525" b="0"/>
            <wp:docPr id="3592"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A2B362" wp14:editId="7FC8A21F">
            <wp:extent cx="561975" cy="19050"/>
            <wp:effectExtent l="19050" t="0" r="9525" b="0"/>
            <wp:docPr id="35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007233" wp14:editId="5F2A00F1">
            <wp:extent cx="561975" cy="19050"/>
            <wp:effectExtent l="19050" t="0" r="9525" b="0"/>
            <wp:docPr id="3594"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730566" wp14:editId="7CA310D0">
            <wp:extent cx="561975" cy="19050"/>
            <wp:effectExtent l="19050" t="0" r="9525" b="0"/>
            <wp:docPr id="35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C8F7F2" wp14:editId="36DCC679">
            <wp:extent cx="561975" cy="19050"/>
            <wp:effectExtent l="19050" t="0" r="9525" b="0"/>
            <wp:docPr id="3596"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B6D557" wp14:editId="57234C16">
            <wp:extent cx="561975" cy="19050"/>
            <wp:effectExtent l="19050" t="0" r="9525" b="0"/>
            <wp:docPr id="35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2ACDE6" wp14:editId="0529A53C">
            <wp:extent cx="561975" cy="19050"/>
            <wp:effectExtent l="19050" t="0" r="9525" b="0"/>
            <wp:docPr id="359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B49683" wp14:editId="0FFEEBC8">
            <wp:extent cx="561975" cy="19050"/>
            <wp:effectExtent l="19050" t="0" r="9525" b="0"/>
            <wp:docPr id="35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A81031" wp14:editId="6781F04B">
            <wp:extent cx="561975" cy="19050"/>
            <wp:effectExtent l="19050" t="0" r="9525" b="0"/>
            <wp:docPr id="3600"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EC5026" wp14:editId="4ACBB904">
            <wp:extent cx="561975" cy="19050"/>
            <wp:effectExtent l="19050" t="0" r="9525" b="0"/>
            <wp:docPr id="36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85A7FF" wp14:editId="168A9770">
            <wp:extent cx="561975" cy="19050"/>
            <wp:effectExtent l="19050" t="0" r="9525" b="0"/>
            <wp:docPr id="3602"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E06732" wp14:editId="04E3DC42">
            <wp:extent cx="561975" cy="19050"/>
            <wp:effectExtent l="19050" t="0" r="9525" b="0"/>
            <wp:docPr id="36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858374" wp14:editId="0110CAD1">
            <wp:extent cx="561975" cy="19050"/>
            <wp:effectExtent l="19050" t="0" r="9525" b="0"/>
            <wp:docPr id="3604"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4166F3" wp14:editId="74176CDD">
            <wp:extent cx="561975" cy="19050"/>
            <wp:effectExtent l="19050" t="0" r="9525" b="0"/>
            <wp:docPr id="36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B857F1" wp14:editId="5812838E">
            <wp:extent cx="561975" cy="19050"/>
            <wp:effectExtent l="19050" t="0" r="9525" b="0"/>
            <wp:docPr id="360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4DB19B" wp14:editId="14A36B0B">
            <wp:extent cx="561975" cy="19050"/>
            <wp:effectExtent l="19050" t="0" r="9525" b="0"/>
            <wp:docPr id="36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4E2F67" wp14:editId="3E7D7B47">
            <wp:extent cx="561975" cy="19050"/>
            <wp:effectExtent l="19050" t="0" r="9525" b="0"/>
            <wp:docPr id="3608"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EF2C1B" wp14:editId="687BF56D">
            <wp:extent cx="561975" cy="19050"/>
            <wp:effectExtent l="19050" t="0" r="9525" b="0"/>
            <wp:docPr id="36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834CE8" wp14:editId="262A5938">
            <wp:extent cx="561975" cy="19050"/>
            <wp:effectExtent l="19050" t="0" r="9525" b="0"/>
            <wp:docPr id="3610"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AD736A" wp14:editId="36317A95">
            <wp:extent cx="561975" cy="19050"/>
            <wp:effectExtent l="19050" t="0" r="9525" b="0"/>
            <wp:docPr id="36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386E23" wp14:editId="46E5FD8C">
            <wp:extent cx="561975" cy="19050"/>
            <wp:effectExtent l="19050" t="0" r="9525" b="0"/>
            <wp:docPr id="3612"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3CAC9E" wp14:editId="32B6EB30">
            <wp:extent cx="561975" cy="19050"/>
            <wp:effectExtent l="19050" t="0" r="9525" b="0"/>
            <wp:docPr id="36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695659" wp14:editId="1A226841">
            <wp:extent cx="561975" cy="19050"/>
            <wp:effectExtent l="19050" t="0" r="9525" b="0"/>
            <wp:docPr id="3614"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0649E0" wp14:editId="4D4CDC0F">
            <wp:extent cx="561975" cy="19050"/>
            <wp:effectExtent l="19050" t="0" r="9525" b="0"/>
            <wp:docPr id="36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A30272" wp14:editId="40A17E78">
            <wp:extent cx="561975" cy="19050"/>
            <wp:effectExtent l="19050" t="0" r="9525" b="0"/>
            <wp:docPr id="3616"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7D9E22" wp14:editId="04283E58">
            <wp:extent cx="561975" cy="19050"/>
            <wp:effectExtent l="19050" t="0" r="9525" b="0"/>
            <wp:docPr id="36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EC6E18" wp14:editId="07484412">
            <wp:extent cx="561975" cy="19050"/>
            <wp:effectExtent l="19050" t="0" r="9525" b="0"/>
            <wp:docPr id="3618"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682699" wp14:editId="089DC767">
            <wp:extent cx="561975" cy="19050"/>
            <wp:effectExtent l="19050" t="0" r="9525" b="0"/>
            <wp:docPr id="36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F76BCC" wp14:editId="59EF3F7C">
            <wp:extent cx="561975" cy="19050"/>
            <wp:effectExtent l="19050" t="0" r="9525" b="0"/>
            <wp:docPr id="3620"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6351BC" wp14:editId="5F438365">
            <wp:extent cx="561975" cy="19050"/>
            <wp:effectExtent l="19050" t="0" r="9525" b="0"/>
            <wp:docPr id="36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149B53" wp14:editId="7D978CA0">
            <wp:extent cx="561975" cy="19050"/>
            <wp:effectExtent l="19050" t="0" r="9525" b="0"/>
            <wp:docPr id="362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FACF49" wp14:editId="65EEF26B">
            <wp:extent cx="561975" cy="19050"/>
            <wp:effectExtent l="19050" t="0" r="9525" b="0"/>
            <wp:docPr id="36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D6D6FA" wp14:editId="3F020212">
            <wp:extent cx="561975" cy="19050"/>
            <wp:effectExtent l="19050" t="0" r="9525" b="0"/>
            <wp:docPr id="3624"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1650CB" wp14:editId="322656EF">
            <wp:extent cx="561975" cy="19050"/>
            <wp:effectExtent l="19050" t="0" r="9525" b="0"/>
            <wp:docPr id="36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E1EAD7" wp14:editId="0CFAEFAF">
            <wp:extent cx="561975" cy="19050"/>
            <wp:effectExtent l="19050" t="0" r="9525" b="0"/>
            <wp:docPr id="3626"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C9BB2F" wp14:editId="031EACCE">
            <wp:extent cx="561975" cy="19050"/>
            <wp:effectExtent l="19050" t="0" r="9525" b="0"/>
            <wp:docPr id="36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D80D30" wp14:editId="5D7EC6AD">
            <wp:extent cx="561975" cy="19050"/>
            <wp:effectExtent l="19050" t="0" r="9525" b="0"/>
            <wp:docPr id="3628"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98BC54" wp14:editId="757DC86A">
            <wp:extent cx="561975" cy="19050"/>
            <wp:effectExtent l="19050" t="0" r="9525" b="0"/>
            <wp:docPr id="36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7E8BE8" wp14:editId="12CA37CC">
            <wp:extent cx="561975" cy="19050"/>
            <wp:effectExtent l="19050" t="0" r="9525" b="0"/>
            <wp:docPr id="363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CB51F7" wp14:editId="7D146E28">
            <wp:extent cx="561975" cy="19050"/>
            <wp:effectExtent l="19050" t="0" r="9525" b="0"/>
            <wp:docPr id="36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D2F76F" wp14:editId="1F6B1D64">
            <wp:extent cx="561975" cy="19050"/>
            <wp:effectExtent l="19050" t="0" r="9525" b="0"/>
            <wp:docPr id="3632"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53446A" wp14:editId="74749476">
            <wp:extent cx="561975" cy="19050"/>
            <wp:effectExtent l="19050" t="0" r="9525" b="0"/>
            <wp:docPr id="36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7059BF" wp14:editId="6C2FB6FF">
            <wp:extent cx="561975" cy="19050"/>
            <wp:effectExtent l="19050" t="0" r="9525" b="0"/>
            <wp:docPr id="3634"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8C40D4" wp14:editId="08A01050">
            <wp:extent cx="561975" cy="19050"/>
            <wp:effectExtent l="19050" t="0" r="9525" b="0"/>
            <wp:docPr id="36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9E73F2" wp14:editId="7CD31587">
            <wp:extent cx="561975" cy="19050"/>
            <wp:effectExtent l="19050" t="0" r="9525" b="0"/>
            <wp:docPr id="3636"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EDDDBE" wp14:editId="6860AC0B">
            <wp:extent cx="561975" cy="19050"/>
            <wp:effectExtent l="19050" t="0" r="9525" b="0"/>
            <wp:docPr id="36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B52305" wp14:editId="430D6EC7">
            <wp:extent cx="561975" cy="19050"/>
            <wp:effectExtent l="19050" t="0" r="9525" b="0"/>
            <wp:docPr id="3638"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5F9AB6" wp14:editId="6FBF30D3">
            <wp:extent cx="561975" cy="19050"/>
            <wp:effectExtent l="19050" t="0" r="9525" b="0"/>
            <wp:docPr id="36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C10079" wp14:editId="4B3BD223">
            <wp:extent cx="561975" cy="19050"/>
            <wp:effectExtent l="19050" t="0" r="9525" b="0"/>
            <wp:docPr id="3640"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F95AB0" wp14:editId="0918E0D7">
            <wp:extent cx="561975" cy="19050"/>
            <wp:effectExtent l="19050" t="0" r="9525" b="0"/>
            <wp:docPr id="36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7655D9" wp14:editId="48C83315">
            <wp:extent cx="561975" cy="19050"/>
            <wp:effectExtent l="19050" t="0" r="9525" b="0"/>
            <wp:docPr id="3642"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5C90E2" wp14:editId="512F094A">
            <wp:extent cx="561975" cy="19050"/>
            <wp:effectExtent l="19050" t="0" r="9525" b="0"/>
            <wp:docPr id="36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8437E6" wp14:editId="2F612821">
            <wp:extent cx="561975" cy="19050"/>
            <wp:effectExtent l="19050" t="0" r="9525" b="0"/>
            <wp:docPr id="3644"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4D4EF5" wp14:editId="59DAE618">
            <wp:extent cx="561975" cy="19050"/>
            <wp:effectExtent l="19050" t="0" r="9525" b="0"/>
            <wp:docPr id="36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B9FF6F" wp14:editId="23892190">
            <wp:extent cx="561975" cy="19050"/>
            <wp:effectExtent l="19050" t="0" r="9525" b="0"/>
            <wp:docPr id="364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D95BCA" wp14:editId="53A3435A">
            <wp:extent cx="561975" cy="19050"/>
            <wp:effectExtent l="19050" t="0" r="9525" b="0"/>
            <wp:docPr id="36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5BADE9" wp14:editId="0D2B91CC">
            <wp:extent cx="561975" cy="19050"/>
            <wp:effectExtent l="19050" t="0" r="9525" b="0"/>
            <wp:docPr id="3648"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8503E4" wp14:editId="18F3384B">
            <wp:extent cx="561975" cy="19050"/>
            <wp:effectExtent l="19050" t="0" r="9525" b="0"/>
            <wp:docPr id="36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C34F64" wp14:editId="70C9875E">
            <wp:extent cx="561975" cy="19050"/>
            <wp:effectExtent l="19050" t="0" r="9525" b="0"/>
            <wp:docPr id="3650"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5B0B65" wp14:editId="05D1116A">
            <wp:extent cx="561975" cy="19050"/>
            <wp:effectExtent l="19050" t="0" r="9525" b="0"/>
            <wp:docPr id="36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95BC64" wp14:editId="4B691A99">
            <wp:extent cx="561975" cy="19050"/>
            <wp:effectExtent l="19050" t="0" r="9525" b="0"/>
            <wp:docPr id="3652"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2E4A5C" wp14:editId="7CE758AD">
            <wp:extent cx="561975" cy="19050"/>
            <wp:effectExtent l="19050" t="0" r="9525" b="0"/>
            <wp:docPr id="36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41D9F6" wp14:editId="4353889C">
            <wp:extent cx="561975" cy="19050"/>
            <wp:effectExtent l="19050" t="0" r="9525" b="0"/>
            <wp:docPr id="365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ACA521" wp14:editId="5847E8BC">
            <wp:extent cx="561975" cy="19050"/>
            <wp:effectExtent l="19050" t="0" r="9525" b="0"/>
            <wp:docPr id="36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B856FA" wp14:editId="0FED9721">
            <wp:extent cx="561975" cy="19050"/>
            <wp:effectExtent l="19050" t="0" r="9525" b="0"/>
            <wp:docPr id="3656" name="Picture 23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CB8C74" wp14:editId="23D81236">
            <wp:extent cx="561975" cy="19050"/>
            <wp:effectExtent l="19050" t="0" r="9525" b="0"/>
            <wp:docPr id="36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3F73D1" wp14:editId="244AD65E">
            <wp:extent cx="561975" cy="19050"/>
            <wp:effectExtent l="19050" t="0" r="9525" b="0"/>
            <wp:docPr id="3658" name="Picture 23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0EABE3" wp14:editId="5BE51834">
            <wp:extent cx="561975" cy="19050"/>
            <wp:effectExtent l="19050" t="0" r="9525" b="0"/>
            <wp:docPr id="36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DE5C94" wp14:editId="339283DD">
            <wp:extent cx="561975" cy="19050"/>
            <wp:effectExtent l="19050" t="0" r="9525" b="0"/>
            <wp:docPr id="3660" name="Picture 23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D996EB" wp14:editId="347F82D9">
            <wp:extent cx="561975" cy="19050"/>
            <wp:effectExtent l="19050" t="0" r="9525" b="0"/>
            <wp:docPr id="36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CB91A1" wp14:editId="0E9E9C51">
            <wp:extent cx="561975" cy="19050"/>
            <wp:effectExtent l="19050" t="0" r="9525" b="0"/>
            <wp:docPr id="3662" name="Picture 23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DF8632" wp14:editId="1B2C23E7">
            <wp:extent cx="561975" cy="19050"/>
            <wp:effectExtent l="19050" t="0" r="9525" b="0"/>
            <wp:docPr id="36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6A1296" wp14:editId="0B57CAC7">
            <wp:extent cx="561975" cy="19050"/>
            <wp:effectExtent l="19050" t="0" r="9525" b="0"/>
            <wp:docPr id="3664" name="Picture 23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0AF64E" wp14:editId="3997E926">
            <wp:extent cx="561975" cy="19050"/>
            <wp:effectExtent l="19050" t="0" r="9525" b="0"/>
            <wp:docPr id="36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D83657" wp14:editId="68A971C8">
            <wp:extent cx="561975" cy="19050"/>
            <wp:effectExtent l="19050" t="0" r="9525" b="0"/>
            <wp:docPr id="3666" name="Picture 23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7EFF1D" wp14:editId="6E0DE63B">
            <wp:extent cx="561975" cy="19050"/>
            <wp:effectExtent l="19050" t="0" r="9525" b="0"/>
            <wp:docPr id="36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465873" wp14:editId="73BC06B8">
            <wp:extent cx="561975" cy="19050"/>
            <wp:effectExtent l="19050" t="0" r="9525" b="0"/>
            <wp:docPr id="3668" name="Picture 23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5AC3F9" wp14:editId="281CD624">
            <wp:extent cx="561975" cy="19050"/>
            <wp:effectExtent l="19050" t="0" r="9525" b="0"/>
            <wp:docPr id="36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4FDCC5" wp14:editId="13D56C87">
            <wp:extent cx="561975" cy="19050"/>
            <wp:effectExtent l="19050" t="0" r="9525" b="0"/>
            <wp:docPr id="3670" name="Picture 23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B12D5D" wp14:editId="11263D14">
            <wp:extent cx="561975" cy="19050"/>
            <wp:effectExtent l="19050" t="0" r="9525" b="0"/>
            <wp:docPr id="36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01D826" wp14:editId="78CDDFE6">
            <wp:extent cx="561975" cy="19050"/>
            <wp:effectExtent l="19050" t="0" r="9525" b="0"/>
            <wp:docPr id="3672" name="Picture 23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13804F" wp14:editId="402E0395">
            <wp:extent cx="561975" cy="19050"/>
            <wp:effectExtent l="19050" t="0" r="9525" b="0"/>
            <wp:docPr id="36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4C3D67" wp14:editId="47DC5CD4">
            <wp:extent cx="561975" cy="19050"/>
            <wp:effectExtent l="19050" t="0" r="9525" b="0"/>
            <wp:docPr id="3674" name="Picture 23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E204A2" wp14:editId="58D8AFF7">
            <wp:extent cx="561975" cy="19050"/>
            <wp:effectExtent l="19050" t="0" r="9525" b="0"/>
            <wp:docPr id="36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E36CFA" wp14:editId="2ED868EB">
            <wp:extent cx="561975" cy="19050"/>
            <wp:effectExtent l="19050" t="0" r="9525" b="0"/>
            <wp:docPr id="3676" name="Picture 23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3DDEC1" wp14:editId="439774B8">
            <wp:extent cx="561975" cy="19050"/>
            <wp:effectExtent l="19050" t="0" r="9525" b="0"/>
            <wp:docPr id="36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65922F" wp14:editId="67A5D8A8">
            <wp:extent cx="561975" cy="19050"/>
            <wp:effectExtent l="19050" t="0" r="9525" b="0"/>
            <wp:docPr id="367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759F16" wp14:editId="1B650B13">
            <wp:extent cx="561975" cy="19050"/>
            <wp:effectExtent l="19050" t="0" r="9525" b="0"/>
            <wp:docPr id="36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66A9F4" wp14:editId="1392A526">
            <wp:extent cx="561975" cy="19050"/>
            <wp:effectExtent l="19050" t="0" r="9525" b="0"/>
            <wp:docPr id="3680" name="Picture 23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D65C6C" wp14:editId="69A48F39">
            <wp:extent cx="561975" cy="19050"/>
            <wp:effectExtent l="19050" t="0" r="9525" b="0"/>
            <wp:docPr id="36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175E70" wp14:editId="408EDBA2">
            <wp:extent cx="561975" cy="19050"/>
            <wp:effectExtent l="19050" t="0" r="9525" b="0"/>
            <wp:docPr id="3682" name="Picture 23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8CB3BD" wp14:editId="07D823FE">
            <wp:extent cx="561975" cy="19050"/>
            <wp:effectExtent l="19050" t="0" r="9525" b="0"/>
            <wp:docPr id="36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E981F2" wp14:editId="5E2ADD01">
            <wp:extent cx="561975" cy="19050"/>
            <wp:effectExtent l="19050" t="0" r="9525" b="0"/>
            <wp:docPr id="3684" name="Picture 23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6D6321" wp14:editId="5880B4D1">
            <wp:extent cx="561975" cy="19050"/>
            <wp:effectExtent l="19050" t="0" r="9525" b="0"/>
            <wp:docPr id="36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A588DF" wp14:editId="5580AFC6">
            <wp:extent cx="561975" cy="19050"/>
            <wp:effectExtent l="19050" t="0" r="9525" b="0"/>
            <wp:docPr id="3686" name="Picture 23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E413D3" wp14:editId="7CD957C5">
            <wp:extent cx="561975" cy="19050"/>
            <wp:effectExtent l="19050" t="0" r="9525" b="0"/>
            <wp:docPr id="36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0923C4" wp14:editId="2EADF224">
            <wp:extent cx="561975" cy="19050"/>
            <wp:effectExtent l="19050" t="0" r="9525" b="0"/>
            <wp:docPr id="3688" name="Picture 23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2F240C" wp14:editId="4586B973">
            <wp:extent cx="561975" cy="19050"/>
            <wp:effectExtent l="19050" t="0" r="9525" b="0"/>
            <wp:docPr id="36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85497E" wp14:editId="00614304">
            <wp:extent cx="561975" cy="19050"/>
            <wp:effectExtent l="19050" t="0" r="9525" b="0"/>
            <wp:docPr id="3690" name="Picture 23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549492" wp14:editId="7DD46DA5">
            <wp:extent cx="561975" cy="19050"/>
            <wp:effectExtent l="19050" t="0" r="9525" b="0"/>
            <wp:docPr id="36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7F3B8A" wp14:editId="011C0CDB">
            <wp:extent cx="561975" cy="19050"/>
            <wp:effectExtent l="19050" t="0" r="9525" b="0"/>
            <wp:docPr id="3692" name="Picture 23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25DA5E" wp14:editId="43371374">
            <wp:extent cx="561975" cy="19050"/>
            <wp:effectExtent l="19050" t="0" r="9525" b="0"/>
            <wp:docPr id="36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F21D2C" wp14:editId="0D5602D8">
            <wp:extent cx="561975" cy="19050"/>
            <wp:effectExtent l="19050" t="0" r="9525" b="0"/>
            <wp:docPr id="369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B7D47D" wp14:editId="225F85D8">
            <wp:extent cx="561975" cy="19050"/>
            <wp:effectExtent l="19050" t="0" r="9525" b="0"/>
            <wp:docPr id="36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9E7F6B" wp14:editId="6C8AFE71">
            <wp:extent cx="561975" cy="19050"/>
            <wp:effectExtent l="19050" t="0" r="9525" b="0"/>
            <wp:docPr id="3696" name="Picture 23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501556" wp14:editId="3A4F4774">
            <wp:extent cx="561975" cy="19050"/>
            <wp:effectExtent l="19050" t="0" r="9525" b="0"/>
            <wp:docPr id="36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75045C" wp14:editId="3A350162">
            <wp:extent cx="561975" cy="19050"/>
            <wp:effectExtent l="19050" t="0" r="9525" b="0"/>
            <wp:docPr id="3698" name="Picture 23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82DCC7" wp14:editId="1D5C7F68">
            <wp:extent cx="561975" cy="19050"/>
            <wp:effectExtent l="19050" t="0" r="9525" b="0"/>
            <wp:docPr id="36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908CB5" wp14:editId="447299A6">
            <wp:extent cx="561975" cy="19050"/>
            <wp:effectExtent l="19050" t="0" r="9525" b="0"/>
            <wp:docPr id="3700" name="Picture 23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7D6159" wp14:editId="140C9C27">
            <wp:extent cx="561975" cy="19050"/>
            <wp:effectExtent l="19050" t="0" r="9525" b="0"/>
            <wp:docPr id="37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CF51B8" wp14:editId="267ED99C">
            <wp:extent cx="561975" cy="19050"/>
            <wp:effectExtent l="19050" t="0" r="9525" b="0"/>
            <wp:docPr id="370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6F0060" wp14:editId="1C6E4063">
            <wp:extent cx="561975" cy="19050"/>
            <wp:effectExtent l="19050" t="0" r="9525" b="0"/>
            <wp:docPr id="37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A8E3D1" wp14:editId="06389834">
            <wp:extent cx="561975" cy="19050"/>
            <wp:effectExtent l="19050" t="0" r="9525" b="0"/>
            <wp:docPr id="3704" name="Picture 23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33BD1C" wp14:editId="0FEABA2F">
            <wp:extent cx="561975" cy="19050"/>
            <wp:effectExtent l="19050" t="0" r="9525" b="0"/>
            <wp:docPr id="37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F55CD7" wp14:editId="71F76DAF">
            <wp:extent cx="561975" cy="19050"/>
            <wp:effectExtent l="19050" t="0" r="9525" b="0"/>
            <wp:docPr id="3706" name="Picture 23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37BAA6" wp14:editId="410057AF">
            <wp:extent cx="561975" cy="19050"/>
            <wp:effectExtent l="19050" t="0" r="9525" b="0"/>
            <wp:docPr id="37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30A532" wp14:editId="763E5A15">
            <wp:extent cx="561975" cy="19050"/>
            <wp:effectExtent l="19050" t="0" r="9525" b="0"/>
            <wp:docPr id="3708" name="Picture 23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12DF8C" wp14:editId="5C16EAE1">
            <wp:extent cx="561975" cy="19050"/>
            <wp:effectExtent l="19050" t="0" r="9525" b="0"/>
            <wp:docPr id="37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3D9E97" wp14:editId="34F9F36D">
            <wp:extent cx="561975" cy="19050"/>
            <wp:effectExtent l="19050" t="0" r="9525" b="0"/>
            <wp:docPr id="3710" name="Picture 23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FC7E14" wp14:editId="387DAB2B">
            <wp:extent cx="561975" cy="19050"/>
            <wp:effectExtent l="19050" t="0" r="9525" b="0"/>
            <wp:docPr id="37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1C6BA9" wp14:editId="055B0079">
            <wp:extent cx="561975" cy="19050"/>
            <wp:effectExtent l="19050" t="0" r="9525" b="0"/>
            <wp:docPr id="3712" name="Picture 23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2DDFC7" wp14:editId="6DEE8326">
            <wp:extent cx="561975" cy="19050"/>
            <wp:effectExtent l="19050" t="0" r="9525" b="0"/>
            <wp:docPr id="37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2A28EF" wp14:editId="56715AD3">
            <wp:extent cx="561975" cy="19050"/>
            <wp:effectExtent l="19050" t="0" r="9525" b="0"/>
            <wp:docPr id="3714" name="Picture 23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B6302F" wp14:editId="49636B9E">
            <wp:extent cx="561975" cy="19050"/>
            <wp:effectExtent l="19050" t="0" r="9525" b="0"/>
            <wp:docPr id="37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245F7F" wp14:editId="3C704F79">
            <wp:extent cx="561975" cy="19050"/>
            <wp:effectExtent l="19050" t="0" r="9525" b="0"/>
            <wp:docPr id="3716" name="Picture 23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A5A19C" wp14:editId="5C35B08B">
            <wp:extent cx="561975" cy="19050"/>
            <wp:effectExtent l="19050" t="0" r="9525" b="0"/>
            <wp:docPr id="37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C29A4B" wp14:editId="4EA5E1E6">
            <wp:extent cx="561975" cy="19050"/>
            <wp:effectExtent l="19050" t="0" r="9525" b="0"/>
            <wp:docPr id="371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D8064D" wp14:editId="16769855">
            <wp:extent cx="561975" cy="19050"/>
            <wp:effectExtent l="19050" t="0" r="9525" b="0"/>
            <wp:docPr id="37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BEBEFB" wp14:editId="56B195AC">
            <wp:extent cx="561975" cy="19050"/>
            <wp:effectExtent l="19050" t="0" r="9525" b="0"/>
            <wp:docPr id="3720" name="Picture 23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C7D64D" wp14:editId="0E753A9E">
            <wp:extent cx="561975" cy="19050"/>
            <wp:effectExtent l="19050" t="0" r="9525" b="0"/>
            <wp:docPr id="37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566F94" wp14:editId="090352BE">
            <wp:extent cx="561975" cy="19050"/>
            <wp:effectExtent l="19050" t="0" r="9525" b="0"/>
            <wp:docPr id="3722" name="Picture 23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89EB8F" wp14:editId="491EB10E">
            <wp:extent cx="561975" cy="19050"/>
            <wp:effectExtent l="19050" t="0" r="9525" b="0"/>
            <wp:docPr id="37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7B3356" wp14:editId="466D4E7F">
            <wp:extent cx="561975" cy="19050"/>
            <wp:effectExtent l="19050" t="0" r="9525" b="0"/>
            <wp:docPr id="3724" name="Picture 23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693952" wp14:editId="61C9012A">
            <wp:extent cx="561975" cy="19050"/>
            <wp:effectExtent l="19050" t="0" r="9525" b="0"/>
            <wp:docPr id="37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3E8431" wp14:editId="34624722">
            <wp:extent cx="561975" cy="19050"/>
            <wp:effectExtent l="19050" t="0" r="9525" b="0"/>
            <wp:docPr id="372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4FBC98" wp14:editId="4302D382">
            <wp:extent cx="561975" cy="19050"/>
            <wp:effectExtent l="19050" t="0" r="9525" b="0"/>
            <wp:docPr id="37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78F638" wp14:editId="618AB3EF">
            <wp:extent cx="561975" cy="19050"/>
            <wp:effectExtent l="19050" t="0" r="9525" b="0"/>
            <wp:docPr id="3728" name="Picture 23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25BFC1" wp14:editId="403A001E">
            <wp:extent cx="561975" cy="19050"/>
            <wp:effectExtent l="19050" t="0" r="9525" b="0"/>
            <wp:docPr id="37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2350CC" wp14:editId="41DF6A0A">
            <wp:extent cx="561975" cy="19050"/>
            <wp:effectExtent l="19050" t="0" r="9525" b="0"/>
            <wp:docPr id="3730" name="Picture 23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F3E9DC" wp14:editId="525F69CC">
            <wp:extent cx="561975" cy="19050"/>
            <wp:effectExtent l="19050" t="0" r="9525" b="0"/>
            <wp:docPr id="37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6A9EE3" wp14:editId="625E33E5">
            <wp:extent cx="561975" cy="19050"/>
            <wp:effectExtent l="19050" t="0" r="9525" b="0"/>
            <wp:docPr id="3732" name="Picture 23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F9B254" wp14:editId="503B2E0F">
            <wp:extent cx="561975" cy="19050"/>
            <wp:effectExtent l="19050" t="0" r="9525" b="0"/>
            <wp:docPr id="37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62E4B9" wp14:editId="31ED3692">
            <wp:extent cx="561975" cy="19050"/>
            <wp:effectExtent l="19050" t="0" r="9525" b="0"/>
            <wp:docPr id="3734" name="Picture 23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533CB4" wp14:editId="384CB20A">
            <wp:extent cx="561975" cy="19050"/>
            <wp:effectExtent l="19050" t="0" r="9525" b="0"/>
            <wp:docPr id="37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56EBCB" wp14:editId="2EA0B37F">
            <wp:extent cx="561975" cy="19050"/>
            <wp:effectExtent l="19050" t="0" r="9525" b="0"/>
            <wp:docPr id="3736" name="Picture 23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12E693" wp14:editId="7E2494A1">
            <wp:extent cx="561975" cy="19050"/>
            <wp:effectExtent l="19050" t="0" r="9525" b="0"/>
            <wp:docPr id="37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66CEA9" wp14:editId="6F131211">
            <wp:extent cx="561975" cy="19050"/>
            <wp:effectExtent l="19050" t="0" r="9525" b="0"/>
            <wp:docPr id="3738" name="Picture 23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A90CDD" wp14:editId="755F4955">
            <wp:extent cx="561975" cy="19050"/>
            <wp:effectExtent l="19050" t="0" r="9525" b="0"/>
            <wp:docPr id="37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8D33EB" wp14:editId="3B0DA9E5">
            <wp:extent cx="561975" cy="19050"/>
            <wp:effectExtent l="19050" t="0" r="9525" b="0"/>
            <wp:docPr id="3740" name="Picture 23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3B82C5" wp14:editId="04148B79">
            <wp:extent cx="561975" cy="19050"/>
            <wp:effectExtent l="19050" t="0" r="9525" b="0"/>
            <wp:docPr id="37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375483" wp14:editId="1CB1D7DF">
            <wp:extent cx="561975" cy="19050"/>
            <wp:effectExtent l="19050" t="0" r="9525" b="0"/>
            <wp:docPr id="374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B334EA" wp14:editId="0F01E9F9">
            <wp:extent cx="561975" cy="19050"/>
            <wp:effectExtent l="19050" t="0" r="9525" b="0"/>
            <wp:docPr id="37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79BDC3" wp14:editId="7471C68A">
            <wp:extent cx="561975" cy="19050"/>
            <wp:effectExtent l="19050" t="0" r="9525" b="0"/>
            <wp:docPr id="3744" name="Picture 23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DAA121" wp14:editId="1D6458B7">
            <wp:extent cx="561975" cy="19050"/>
            <wp:effectExtent l="19050" t="0" r="9525" b="0"/>
            <wp:docPr id="37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AC2346" wp14:editId="3FD1F026">
            <wp:extent cx="561975" cy="19050"/>
            <wp:effectExtent l="19050" t="0" r="9525" b="0"/>
            <wp:docPr id="3746" name="Picture 24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F6B2B9" wp14:editId="5A336A00">
            <wp:extent cx="561975" cy="19050"/>
            <wp:effectExtent l="19050" t="0" r="9525" b="0"/>
            <wp:docPr id="37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767984" wp14:editId="39206591">
            <wp:extent cx="561975" cy="19050"/>
            <wp:effectExtent l="19050" t="0" r="9525" b="0"/>
            <wp:docPr id="3748" name="Picture 24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E53063" wp14:editId="357E1A8F">
            <wp:extent cx="561975" cy="19050"/>
            <wp:effectExtent l="19050" t="0" r="9525" b="0"/>
            <wp:docPr id="37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CDBC90" wp14:editId="0CC7A746">
            <wp:extent cx="561975" cy="19050"/>
            <wp:effectExtent l="19050" t="0" r="9525" b="0"/>
            <wp:docPr id="375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68DC6E" wp14:editId="6BDD440C">
            <wp:extent cx="561975" cy="19050"/>
            <wp:effectExtent l="19050" t="0" r="9525" b="0"/>
            <wp:docPr id="37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886344" wp14:editId="6554F88C">
            <wp:extent cx="561975" cy="19050"/>
            <wp:effectExtent l="19050" t="0" r="9525" b="0"/>
            <wp:docPr id="3752" name="Picture 24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D012B1" wp14:editId="5469BF21">
            <wp:extent cx="561975" cy="19050"/>
            <wp:effectExtent l="19050" t="0" r="9525" b="0"/>
            <wp:docPr id="37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D642FB" wp14:editId="71D489E5">
            <wp:extent cx="561975" cy="19050"/>
            <wp:effectExtent l="19050" t="0" r="9525" b="0"/>
            <wp:docPr id="375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BB19FF" wp14:editId="01E0EC3C">
            <wp:extent cx="561975" cy="19050"/>
            <wp:effectExtent l="19050" t="0" r="9525" b="0"/>
            <wp:docPr id="37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D36DCD" wp14:editId="46281E32">
            <wp:extent cx="561975" cy="19050"/>
            <wp:effectExtent l="19050" t="0" r="9525" b="0"/>
            <wp:docPr id="3756"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1B365D" wp14:editId="0B014B3B">
            <wp:extent cx="561975" cy="19050"/>
            <wp:effectExtent l="19050" t="0" r="9525" b="0"/>
            <wp:docPr id="37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AFC7D0" wp14:editId="319144F0">
            <wp:extent cx="561975" cy="19050"/>
            <wp:effectExtent l="19050" t="0" r="9525" b="0"/>
            <wp:docPr id="3758"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0E84E1" wp14:editId="210C6F7A">
            <wp:extent cx="561975" cy="19050"/>
            <wp:effectExtent l="19050" t="0" r="9525" b="0"/>
            <wp:docPr id="37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1D5696" wp14:editId="018FAC56">
            <wp:extent cx="561975" cy="19050"/>
            <wp:effectExtent l="19050" t="0" r="9525" b="0"/>
            <wp:docPr id="3760"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D30BD2" wp14:editId="5E797A6A">
            <wp:extent cx="561975" cy="19050"/>
            <wp:effectExtent l="19050" t="0" r="9525" b="0"/>
            <wp:docPr id="37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5A14F0" wp14:editId="1BE232A0">
            <wp:extent cx="561975" cy="19050"/>
            <wp:effectExtent l="19050" t="0" r="9525" b="0"/>
            <wp:docPr id="376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BCEC48" wp14:editId="1DC15CED">
            <wp:extent cx="561975" cy="19050"/>
            <wp:effectExtent l="19050" t="0" r="9525" b="0"/>
            <wp:docPr id="37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16B09D" wp14:editId="67823992">
            <wp:extent cx="561975" cy="19050"/>
            <wp:effectExtent l="19050" t="0" r="9525" b="0"/>
            <wp:docPr id="3764"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E77B45" wp14:editId="1070C8C1">
            <wp:extent cx="561975" cy="19050"/>
            <wp:effectExtent l="19050" t="0" r="9525" b="0"/>
            <wp:docPr id="37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D260EA" wp14:editId="0EDCD1D2">
            <wp:extent cx="561975" cy="19050"/>
            <wp:effectExtent l="19050" t="0" r="9525" b="0"/>
            <wp:docPr id="376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6A0C7A" wp14:editId="276D7E16">
            <wp:extent cx="561975" cy="19050"/>
            <wp:effectExtent l="19050" t="0" r="9525" b="0"/>
            <wp:docPr id="37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8ADCB2" wp14:editId="2041762D">
            <wp:extent cx="561975" cy="19050"/>
            <wp:effectExtent l="19050" t="0" r="9525" b="0"/>
            <wp:docPr id="3768"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5F6A34" wp14:editId="0979F5CE">
            <wp:extent cx="561975" cy="19050"/>
            <wp:effectExtent l="19050" t="0" r="9525" b="0"/>
            <wp:docPr id="37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D79A0F" wp14:editId="383DEA19">
            <wp:extent cx="561975" cy="19050"/>
            <wp:effectExtent l="19050" t="0" r="9525" b="0"/>
            <wp:docPr id="3770"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4A80D9" wp14:editId="573DCE69">
            <wp:extent cx="561975" cy="19050"/>
            <wp:effectExtent l="19050" t="0" r="9525" b="0"/>
            <wp:docPr id="37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247A37" wp14:editId="07719BA7">
            <wp:extent cx="561975" cy="19050"/>
            <wp:effectExtent l="19050" t="0" r="9525" b="0"/>
            <wp:docPr id="3772"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6CF8F6" wp14:editId="6B97BE0C">
            <wp:extent cx="561975" cy="19050"/>
            <wp:effectExtent l="19050" t="0" r="9525" b="0"/>
            <wp:docPr id="37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62B38B" wp14:editId="608EA599">
            <wp:extent cx="561975" cy="19050"/>
            <wp:effectExtent l="19050" t="0" r="9525" b="0"/>
            <wp:docPr id="377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73D112" wp14:editId="05288E5D">
            <wp:extent cx="561975" cy="19050"/>
            <wp:effectExtent l="19050" t="0" r="9525" b="0"/>
            <wp:docPr id="37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EA2BB2" wp14:editId="559B486B">
            <wp:extent cx="561975" cy="19050"/>
            <wp:effectExtent l="19050" t="0" r="9525" b="0"/>
            <wp:docPr id="3776"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361B58" wp14:editId="53C3DD14">
            <wp:extent cx="561975" cy="19050"/>
            <wp:effectExtent l="19050" t="0" r="9525" b="0"/>
            <wp:docPr id="37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052781" wp14:editId="0CC92E2C">
            <wp:extent cx="561975" cy="19050"/>
            <wp:effectExtent l="19050" t="0" r="9525" b="0"/>
            <wp:docPr id="3778"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FD0B34" wp14:editId="32A38CBA">
            <wp:extent cx="561975" cy="19050"/>
            <wp:effectExtent l="19050" t="0" r="9525" b="0"/>
            <wp:docPr id="37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5A964F" wp14:editId="79452D43">
            <wp:extent cx="561975" cy="19050"/>
            <wp:effectExtent l="19050" t="0" r="9525" b="0"/>
            <wp:docPr id="3780"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E65800" wp14:editId="38CAF129">
            <wp:extent cx="561975" cy="19050"/>
            <wp:effectExtent l="19050" t="0" r="9525" b="0"/>
            <wp:docPr id="37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9280CB" wp14:editId="7B63CFD9">
            <wp:extent cx="561975" cy="19050"/>
            <wp:effectExtent l="19050" t="0" r="9525" b="0"/>
            <wp:docPr id="3782"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29AB72" wp14:editId="3CA318BE">
            <wp:extent cx="561975" cy="19050"/>
            <wp:effectExtent l="19050" t="0" r="9525" b="0"/>
            <wp:docPr id="37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F9132E" wp14:editId="0961A39B">
            <wp:extent cx="561975" cy="19050"/>
            <wp:effectExtent l="19050" t="0" r="9525" b="0"/>
            <wp:docPr id="3784"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CE2743" wp14:editId="5CC4E06C">
            <wp:extent cx="561975" cy="19050"/>
            <wp:effectExtent l="19050" t="0" r="9525" b="0"/>
            <wp:docPr id="37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E27A17" wp14:editId="16726939">
            <wp:extent cx="561975" cy="19050"/>
            <wp:effectExtent l="19050" t="0" r="9525" b="0"/>
            <wp:docPr id="3786"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3B7145" wp14:editId="09753B70">
            <wp:extent cx="561975" cy="19050"/>
            <wp:effectExtent l="19050" t="0" r="9525" b="0"/>
            <wp:docPr id="37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75E338" wp14:editId="529AC9A3">
            <wp:extent cx="561975" cy="19050"/>
            <wp:effectExtent l="19050" t="0" r="9525" b="0"/>
            <wp:docPr id="3788"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365A71" wp14:editId="1B386DEE">
            <wp:extent cx="561975" cy="19050"/>
            <wp:effectExtent l="19050" t="0" r="9525" b="0"/>
            <wp:docPr id="37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DE04DF" wp14:editId="066DCECF">
            <wp:extent cx="561975" cy="19050"/>
            <wp:effectExtent l="19050" t="0" r="9525" b="0"/>
            <wp:docPr id="379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A38EFA" wp14:editId="46B0D401">
            <wp:extent cx="561975" cy="19050"/>
            <wp:effectExtent l="19050" t="0" r="9525" b="0"/>
            <wp:docPr id="37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C1F346" wp14:editId="139E6DCB">
            <wp:extent cx="561975" cy="19050"/>
            <wp:effectExtent l="19050" t="0" r="9525" b="0"/>
            <wp:docPr id="3792"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E6C26A" wp14:editId="12BD22CB">
            <wp:extent cx="561975" cy="19050"/>
            <wp:effectExtent l="19050" t="0" r="9525" b="0"/>
            <wp:docPr id="37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EC87C1" wp14:editId="1920F84B">
            <wp:extent cx="561975" cy="19050"/>
            <wp:effectExtent l="19050" t="0" r="9525" b="0"/>
            <wp:docPr id="3794"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E20E6B" wp14:editId="1B4FE90D">
            <wp:extent cx="561975" cy="19050"/>
            <wp:effectExtent l="19050" t="0" r="9525" b="0"/>
            <wp:docPr id="37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AC6AD1" wp14:editId="688ABE9F">
            <wp:extent cx="561975" cy="19050"/>
            <wp:effectExtent l="19050" t="0" r="9525" b="0"/>
            <wp:docPr id="3796"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BFCCC7" wp14:editId="321FC12A">
            <wp:extent cx="561975" cy="19050"/>
            <wp:effectExtent l="19050" t="0" r="9525" b="0"/>
            <wp:docPr id="37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423E0E" wp14:editId="135351BE">
            <wp:extent cx="561975" cy="19050"/>
            <wp:effectExtent l="19050" t="0" r="9525" b="0"/>
            <wp:docPr id="37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739167" wp14:editId="329E2324">
            <wp:extent cx="561975" cy="19050"/>
            <wp:effectExtent l="19050" t="0" r="9525" b="0"/>
            <wp:docPr id="37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B6E654" wp14:editId="3EAF24F1">
            <wp:extent cx="561975" cy="19050"/>
            <wp:effectExtent l="19050" t="0" r="9525" b="0"/>
            <wp:docPr id="3800"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291847" wp14:editId="239536C2">
            <wp:extent cx="561975" cy="19050"/>
            <wp:effectExtent l="19050" t="0" r="9525" b="0"/>
            <wp:docPr id="38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627796" wp14:editId="1292776F">
            <wp:extent cx="561975" cy="19050"/>
            <wp:effectExtent l="19050" t="0" r="9525" b="0"/>
            <wp:docPr id="3802"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FC8ACF" wp14:editId="4E65E47D">
            <wp:extent cx="561975" cy="19050"/>
            <wp:effectExtent l="19050" t="0" r="9525" b="0"/>
            <wp:docPr id="38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FB7F94" wp14:editId="0C5A2763">
            <wp:extent cx="561975" cy="19050"/>
            <wp:effectExtent l="19050" t="0" r="9525" b="0"/>
            <wp:docPr id="3804"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A5B38A" wp14:editId="64E5A646">
            <wp:extent cx="561975" cy="19050"/>
            <wp:effectExtent l="19050" t="0" r="9525" b="0"/>
            <wp:docPr id="38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28B00F" wp14:editId="08F7071E">
            <wp:extent cx="561975" cy="19050"/>
            <wp:effectExtent l="19050" t="0" r="9525" b="0"/>
            <wp:docPr id="3806"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D8D14F" wp14:editId="23E27B26">
            <wp:extent cx="561975" cy="19050"/>
            <wp:effectExtent l="19050" t="0" r="9525" b="0"/>
            <wp:docPr id="38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9B242A" wp14:editId="54C74469">
            <wp:extent cx="561975" cy="19050"/>
            <wp:effectExtent l="19050" t="0" r="9525" b="0"/>
            <wp:docPr id="3808"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985239" wp14:editId="1D974BFF">
            <wp:extent cx="561975" cy="19050"/>
            <wp:effectExtent l="19050" t="0" r="9525" b="0"/>
            <wp:docPr id="38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4B2FB5" wp14:editId="6F7203D3">
            <wp:extent cx="561975" cy="19050"/>
            <wp:effectExtent l="19050" t="0" r="9525" b="0"/>
            <wp:docPr id="3810"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09A407" wp14:editId="00E64317">
            <wp:extent cx="561975" cy="19050"/>
            <wp:effectExtent l="19050" t="0" r="9525" b="0"/>
            <wp:docPr id="38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A872B8" wp14:editId="0545BA84">
            <wp:extent cx="561975" cy="19050"/>
            <wp:effectExtent l="19050" t="0" r="9525" b="0"/>
            <wp:docPr id="3812"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11055F" wp14:editId="2B080489">
            <wp:extent cx="561975" cy="19050"/>
            <wp:effectExtent l="19050" t="0" r="9525" b="0"/>
            <wp:docPr id="38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A2D708" wp14:editId="1B2030E4">
            <wp:extent cx="561975" cy="19050"/>
            <wp:effectExtent l="19050" t="0" r="9525" b="0"/>
            <wp:docPr id="381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004C5B" wp14:editId="4F7E1B5F">
            <wp:extent cx="561975" cy="19050"/>
            <wp:effectExtent l="19050" t="0" r="9525" b="0"/>
            <wp:docPr id="38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ECDCF6" wp14:editId="20E58DDB">
            <wp:extent cx="561975" cy="19050"/>
            <wp:effectExtent l="19050" t="0" r="9525" b="0"/>
            <wp:docPr id="3816"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7FBEC9" wp14:editId="3CC6EFA6">
            <wp:extent cx="561975" cy="19050"/>
            <wp:effectExtent l="19050" t="0" r="9525" b="0"/>
            <wp:docPr id="38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E489D9" wp14:editId="78891BCD">
            <wp:extent cx="561975" cy="19050"/>
            <wp:effectExtent l="19050" t="0" r="9525" b="0"/>
            <wp:docPr id="3818"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FC7CBC" wp14:editId="774A1C79">
            <wp:extent cx="561975" cy="19050"/>
            <wp:effectExtent l="19050" t="0" r="9525" b="0"/>
            <wp:docPr id="38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334889" wp14:editId="5772B644">
            <wp:extent cx="561975" cy="19050"/>
            <wp:effectExtent l="19050" t="0" r="9525" b="0"/>
            <wp:docPr id="3820"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C72A57" wp14:editId="01B02B11">
            <wp:extent cx="561975" cy="19050"/>
            <wp:effectExtent l="19050" t="0" r="9525" b="0"/>
            <wp:docPr id="38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70EE63" wp14:editId="2D76232F">
            <wp:extent cx="561975" cy="19050"/>
            <wp:effectExtent l="19050" t="0" r="9525" b="0"/>
            <wp:docPr id="382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309D0A" wp14:editId="6C054FBD">
            <wp:extent cx="561975" cy="19050"/>
            <wp:effectExtent l="19050" t="0" r="9525" b="0"/>
            <wp:docPr id="38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D0EDF6" wp14:editId="4445CA36">
            <wp:extent cx="561975" cy="19050"/>
            <wp:effectExtent l="19050" t="0" r="9525" b="0"/>
            <wp:docPr id="3824"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6B5D46" wp14:editId="65E6103B">
            <wp:extent cx="561975" cy="19050"/>
            <wp:effectExtent l="19050" t="0" r="9525" b="0"/>
            <wp:docPr id="38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09A46A" wp14:editId="7AF54F72">
            <wp:extent cx="561975" cy="19050"/>
            <wp:effectExtent l="19050" t="0" r="9525" b="0"/>
            <wp:docPr id="3826"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F5B98F" wp14:editId="00DC6138">
            <wp:extent cx="561975" cy="19050"/>
            <wp:effectExtent l="19050" t="0" r="9525" b="0"/>
            <wp:docPr id="38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8A52A6" wp14:editId="529171B6">
            <wp:extent cx="561975" cy="19050"/>
            <wp:effectExtent l="19050" t="0" r="9525" b="0"/>
            <wp:docPr id="3828"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C43C6E" wp14:editId="734F19EE">
            <wp:extent cx="561975" cy="19050"/>
            <wp:effectExtent l="19050" t="0" r="9525" b="0"/>
            <wp:docPr id="38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A2B4B9" wp14:editId="48FC0163">
            <wp:extent cx="561975" cy="19050"/>
            <wp:effectExtent l="19050" t="0" r="9525" b="0"/>
            <wp:docPr id="3830"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CE0730" wp14:editId="28F67635">
            <wp:extent cx="561975" cy="19050"/>
            <wp:effectExtent l="19050" t="0" r="9525" b="0"/>
            <wp:docPr id="38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21AAD2" wp14:editId="30A2EC6B">
            <wp:extent cx="561975" cy="19050"/>
            <wp:effectExtent l="19050" t="0" r="9525" b="0"/>
            <wp:docPr id="3832"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548C33" wp14:editId="47937DBB">
            <wp:extent cx="561975" cy="19050"/>
            <wp:effectExtent l="19050" t="0" r="9525" b="0"/>
            <wp:docPr id="38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4B5CDC" wp14:editId="663602F1">
            <wp:extent cx="561975" cy="19050"/>
            <wp:effectExtent l="19050" t="0" r="9525" b="0"/>
            <wp:docPr id="3834"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1BB909" wp14:editId="5F965C31">
            <wp:extent cx="561975" cy="19050"/>
            <wp:effectExtent l="19050" t="0" r="9525" b="0"/>
            <wp:docPr id="38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5BC069" wp14:editId="28F1323F">
            <wp:extent cx="561975" cy="19050"/>
            <wp:effectExtent l="19050" t="0" r="9525" b="0"/>
            <wp:docPr id="3836"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2153E8" wp14:editId="419CCDE3">
            <wp:extent cx="561975" cy="19050"/>
            <wp:effectExtent l="19050" t="0" r="9525" b="0"/>
            <wp:docPr id="38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9358CE" wp14:editId="2AC29A6C">
            <wp:extent cx="561975" cy="19050"/>
            <wp:effectExtent l="19050" t="0" r="9525" b="0"/>
            <wp:docPr id="383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AAF4EF" wp14:editId="6783242D">
            <wp:extent cx="561975" cy="19050"/>
            <wp:effectExtent l="19050" t="0" r="9525" b="0"/>
            <wp:docPr id="38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0FCAC2" wp14:editId="51E24A58">
            <wp:extent cx="561975" cy="19050"/>
            <wp:effectExtent l="19050" t="0" r="9525" b="0"/>
            <wp:docPr id="3840"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4AF1F3" wp14:editId="6330EB44">
            <wp:extent cx="561975" cy="19050"/>
            <wp:effectExtent l="19050" t="0" r="9525" b="0"/>
            <wp:docPr id="38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BE706F" wp14:editId="32EC3F45">
            <wp:extent cx="561975" cy="19050"/>
            <wp:effectExtent l="19050" t="0" r="9525" b="0"/>
            <wp:docPr id="3842"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4417F4" wp14:editId="4B57B5F8">
            <wp:extent cx="561975" cy="19050"/>
            <wp:effectExtent l="19050" t="0" r="9525" b="0"/>
            <wp:docPr id="38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ECCC1F" wp14:editId="5D5FCA14">
            <wp:extent cx="561975" cy="19050"/>
            <wp:effectExtent l="19050" t="0" r="9525" b="0"/>
            <wp:docPr id="3844"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D8552E" wp14:editId="0C489F7A">
            <wp:extent cx="561975" cy="19050"/>
            <wp:effectExtent l="19050" t="0" r="9525" b="0"/>
            <wp:docPr id="38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1AD606" wp14:editId="759181B0">
            <wp:extent cx="561975" cy="19050"/>
            <wp:effectExtent l="19050" t="0" r="9525" b="0"/>
            <wp:docPr id="384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293126" wp14:editId="494F7484">
            <wp:extent cx="561975" cy="19050"/>
            <wp:effectExtent l="19050" t="0" r="9525" b="0"/>
            <wp:docPr id="38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35D382" wp14:editId="13FFD6C1">
            <wp:extent cx="561975" cy="19050"/>
            <wp:effectExtent l="19050" t="0" r="9525" b="0"/>
            <wp:docPr id="3848"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DE6A40" wp14:editId="679F05AB">
            <wp:extent cx="561975" cy="19050"/>
            <wp:effectExtent l="19050" t="0" r="9525" b="0"/>
            <wp:docPr id="38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A96AF4" wp14:editId="3078F9D1">
            <wp:extent cx="561975" cy="19050"/>
            <wp:effectExtent l="19050" t="0" r="9525" b="0"/>
            <wp:docPr id="3850"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14A556" wp14:editId="2F17A8FD">
            <wp:extent cx="561975" cy="19050"/>
            <wp:effectExtent l="19050" t="0" r="9525" b="0"/>
            <wp:docPr id="38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BAB618" wp14:editId="4AE89BCC">
            <wp:extent cx="561975" cy="19050"/>
            <wp:effectExtent l="19050" t="0" r="9525" b="0"/>
            <wp:docPr id="3852"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ADBC39" wp14:editId="1C1AABC1">
            <wp:extent cx="561975" cy="19050"/>
            <wp:effectExtent l="19050" t="0" r="9525" b="0"/>
            <wp:docPr id="38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3BC4CF" wp14:editId="7DFA0DCA">
            <wp:extent cx="561975" cy="19050"/>
            <wp:effectExtent l="19050" t="0" r="9525" b="0"/>
            <wp:docPr id="3854"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F0015B" wp14:editId="1E70ED62">
            <wp:extent cx="561975" cy="19050"/>
            <wp:effectExtent l="19050" t="0" r="9525" b="0"/>
            <wp:docPr id="38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4F7CAD" wp14:editId="1D6EDBE8">
            <wp:extent cx="561975" cy="19050"/>
            <wp:effectExtent l="19050" t="0" r="9525" b="0"/>
            <wp:docPr id="3856"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F70BDA" wp14:editId="608E895A">
            <wp:extent cx="561975" cy="19050"/>
            <wp:effectExtent l="19050" t="0" r="9525" b="0"/>
            <wp:docPr id="38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3835C2" wp14:editId="22733B2E">
            <wp:extent cx="561975" cy="19050"/>
            <wp:effectExtent l="19050" t="0" r="9525" b="0"/>
            <wp:docPr id="3858"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B2162C" wp14:editId="00097440">
            <wp:extent cx="561975" cy="19050"/>
            <wp:effectExtent l="19050" t="0" r="9525" b="0"/>
            <wp:docPr id="38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BD5BB3" wp14:editId="4C738818">
            <wp:extent cx="561975" cy="19050"/>
            <wp:effectExtent l="19050" t="0" r="9525" b="0"/>
            <wp:docPr id="3860"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38CC58" wp14:editId="29040225">
            <wp:extent cx="561975" cy="19050"/>
            <wp:effectExtent l="19050" t="0" r="9525" b="0"/>
            <wp:docPr id="38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9D3056F" wp14:editId="4F842B72">
            <wp:extent cx="561975" cy="19050"/>
            <wp:effectExtent l="19050" t="0" r="9525" b="0"/>
            <wp:docPr id="386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839021" wp14:editId="7E3D020C">
            <wp:extent cx="561975" cy="19050"/>
            <wp:effectExtent l="19050" t="0" r="9525" b="0"/>
            <wp:docPr id="38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84922E" wp14:editId="49E8A017">
            <wp:extent cx="561975" cy="19050"/>
            <wp:effectExtent l="19050" t="0" r="9525" b="0"/>
            <wp:docPr id="3864"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C5260BA" wp14:editId="7F55BF9F">
            <wp:extent cx="561975" cy="19050"/>
            <wp:effectExtent l="19050" t="0" r="9525" b="0"/>
            <wp:docPr id="38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A520F0" wp14:editId="34ED5980">
            <wp:extent cx="561975" cy="19050"/>
            <wp:effectExtent l="19050" t="0" r="9525" b="0"/>
            <wp:docPr id="3866"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8F53D4" wp14:editId="658F94B3">
            <wp:extent cx="561975" cy="19050"/>
            <wp:effectExtent l="19050" t="0" r="9525" b="0"/>
            <wp:docPr id="38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488911" wp14:editId="09BF3C8D">
            <wp:extent cx="561975" cy="19050"/>
            <wp:effectExtent l="19050" t="0" r="9525" b="0"/>
            <wp:docPr id="3868"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82ABDE" wp14:editId="1808116F">
            <wp:extent cx="561975" cy="19050"/>
            <wp:effectExtent l="19050" t="0" r="9525" b="0"/>
            <wp:docPr id="38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918221" wp14:editId="5139E54F">
            <wp:extent cx="561975" cy="19050"/>
            <wp:effectExtent l="19050" t="0" r="9525" b="0"/>
            <wp:docPr id="387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1EDFD1" wp14:editId="7C7D1FC7">
            <wp:extent cx="561975" cy="19050"/>
            <wp:effectExtent l="19050" t="0" r="9525" b="0"/>
            <wp:docPr id="38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3900BD" wp14:editId="10DE3EC9">
            <wp:extent cx="561975" cy="19050"/>
            <wp:effectExtent l="19050" t="0" r="9525" b="0"/>
            <wp:docPr id="3872"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1B5C9E" wp14:editId="69BCEAB2">
            <wp:extent cx="561975" cy="19050"/>
            <wp:effectExtent l="19050" t="0" r="9525" b="0"/>
            <wp:docPr id="38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848B94" wp14:editId="6AEB693B">
            <wp:extent cx="561975" cy="19050"/>
            <wp:effectExtent l="19050" t="0" r="9525" b="0"/>
            <wp:docPr id="3874"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30ECAD" wp14:editId="43F48695">
            <wp:extent cx="561975" cy="19050"/>
            <wp:effectExtent l="19050" t="0" r="9525" b="0"/>
            <wp:docPr id="38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DBE4E3" wp14:editId="0CE89B61">
            <wp:extent cx="561975" cy="19050"/>
            <wp:effectExtent l="19050" t="0" r="9525" b="0"/>
            <wp:docPr id="3876"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9D9395" wp14:editId="02338F94">
            <wp:extent cx="561975" cy="19050"/>
            <wp:effectExtent l="19050" t="0" r="9525" b="0"/>
            <wp:docPr id="38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17C915" wp14:editId="1E89D378">
            <wp:extent cx="561975" cy="19050"/>
            <wp:effectExtent l="19050" t="0" r="9525" b="0"/>
            <wp:docPr id="3878"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826CD9" wp14:editId="2E969AE6">
            <wp:extent cx="561975" cy="19050"/>
            <wp:effectExtent l="19050" t="0" r="9525" b="0"/>
            <wp:docPr id="38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C129C4" wp14:editId="276C3798">
            <wp:extent cx="561975" cy="19050"/>
            <wp:effectExtent l="19050" t="0" r="9525" b="0"/>
            <wp:docPr id="3880"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9D9190" wp14:editId="20E64F3B">
            <wp:extent cx="561975" cy="19050"/>
            <wp:effectExtent l="19050" t="0" r="9525" b="0"/>
            <wp:docPr id="38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7A3F1C" wp14:editId="72D3E33F">
            <wp:extent cx="561975" cy="19050"/>
            <wp:effectExtent l="19050" t="0" r="9525" b="0"/>
            <wp:docPr id="3882"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C1CC11" wp14:editId="36BE7C79">
            <wp:extent cx="561975" cy="19050"/>
            <wp:effectExtent l="19050" t="0" r="9525" b="0"/>
            <wp:docPr id="38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B9EEB2" wp14:editId="2C06FA1B">
            <wp:extent cx="561975" cy="19050"/>
            <wp:effectExtent l="19050" t="0" r="9525" b="0"/>
            <wp:docPr id="3884"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B5B6AD" wp14:editId="302DCEA9">
            <wp:extent cx="561975" cy="19050"/>
            <wp:effectExtent l="19050" t="0" r="9525" b="0"/>
            <wp:docPr id="38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5DEBA1" wp14:editId="76256F34">
            <wp:extent cx="561975" cy="19050"/>
            <wp:effectExtent l="19050" t="0" r="9525" b="0"/>
            <wp:docPr id="388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28176D" wp14:editId="3E177C0D">
            <wp:extent cx="561975" cy="19050"/>
            <wp:effectExtent l="19050" t="0" r="9525" b="0"/>
            <wp:docPr id="38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FED531" wp14:editId="3C4583CE">
            <wp:extent cx="561975" cy="19050"/>
            <wp:effectExtent l="19050" t="0" r="9525" b="0"/>
            <wp:docPr id="3888"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DE48DB" wp14:editId="579DDD49">
            <wp:extent cx="561975" cy="19050"/>
            <wp:effectExtent l="19050" t="0" r="9525" b="0"/>
            <wp:docPr id="38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3F30A7" wp14:editId="393A6F87">
            <wp:extent cx="561975" cy="19050"/>
            <wp:effectExtent l="19050" t="0" r="9525" b="0"/>
            <wp:docPr id="3890"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D5675C" wp14:editId="42EAFBAE">
            <wp:extent cx="561975" cy="19050"/>
            <wp:effectExtent l="19050" t="0" r="9525" b="0"/>
            <wp:docPr id="38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C61216" wp14:editId="08B0A199">
            <wp:extent cx="561975" cy="19050"/>
            <wp:effectExtent l="19050" t="0" r="9525" b="0"/>
            <wp:docPr id="3892"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34289F" wp14:editId="1B0744E4">
            <wp:extent cx="561975" cy="19050"/>
            <wp:effectExtent l="19050" t="0" r="9525" b="0"/>
            <wp:docPr id="38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EA8C50" wp14:editId="4115965B">
            <wp:extent cx="561975" cy="19050"/>
            <wp:effectExtent l="19050" t="0" r="9525" b="0"/>
            <wp:docPr id="389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35EADC" wp14:editId="5380025E">
            <wp:extent cx="561975" cy="19050"/>
            <wp:effectExtent l="19050" t="0" r="9525" b="0"/>
            <wp:docPr id="38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E7A125" wp14:editId="011DEFD9">
            <wp:extent cx="561975" cy="19050"/>
            <wp:effectExtent l="19050" t="0" r="9525" b="0"/>
            <wp:docPr id="3896"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86FE6B" wp14:editId="79DB3D9D">
            <wp:extent cx="561975" cy="19050"/>
            <wp:effectExtent l="19050" t="0" r="9525" b="0"/>
            <wp:docPr id="38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D7A73E" wp14:editId="6E37F56C">
            <wp:extent cx="561975" cy="19050"/>
            <wp:effectExtent l="19050" t="0" r="9525" b="0"/>
            <wp:docPr id="3898"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CF32D5" wp14:editId="6EDE064B">
            <wp:extent cx="561975" cy="19050"/>
            <wp:effectExtent l="19050" t="0" r="9525" b="0"/>
            <wp:docPr id="38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A46142" wp14:editId="7B33FE1C">
            <wp:extent cx="561975" cy="19050"/>
            <wp:effectExtent l="19050" t="0" r="9525" b="0"/>
            <wp:docPr id="3900"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A86FE9" wp14:editId="1CD9FB50">
            <wp:extent cx="561975" cy="19050"/>
            <wp:effectExtent l="19050" t="0" r="9525" b="0"/>
            <wp:docPr id="39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8AF258" wp14:editId="7A800257">
            <wp:extent cx="561975" cy="19050"/>
            <wp:effectExtent l="19050" t="0" r="9525" b="0"/>
            <wp:docPr id="3902"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E6C4DC" wp14:editId="7F1AEC22">
            <wp:extent cx="561975" cy="19050"/>
            <wp:effectExtent l="19050" t="0" r="9525" b="0"/>
            <wp:docPr id="39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E1C7BE" wp14:editId="5EB8935F">
            <wp:extent cx="561975" cy="19050"/>
            <wp:effectExtent l="19050" t="0" r="9525" b="0"/>
            <wp:docPr id="3904"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FA8B0F" wp14:editId="4BB5BFB3">
            <wp:extent cx="561975" cy="19050"/>
            <wp:effectExtent l="19050" t="0" r="9525" b="0"/>
            <wp:docPr id="39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881C88" wp14:editId="7EBB5376">
            <wp:extent cx="561975" cy="19050"/>
            <wp:effectExtent l="19050" t="0" r="9525" b="0"/>
            <wp:docPr id="3906"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7DCFB3" wp14:editId="3C95ED5B">
            <wp:extent cx="561975" cy="19050"/>
            <wp:effectExtent l="19050" t="0" r="9525" b="0"/>
            <wp:docPr id="39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BF821D" wp14:editId="73EF8C5E">
            <wp:extent cx="561975" cy="19050"/>
            <wp:effectExtent l="19050" t="0" r="9525" b="0"/>
            <wp:docPr id="3908"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E8D953" wp14:editId="4AE623A3">
            <wp:extent cx="561975" cy="19050"/>
            <wp:effectExtent l="19050" t="0" r="9525" b="0"/>
            <wp:docPr id="39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F1FFED" wp14:editId="53F40D86">
            <wp:extent cx="561975" cy="19050"/>
            <wp:effectExtent l="19050" t="0" r="9525" b="0"/>
            <wp:docPr id="391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B7B335" wp14:editId="2662D6D1">
            <wp:extent cx="561975" cy="19050"/>
            <wp:effectExtent l="19050" t="0" r="9525" b="0"/>
            <wp:docPr id="39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D7CC3E" wp14:editId="49C348D4">
            <wp:extent cx="561975" cy="19050"/>
            <wp:effectExtent l="19050" t="0" r="9525" b="0"/>
            <wp:docPr id="3912"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CDD2D7" wp14:editId="6A1E7C89">
            <wp:extent cx="561975" cy="19050"/>
            <wp:effectExtent l="19050" t="0" r="9525" b="0"/>
            <wp:docPr id="39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9C8C55" wp14:editId="46C05652">
            <wp:extent cx="561975" cy="19050"/>
            <wp:effectExtent l="19050" t="0" r="9525" b="0"/>
            <wp:docPr id="3914"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BC5F87" wp14:editId="64A9B2C8">
            <wp:extent cx="561975" cy="19050"/>
            <wp:effectExtent l="19050" t="0" r="9525" b="0"/>
            <wp:docPr id="39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3C7C58" wp14:editId="747B2610">
            <wp:extent cx="561975" cy="19050"/>
            <wp:effectExtent l="19050" t="0" r="9525" b="0"/>
            <wp:docPr id="3916"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703BCF" wp14:editId="73B341BF">
            <wp:extent cx="561975" cy="19050"/>
            <wp:effectExtent l="19050" t="0" r="9525" b="0"/>
            <wp:docPr id="39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EE3C84" wp14:editId="54945ECE">
            <wp:extent cx="561975" cy="19050"/>
            <wp:effectExtent l="19050" t="0" r="9525" b="0"/>
            <wp:docPr id="39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05F048" wp14:editId="0DDFE622">
            <wp:extent cx="561975" cy="19050"/>
            <wp:effectExtent l="19050" t="0" r="9525" b="0"/>
            <wp:docPr id="39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8C5003" wp14:editId="5EE65CA1">
            <wp:extent cx="561975" cy="19050"/>
            <wp:effectExtent l="19050" t="0" r="9525" b="0"/>
            <wp:docPr id="3920"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7C68A6" wp14:editId="2DC7922E">
            <wp:extent cx="561975" cy="19050"/>
            <wp:effectExtent l="19050" t="0" r="9525" b="0"/>
            <wp:docPr id="39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3FBB70" wp14:editId="14069188">
            <wp:extent cx="561975" cy="19050"/>
            <wp:effectExtent l="19050" t="0" r="9525" b="0"/>
            <wp:docPr id="3922"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09B9B7" wp14:editId="1F267ADF">
            <wp:extent cx="561975" cy="19050"/>
            <wp:effectExtent l="19050" t="0" r="9525" b="0"/>
            <wp:docPr id="39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448B3D" wp14:editId="3A9E6EEA">
            <wp:extent cx="561975" cy="19050"/>
            <wp:effectExtent l="19050" t="0" r="9525" b="0"/>
            <wp:docPr id="3924"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11D2FC" wp14:editId="25D7EE6E">
            <wp:extent cx="561975" cy="19050"/>
            <wp:effectExtent l="19050" t="0" r="9525" b="0"/>
            <wp:docPr id="39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E2C68E" wp14:editId="01E81234">
            <wp:extent cx="561975" cy="19050"/>
            <wp:effectExtent l="19050" t="0" r="9525" b="0"/>
            <wp:docPr id="3926"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0EF57C" wp14:editId="3BEC706A">
            <wp:extent cx="561975" cy="19050"/>
            <wp:effectExtent l="19050" t="0" r="9525" b="0"/>
            <wp:docPr id="39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A15F3B" wp14:editId="61CF5AA2">
            <wp:extent cx="561975" cy="19050"/>
            <wp:effectExtent l="19050" t="0" r="9525" b="0"/>
            <wp:docPr id="3928"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AD4F0F6" wp14:editId="062CEDBB">
            <wp:extent cx="561975" cy="19050"/>
            <wp:effectExtent l="19050" t="0" r="9525" b="0"/>
            <wp:docPr id="39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A8C2D4" wp14:editId="5946F2B7">
            <wp:extent cx="561975" cy="19050"/>
            <wp:effectExtent l="19050" t="0" r="9525" b="0"/>
            <wp:docPr id="3930"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DA3D0F" wp14:editId="7C653579">
            <wp:extent cx="561975" cy="19050"/>
            <wp:effectExtent l="19050" t="0" r="9525" b="0"/>
            <wp:docPr id="39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C158AB" wp14:editId="01737FC0">
            <wp:extent cx="561975" cy="19050"/>
            <wp:effectExtent l="19050" t="0" r="9525" b="0"/>
            <wp:docPr id="3932"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F8A43E" wp14:editId="4BC1C0E8">
            <wp:extent cx="561975" cy="19050"/>
            <wp:effectExtent l="19050" t="0" r="9525" b="0"/>
            <wp:docPr id="39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12562D" wp14:editId="5180EAA4">
            <wp:extent cx="561975" cy="19050"/>
            <wp:effectExtent l="19050" t="0" r="9525" b="0"/>
            <wp:docPr id="393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B67DCD" wp14:editId="490514B6">
            <wp:extent cx="561975" cy="19050"/>
            <wp:effectExtent l="19050" t="0" r="9525" b="0"/>
            <wp:docPr id="39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F871E4" wp14:editId="7036279E">
            <wp:extent cx="561975" cy="19050"/>
            <wp:effectExtent l="19050" t="0" r="9525" b="0"/>
            <wp:docPr id="3936"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9AD8E6" wp14:editId="177FDD2D">
            <wp:extent cx="561975" cy="19050"/>
            <wp:effectExtent l="19050" t="0" r="9525" b="0"/>
            <wp:docPr id="39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54D739" wp14:editId="14D17150">
            <wp:extent cx="561975" cy="19050"/>
            <wp:effectExtent l="19050" t="0" r="9525" b="0"/>
            <wp:docPr id="3938"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F4C81A" wp14:editId="66AD7691">
            <wp:extent cx="561975" cy="19050"/>
            <wp:effectExtent l="19050" t="0" r="9525" b="0"/>
            <wp:docPr id="39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AA92D0" wp14:editId="55CEEBE2">
            <wp:extent cx="561975" cy="19050"/>
            <wp:effectExtent l="19050" t="0" r="9525" b="0"/>
            <wp:docPr id="3940"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3C3163" wp14:editId="663F9F92">
            <wp:extent cx="561975" cy="19050"/>
            <wp:effectExtent l="19050" t="0" r="9525" b="0"/>
            <wp:docPr id="39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D98094" wp14:editId="00266DC2">
            <wp:extent cx="561975" cy="19050"/>
            <wp:effectExtent l="19050" t="0" r="9525" b="0"/>
            <wp:docPr id="394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4D6399" wp14:editId="7CF2C04B">
            <wp:extent cx="561975" cy="19050"/>
            <wp:effectExtent l="19050" t="0" r="9525" b="0"/>
            <wp:docPr id="39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C7F210" wp14:editId="1C9E0A2F">
            <wp:extent cx="561975" cy="19050"/>
            <wp:effectExtent l="19050" t="0" r="9525" b="0"/>
            <wp:docPr id="3944" name="Picture 25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F973A7" wp14:editId="7DD6D1EA">
            <wp:extent cx="561975" cy="19050"/>
            <wp:effectExtent l="19050" t="0" r="9525" b="0"/>
            <wp:docPr id="39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3FEEC7" wp14:editId="70B80A01">
            <wp:extent cx="561975" cy="19050"/>
            <wp:effectExtent l="19050" t="0" r="9525" b="0"/>
            <wp:docPr id="3946" name="Picture 26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64ADAA" wp14:editId="346742C7">
            <wp:extent cx="561975" cy="19050"/>
            <wp:effectExtent l="19050" t="0" r="9525" b="0"/>
            <wp:docPr id="39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7994F8" wp14:editId="6B54F5A3">
            <wp:extent cx="561975" cy="19050"/>
            <wp:effectExtent l="19050" t="0" r="9525" b="0"/>
            <wp:docPr id="3948" name="Picture 26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605EAF" wp14:editId="4D1D2BC7">
            <wp:extent cx="561975" cy="19050"/>
            <wp:effectExtent l="19050" t="0" r="9525" b="0"/>
            <wp:docPr id="39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2540B7" wp14:editId="77309AFF">
            <wp:extent cx="561975" cy="19050"/>
            <wp:effectExtent l="19050" t="0" r="9525" b="0"/>
            <wp:docPr id="3950" name="Picture 26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B725D8" wp14:editId="73339706">
            <wp:extent cx="561975" cy="19050"/>
            <wp:effectExtent l="19050" t="0" r="9525" b="0"/>
            <wp:docPr id="39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35ACEE" wp14:editId="2F37E1BB">
            <wp:extent cx="561975" cy="19050"/>
            <wp:effectExtent l="19050" t="0" r="9525" b="0"/>
            <wp:docPr id="3952" name="Picture 26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DB906A" wp14:editId="3B3FDEF1">
            <wp:extent cx="561975" cy="19050"/>
            <wp:effectExtent l="19050" t="0" r="9525" b="0"/>
            <wp:docPr id="39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589261" wp14:editId="0CF44A04">
            <wp:extent cx="561975" cy="19050"/>
            <wp:effectExtent l="19050" t="0" r="9525" b="0"/>
            <wp:docPr id="3954" name="Picture 26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C82677" wp14:editId="237860C0">
            <wp:extent cx="561975" cy="19050"/>
            <wp:effectExtent l="19050" t="0" r="9525" b="0"/>
            <wp:docPr id="39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245E18" wp14:editId="7A3AAF55">
            <wp:extent cx="561975" cy="19050"/>
            <wp:effectExtent l="19050" t="0" r="9525" b="0"/>
            <wp:docPr id="3956" name="Picture 26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65504F" wp14:editId="21C6A711">
            <wp:extent cx="561975" cy="19050"/>
            <wp:effectExtent l="19050" t="0" r="9525" b="0"/>
            <wp:docPr id="39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03EBC6" wp14:editId="7A78F866">
            <wp:extent cx="561975" cy="19050"/>
            <wp:effectExtent l="19050" t="0" r="9525" b="0"/>
            <wp:docPr id="3958" name="Picture 26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DE495C" wp14:editId="23B0FBE8">
            <wp:extent cx="561975" cy="19050"/>
            <wp:effectExtent l="19050" t="0" r="9525" b="0"/>
            <wp:docPr id="39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BCB092" wp14:editId="7CCEC134">
            <wp:extent cx="561975" cy="19050"/>
            <wp:effectExtent l="19050" t="0" r="9525" b="0"/>
            <wp:docPr id="3960" name="Picture 26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D6E4E0" wp14:editId="291717F4">
            <wp:extent cx="561975" cy="19050"/>
            <wp:effectExtent l="19050" t="0" r="9525" b="0"/>
            <wp:docPr id="39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FEB66B" wp14:editId="47A90B5A">
            <wp:extent cx="561975" cy="19050"/>
            <wp:effectExtent l="19050" t="0" r="9525" b="0"/>
            <wp:docPr id="3962" name="Picture 26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254580" wp14:editId="1FE8161F">
            <wp:extent cx="561975" cy="19050"/>
            <wp:effectExtent l="19050" t="0" r="9525" b="0"/>
            <wp:docPr id="39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A555D7" wp14:editId="52DAE3E2">
            <wp:extent cx="561975" cy="19050"/>
            <wp:effectExtent l="19050" t="0" r="9525" b="0"/>
            <wp:docPr id="3964" name="Picture 26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653995" wp14:editId="705ED2DB">
            <wp:extent cx="561975" cy="19050"/>
            <wp:effectExtent l="19050" t="0" r="9525" b="0"/>
            <wp:docPr id="39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CC1193" wp14:editId="2FCAEB2D">
            <wp:extent cx="561975" cy="19050"/>
            <wp:effectExtent l="19050" t="0" r="9525" b="0"/>
            <wp:docPr id="396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ACEEB9" wp14:editId="034EF83B">
            <wp:extent cx="561975" cy="19050"/>
            <wp:effectExtent l="19050" t="0" r="9525" b="0"/>
            <wp:docPr id="39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959012" wp14:editId="0FC4A6D9">
            <wp:extent cx="561975" cy="19050"/>
            <wp:effectExtent l="19050" t="0" r="9525" b="0"/>
            <wp:docPr id="3968" name="Picture 26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418A50" wp14:editId="1B63C37B">
            <wp:extent cx="561975" cy="19050"/>
            <wp:effectExtent l="19050" t="0" r="9525" b="0"/>
            <wp:docPr id="39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4F03CC" wp14:editId="3B519934">
            <wp:extent cx="561975" cy="19050"/>
            <wp:effectExtent l="19050" t="0" r="9525" b="0"/>
            <wp:docPr id="3970" name="Picture 26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6F2F8A" wp14:editId="787F9E31">
            <wp:extent cx="561975" cy="19050"/>
            <wp:effectExtent l="19050" t="0" r="9525" b="0"/>
            <wp:docPr id="39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E4AE91" wp14:editId="2A09D8C1">
            <wp:extent cx="561975" cy="19050"/>
            <wp:effectExtent l="19050" t="0" r="9525" b="0"/>
            <wp:docPr id="3972" name="Picture 26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CD230D" wp14:editId="16C699BE">
            <wp:extent cx="561975" cy="19050"/>
            <wp:effectExtent l="19050" t="0" r="9525" b="0"/>
            <wp:docPr id="39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04D6B4" wp14:editId="40AD9893">
            <wp:extent cx="561975" cy="19050"/>
            <wp:effectExtent l="19050" t="0" r="9525" b="0"/>
            <wp:docPr id="3974" name="Picture 26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EC3096E" wp14:editId="7B4DAC7B">
            <wp:extent cx="561975" cy="19050"/>
            <wp:effectExtent l="19050" t="0" r="9525" b="0"/>
            <wp:docPr id="39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DEDD9F" wp14:editId="19E90F2E">
            <wp:extent cx="561975" cy="19050"/>
            <wp:effectExtent l="19050" t="0" r="9525" b="0"/>
            <wp:docPr id="3976" name="Picture 26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F81947" wp14:editId="74EE69CB">
            <wp:extent cx="561975" cy="19050"/>
            <wp:effectExtent l="19050" t="0" r="9525" b="0"/>
            <wp:docPr id="39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5D8901" wp14:editId="145DD9BC">
            <wp:extent cx="561975" cy="19050"/>
            <wp:effectExtent l="19050" t="0" r="9525" b="0"/>
            <wp:docPr id="3978" name="Picture 26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76CA33" wp14:editId="3B37FC9D">
            <wp:extent cx="561975" cy="19050"/>
            <wp:effectExtent l="19050" t="0" r="9525" b="0"/>
            <wp:docPr id="39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E2F710" wp14:editId="372D0D76">
            <wp:extent cx="561975" cy="19050"/>
            <wp:effectExtent l="19050" t="0" r="9525" b="0"/>
            <wp:docPr id="3980" name="Picture 26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6A2A07" wp14:editId="41DB374B">
            <wp:extent cx="561975" cy="19050"/>
            <wp:effectExtent l="19050" t="0" r="9525" b="0"/>
            <wp:docPr id="39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E50F8A" wp14:editId="1B91EC10">
            <wp:extent cx="561975" cy="19050"/>
            <wp:effectExtent l="19050" t="0" r="9525" b="0"/>
            <wp:docPr id="398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19EDDD" wp14:editId="25C71F23">
            <wp:extent cx="561975" cy="19050"/>
            <wp:effectExtent l="19050" t="0" r="9525" b="0"/>
            <wp:docPr id="39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02521C" wp14:editId="6B14F88D">
            <wp:extent cx="561975" cy="19050"/>
            <wp:effectExtent l="19050" t="0" r="9525" b="0"/>
            <wp:docPr id="3984" name="Picture 26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902725" wp14:editId="1B3A7BE7">
            <wp:extent cx="561975" cy="19050"/>
            <wp:effectExtent l="19050" t="0" r="9525" b="0"/>
            <wp:docPr id="39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B00F02" wp14:editId="563C7B25">
            <wp:extent cx="561975" cy="19050"/>
            <wp:effectExtent l="19050" t="0" r="9525" b="0"/>
            <wp:docPr id="3986" name="Picture 26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4D15DA" wp14:editId="4D4C3D1D">
            <wp:extent cx="561975" cy="19050"/>
            <wp:effectExtent l="19050" t="0" r="9525" b="0"/>
            <wp:docPr id="39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D1511D" wp14:editId="79217543">
            <wp:extent cx="561975" cy="19050"/>
            <wp:effectExtent l="19050" t="0" r="9525" b="0"/>
            <wp:docPr id="3988" name="Picture 26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9C803B" wp14:editId="75F0243B">
            <wp:extent cx="561975" cy="19050"/>
            <wp:effectExtent l="19050" t="0" r="9525" b="0"/>
            <wp:docPr id="39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AAF29B" wp14:editId="7129F1DB">
            <wp:extent cx="561975" cy="19050"/>
            <wp:effectExtent l="19050" t="0" r="9525" b="0"/>
            <wp:docPr id="399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305EAF" wp14:editId="67AD50CA">
            <wp:extent cx="561975" cy="19050"/>
            <wp:effectExtent l="19050" t="0" r="9525" b="0"/>
            <wp:docPr id="39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0140E7" wp14:editId="6E23D0DB">
            <wp:extent cx="561975" cy="19050"/>
            <wp:effectExtent l="19050" t="0" r="9525" b="0"/>
            <wp:docPr id="3992" name="Picture 26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1053F9" wp14:editId="60725F62">
            <wp:extent cx="561975" cy="19050"/>
            <wp:effectExtent l="19050" t="0" r="9525" b="0"/>
            <wp:docPr id="39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C20A0C" wp14:editId="150820DD">
            <wp:extent cx="561975" cy="19050"/>
            <wp:effectExtent l="19050" t="0" r="9525" b="0"/>
            <wp:docPr id="3994" name="Picture 26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E18218" wp14:editId="2D48BB52">
            <wp:extent cx="561975" cy="19050"/>
            <wp:effectExtent l="19050" t="0" r="9525" b="0"/>
            <wp:docPr id="39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470225" wp14:editId="712A189C">
            <wp:extent cx="561975" cy="19050"/>
            <wp:effectExtent l="19050" t="0" r="9525" b="0"/>
            <wp:docPr id="3996" name="Picture 26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FF0A56" wp14:editId="313C7436">
            <wp:extent cx="561975" cy="19050"/>
            <wp:effectExtent l="19050" t="0" r="9525" b="0"/>
            <wp:docPr id="39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4315E7" wp14:editId="63AC3A66">
            <wp:extent cx="561975" cy="19050"/>
            <wp:effectExtent l="19050" t="0" r="9525" b="0"/>
            <wp:docPr id="3998" name="Picture 26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494214" wp14:editId="5278F01A">
            <wp:extent cx="561975" cy="19050"/>
            <wp:effectExtent l="19050" t="0" r="9525" b="0"/>
            <wp:docPr id="39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9FF26F" wp14:editId="07244FC3">
            <wp:extent cx="561975" cy="19050"/>
            <wp:effectExtent l="19050" t="0" r="9525" b="0"/>
            <wp:docPr id="4000" name="Picture 26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14B19A" wp14:editId="0FEE188C">
            <wp:extent cx="561975" cy="19050"/>
            <wp:effectExtent l="19050" t="0" r="9525" b="0"/>
            <wp:docPr id="40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305DCB" wp14:editId="268B11A9">
            <wp:extent cx="561975" cy="19050"/>
            <wp:effectExtent l="19050" t="0" r="9525" b="0"/>
            <wp:docPr id="4002" name="Picture 26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313CDD" wp14:editId="3BF8B42A">
            <wp:extent cx="561975" cy="19050"/>
            <wp:effectExtent l="19050" t="0" r="9525" b="0"/>
            <wp:docPr id="40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248CD8" wp14:editId="483C0F4A">
            <wp:extent cx="561975" cy="19050"/>
            <wp:effectExtent l="19050" t="0" r="9525" b="0"/>
            <wp:docPr id="4004" name="Picture 26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235509" wp14:editId="3D821B3A">
            <wp:extent cx="561975" cy="19050"/>
            <wp:effectExtent l="19050" t="0" r="9525" b="0"/>
            <wp:docPr id="40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5B5B8F" wp14:editId="22D44E79">
            <wp:extent cx="561975" cy="19050"/>
            <wp:effectExtent l="19050" t="0" r="9525" b="0"/>
            <wp:docPr id="400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D34369" wp14:editId="54CDE99C">
            <wp:extent cx="561975" cy="19050"/>
            <wp:effectExtent l="19050" t="0" r="9525" b="0"/>
            <wp:docPr id="40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87F709" wp14:editId="4D1D0DA7">
            <wp:extent cx="561975" cy="19050"/>
            <wp:effectExtent l="19050" t="0" r="9525" b="0"/>
            <wp:docPr id="4008" name="Picture 26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A1A365" wp14:editId="4A0650D4">
            <wp:extent cx="561975" cy="19050"/>
            <wp:effectExtent l="19050" t="0" r="9525" b="0"/>
            <wp:docPr id="40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57A7A9" wp14:editId="10C7E5A6">
            <wp:extent cx="561975" cy="19050"/>
            <wp:effectExtent l="19050" t="0" r="9525" b="0"/>
            <wp:docPr id="4010" name="Picture 26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C1D078" wp14:editId="29676A28">
            <wp:extent cx="561975" cy="19050"/>
            <wp:effectExtent l="19050" t="0" r="9525" b="0"/>
            <wp:docPr id="40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603CD8" wp14:editId="2A0B3324">
            <wp:extent cx="561975" cy="19050"/>
            <wp:effectExtent l="19050" t="0" r="9525" b="0"/>
            <wp:docPr id="4012" name="Picture 26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B5AB8C" wp14:editId="7682C790">
            <wp:extent cx="561975" cy="19050"/>
            <wp:effectExtent l="19050" t="0" r="9525" b="0"/>
            <wp:docPr id="40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2ED7E0" wp14:editId="2A1C69E5">
            <wp:extent cx="561975" cy="19050"/>
            <wp:effectExtent l="19050" t="0" r="9525" b="0"/>
            <wp:docPr id="401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172E8A" wp14:editId="57612E63">
            <wp:extent cx="561975" cy="19050"/>
            <wp:effectExtent l="19050" t="0" r="9525" b="0"/>
            <wp:docPr id="40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3D6607" wp14:editId="3C80011F">
            <wp:extent cx="561975" cy="19050"/>
            <wp:effectExtent l="19050" t="0" r="9525" b="0"/>
            <wp:docPr id="4016" name="Picture 26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B7CF4A" wp14:editId="4798193B">
            <wp:extent cx="561975" cy="19050"/>
            <wp:effectExtent l="19050" t="0" r="9525" b="0"/>
            <wp:docPr id="40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0CD3FC" wp14:editId="542D456F">
            <wp:extent cx="561975" cy="19050"/>
            <wp:effectExtent l="19050" t="0" r="9525" b="0"/>
            <wp:docPr id="4018" name="Picture 26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CD99D3" wp14:editId="55932013">
            <wp:extent cx="561975" cy="19050"/>
            <wp:effectExtent l="19050" t="0" r="9525" b="0"/>
            <wp:docPr id="40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424C60" wp14:editId="7278BFAF">
            <wp:extent cx="561975" cy="19050"/>
            <wp:effectExtent l="19050" t="0" r="9525" b="0"/>
            <wp:docPr id="4020" name="Picture 26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5EA159" wp14:editId="5260A813">
            <wp:extent cx="561975" cy="19050"/>
            <wp:effectExtent l="19050" t="0" r="9525" b="0"/>
            <wp:docPr id="40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1CCB73" wp14:editId="28B5DFDB">
            <wp:extent cx="561975" cy="19050"/>
            <wp:effectExtent l="19050" t="0" r="9525" b="0"/>
            <wp:docPr id="4022" name="Picture 26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59AFAB" wp14:editId="5FB52E87">
            <wp:extent cx="561975" cy="19050"/>
            <wp:effectExtent l="19050" t="0" r="9525" b="0"/>
            <wp:docPr id="40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C6D11A" wp14:editId="1A50A70B">
            <wp:extent cx="561975" cy="19050"/>
            <wp:effectExtent l="19050" t="0" r="9525" b="0"/>
            <wp:docPr id="4024" name="Picture 26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25073F" wp14:editId="5E93C2D8">
            <wp:extent cx="561975" cy="19050"/>
            <wp:effectExtent l="19050" t="0" r="9525" b="0"/>
            <wp:docPr id="40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A6B2D5" wp14:editId="47277177">
            <wp:extent cx="561975" cy="19050"/>
            <wp:effectExtent l="19050" t="0" r="9525" b="0"/>
            <wp:docPr id="4026" name="Picture 26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38C523" wp14:editId="4FEFA090">
            <wp:extent cx="561975" cy="19050"/>
            <wp:effectExtent l="19050" t="0" r="9525" b="0"/>
            <wp:docPr id="40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EF8DC7" wp14:editId="1F1EE07D">
            <wp:extent cx="561975" cy="19050"/>
            <wp:effectExtent l="19050" t="0" r="9525" b="0"/>
            <wp:docPr id="4028" name="Picture 26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96E30A" wp14:editId="7D90E958">
            <wp:extent cx="561975" cy="19050"/>
            <wp:effectExtent l="19050" t="0" r="9525" b="0"/>
            <wp:docPr id="40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54D8C5" wp14:editId="410CC486">
            <wp:extent cx="561975" cy="19050"/>
            <wp:effectExtent l="19050" t="0" r="9525" b="0"/>
            <wp:docPr id="403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DC230C" wp14:editId="15393916">
            <wp:extent cx="561975" cy="19050"/>
            <wp:effectExtent l="19050" t="0" r="9525" b="0"/>
            <wp:docPr id="40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4FBD89" wp14:editId="4127019E">
            <wp:extent cx="561975" cy="19050"/>
            <wp:effectExtent l="19050" t="0" r="9525" b="0"/>
            <wp:docPr id="4032" name="Picture 26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75E3DE" wp14:editId="15B36A7B">
            <wp:extent cx="561975" cy="19050"/>
            <wp:effectExtent l="19050" t="0" r="9525" b="0"/>
            <wp:docPr id="40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08B851" wp14:editId="2C93C7C7">
            <wp:extent cx="561975" cy="19050"/>
            <wp:effectExtent l="19050" t="0" r="9525" b="0"/>
            <wp:docPr id="4034" name="Picture 26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63FAA7" wp14:editId="6293BEF1">
            <wp:extent cx="561975" cy="19050"/>
            <wp:effectExtent l="19050" t="0" r="9525" b="0"/>
            <wp:docPr id="40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11216E" wp14:editId="013C58CC">
            <wp:extent cx="561975" cy="19050"/>
            <wp:effectExtent l="19050" t="0" r="9525" b="0"/>
            <wp:docPr id="4036" name="Picture 26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2749CD" wp14:editId="15470017">
            <wp:extent cx="561975" cy="19050"/>
            <wp:effectExtent l="19050" t="0" r="9525" b="0"/>
            <wp:docPr id="40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DB1D53" wp14:editId="7400D5B9">
            <wp:extent cx="561975" cy="19050"/>
            <wp:effectExtent l="19050" t="0" r="9525" b="0"/>
            <wp:docPr id="403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141730" wp14:editId="20CA6561">
            <wp:extent cx="561975" cy="19050"/>
            <wp:effectExtent l="19050" t="0" r="9525" b="0"/>
            <wp:docPr id="40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A00505" wp14:editId="08ED4EF0">
            <wp:extent cx="561975" cy="19050"/>
            <wp:effectExtent l="19050" t="0" r="9525" b="0"/>
            <wp:docPr id="4040" name="Picture 26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F9F08F" wp14:editId="198E473D">
            <wp:extent cx="561975" cy="19050"/>
            <wp:effectExtent l="19050" t="0" r="9525" b="0"/>
            <wp:docPr id="40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4FA5DD" wp14:editId="449AB353">
            <wp:extent cx="561975" cy="19050"/>
            <wp:effectExtent l="19050" t="0" r="9525" b="0"/>
            <wp:docPr id="404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DE5F27" wp14:editId="56F55081">
            <wp:extent cx="561975" cy="19050"/>
            <wp:effectExtent l="19050" t="0" r="9525" b="0"/>
            <wp:docPr id="40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1E5017" wp14:editId="51F3330F">
            <wp:extent cx="561975" cy="19050"/>
            <wp:effectExtent l="19050" t="0" r="9525" b="0"/>
            <wp:docPr id="4044"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FAA2D5" wp14:editId="1F45C429">
            <wp:extent cx="561975" cy="19050"/>
            <wp:effectExtent l="19050" t="0" r="9525" b="0"/>
            <wp:docPr id="40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831942" wp14:editId="0A6CD3F1">
            <wp:extent cx="561975" cy="19050"/>
            <wp:effectExtent l="19050" t="0" r="9525" b="0"/>
            <wp:docPr id="4046"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0B8BA9" wp14:editId="31F99455">
            <wp:extent cx="561975" cy="19050"/>
            <wp:effectExtent l="19050" t="0" r="9525" b="0"/>
            <wp:docPr id="40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BC54B9" wp14:editId="2A0B20DD">
            <wp:extent cx="561975" cy="19050"/>
            <wp:effectExtent l="19050" t="0" r="9525" b="0"/>
            <wp:docPr id="4048"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F88818" wp14:editId="6489B0F8">
            <wp:extent cx="561975" cy="19050"/>
            <wp:effectExtent l="19050" t="0" r="9525" b="0"/>
            <wp:docPr id="40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571966" wp14:editId="557628D5">
            <wp:extent cx="561975" cy="19050"/>
            <wp:effectExtent l="19050" t="0" r="9525" b="0"/>
            <wp:docPr id="405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0957DC" wp14:editId="4E7C5CA7">
            <wp:extent cx="561975" cy="19050"/>
            <wp:effectExtent l="19050" t="0" r="9525" b="0"/>
            <wp:docPr id="40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FB4252" wp14:editId="292BFA7D">
            <wp:extent cx="561975" cy="19050"/>
            <wp:effectExtent l="19050" t="0" r="9525" b="0"/>
            <wp:docPr id="4052"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3557D1" wp14:editId="7476AE8F">
            <wp:extent cx="561975" cy="19050"/>
            <wp:effectExtent l="19050" t="0" r="9525" b="0"/>
            <wp:docPr id="40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13A8A7" wp14:editId="7539B627">
            <wp:extent cx="561975" cy="19050"/>
            <wp:effectExtent l="19050" t="0" r="9525" b="0"/>
            <wp:docPr id="405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0DEBCE" wp14:editId="2B1C1E92">
            <wp:extent cx="561975" cy="19050"/>
            <wp:effectExtent l="19050" t="0" r="9525" b="0"/>
            <wp:docPr id="40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CD8D9E" wp14:editId="18BEEAA6">
            <wp:extent cx="561975" cy="19050"/>
            <wp:effectExtent l="19050" t="0" r="9525" b="0"/>
            <wp:docPr id="4056"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3CACB5" wp14:editId="05BA83C2">
            <wp:extent cx="561975" cy="19050"/>
            <wp:effectExtent l="19050" t="0" r="9525" b="0"/>
            <wp:docPr id="40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5D6172" wp14:editId="1C70468E">
            <wp:extent cx="561975" cy="19050"/>
            <wp:effectExtent l="19050" t="0" r="9525" b="0"/>
            <wp:docPr id="4058"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4F7DE5" wp14:editId="769D7887">
            <wp:extent cx="561975" cy="19050"/>
            <wp:effectExtent l="19050" t="0" r="9525" b="0"/>
            <wp:docPr id="40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25D80B" wp14:editId="50DDE15B">
            <wp:extent cx="561975" cy="19050"/>
            <wp:effectExtent l="19050" t="0" r="9525" b="0"/>
            <wp:docPr id="4060"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1B4536" wp14:editId="103B0AB4">
            <wp:extent cx="561975" cy="19050"/>
            <wp:effectExtent l="19050" t="0" r="9525" b="0"/>
            <wp:docPr id="40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164606" wp14:editId="25893B95">
            <wp:extent cx="561975" cy="19050"/>
            <wp:effectExtent l="19050" t="0" r="9525" b="0"/>
            <wp:docPr id="406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BF9015" wp14:editId="7C073E02">
            <wp:extent cx="561975" cy="19050"/>
            <wp:effectExtent l="19050" t="0" r="9525" b="0"/>
            <wp:docPr id="40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E2BE66" wp14:editId="61AF29A4">
            <wp:extent cx="561975" cy="19050"/>
            <wp:effectExtent l="19050" t="0" r="9525" b="0"/>
            <wp:docPr id="4064"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DD6993" wp14:editId="2427DC95">
            <wp:extent cx="561975" cy="19050"/>
            <wp:effectExtent l="19050" t="0" r="9525" b="0"/>
            <wp:docPr id="40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46121A" wp14:editId="23313E59">
            <wp:extent cx="561975" cy="19050"/>
            <wp:effectExtent l="19050" t="0" r="9525" b="0"/>
            <wp:docPr id="4066"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319A13" wp14:editId="10F09828">
            <wp:extent cx="561975" cy="19050"/>
            <wp:effectExtent l="19050" t="0" r="9525" b="0"/>
            <wp:docPr id="40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09F46B" wp14:editId="0DF2AE6D">
            <wp:extent cx="561975" cy="19050"/>
            <wp:effectExtent l="19050" t="0" r="9525" b="0"/>
            <wp:docPr id="4068"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1A4153" wp14:editId="3448C9B2">
            <wp:extent cx="561975" cy="19050"/>
            <wp:effectExtent l="19050" t="0" r="9525" b="0"/>
            <wp:docPr id="40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6E8282" wp14:editId="1591B50F">
            <wp:extent cx="561975" cy="19050"/>
            <wp:effectExtent l="19050" t="0" r="9525" b="0"/>
            <wp:docPr id="4070"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DBAF48" wp14:editId="33E024CA">
            <wp:extent cx="561975" cy="19050"/>
            <wp:effectExtent l="19050" t="0" r="9525" b="0"/>
            <wp:docPr id="40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F025BC" wp14:editId="6FE47AA8">
            <wp:extent cx="561975" cy="19050"/>
            <wp:effectExtent l="19050" t="0" r="9525" b="0"/>
            <wp:docPr id="4072"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42654F" wp14:editId="2D355F4B">
            <wp:extent cx="561975" cy="19050"/>
            <wp:effectExtent l="19050" t="0" r="9525" b="0"/>
            <wp:docPr id="40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9580AE" wp14:editId="49769B81">
            <wp:extent cx="561975" cy="19050"/>
            <wp:effectExtent l="19050" t="0" r="9525" b="0"/>
            <wp:docPr id="4074"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388D49" wp14:editId="2291192A">
            <wp:extent cx="561975" cy="19050"/>
            <wp:effectExtent l="19050" t="0" r="9525" b="0"/>
            <wp:docPr id="40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7F2C76" wp14:editId="30D97A4B">
            <wp:extent cx="561975" cy="19050"/>
            <wp:effectExtent l="19050" t="0" r="9525" b="0"/>
            <wp:docPr id="4076"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355767" wp14:editId="7366E12F">
            <wp:extent cx="561975" cy="19050"/>
            <wp:effectExtent l="19050" t="0" r="9525" b="0"/>
            <wp:docPr id="40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D9AEF3" wp14:editId="56198940">
            <wp:extent cx="561975" cy="19050"/>
            <wp:effectExtent l="19050" t="0" r="9525" b="0"/>
            <wp:docPr id="407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B34873" wp14:editId="74EF2257">
            <wp:extent cx="561975" cy="19050"/>
            <wp:effectExtent l="19050" t="0" r="9525" b="0"/>
            <wp:docPr id="40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055726" wp14:editId="08ED03E1">
            <wp:extent cx="561975" cy="19050"/>
            <wp:effectExtent l="19050" t="0" r="9525" b="0"/>
            <wp:docPr id="4080"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BA95A0" wp14:editId="1C0AC829">
            <wp:extent cx="561975" cy="19050"/>
            <wp:effectExtent l="19050" t="0" r="9525" b="0"/>
            <wp:docPr id="40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AD86BD" wp14:editId="7016E330">
            <wp:extent cx="561975" cy="19050"/>
            <wp:effectExtent l="19050" t="0" r="9525" b="0"/>
            <wp:docPr id="4082"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16A32C" wp14:editId="347E96D7">
            <wp:extent cx="561975" cy="19050"/>
            <wp:effectExtent l="19050" t="0" r="9525" b="0"/>
            <wp:docPr id="40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6D975C" wp14:editId="42549BC8">
            <wp:extent cx="561975" cy="19050"/>
            <wp:effectExtent l="19050" t="0" r="9525" b="0"/>
            <wp:docPr id="4084"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E92F22" wp14:editId="06C1FF46">
            <wp:extent cx="561975" cy="19050"/>
            <wp:effectExtent l="19050" t="0" r="9525" b="0"/>
            <wp:docPr id="40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6AE4B0" wp14:editId="2ED41FFC">
            <wp:extent cx="561975" cy="19050"/>
            <wp:effectExtent l="19050" t="0" r="9525" b="0"/>
            <wp:docPr id="408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DBDD8B" wp14:editId="7FCECC8C">
            <wp:extent cx="561975" cy="19050"/>
            <wp:effectExtent l="19050" t="0" r="9525" b="0"/>
            <wp:docPr id="40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8A19C2" wp14:editId="3C0B0DE7">
            <wp:extent cx="561975" cy="19050"/>
            <wp:effectExtent l="19050" t="0" r="9525" b="0"/>
            <wp:docPr id="4088"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213C60" wp14:editId="0915E01B">
            <wp:extent cx="561975" cy="19050"/>
            <wp:effectExtent l="19050" t="0" r="9525" b="0"/>
            <wp:docPr id="40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432C40" wp14:editId="57054ED1">
            <wp:extent cx="561975" cy="19050"/>
            <wp:effectExtent l="19050" t="0" r="9525" b="0"/>
            <wp:docPr id="4090"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AD9147" wp14:editId="7AAB131A">
            <wp:extent cx="561975" cy="19050"/>
            <wp:effectExtent l="19050" t="0" r="9525" b="0"/>
            <wp:docPr id="40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08C323" wp14:editId="3B32D57B">
            <wp:extent cx="561975" cy="19050"/>
            <wp:effectExtent l="19050" t="0" r="9525" b="0"/>
            <wp:docPr id="4092"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349944" wp14:editId="04E8876B">
            <wp:extent cx="561975" cy="19050"/>
            <wp:effectExtent l="19050" t="0" r="9525" b="0"/>
            <wp:docPr id="40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79FD2CF" wp14:editId="79673F37">
            <wp:extent cx="561975" cy="19050"/>
            <wp:effectExtent l="19050" t="0" r="9525" b="0"/>
            <wp:docPr id="4094"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F11007" wp14:editId="23009783">
            <wp:extent cx="561975" cy="19050"/>
            <wp:effectExtent l="19050" t="0" r="9525" b="0"/>
            <wp:docPr id="40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C1548E" wp14:editId="5BD5AEDD">
            <wp:extent cx="561975" cy="19050"/>
            <wp:effectExtent l="19050" t="0" r="9525" b="0"/>
            <wp:docPr id="4096"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A247FA" wp14:editId="7FB006AD">
            <wp:extent cx="561975" cy="19050"/>
            <wp:effectExtent l="19050" t="0" r="9525" b="0"/>
            <wp:docPr id="40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EFD1848" wp14:editId="6E993854">
            <wp:extent cx="561975" cy="19050"/>
            <wp:effectExtent l="19050" t="0" r="9525" b="0"/>
            <wp:docPr id="4098"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12D4DF" wp14:editId="787D2748">
            <wp:extent cx="561975" cy="19050"/>
            <wp:effectExtent l="19050" t="0" r="9525" b="0"/>
            <wp:docPr id="40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58DECD" wp14:editId="1068632D">
            <wp:extent cx="561975" cy="19050"/>
            <wp:effectExtent l="19050" t="0" r="9525" b="0"/>
            <wp:docPr id="4100"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B15CD7" wp14:editId="22434D05">
            <wp:extent cx="561975" cy="19050"/>
            <wp:effectExtent l="19050" t="0" r="9525" b="0"/>
            <wp:docPr id="41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EE730A" wp14:editId="78BFFF47">
            <wp:extent cx="561975" cy="19050"/>
            <wp:effectExtent l="19050" t="0" r="9525" b="0"/>
            <wp:docPr id="410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B12CEB" wp14:editId="40152364">
            <wp:extent cx="561975" cy="19050"/>
            <wp:effectExtent l="19050" t="0" r="9525" b="0"/>
            <wp:docPr id="41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FB7C16" wp14:editId="1BD419C8">
            <wp:extent cx="561975" cy="19050"/>
            <wp:effectExtent l="19050" t="0" r="9525" b="0"/>
            <wp:docPr id="4104"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EDD391" wp14:editId="68DA2735">
            <wp:extent cx="561975" cy="19050"/>
            <wp:effectExtent l="19050" t="0" r="9525" b="0"/>
            <wp:docPr id="41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1F0BAD" wp14:editId="060FA326">
            <wp:extent cx="561975" cy="19050"/>
            <wp:effectExtent l="19050" t="0" r="9525" b="0"/>
            <wp:docPr id="4106"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F29E3B" wp14:editId="16AD0478">
            <wp:extent cx="561975" cy="19050"/>
            <wp:effectExtent l="19050" t="0" r="9525" b="0"/>
            <wp:docPr id="41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912A91" wp14:editId="0A1AAE48">
            <wp:extent cx="561975" cy="19050"/>
            <wp:effectExtent l="19050" t="0" r="9525" b="0"/>
            <wp:docPr id="4108"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9CBD13" wp14:editId="640E4F3A">
            <wp:extent cx="561975" cy="19050"/>
            <wp:effectExtent l="19050" t="0" r="9525" b="0"/>
            <wp:docPr id="41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024F4C" wp14:editId="37A8C750">
            <wp:extent cx="561975" cy="19050"/>
            <wp:effectExtent l="19050" t="0" r="9525" b="0"/>
            <wp:docPr id="411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0F32473" wp14:editId="6ACA2831">
            <wp:extent cx="561975" cy="19050"/>
            <wp:effectExtent l="19050" t="0" r="9525" b="0"/>
            <wp:docPr id="41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74C686" wp14:editId="62F10414">
            <wp:extent cx="561975" cy="19050"/>
            <wp:effectExtent l="19050" t="0" r="9525" b="0"/>
            <wp:docPr id="4112"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3667B4" wp14:editId="69354891">
            <wp:extent cx="561975" cy="19050"/>
            <wp:effectExtent l="19050" t="0" r="9525" b="0"/>
            <wp:docPr id="41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2DDD42" wp14:editId="468E0D1C">
            <wp:extent cx="561975" cy="19050"/>
            <wp:effectExtent l="19050" t="0" r="9525" b="0"/>
            <wp:docPr id="4114"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99C6BC" wp14:editId="7069F2C9">
            <wp:extent cx="561975" cy="19050"/>
            <wp:effectExtent l="19050" t="0" r="9525" b="0"/>
            <wp:docPr id="41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93F6B7" wp14:editId="666CA152">
            <wp:extent cx="561975" cy="19050"/>
            <wp:effectExtent l="19050" t="0" r="9525" b="0"/>
            <wp:docPr id="4116"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75B4A2" wp14:editId="6E9F8FA1">
            <wp:extent cx="561975" cy="19050"/>
            <wp:effectExtent l="19050" t="0" r="9525" b="0"/>
            <wp:docPr id="41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55F92A" wp14:editId="4F44ACD4">
            <wp:extent cx="561975" cy="19050"/>
            <wp:effectExtent l="19050" t="0" r="9525" b="0"/>
            <wp:docPr id="4118"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A72280" wp14:editId="5EE3480A">
            <wp:extent cx="561975" cy="19050"/>
            <wp:effectExtent l="19050" t="0" r="9525" b="0"/>
            <wp:docPr id="41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04F82AC" wp14:editId="1554CE90">
            <wp:extent cx="561975" cy="19050"/>
            <wp:effectExtent l="19050" t="0" r="9525" b="0"/>
            <wp:docPr id="4120"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852820" wp14:editId="1C614E36">
            <wp:extent cx="561975" cy="19050"/>
            <wp:effectExtent l="19050" t="0" r="9525" b="0"/>
            <wp:docPr id="41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022763" wp14:editId="59ADDC87">
            <wp:extent cx="561975" cy="19050"/>
            <wp:effectExtent l="19050" t="0" r="9525" b="0"/>
            <wp:docPr id="4122"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F1FF88" wp14:editId="47E4F21A">
            <wp:extent cx="561975" cy="19050"/>
            <wp:effectExtent l="19050" t="0" r="9525" b="0"/>
            <wp:docPr id="41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28A64A" wp14:editId="73802C5D">
            <wp:extent cx="561975" cy="19050"/>
            <wp:effectExtent l="19050" t="0" r="9525" b="0"/>
            <wp:docPr id="4124"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32D091" wp14:editId="137809FE">
            <wp:extent cx="561975" cy="19050"/>
            <wp:effectExtent l="19050" t="0" r="9525" b="0"/>
            <wp:docPr id="41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241B67" wp14:editId="273C3F39">
            <wp:extent cx="561975" cy="19050"/>
            <wp:effectExtent l="19050" t="0" r="9525" b="0"/>
            <wp:docPr id="412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522A79" wp14:editId="643449B5">
            <wp:extent cx="561975" cy="19050"/>
            <wp:effectExtent l="19050" t="0" r="9525" b="0"/>
            <wp:docPr id="41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FC9838" wp14:editId="296872AA">
            <wp:extent cx="561975" cy="19050"/>
            <wp:effectExtent l="19050" t="0" r="9525" b="0"/>
            <wp:docPr id="4128"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03A0D4" wp14:editId="513D99EA">
            <wp:extent cx="561975" cy="19050"/>
            <wp:effectExtent l="19050" t="0" r="9525" b="0"/>
            <wp:docPr id="41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34688FD" wp14:editId="040229BB">
            <wp:extent cx="561975" cy="19050"/>
            <wp:effectExtent l="19050" t="0" r="9525" b="0"/>
            <wp:docPr id="4130"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0799E9" wp14:editId="58A87B93">
            <wp:extent cx="561975" cy="19050"/>
            <wp:effectExtent l="19050" t="0" r="9525" b="0"/>
            <wp:docPr id="41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99A0E0" wp14:editId="6ABD8F7C">
            <wp:extent cx="561975" cy="19050"/>
            <wp:effectExtent l="19050" t="0" r="9525" b="0"/>
            <wp:docPr id="4132"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366749" wp14:editId="132509D4">
            <wp:extent cx="561975" cy="19050"/>
            <wp:effectExtent l="19050" t="0" r="9525" b="0"/>
            <wp:docPr id="41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EF6C73C" wp14:editId="2C460BA2">
            <wp:extent cx="561975" cy="19050"/>
            <wp:effectExtent l="19050" t="0" r="9525" b="0"/>
            <wp:docPr id="413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392098" wp14:editId="28A4196C">
            <wp:extent cx="561975" cy="19050"/>
            <wp:effectExtent l="19050" t="0" r="9525" b="0"/>
            <wp:docPr id="41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701289" wp14:editId="7883E47D">
            <wp:extent cx="561975" cy="19050"/>
            <wp:effectExtent l="19050" t="0" r="9525" b="0"/>
            <wp:docPr id="4136"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E17DA0" wp14:editId="439D6AD2">
            <wp:extent cx="561975" cy="19050"/>
            <wp:effectExtent l="19050" t="0" r="9525" b="0"/>
            <wp:docPr id="41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917D255" wp14:editId="71ECCAC3">
            <wp:extent cx="561975" cy="19050"/>
            <wp:effectExtent l="19050" t="0" r="9525" b="0"/>
            <wp:docPr id="4138"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2B8A69" wp14:editId="3569A374">
            <wp:extent cx="561975" cy="19050"/>
            <wp:effectExtent l="19050" t="0" r="9525" b="0"/>
            <wp:docPr id="41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B073A8" wp14:editId="7C51B7B0">
            <wp:extent cx="561975" cy="19050"/>
            <wp:effectExtent l="19050" t="0" r="9525" b="0"/>
            <wp:docPr id="4140"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00DBF6" wp14:editId="4A03647A">
            <wp:extent cx="561975" cy="19050"/>
            <wp:effectExtent l="19050" t="0" r="9525" b="0"/>
            <wp:docPr id="41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327CAD" wp14:editId="4EE5E950">
            <wp:extent cx="561975" cy="19050"/>
            <wp:effectExtent l="19050" t="0" r="9525" b="0"/>
            <wp:docPr id="4142"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3494A0" wp14:editId="2D36B3EA">
            <wp:extent cx="561975" cy="19050"/>
            <wp:effectExtent l="19050" t="0" r="9525" b="0"/>
            <wp:docPr id="41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A0E02A" wp14:editId="04C48207">
            <wp:extent cx="561975" cy="19050"/>
            <wp:effectExtent l="19050" t="0" r="9525" b="0"/>
            <wp:docPr id="4144"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BD070F" wp14:editId="4BC48CFC">
            <wp:extent cx="561975" cy="19050"/>
            <wp:effectExtent l="19050" t="0" r="9525" b="0"/>
            <wp:docPr id="41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6184C7" wp14:editId="0E2F9FFC">
            <wp:extent cx="561975" cy="19050"/>
            <wp:effectExtent l="19050" t="0" r="9525" b="0"/>
            <wp:docPr id="4146"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194A48" wp14:editId="69438DC9">
            <wp:extent cx="561975" cy="19050"/>
            <wp:effectExtent l="19050" t="0" r="9525" b="0"/>
            <wp:docPr id="41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A34BDB" wp14:editId="16A209B8">
            <wp:extent cx="561975" cy="19050"/>
            <wp:effectExtent l="19050" t="0" r="9525" b="0"/>
            <wp:docPr id="4148"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5BA6AB" wp14:editId="1415CB43">
            <wp:extent cx="561975" cy="19050"/>
            <wp:effectExtent l="19050" t="0" r="9525" b="0"/>
            <wp:docPr id="41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23745A" wp14:editId="22335E37">
            <wp:extent cx="561975" cy="19050"/>
            <wp:effectExtent l="19050" t="0" r="9525" b="0"/>
            <wp:docPr id="415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B21C54" wp14:editId="76F58CC4">
            <wp:extent cx="561975" cy="19050"/>
            <wp:effectExtent l="19050" t="0" r="9525" b="0"/>
            <wp:docPr id="41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263BA1" wp14:editId="66CA7637">
            <wp:extent cx="561975" cy="19050"/>
            <wp:effectExtent l="19050" t="0" r="9525" b="0"/>
            <wp:docPr id="4152"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25F6F3" wp14:editId="4B7F6905">
            <wp:extent cx="561975" cy="19050"/>
            <wp:effectExtent l="19050" t="0" r="9525" b="0"/>
            <wp:docPr id="41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ECCD1E" wp14:editId="2485DA22">
            <wp:extent cx="561975" cy="19050"/>
            <wp:effectExtent l="19050" t="0" r="9525" b="0"/>
            <wp:docPr id="4154"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0E02EC" wp14:editId="3A92F6E5">
            <wp:extent cx="561975" cy="19050"/>
            <wp:effectExtent l="19050" t="0" r="9525" b="0"/>
            <wp:docPr id="41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167CE5" wp14:editId="00C21E88">
            <wp:extent cx="561975" cy="19050"/>
            <wp:effectExtent l="19050" t="0" r="9525" b="0"/>
            <wp:docPr id="4156"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1A09DE" wp14:editId="2BF967E9">
            <wp:extent cx="561975" cy="19050"/>
            <wp:effectExtent l="19050" t="0" r="9525" b="0"/>
            <wp:docPr id="41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1427F5" wp14:editId="124D96B8">
            <wp:extent cx="561975" cy="19050"/>
            <wp:effectExtent l="19050" t="0" r="9525" b="0"/>
            <wp:docPr id="415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9BCF39" wp14:editId="05698CA6">
            <wp:extent cx="561975" cy="19050"/>
            <wp:effectExtent l="19050" t="0" r="9525" b="0"/>
            <wp:docPr id="41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456A50" wp14:editId="2B0C46C5">
            <wp:extent cx="561975" cy="19050"/>
            <wp:effectExtent l="19050" t="0" r="9525" b="0"/>
            <wp:docPr id="4160"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03C6E4" wp14:editId="58F1CBB4">
            <wp:extent cx="561975" cy="19050"/>
            <wp:effectExtent l="19050" t="0" r="9525" b="0"/>
            <wp:docPr id="41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209F0B" wp14:editId="31823CFE">
            <wp:extent cx="561975" cy="19050"/>
            <wp:effectExtent l="19050" t="0" r="9525" b="0"/>
            <wp:docPr id="4162"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6AA780" wp14:editId="52A8C16D">
            <wp:extent cx="561975" cy="19050"/>
            <wp:effectExtent l="19050" t="0" r="9525" b="0"/>
            <wp:docPr id="41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114A0A" wp14:editId="45523A7F">
            <wp:extent cx="561975" cy="19050"/>
            <wp:effectExtent l="19050" t="0" r="9525" b="0"/>
            <wp:docPr id="4164"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9B044E" wp14:editId="1C01334D">
            <wp:extent cx="561975" cy="19050"/>
            <wp:effectExtent l="19050" t="0" r="9525" b="0"/>
            <wp:docPr id="41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19DA53" wp14:editId="7BD99BAF">
            <wp:extent cx="561975" cy="19050"/>
            <wp:effectExtent l="19050" t="0" r="9525" b="0"/>
            <wp:docPr id="4166"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367A63" wp14:editId="530224DF">
            <wp:extent cx="561975" cy="19050"/>
            <wp:effectExtent l="19050" t="0" r="9525" b="0"/>
            <wp:docPr id="41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4D50FC" wp14:editId="7528A272">
            <wp:extent cx="561975" cy="19050"/>
            <wp:effectExtent l="19050" t="0" r="9525" b="0"/>
            <wp:docPr id="4168"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ECD385" wp14:editId="427B6291">
            <wp:extent cx="561975" cy="19050"/>
            <wp:effectExtent l="19050" t="0" r="9525" b="0"/>
            <wp:docPr id="41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8138EF" wp14:editId="0271DDA7">
            <wp:extent cx="561975" cy="19050"/>
            <wp:effectExtent l="19050" t="0" r="9525" b="0"/>
            <wp:docPr id="4170"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510551" wp14:editId="7045D05D">
            <wp:extent cx="561975" cy="19050"/>
            <wp:effectExtent l="19050" t="0" r="9525" b="0"/>
            <wp:docPr id="41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576BC2" wp14:editId="51CDC193">
            <wp:extent cx="561975" cy="19050"/>
            <wp:effectExtent l="19050" t="0" r="9525" b="0"/>
            <wp:docPr id="4172"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8804E9" wp14:editId="463136AF">
            <wp:extent cx="561975" cy="19050"/>
            <wp:effectExtent l="19050" t="0" r="9525" b="0"/>
            <wp:docPr id="41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0BC1D2" wp14:editId="031784DD">
            <wp:extent cx="561975" cy="19050"/>
            <wp:effectExtent l="19050" t="0" r="9525" b="0"/>
            <wp:docPr id="417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50B128" wp14:editId="0AA91F15">
            <wp:extent cx="561975" cy="19050"/>
            <wp:effectExtent l="19050" t="0" r="9525" b="0"/>
            <wp:docPr id="41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1A210E" wp14:editId="2672C0F2">
            <wp:extent cx="561975" cy="19050"/>
            <wp:effectExtent l="19050" t="0" r="9525" b="0"/>
            <wp:docPr id="4176"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60D9DC" wp14:editId="6D928D82">
            <wp:extent cx="561975" cy="19050"/>
            <wp:effectExtent l="19050" t="0" r="9525" b="0"/>
            <wp:docPr id="41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4BA419" wp14:editId="32E30DE7">
            <wp:extent cx="561975" cy="19050"/>
            <wp:effectExtent l="19050" t="0" r="9525" b="0"/>
            <wp:docPr id="4178"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9920F2" wp14:editId="4C91CF70">
            <wp:extent cx="561975" cy="19050"/>
            <wp:effectExtent l="19050" t="0" r="9525" b="0"/>
            <wp:docPr id="41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CFC844" wp14:editId="0E42A49C">
            <wp:extent cx="561975" cy="19050"/>
            <wp:effectExtent l="19050" t="0" r="9525" b="0"/>
            <wp:docPr id="4180"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B1A839" wp14:editId="138F6B5A">
            <wp:extent cx="561975" cy="19050"/>
            <wp:effectExtent l="19050" t="0" r="9525" b="0"/>
            <wp:docPr id="41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160A9B" wp14:editId="68A1848B">
            <wp:extent cx="561975" cy="19050"/>
            <wp:effectExtent l="19050" t="0" r="9525" b="0"/>
            <wp:docPr id="418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66B718" wp14:editId="5A8AD8BA">
            <wp:extent cx="561975" cy="19050"/>
            <wp:effectExtent l="19050" t="0" r="9525" b="0"/>
            <wp:docPr id="41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A93C94" wp14:editId="4685A78C">
            <wp:extent cx="561975" cy="19050"/>
            <wp:effectExtent l="19050" t="0" r="9525" b="0"/>
            <wp:docPr id="4184"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797F07" wp14:editId="200AE8DE">
            <wp:extent cx="561975" cy="19050"/>
            <wp:effectExtent l="19050" t="0" r="9525" b="0"/>
            <wp:docPr id="41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D943E66" wp14:editId="1B2AC046">
            <wp:extent cx="561975" cy="19050"/>
            <wp:effectExtent l="19050" t="0" r="9525" b="0"/>
            <wp:docPr id="4186"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1F0283" wp14:editId="0AB04791">
            <wp:extent cx="561975" cy="19050"/>
            <wp:effectExtent l="19050" t="0" r="9525" b="0"/>
            <wp:docPr id="41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7B62F56" wp14:editId="1342CFC9">
            <wp:extent cx="561975" cy="19050"/>
            <wp:effectExtent l="19050" t="0" r="9525" b="0"/>
            <wp:docPr id="4188"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52A07D2" wp14:editId="387AC6CD">
            <wp:extent cx="561975" cy="19050"/>
            <wp:effectExtent l="19050" t="0" r="9525" b="0"/>
            <wp:docPr id="41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297333" wp14:editId="2635455E">
            <wp:extent cx="561975" cy="19050"/>
            <wp:effectExtent l="19050" t="0" r="9525" b="0"/>
            <wp:docPr id="4190"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4B2F8D2" wp14:editId="410069AE">
            <wp:extent cx="561975" cy="19050"/>
            <wp:effectExtent l="19050" t="0" r="9525" b="0"/>
            <wp:docPr id="41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E30670" wp14:editId="6B7AC270">
            <wp:extent cx="561975" cy="19050"/>
            <wp:effectExtent l="19050" t="0" r="9525" b="0"/>
            <wp:docPr id="4192"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823507" wp14:editId="21392E94">
            <wp:extent cx="561975" cy="19050"/>
            <wp:effectExtent l="19050" t="0" r="9525" b="0"/>
            <wp:docPr id="41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BC9FDC" wp14:editId="444D8853">
            <wp:extent cx="561975" cy="19050"/>
            <wp:effectExtent l="19050" t="0" r="9525" b="0"/>
            <wp:docPr id="4194"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73A3FA" wp14:editId="0866A722">
            <wp:extent cx="561975" cy="19050"/>
            <wp:effectExtent l="19050" t="0" r="9525" b="0"/>
            <wp:docPr id="41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2679D3" wp14:editId="101C6F85">
            <wp:extent cx="561975" cy="19050"/>
            <wp:effectExtent l="19050" t="0" r="9525" b="0"/>
            <wp:docPr id="4196"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EEE8F4" wp14:editId="416BB5DA">
            <wp:extent cx="561975" cy="19050"/>
            <wp:effectExtent l="19050" t="0" r="9525" b="0"/>
            <wp:docPr id="41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2C4489" wp14:editId="294E1B88">
            <wp:extent cx="561975" cy="19050"/>
            <wp:effectExtent l="19050" t="0" r="9525" b="0"/>
            <wp:docPr id="419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82E921" wp14:editId="1D365DB9">
            <wp:extent cx="561975" cy="19050"/>
            <wp:effectExtent l="19050" t="0" r="9525" b="0"/>
            <wp:docPr id="41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B647AA" wp14:editId="70E82D35">
            <wp:extent cx="561975" cy="19050"/>
            <wp:effectExtent l="19050" t="0" r="9525" b="0"/>
            <wp:docPr id="4200"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1B2C0A" wp14:editId="2B7530C2">
            <wp:extent cx="561975" cy="19050"/>
            <wp:effectExtent l="19050" t="0" r="9525" b="0"/>
            <wp:docPr id="42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DC5400" wp14:editId="248F4F74">
            <wp:extent cx="561975" cy="19050"/>
            <wp:effectExtent l="19050" t="0" r="9525" b="0"/>
            <wp:docPr id="4202"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E7EB9C" wp14:editId="64468AAC">
            <wp:extent cx="561975" cy="19050"/>
            <wp:effectExtent l="19050" t="0" r="9525" b="0"/>
            <wp:docPr id="42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42E1DF" wp14:editId="7DDFE560">
            <wp:extent cx="561975" cy="19050"/>
            <wp:effectExtent l="19050" t="0" r="9525" b="0"/>
            <wp:docPr id="4204"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6F8B04" wp14:editId="7F34D01F">
            <wp:extent cx="561975" cy="19050"/>
            <wp:effectExtent l="19050" t="0" r="9525" b="0"/>
            <wp:docPr id="42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2133E4" wp14:editId="1CD08AC5">
            <wp:extent cx="561975" cy="19050"/>
            <wp:effectExtent l="19050" t="0" r="9525" b="0"/>
            <wp:docPr id="420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687259" wp14:editId="4CF77E72">
            <wp:extent cx="561975" cy="19050"/>
            <wp:effectExtent l="19050" t="0" r="9525" b="0"/>
            <wp:docPr id="42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BACB82" wp14:editId="121E09E1">
            <wp:extent cx="561975" cy="19050"/>
            <wp:effectExtent l="19050" t="0" r="9525" b="0"/>
            <wp:docPr id="4208"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6DB370" wp14:editId="7C899A17">
            <wp:extent cx="561975" cy="19050"/>
            <wp:effectExtent l="19050" t="0" r="9525" b="0"/>
            <wp:docPr id="42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E94C5B" wp14:editId="22231D65">
            <wp:extent cx="561975" cy="19050"/>
            <wp:effectExtent l="19050" t="0" r="9525" b="0"/>
            <wp:docPr id="4210"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2B7978" wp14:editId="76DFB8E6">
            <wp:extent cx="561975" cy="19050"/>
            <wp:effectExtent l="19050" t="0" r="9525" b="0"/>
            <wp:docPr id="42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C53441" wp14:editId="4B72A69C">
            <wp:extent cx="561975" cy="19050"/>
            <wp:effectExtent l="19050" t="0" r="9525" b="0"/>
            <wp:docPr id="4212"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6E9866" wp14:editId="15D93FD9">
            <wp:extent cx="561975" cy="19050"/>
            <wp:effectExtent l="19050" t="0" r="9525" b="0"/>
            <wp:docPr id="42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73238D" wp14:editId="3E27A925">
            <wp:extent cx="561975" cy="19050"/>
            <wp:effectExtent l="19050" t="0" r="9525" b="0"/>
            <wp:docPr id="4214"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90D0E1" wp14:editId="58A9F272">
            <wp:extent cx="561975" cy="19050"/>
            <wp:effectExtent l="19050" t="0" r="9525" b="0"/>
            <wp:docPr id="42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C6EDC9" wp14:editId="0C9D00DA">
            <wp:extent cx="561975" cy="19050"/>
            <wp:effectExtent l="19050" t="0" r="9525" b="0"/>
            <wp:docPr id="4216"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3673F2" wp14:editId="0A0B196E">
            <wp:extent cx="561975" cy="19050"/>
            <wp:effectExtent l="19050" t="0" r="9525" b="0"/>
            <wp:docPr id="42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DB5704" wp14:editId="07A62E4A">
            <wp:extent cx="561975" cy="19050"/>
            <wp:effectExtent l="19050" t="0" r="9525" b="0"/>
            <wp:docPr id="4218"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4A8DB3" wp14:editId="002AC414">
            <wp:extent cx="561975" cy="19050"/>
            <wp:effectExtent l="19050" t="0" r="9525" b="0"/>
            <wp:docPr id="42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B0E1A6" wp14:editId="33CD617E">
            <wp:extent cx="561975" cy="19050"/>
            <wp:effectExtent l="19050" t="0" r="9525" b="0"/>
            <wp:docPr id="4220"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21EBDC" wp14:editId="55623CB6">
            <wp:extent cx="561975" cy="19050"/>
            <wp:effectExtent l="19050" t="0" r="9525" b="0"/>
            <wp:docPr id="42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BFF5EC" wp14:editId="434A367A">
            <wp:extent cx="561975" cy="19050"/>
            <wp:effectExtent l="19050" t="0" r="9525" b="0"/>
            <wp:docPr id="422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18B4B3" wp14:editId="7BD8EA5A">
            <wp:extent cx="561975" cy="19050"/>
            <wp:effectExtent l="19050" t="0" r="9525" b="0"/>
            <wp:docPr id="42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A368CB" wp14:editId="56F81560">
            <wp:extent cx="561975" cy="19050"/>
            <wp:effectExtent l="19050" t="0" r="9525" b="0"/>
            <wp:docPr id="4224"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58F7B8" wp14:editId="1E23FA47">
            <wp:extent cx="561975" cy="19050"/>
            <wp:effectExtent l="19050" t="0" r="9525" b="0"/>
            <wp:docPr id="42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45449E" wp14:editId="2D663E89">
            <wp:extent cx="561975" cy="19050"/>
            <wp:effectExtent l="19050" t="0" r="9525" b="0"/>
            <wp:docPr id="4226"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79DF24" wp14:editId="4C724BF5">
            <wp:extent cx="561975" cy="19050"/>
            <wp:effectExtent l="19050" t="0" r="9525" b="0"/>
            <wp:docPr id="42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D8D4B6" wp14:editId="34653ABC">
            <wp:extent cx="561975" cy="19050"/>
            <wp:effectExtent l="19050" t="0" r="9525" b="0"/>
            <wp:docPr id="4228"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8B185D" wp14:editId="35326800">
            <wp:extent cx="561975" cy="19050"/>
            <wp:effectExtent l="19050" t="0" r="9525" b="0"/>
            <wp:docPr id="42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9CC9506" wp14:editId="687DFCE4">
            <wp:extent cx="561975" cy="19050"/>
            <wp:effectExtent l="19050" t="0" r="9525" b="0"/>
            <wp:docPr id="423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5B9E61" wp14:editId="09D7CA21">
            <wp:extent cx="561975" cy="19050"/>
            <wp:effectExtent l="19050" t="0" r="9525" b="0"/>
            <wp:docPr id="42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721421" wp14:editId="517AFC0C">
            <wp:extent cx="561975" cy="19050"/>
            <wp:effectExtent l="19050" t="0" r="9525" b="0"/>
            <wp:docPr id="4232" name="Picture 28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242BD4" wp14:editId="64B24B31">
            <wp:extent cx="561975" cy="19050"/>
            <wp:effectExtent l="19050" t="0" r="9525" b="0"/>
            <wp:docPr id="42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FB754A" wp14:editId="17CF4D3C">
            <wp:extent cx="561975" cy="19050"/>
            <wp:effectExtent l="19050" t="0" r="9525" b="0"/>
            <wp:docPr id="4234" name="Picture 28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D2B6DD" wp14:editId="5CBDFB60">
            <wp:extent cx="561975" cy="19050"/>
            <wp:effectExtent l="19050" t="0" r="9525" b="0"/>
            <wp:docPr id="42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616976" wp14:editId="5717E108">
            <wp:extent cx="561975" cy="19050"/>
            <wp:effectExtent l="19050" t="0" r="9525" b="0"/>
            <wp:docPr id="4236" name="Picture 28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20D1D6" wp14:editId="681EE817">
            <wp:extent cx="561975" cy="19050"/>
            <wp:effectExtent l="19050" t="0" r="9525" b="0"/>
            <wp:docPr id="42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BAA309" wp14:editId="070D3A3C">
            <wp:extent cx="561975" cy="19050"/>
            <wp:effectExtent l="19050" t="0" r="9525" b="0"/>
            <wp:docPr id="4238" name="Picture 28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7FB87C" wp14:editId="3BD538BA">
            <wp:extent cx="561975" cy="19050"/>
            <wp:effectExtent l="19050" t="0" r="9525" b="0"/>
            <wp:docPr id="42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EDFC93" wp14:editId="2DFF9EC5">
            <wp:extent cx="561975" cy="19050"/>
            <wp:effectExtent l="19050" t="0" r="9525" b="0"/>
            <wp:docPr id="4240" name="Picture 28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7ABFB6" wp14:editId="7A198247">
            <wp:extent cx="561975" cy="19050"/>
            <wp:effectExtent l="19050" t="0" r="9525" b="0"/>
            <wp:docPr id="42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A7E3D7" wp14:editId="26DC874C">
            <wp:extent cx="561975" cy="19050"/>
            <wp:effectExtent l="19050" t="0" r="9525" b="0"/>
            <wp:docPr id="4242" name="Picture 28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3F406E" wp14:editId="1697A34A">
            <wp:extent cx="561975" cy="19050"/>
            <wp:effectExtent l="19050" t="0" r="9525" b="0"/>
            <wp:docPr id="42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6013F1" wp14:editId="4AE9D805">
            <wp:extent cx="561975" cy="19050"/>
            <wp:effectExtent l="19050" t="0" r="9525" b="0"/>
            <wp:docPr id="4244" name="Picture 28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8111EFF" wp14:editId="13DED4B0">
            <wp:extent cx="561975" cy="19050"/>
            <wp:effectExtent l="19050" t="0" r="9525" b="0"/>
            <wp:docPr id="42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921251" wp14:editId="0CD597FA">
            <wp:extent cx="561975" cy="19050"/>
            <wp:effectExtent l="19050" t="0" r="9525" b="0"/>
            <wp:docPr id="4246" name="Picture 29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9341088" wp14:editId="5D6B32E2">
            <wp:extent cx="561975" cy="19050"/>
            <wp:effectExtent l="19050" t="0" r="9525" b="0"/>
            <wp:docPr id="42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8BDD24" wp14:editId="34AFB480">
            <wp:extent cx="561975" cy="19050"/>
            <wp:effectExtent l="19050" t="0" r="9525" b="0"/>
            <wp:docPr id="4248" name="Picture 29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AC673E" wp14:editId="1801A013">
            <wp:extent cx="561975" cy="19050"/>
            <wp:effectExtent l="19050" t="0" r="9525" b="0"/>
            <wp:docPr id="42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66B79F" wp14:editId="2C9F0383">
            <wp:extent cx="561975" cy="19050"/>
            <wp:effectExtent l="19050" t="0" r="9525" b="0"/>
            <wp:docPr id="4250" name="Picture 29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B568DA2" wp14:editId="72845FE8">
            <wp:extent cx="561975" cy="19050"/>
            <wp:effectExtent l="19050" t="0" r="9525" b="0"/>
            <wp:docPr id="42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604263" wp14:editId="16DFBA97">
            <wp:extent cx="561975" cy="19050"/>
            <wp:effectExtent l="19050" t="0" r="9525" b="0"/>
            <wp:docPr id="4252" name="Picture 29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05F88B" wp14:editId="201C9D20">
            <wp:extent cx="561975" cy="19050"/>
            <wp:effectExtent l="19050" t="0" r="9525" b="0"/>
            <wp:docPr id="42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C4AA0C" wp14:editId="07BC4489">
            <wp:extent cx="561975" cy="19050"/>
            <wp:effectExtent l="19050" t="0" r="9525" b="0"/>
            <wp:docPr id="425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9DFBC2" wp14:editId="33D01FF6">
            <wp:extent cx="561975" cy="19050"/>
            <wp:effectExtent l="19050" t="0" r="9525" b="0"/>
            <wp:docPr id="42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66FC14" wp14:editId="53E171B1">
            <wp:extent cx="561975" cy="19050"/>
            <wp:effectExtent l="19050" t="0" r="9525" b="0"/>
            <wp:docPr id="4256" name="Picture 29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D378C2" wp14:editId="6DCC5BB4">
            <wp:extent cx="561975" cy="19050"/>
            <wp:effectExtent l="19050" t="0" r="9525" b="0"/>
            <wp:docPr id="42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E6EF31" wp14:editId="5D730CBB">
            <wp:extent cx="561975" cy="19050"/>
            <wp:effectExtent l="19050" t="0" r="9525" b="0"/>
            <wp:docPr id="4258" name="Picture 29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BC4B49" wp14:editId="4FA0F1D5">
            <wp:extent cx="561975" cy="19050"/>
            <wp:effectExtent l="19050" t="0" r="9525" b="0"/>
            <wp:docPr id="42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6A48B3" wp14:editId="4473F071">
            <wp:extent cx="561975" cy="19050"/>
            <wp:effectExtent l="19050" t="0" r="9525" b="0"/>
            <wp:docPr id="4260" name="Picture 29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DBEACE" wp14:editId="45CBACD0">
            <wp:extent cx="561975" cy="19050"/>
            <wp:effectExtent l="19050" t="0" r="9525" b="0"/>
            <wp:docPr id="42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B18872" wp14:editId="02CC51F0">
            <wp:extent cx="561975" cy="19050"/>
            <wp:effectExtent l="19050" t="0" r="9525" b="0"/>
            <wp:docPr id="4262" name="Picture 29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701377" wp14:editId="2DA7ADAD">
            <wp:extent cx="561975" cy="19050"/>
            <wp:effectExtent l="19050" t="0" r="9525" b="0"/>
            <wp:docPr id="42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BE908E" wp14:editId="6DBC4EBB">
            <wp:extent cx="561975" cy="19050"/>
            <wp:effectExtent l="19050" t="0" r="9525" b="0"/>
            <wp:docPr id="4264" name="Picture 29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255025" wp14:editId="6E809127">
            <wp:extent cx="561975" cy="19050"/>
            <wp:effectExtent l="19050" t="0" r="9525" b="0"/>
            <wp:docPr id="42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4D6CCB" wp14:editId="165389AE">
            <wp:extent cx="561975" cy="19050"/>
            <wp:effectExtent l="19050" t="0" r="9525" b="0"/>
            <wp:docPr id="4266" name="Picture 29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D59B33" wp14:editId="26AFB5D7">
            <wp:extent cx="561975" cy="19050"/>
            <wp:effectExtent l="19050" t="0" r="9525" b="0"/>
            <wp:docPr id="42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DFC96E" wp14:editId="4D3F5003">
            <wp:extent cx="561975" cy="19050"/>
            <wp:effectExtent l="19050" t="0" r="9525" b="0"/>
            <wp:docPr id="4268" name="Picture 29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ED4EC5" wp14:editId="7AF3A092">
            <wp:extent cx="561975" cy="19050"/>
            <wp:effectExtent l="19050" t="0" r="9525" b="0"/>
            <wp:docPr id="42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640C67" wp14:editId="6C3CC5EC">
            <wp:extent cx="561975" cy="19050"/>
            <wp:effectExtent l="19050" t="0" r="9525" b="0"/>
            <wp:docPr id="427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81EE56" wp14:editId="7DA13FF7">
            <wp:extent cx="561975" cy="19050"/>
            <wp:effectExtent l="19050" t="0" r="9525" b="0"/>
            <wp:docPr id="42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1FE822" wp14:editId="19192E81">
            <wp:extent cx="561975" cy="19050"/>
            <wp:effectExtent l="19050" t="0" r="9525" b="0"/>
            <wp:docPr id="4272" name="Picture 29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19CFA5" wp14:editId="573FE367">
            <wp:extent cx="561975" cy="19050"/>
            <wp:effectExtent l="19050" t="0" r="9525" b="0"/>
            <wp:docPr id="42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903C700" wp14:editId="30F62A03">
            <wp:extent cx="561975" cy="19050"/>
            <wp:effectExtent l="19050" t="0" r="9525" b="0"/>
            <wp:docPr id="4274" name="Picture 29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B674DA" wp14:editId="68ADBF23">
            <wp:extent cx="561975" cy="19050"/>
            <wp:effectExtent l="19050" t="0" r="9525" b="0"/>
            <wp:docPr id="42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8A89F0" wp14:editId="19DAAF6E">
            <wp:extent cx="561975" cy="19050"/>
            <wp:effectExtent l="19050" t="0" r="9525" b="0"/>
            <wp:docPr id="4276" name="Picture 29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88D085" wp14:editId="1CB47C0C">
            <wp:extent cx="561975" cy="19050"/>
            <wp:effectExtent l="19050" t="0" r="9525" b="0"/>
            <wp:docPr id="42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307AA68" wp14:editId="68212DA6">
            <wp:extent cx="561975" cy="19050"/>
            <wp:effectExtent l="19050" t="0" r="9525" b="0"/>
            <wp:docPr id="427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E11949" wp14:editId="6593F982">
            <wp:extent cx="561975" cy="19050"/>
            <wp:effectExtent l="19050" t="0" r="9525" b="0"/>
            <wp:docPr id="42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D7D0F5" wp14:editId="0A7833F4">
            <wp:extent cx="561975" cy="19050"/>
            <wp:effectExtent l="19050" t="0" r="9525" b="0"/>
            <wp:docPr id="4280" name="Picture 29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6DCF50" wp14:editId="4FB70854">
            <wp:extent cx="561975" cy="19050"/>
            <wp:effectExtent l="19050" t="0" r="9525" b="0"/>
            <wp:docPr id="42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C7574E" wp14:editId="696D2E8A">
            <wp:extent cx="561975" cy="19050"/>
            <wp:effectExtent l="19050" t="0" r="9525" b="0"/>
            <wp:docPr id="4282" name="Picture 29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9F50DB" wp14:editId="26EDAA8A">
            <wp:extent cx="561975" cy="19050"/>
            <wp:effectExtent l="19050" t="0" r="9525" b="0"/>
            <wp:docPr id="42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B446D4" wp14:editId="4D0DEC8F">
            <wp:extent cx="561975" cy="19050"/>
            <wp:effectExtent l="19050" t="0" r="9525" b="0"/>
            <wp:docPr id="4284" name="Picture 29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3916F9" wp14:editId="6B330CF2">
            <wp:extent cx="561975" cy="19050"/>
            <wp:effectExtent l="19050" t="0" r="9525" b="0"/>
            <wp:docPr id="42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848C7D" wp14:editId="180E5288">
            <wp:extent cx="561975" cy="19050"/>
            <wp:effectExtent l="19050" t="0" r="9525" b="0"/>
            <wp:docPr id="4286" name="Picture 29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80EAF1" wp14:editId="04C220F5">
            <wp:extent cx="561975" cy="19050"/>
            <wp:effectExtent l="19050" t="0" r="9525" b="0"/>
            <wp:docPr id="42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676FECB" wp14:editId="3E197688">
            <wp:extent cx="561975" cy="19050"/>
            <wp:effectExtent l="19050" t="0" r="9525" b="0"/>
            <wp:docPr id="4288" name="Picture 29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1E50F80" wp14:editId="7B90A85E">
            <wp:extent cx="561975" cy="19050"/>
            <wp:effectExtent l="19050" t="0" r="9525" b="0"/>
            <wp:docPr id="42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981C8D" wp14:editId="218C378C">
            <wp:extent cx="561975" cy="19050"/>
            <wp:effectExtent l="19050" t="0" r="9525" b="0"/>
            <wp:docPr id="4290" name="Picture 29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3BC61C" wp14:editId="5F2BE840">
            <wp:extent cx="561975" cy="19050"/>
            <wp:effectExtent l="19050" t="0" r="9525" b="0"/>
            <wp:docPr id="42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79D56A" wp14:editId="06FD0825">
            <wp:extent cx="561975" cy="19050"/>
            <wp:effectExtent l="19050" t="0" r="9525" b="0"/>
            <wp:docPr id="4292" name="Picture 29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2E359B" wp14:editId="6BCB3DB1">
            <wp:extent cx="561975" cy="19050"/>
            <wp:effectExtent l="19050" t="0" r="9525" b="0"/>
            <wp:docPr id="42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0AACF4" wp14:editId="0799FE03">
            <wp:extent cx="561975" cy="19050"/>
            <wp:effectExtent l="19050" t="0" r="9525" b="0"/>
            <wp:docPr id="429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B265D3" wp14:editId="0BF913FE">
            <wp:extent cx="561975" cy="19050"/>
            <wp:effectExtent l="19050" t="0" r="9525" b="0"/>
            <wp:docPr id="42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809D8F" wp14:editId="7A29702E">
            <wp:extent cx="561975" cy="19050"/>
            <wp:effectExtent l="19050" t="0" r="9525" b="0"/>
            <wp:docPr id="4296" name="Picture 29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C19105" wp14:editId="76E52D7A">
            <wp:extent cx="561975" cy="19050"/>
            <wp:effectExtent l="19050" t="0" r="9525" b="0"/>
            <wp:docPr id="42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0E9828" wp14:editId="37F013AB">
            <wp:extent cx="561975" cy="19050"/>
            <wp:effectExtent l="19050" t="0" r="9525" b="0"/>
            <wp:docPr id="4298" name="Picture 29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2F587F" wp14:editId="0362BDA8">
            <wp:extent cx="561975" cy="19050"/>
            <wp:effectExtent l="19050" t="0" r="9525" b="0"/>
            <wp:docPr id="42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128E60" wp14:editId="28ECE97E">
            <wp:extent cx="561975" cy="19050"/>
            <wp:effectExtent l="19050" t="0" r="9525" b="0"/>
            <wp:docPr id="4300" name="Picture 29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C660EA" wp14:editId="0C80B831">
            <wp:extent cx="561975" cy="19050"/>
            <wp:effectExtent l="19050" t="0" r="9525" b="0"/>
            <wp:docPr id="43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26F8B5" wp14:editId="0F20077B">
            <wp:extent cx="561975" cy="19050"/>
            <wp:effectExtent l="19050" t="0" r="9525" b="0"/>
            <wp:docPr id="430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ACBB759" wp14:editId="5445BDFA">
            <wp:extent cx="561975" cy="19050"/>
            <wp:effectExtent l="19050" t="0" r="9525" b="0"/>
            <wp:docPr id="43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960833" wp14:editId="20C540FB">
            <wp:extent cx="561975" cy="19050"/>
            <wp:effectExtent l="19050" t="0" r="9525" b="0"/>
            <wp:docPr id="4304" name="Picture 29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5A965B" wp14:editId="1046EB3E">
            <wp:extent cx="561975" cy="19050"/>
            <wp:effectExtent l="19050" t="0" r="9525" b="0"/>
            <wp:docPr id="43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BBB5642" wp14:editId="2CE8E650">
            <wp:extent cx="561975" cy="19050"/>
            <wp:effectExtent l="19050" t="0" r="9525" b="0"/>
            <wp:docPr id="4306" name="Picture 29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D857B6" wp14:editId="6FA9DA59">
            <wp:extent cx="561975" cy="19050"/>
            <wp:effectExtent l="19050" t="0" r="9525" b="0"/>
            <wp:docPr id="43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2A84A3" wp14:editId="142F483F">
            <wp:extent cx="561975" cy="19050"/>
            <wp:effectExtent l="19050" t="0" r="9525" b="0"/>
            <wp:docPr id="4308" name="Picture 29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F342FE" wp14:editId="335E0DA0">
            <wp:extent cx="561975" cy="19050"/>
            <wp:effectExtent l="19050" t="0" r="9525" b="0"/>
            <wp:docPr id="43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3D76A3" wp14:editId="62FD17F1">
            <wp:extent cx="561975" cy="19050"/>
            <wp:effectExtent l="19050" t="0" r="9525" b="0"/>
            <wp:docPr id="4310" name="Picture 29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8C5264" wp14:editId="7C4197FF">
            <wp:extent cx="561975" cy="19050"/>
            <wp:effectExtent l="19050" t="0" r="9525" b="0"/>
            <wp:docPr id="43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711163" wp14:editId="3BB4F7A1">
            <wp:extent cx="561975" cy="19050"/>
            <wp:effectExtent l="19050" t="0" r="9525" b="0"/>
            <wp:docPr id="4312" name="Picture 29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8CAE49" wp14:editId="3806F558">
            <wp:extent cx="561975" cy="19050"/>
            <wp:effectExtent l="19050" t="0" r="9525" b="0"/>
            <wp:docPr id="43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DFF0E1A" wp14:editId="3CCCF32E">
            <wp:extent cx="561975" cy="19050"/>
            <wp:effectExtent l="19050" t="0" r="9525" b="0"/>
            <wp:docPr id="4314" name="Picture 29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9A0FBE" wp14:editId="3A5AB24F">
            <wp:extent cx="561975" cy="19050"/>
            <wp:effectExtent l="19050" t="0" r="9525" b="0"/>
            <wp:docPr id="43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7742B6" wp14:editId="2E471AEF">
            <wp:extent cx="561975" cy="19050"/>
            <wp:effectExtent l="19050" t="0" r="9525" b="0"/>
            <wp:docPr id="4316" name="Picture 29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8E0FBFE" wp14:editId="6A302FD0">
            <wp:extent cx="561975" cy="19050"/>
            <wp:effectExtent l="19050" t="0" r="9525" b="0"/>
            <wp:docPr id="43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A7382C" wp14:editId="0B22C242">
            <wp:extent cx="561975" cy="19050"/>
            <wp:effectExtent l="19050" t="0" r="9525" b="0"/>
            <wp:docPr id="431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F832263" wp14:editId="74CB0395">
            <wp:extent cx="561975" cy="19050"/>
            <wp:effectExtent l="19050" t="0" r="9525" b="0"/>
            <wp:docPr id="43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55603E" wp14:editId="055A00C5">
            <wp:extent cx="561975" cy="19050"/>
            <wp:effectExtent l="19050" t="0" r="9525" b="0"/>
            <wp:docPr id="4320" name="Picture 29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DC3BAA" wp14:editId="63E9C824">
            <wp:extent cx="561975" cy="19050"/>
            <wp:effectExtent l="19050" t="0" r="9525" b="0"/>
            <wp:docPr id="43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AFEFB0" wp14:editId="6A8AE7E9">
            <wp:extent cx="561975" cy="19050"/>
            <wp:effectExtent l="19050" t="0" r="9525" b="0"/>
            <wp:docPr id="4322" name="Picture 29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EFBF97" wp14:editId="2195FDEA">
            <wp:extent cx="561975" cy="19050"/>
            <wp:effectExtent l="19050" t="0" r="9525" b="0"/>
            <wp:docPr id="43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23ACFCE" wp14:editId="7542C47C">
            <wp:extent cx="561975" cy="19050"/>
            <wp:effectExtent l="19050" t="0" r="9525" b="0"/>
            <wp:docPr id="4324" name="Picture 29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78C129" wp14:editId="3C96FBF7">
            <wp:extent cx="561975" cy="19050"/>
            <wp:effectExtent l="19050" t="0" r="9525" b="0"/>
            <wp:docPr id="43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74D03CF" wp14:editId="3097BDD8">
            <wp:extent cx="561975" cy="19050"/>
            <wp:effectExtent l="19050" t="0" r="9525" b="0"/>
            <wp:docPr id="432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5AD04D" wp14:editId="5EF5E2BA">
            <wp:extent cx="561975" cy="19050"/>
            <wp:effectExtent l="19050" t="0" r="9525" b="0"/>
            <wp:docPr id="43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07E1B9" wp14:editId="3B6B3C1E">
            <wp:extent cx="561975" cy="19050"/>
            <wp:effectExtent l="19050" t="0" r="9525" b="0"/>
            <wp:docPr id="4328" name="Picture 29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EE106F" wp14:editId="16F93B62">
            <wp:extent cx="561975" cy="19050"/>
            <wp:effectExtent l="19050" t="0" r="9525" b="0"/>
            <wp:docPr id="43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67D5E5" wp14:editId="1485B458">
            <wp:extent cx="561975" cy="19050"/>
            <wp:effectExtent l="19050" t="0" r="9525" b="0"/>
            <wp:docPr id="433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645B13" wp14:editId="6D06D033">
            <wp:extent cx="561975" cy="19050"/>
            <wp:effectExtent l="19050" t="0" r="9525" b="0"/>
            <wp:docPr id="43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6E2EBC" wp14:editId="5303C607">
            <wp:extent cx="561975" cy="19050"/>
            <wp:effectExtent l="19050" t="0" r="9525" b="0"/>
            <wp:docPr id="4332"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D0CB51" wp14:editId="2F14B4EC">
            <wp:extent cx="561975" cy="19050"/>
            <wp:effectExtent l="19050" t="0" r="9525" b="0"/>
            <wp:docPr id="43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6D9B0C" wp14:editId="2FE208FB">
            <wp:extent cx="561975" cy="19050"/>
            <wp:effectExtent l="19050" t="0" r="9525" b="0"/>
            <wp:docPr id="4334"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7F5510" wp14:editId="68EEEC0D">
            <wp:extent cx="561975" cy="19050"/>
            <wp:effectExtent l="19050" t="0" r="9525" b="0"/>
            <wp:docPr id="43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E29321" wp14:editId="7F331BBF">
            <wp:extent cx="561975" cy="19050"/>
            <wp:effectExtent l="19050" t="0" r="9525" b="0"/>
            <wp:docPr id="4336"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6BC6885" wp14:editId="65029327">
            <wp:extent cx="561975" cy="19050"/>
            <wp:effectExtent l="19050" t="0" r="9525" b="0"/>
            <wp:docPr id="43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D41B08" wp14:editId="1A1DCFE9">
            <wp:extent cx="561975" cy="19050"/>
            <wp:effectExtent l="19050" t="0" r="9525" b="0"/>
            <wp:docPr id="433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BDD47F" wp14:editId="018DBE1E">
            <wp:extent cx="561975" cy="19050"/>
            <wp:effectExtent l="19050" t="0" r="9525" b="0"/>
            <wp:docPr id="43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5C33E4B" wp14:editId="1E39A255">
            <wp:extent cx="561975" cy="19050"/>
            <wp:effectExtent l="19050" t="0" r="9525" b="0"/>
            <wp:docPr id="4340"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156914" wp14:editId="646CE1B4">
            <wp:extent cx="561975" cy="19050"/>
            <wp:effectExtent l="19050" t="0" r="9525" b="0"/>
            <wp:docPr id="43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01BB47F" wp14:editId="01E83A84">
            <wp:extent cx="561975" cy="19050"/>
            <wp:effectExtent l="19050" t="0" r="9525" b="0"/>
            <wp:docPr id="434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198D47" wp14:editId="004DC6E6">
            <wp:extent cx="561975" cy="19050"/>
            <wp:effectExtent l="19050" t="0" r="9525" b="0"/>
            <wp:docPr id="43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D41176" wp14:editId="5CAEC6A4">
            <wp:extent cx="561975" cy="19050"/>
            <wp:effectExtent l="19050" t="0" r="9525" b="0"/>
            <wp:docPr id="4344"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076396" wp14:editId="0E843B73">
            <wp:extent cx="561975" cy="19050"/>
            <wp:effectExtent l="19050" t="0" r="9525" b="0"/>
            <wp:docPr id="43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E968F9" wp14:editId="726CC2CA">
            <wp:extent cx="561975" cy="19050"/>
            <wp:effectExtent l="19050" t="0" r="9525" b="0"/>
            <wp:docPr id="4346"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79B147" wp14:editId="4492BEF1">
            <wp:extent cx="561975" cy="19050"/>
            <wp:effectExtent l="19050" t="0" r="9525" b="0"/>
            <wp:docPr id="43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B40EB3" wp14:editId="32A4B920">
            <wp:extent cx="561975" cy="19050"/>
            <wp:effectExtent l="19050" t="0" r="9525" b="0"/>
            <wp:docPr id="4348"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45EE121" wp14:editId="76EFAD64">
            <wp:extent cx="561975" cy="19050"/>
            <wp:effectExtent l="19050" t="0" r="9525" b="0"/>
            <wp:docPr id="43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DBBFA6" wp14:editId="005439EC">
            <wp:extent cx="561975" cy="19050"/>
            <wp:effectExtent l="19050" t="0" r="9525" b="0"/>
            <wp:docPr id="435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3EB474" wp14:editId="129D95F2">
            <wp:extent cx="561975" cy="19050"/>
            <wp:effectExtent l="19050" t="0" r="9525" b="0"/>
            <wp:docPr id="43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8E1192" wp14:editId="5F44F1C4">
            <wp:extent cx="561975" cy="19050"/>
            <wp:effectExtent l="19050" t="0" r="9525" b="0"/>
            <wp:docPr id="4352"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FBE356" wp14:editId="444D531A">
            <wp:extent cx="561975" cy="19050"/>
            <wp:effectExtent l="19050" t="0" r="9525" b="0"/>
            <wp:docPr id="43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79E5D5" wp14:editId="107310F8">
            <wp:extent cx="561975" cy="19050"/>
            <wp:effectExtent l="19050" t="0" r="9525" b="0"/>
            <wp:docPr id="4354"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5EC5D9" wp14:editId="33D8E1CF">
            <wp:extent cx="561975" cy="19050"/>
            <wp:effectExtent l="19050" t="0" r="9525" b="0"/>
            <wp:docPr id="43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5BA315" wp14:editId="308C3126">
            <wp:extent cx="561975" cy="19050"/>
            <wp:effectExtent l="19050" t="0" r="9525" b="0"/>
            <wp:docPr id="4356"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D465473" wp14:editId="5E228ADB">
            <wp:extent cx="561975" cy="19050"/>
            <wp:effectExtent l="19050" t="0" r="9525" b="0"/>
            <wp:docPr id="43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35CD8C" wp14:editId="211B5378">
            <wp:extent cx="561975" cy="19050"/>
            <wp:effectExtent l="19050" t="0" r="9525" b="0"/>
            <wp:docPr id="4358"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5DF3BE" wp14:editId="1F5C8F00">
            <wp:extent cx="561975" cy="19050"/>
            <wp:effectExtent l="19050" t="0" r="9525" b="0"/>
            <wp:docPr id="43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E6B7B6" wp14:editId="7A228A3E">
            <wp:extent cx="561975" cy="19050"/>
            <wp:effectExtent l="19050" t="0" r="9525" b="0"/>
            <wp:docPr id="4360"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1E7785" wp14:editId="1DDBDAB2">
            <wp:extent cx="561975" cy="19050"/>
            <wp:effectExtent l="19050" t="0" r="9525" b="0"/>
            <wp:docPr id="43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61AD0B" wp14:editId="3C383253">
            <wp:extent cx="561975" cy="19050"/>
            <wp:effectExtent l="19050" t="0" r="9525" b="0"/>
            <wp:docPr id="4362"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EF5DE3" wp14:editId="43F1AF19">
            <wp:extent cx="561975" cy="19050"/>
            <wp:effectExtent l="19050" t="0" r="9525" b="0"/>
            <wp:docPr id="43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D71F8F" wp14:editId="3CE283BF">
            <wp:extent cx="561975" cy="19050"/>
            <wp:effectExtent l="19050" t="0" r="9525" b="0"/>
            <wp:docPr id="4364"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8E50536" wp14:editId="6505C5C0">
            <wp:extent cx="561975" cy="19050"/>
            <wp:effectExtent l="19050" t="0" r="9525" b="0"/>
            <wp:docPr id="43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9804E7D" wp14:editId="3A4FCEED">
            <wp:extent cx="561975" cy="19050"/>
            <wp:effectExtent l="19050" t="0" r="9525" b="0"/>
            <wp:docPr id="436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C238CF" wp14:editId="100A2775">
            <wp:extent cx="561975" cy="19050"/>
            <wp:effectExtent l="19050" t="0" r="9525" b="0"/>
            <wp:docPr id="43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0986734" wp14:editId="21BC1C78">
            <wp:extent cx="561975" cy="19050"/>
            <wp:effectExtent l="19050" t="0" r="9525" b="0"/>
            <wp:docPr id="4368"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89CF4B2" wp14:editId="486426FB">
            <wp:extent cx="561975" cy="19050"/>
            <wp:effectExtent l="19050" t="0" r="9525" b="0"/>
            <wp:docPr id="43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5384E9D" wp14:editId="1C2CB84D">
            <wp:extent cx="561975" cy="19050"/>
            <wp:effectExtent l="19050" t="0" r="9525" b="0"/>
            <wp:docPr id="4370"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AA71E96" wp14:editId="784D5EAB">
            <wp:extent cx="561975" cy="19050"/>
            <wp:effectExtent l="19050" t="0" r="9525" b="0"/>
            <wp:docPr id="43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35C1D4" wp14:editId="6859B7A8">
            <wp:extent cx="561975" cy="19050"/>
            <wp:effectExtent l="19050" t="0" r="9525" b="0"/>
            <wp:docPr id="4372"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4E79979" wp14:editId="53F790F2">
            <wp:extent cx="561975" cy="19050"/>
            <wp:effectExtent l="19050" t="0" r="9525" b="0"/>
            <wp:docPr id="43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B807385" wp14:editId="69DCACD3">
            <wp:extent cx="561975" cy="19050"/>
            <wp:effectExtent l="19050" t="0" r="9525" b="0"/>
            <wp:docPr id="437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1DF0FFD" wp14:editId="757547FB">
            <wp:extent cx="561975" cy="19050"/>
            <wp:effectExtent l="19050" t="0" r="9525" b="0"/>
            <wp:docPr id="43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F5757AE" wp14:editId="44CB6C7A">
            <wp:extent cx="561975" cy="19050"/>
            <wp:effectExtent l="19050" t="0" r="9525" b="0"/>
            <wp:docPr id="4376"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0D5BFC" wp14:editId="5A8EC051">
            <wp:extent cx="561975" cy="19050"/>
            <wp:effectExtent l="19050" t="0" r="9525" b="0"/>
            <wp:docPr id="43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174C13D" wp14:editId="67260485">
            <wp:extent cx="561975" cy="19050"/>
            <wp:effectExtent l="19050" t="0" r="9525" b="0"/>
            <wp:docPr id="4378"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884778" wp14:editId="5F2AA8AC">
            <wp:extent cx="561975" cy="19050"/>
            <wp:effectExtent l="19050" t="0" r="9525" b="0"/>
            <wp:docPr id="43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95C5C6" wp14:editId="46D0F700">
            <wp:extent cx="561975" cy="19050"/>
            <wp:effectExtent l="19050" t="0" r="9525" b="0"/>
            <wp:docPr id="4380"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9A08C13" wp14:editId="7F2A93E8">
            <wp:extent cx="561975" cy="19050"/>
            <wp:effectExtent l="19050" t="0" r="9525" b="0"/>
            <wp:docPr id="43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7937C6" wp14:editId="085D7097">
            <wp:extent cx="561975" cy="19050"/>
            <wp:effectExtent l="19050" t="0" r="9525" b="0"/>
            <wp:docPr id="4382"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B4F32D" wp14:editId="4FE1C02A">
            <wp:extent cx="561975" cy="19050"/>
            <wp:effectExtent l="19050" t="0" r="9525" b="0"/>
            <wp:docPr id="43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95FBA7" wp14:editId="6EE3FAD3">
            <wp:extent cx="561975" cy="19050"/>
            <wp:effectExtent l="19050" t="0" r="9525" b="0"/>
            <wp:docPr id="4384"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B1A6398" wp14:editId="7E6B8A44">
            <wp:extent cx="561975" cy="19050"/>
            <wp:effectExtent l="19050" t="0" r="9525" b="0"/>
            <wp:docPr id="43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A460EA" wp14:editId="0326E7EC">
            <wp:extent cx="561975" cy="19050"/>
            <wp:effectExtent l="19050" t="0" r="9525" b="0"/>
            <wp:docPr id="4386"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9C0667" wp14:editId="2AAE63B4">
            <wp:extent cx="561975" cy="19050"/>
            <wp:effectExtent l="19050" t="0" r="9525" b="0"/>
            <wp:docPr id="43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F33C964" wp14:editId="00C2108F">
            <wp:extent cx="561975" cy="19050"/>
            <wp:effectExtent l="19050" t="0" r="9525" b="0"/>
            <wp:docPr id="4388"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01E630" wp14:editId="53E887AB">
            <wp:extent cx="561975" cy="19050"/>
            <wp:effectExtent l="19050" t="0" r="9525" b="0"/>
            <wp:docPr id="43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A9945C" wp14:editId="76AD587F">
            <wp:extent cx="561975" cy="19050"/>
            <wp:effectExtent l="19050" t="0" r="9525" b="0"/>
            <wp:docPr id="439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29007C" wp14:editId="07049B19">
            <wp:extent cx="561975" cy="19050"/>
            <wp:effectExtent l="19050" t="0" r="9525" b="0"/>
            <wp:docPr id="43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BEBFE9" wp14:editId="6ED51F77">
            <wp:extent cx="561975" cy="19050"/>
            <wp:effectExtent l="19050" t="0" r="9525" b="0"/>
            <wp:docPr id="4392"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24FF90" wp14:editId="036CD703">
            <wp:extent cx="561975" cy="19050"/>
            <wp:effectExtent l="19050" t="0" r="9525" b="0"/>
            <wp:docPr id="43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1813B34" wp14:editId="55C8DFD6">
            <wp:extent cx="561975" cy="19050"/>
            <wp:effectExtent l="19050" t="0" r="9525" b="0"/>
            <wp:docPr id="4394"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3FFA2D" wp14:editId="2F6D4D44">
            <wp:extent cx="561975" cy="19050"/>
            <wp:effectExtent l="19050" t="0" r="9525" b="0"/>
            <wp:docPr id="43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39F708" wp14:editId="3DC6B2C4">
            <wp:extent cx="561975" cy="19050"/>
            <wp:effectExtent l="19050" t="0" r="9525" b="0"/>
            <wp:docPr id="4396"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C4E046" wp14:editId="3DDC9374">
            <wp:extent cx="561975" cy="19050"/>
            <wp:effectExtent l="19050" t="0" r="9525" b="0"/>
            <wp:docPr id="43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11A18E" wp14:editId="096FAB51">
            <wp:extent cx="561975" cy="19050"/>
            <wp:effectExtent l="19050" t="0" r="9525" b="0"/>
            <wp:docPr id="439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C0BF707" wp14:editId="12108EA7">
            <wp:extent cx="561975" cy="19050"/>
            <wp:effectExtent l="19050" t="0" r="9525" b="0"/>
            <wp:docPr id="43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03D5E9B" wp14:editId="6D633427">
            <wp:extent cx="561975" cy="19050"/>
            <wp:effectExtent l="19050" t="0" r="9525" b="0"/>
            <wp:docPr id="4400"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D49FD3" wp14:editId="25042B9C">
            <wp:extent cx="561975" cy="19050"/>
            <wp:effectExtent l="19050" t="0" r="9525" b="0"/>
            <wp:docPr id="44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09BDDD" wp14:editId="0CC597FD">
            <wp:extent cx="561975" cy="19050"/>
            <wp:effectExtent l="19050" t="0" r="9525" b="0"/>
            <wp:docPr id="4402"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646A14" wp14:editId="0E463857">
            <wp:extent cx="561975" cy="19050"/>
            <wp:effectExtent l="19050" t="0" r="9525" b="0"/>
            <wp:docPr id="44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EC287D" wp14:editId="1CDA16CF">
            <wp:extent cx="561975" cy="19050"/>
            <wp:effectExtent l="19050" t="0" r="9525" b="0"/>
            <wp:docPr id="4404"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5A9BD0A" wp14:editId="0BC63188">
            <wp:extent cx="561975" cy="19050"/>
            <wp:effectExtent l="19050" t="0" r="9525" b="0"/>
            <wp:docPr id="44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D66DC7D" wp14:editId="7E257615">
            <wp:extent cx="561975" cy="19050"/>
            <wp:effectExtent l="19050" t="0" r="9525" b="0"/>
            <wp:docPr id="4406"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2FF930" wp14:editId="1177A67E">
            <wp:extent cx="561975" cy="19050"/>
            <wp:effectExtent l="19050" t="0" r="9525" b="0"/>
            <wp:docPr id="44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63AF396" wp14:editId="0E9F83BB">
            <wp:extent cx="561975" cy="19050"/>
            <wp:effectExtent l="19050" t="0" r="9525" b="0"/>
            <wp:docPr id="4408"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8D664B" wp14:editId="0399F80F">
            <wp:extent cx="561975" cy="19050"/>
            <wp:effectExtent l="19050" t="0" r="9525" b="0"/>
            <wp:docPr id="44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4CDFC64" wp14:editId="2D5850DC">
            <wp:extent cx="561975" cy="19050"/>
            <wp:effectExtent l="19050" t="0" r="9525" b="0"/>
            <wp:docPr id="4410"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022DB2B" wp14:editId="443ED2E4">
            <wp:extent cx="561975" cy="19050"/>
            <wp:effectExtent l="19050" t="0" r="9525" b="0"/>
            <wp:docPr id="44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92D5F9A" wp14:editId="1CB96A91">
            <wp:extent cx="561975" cy="19050"/>
            <wp:effectExtent l="19050" t="0" r="9525" b="0"/>
            <wp:docPr id="4412"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3A0B6E" wp14:editId="1DD52AC5">
            <wp:extent cx="561975" cy="19050"/>
            <wp:effectExtent l="19050" t="0" r="9525" b="0"/>
            <wp:docPr id="44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D676B3" wp14:editId="5F946E2B">
            <wp:extent cx="561975" cy="19050"/>
            <wp:effectExtent l="19050" t="0" r="9525" b="0"/>
            <wp:docPr id="441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5349DA" wp14:editId="02450F0F">
            <wp:extent cx="561975" cy="19050"/>
            <wp:effectExtent l="19050" t="0" r="9525" b="0"/>
            <wp:docPr id="44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5F6447" wp14:editId="1C96C99F">
            <wp:extent cx="561975" cy="19050"/>
            <wp:effectExtent l="19050" t="0" r="9525" b="0"/>
            <wp:docPr id="4416"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FC18A5D" wp14:editId="1EE5F511">
            <wp:extent cx="561975" cy="19050"/>
            <wp:effectExtent l="19050" t="0" r="9525" b="0"/>
            <wp:docPr id="44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F75A80" wp14:editId="0A57CBBA">
            <wp:extent cx="561975" cy="19050"/>
            <wp:effectExtent l="19050" t="0" r="9525" b="0"/>
            <wp:docPr id="4418"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2F4F59" wp14:editId="6303ECAF">
            <wp:extent cx="561975" cy="19050"/>
            <wp:effectExtent l="19050" t="0" r="9525" b="0"/>
            <wp:docPr id="44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9BF03C" wp14:editId="015BEE8A">
            <wp:extent cx="561975" cy="19050"/>
            <wp:effectExtent l="19050" t="0" r="9525" b="0"/>
            <wp:docPr id="4420"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DAD536" wp14:editId="6C32517B">
            <wp:extent cx="561975" cy="19050"/>
            <wp:effectExtent l="19050" t="0" r="9525" b="0"/>
            <wp:docPr id="44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6CD152" wp14:editId="26A71786">
            <wp:extent cx="561975" cy="19050"/>
            <wp:effectExtent l="19050" t="0" r="9525" b="0"/>
            <wp:docPr id="442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3E3642" wp14:editId="34B4863A">
            <wp:extent cx="561975" cy="19050"/>
            <wp:effectExtent l="19050" t="0" r="9525" b="0"/>
            <wp:docPr id="44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8E297A" wp14:editId="44D9EEF5">
            <wp:extent cx="561975" cy="19050"/>
            <wp:effectExtent l="19050" t="0" r="9525" b="0"/>
            <wp:docPr id="4424"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B10B56" wp14:editId="5E0CD661">
            <wp:extent cx="561975" cy="19050"/>
            <wp:effectExtent l="19050" t="0" r="9525" b="0"/>
            <wp:docPr id="44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D89360F" wp14:editId="03EBA9BB">
            <wp:extent cx="561975" cy="19050"/>
            <wp:effectExtent l="19050" t="0" r="9525" b="0"/>
            <wp:docPr id="4426"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2DB1AF7" wp14:editId="2AA639C4">
            <wp:extent cx="561975" cy="19050"/>
            <wp:effectExtent l="19050" t="0" r="9525" b="0"/>
            <wp:docPr id="44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602EB59" wp14:editId="790B8953">
            <wp:extent cx="561975" cy="19050"/>
            <wp:effectExtent l="19050" t="0" r="9525" b="0"/>
            <wp:docPr id="4428"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AA026BE" wp14:editId="7CFB2EF2">
            <wp:extent cx="561975" cy="19050"/>
            <wp:effectExtent l="19050" t="0" r="9525" b="0"/>
            <wp:docPr id="44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B44F7A5" wp14:editId="2FDD46FD">
            <wp:extent cx="561975" cy="19050"/>
            <wp:effectExtent l="19050" t="0" r="9525" b="0"/>
            <wp:docPr id="4430"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6F92DC7" wp14:editId="305E0B47">
            <wp:extent cx="561975" cy="19050"/>
            <wp:effectExtent l="19050" t="0" r="9525" b="0"/>
            <wp:docPr id="44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E3706C" wp14:editId="0A5C999B">
            <wp:extent cx="561975" cy="19050"/>
            <wp:effectExtent l="19050" t="0" r="9525" b="0"/>
            <wp:docPr id="4432"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D7D95E5" wp14:editId="75EC29B6">
            <wp:extent cx="561975" cy="19050"/>
            <wp:effectExtent l="19050" t="0" r="9525" b="0"/>
            <wp:docPr id="44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091BD0" wp14:editId="787CB53A">
            <wp:extent cx="561975" cy="19050"/>
            <wp:effectExtent l="19050" t="0" r="9525" b="0"/>
            <wp:docPr id="4434"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417AE4" wp14:editId="62145804">
            <wp:extent cx="561975" cy="19050"/>
            <wp:effectExtent l="19050" t="0" r="9525" b="0"/>
            <wp:docPr id="44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1816D77" wp14:editId="1D514A2C">
            <wp:extent cx="561975" cy="19050"/>
            <wp:effectExtent l="19050" t="0" r="9525" b="0"/>
            <wp:docPr id="4436"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972897" wp14:editId="0BFD01F3">
            <wp:extent cx="561975" cy="19050"/>
            <wp:effectExtent l="19050" t="0" r="9525" b="0"/>
            <wp:docPr id="44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4079A2" wp14:editId="3886F1BA">
            <wp:extent cx="561975" cy="19050"/>
            <wp:effectExtent l="19050" t="0" r="9525" b="0"/>
            <wp:docPr id="443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F4370D" wp14:editId="52F0B654">
            <wp:extent cx="561975" cy="19050"/>
            <wp:effectExtent l="19050" t="0" r="9525" b="0"/>
            <wp:docPr id="44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78F8EBA" wp14:editId="59636A15">
            <wp:extent cx="561975" cy="19050"/>
            <wp:effectExtent l="19050" t="0" r="9525" b="0"/>
            <wp:docPr id="4440"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5E992DA" wp14:editId="7CB38C42">
            <wp:extent cx="561975" cy="19050"/>
            <wp:effectExtent l="19050" t="0" r="9525" b="0"/>
            <wp:docPr id="44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F18C2BB" wp14:editId="43F33210">
            <wp:extent cx="561975" cy="19050"/>
            <wp:effectExtent l="19050" t="0" r="9525" b="0"/>
            <wp:docPr id="4442"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3D45724" wp14:editId="641FFD48">
            <wp:extent cx="561975" cy="19050"/>
            <wp:effectExtent l="19050" t="0" r="9525" b="0"/>
            <wp:docPr id="44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A44A100" wp14:editId="75E161C7">
            <wp:extent cx="561975" cy="19050"/>
            <wp:effectExtent l="19050" t="0" r="9525" b="0"/>
            <wp:docPr id="4444"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70F4E5" wp14:editId="226FDAB9">
            <wp:extent cx="561975" cy="19050"/>
            <wp:effectExtent l="19050" t="0" r="9525" b="0"/>
            <wp:docPr id="44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26A367" wp14:editId="3D578919">
            <wp:extent cx="561975" cy="19050"/>
            <wp:effectExtent l="19050" t="0" r="9525" b="0"/>
            <wp:docPr id="444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336663" wp14:editId="68EBC9CA">
            <wp:extent cx="561975" cy="19050"/>
            <wp:effectExtent l="19050" t="0" r="9525" b="0"/>
            <wp:docPr id="44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A944D1" wp14:editId="50C1D81F">
            <wp:extent cx="561975" cy="19050"/>
            <wp:effectExtent l="19050" t="0" r="9525" b="0"/>
            <wp:docPr id="4448"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8D0111" wp14:editId="376EC0EB">
            <wp:extent cx="561975" cy="19050"/>
            <wp:effectExtent l="19050" t="0" r="9525" b="0"/>
            <wp:docPr id="44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EEBC5BF" wp14:editId="260E0A14">
            <wp:extent cx="561975" cy="19050"/>
            <wp:effectExtent l="19050" t="0" r="9525" b="0"/>
            <wp:docPr id="4450"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A56501" wp14:editId="7B2092A1">
            <wp:extent cx="561975" cy="19050"/>
            <wp:effectExtent l="19050" t="0" r="9525" b="0"/>
            <wp:docPr id="44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A61E54" wp14:editId="1EE64F77">
            <wp:extent cx="561975" cy="19050"/>
            <wp:effectExtent l="19050" t="0" r="9525" b="0"/>
            <wp:docPr id="4452"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4833EA2" wp14:editId="3A067B62">
            <wp:extent cx="561975" cy="19050"/>
            <wp:effectExtent l="19050" t="0" r="9525" b="0"/>
            <wp:docPr id="44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5B830BA" wp14:editId="2632060C">
            <wp:extent cx="561975" cy="19050"/>
            <wp:effectExtent l="19050" t="0" r="9525" b="0"/>
            <wp:docPr id="4454"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81EAFDB" wp14:editId="7C4D58EB">
            <wp:extent cx="561975" cy="19050"/>
            <wp:effectExtent l="19050" t="0" r="9525" b="0"/>
            <wp:docPr id="44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E5932F2" wp14:editId="7F044640">
            <wp:extent cx="561975" cy="19050"/>
            <wp:effectExtent l="19050" t="0" r="9525" b="0"/>
            <wp:docPr id="4456"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080B5F" wp14:editId="69A91ABE">
            <wp:extent cx="561975" cy="19050"/>
            <wp:effectExtent l="19050" t="0" r="9525" b="0"/>
            <wp:docPr id="44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73E60F" wp14:editId="544D8AAA">
            <wp:extent cx="561975" cy="19050"/>
            <wp:effectExtent l="19050" t="0" r="9525" b="0"/>
            <wp:docPr id="4458"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DCD84F5" wp14:editId="107285BF">
            <wp:extent cx="561975" cy="19050"/>
            <wp:effectExtent l="19050" t="0" r="9525" b="0"/>
            <wp:docPr id="44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481A297" wp14:editId="4C474928">
            <wp:extent cx="561975" cy="19050"/>
            <wp:effectExtent l="19050" t="0" r="9525" b="0"/>
            <wp:docPr id="4460"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5CE5640" wp14:editId="37CFC378">
            <wp:extent cx="561975" cy="19050"/>
            <wp:effectExtent l="19050" t="0" r="9525" b="0"/>
            <wp:docPr id="44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88AB3DA" wp14:editId="3C228331">
            <wp:extent cx="561975" cy="19050"/>
            <wp:effectExtent l="19050" t="0" r="9525" b="0"/>
            <wp:docPr id="446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30FD634" wp14:editId="619955D7">
            <wp:extent cx="561975" cy="19050"/>
            <wp:effectExtent l="19050" t="0" r="9525" b="0"/>
            <wp:docPr id="44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7F07D9" wp14:editId="6E5CFB80">
            <wp:extent cx="561975" cy="19050"/>
            <wp:effectExtent l="19050" t="0" r="9525" b="0"/>
            <wp:docPr id="4464"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295E62" wp14:editId="4E1672E6">
            <wp:extent cx="561975" cy="19050"/>
            <wp:effectExtent l="19050" t="0" r="9525" b="0"/>
            <wp:docPr id="44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42BC38" wp14:editId="713B9053">
            <wp:extent cx="561975" cy="19050"/>
            <wp:effectExtent l="19050" t="0" r="9525" b="0"/>
            <wp:docPr id="4466"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51CB425" wp14:editId="0937A9D0">
            <wp:extent cx="561975" cy="19050"/>
            <wp:effectExtent l="19050" t="0" r="9525" b="0"/>
            <wp:docPr id="44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77A5725" wp14:editId="6B6E0453">
            <wp:extent cx="561975" cy="19050"/>
            <wp:effectExtent l="19050" t="0" r="9525" b="0"/>
            <wp:docPr id="4468"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6A8D4D7" wp14:editId="45FA4380">
            <wp:extent cx="561975" cy="19050"/>
            <wp:effectExtent l="19050" t="0" r="9525" b="0"/>
            <wp:docPr id="44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CFC6808" wp14:editId="6A2FCF46">
            <wp:extent cx="561975" cy="19050"/>
            <wp:effectExtent l="19050" t="0" r="9525" b="0"/>
            <wp:docPr id="447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2F9E80" wp14:editId="08E067D3">
            <wp:extent cx="561975" cy="19050"/>
            <wp:effectExtent l="19050" t="0" r="9525" b="0"/>
            <wp:docPr id="44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3FBBC88" wp14:editId="0B7C6DB3">
            <wp:extent cx="561975" cy="19050"/>
            <wp:effectExtent l="19050" t="0" r="9525" b="0"/>
            <wp:docPr id="4472"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F8919A9" wp14:editId="09AA33A0">
            <wp:extent cx="561975" cy="19050"/>
            <wp:effectExtent l="19050" t="0" r="9525" b="0"/>
            <wp:docPr id="44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18B42AF" wp14:editId="368A314E">
            <wp:extent cx="561975" cy="19050"/>
            <wp:effectExtent l="19050" t="0" r="9525" b="0"/>
            <wp:docPr id="4474"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E924F3B" wp14:editId="7DF678B9">
            <wp:extent cx="561975" cy="19050"/>
            <wp:effectExtent l="19050" t="0" r="9525" b="0"/>
            <wp:docPr id="44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3825FCB" wp14:editId="6BA1E20F">
            <wp:extent cx="561975" cy="19050"/>
            <wp:effectExtent l="19050" t="0" r="9525" b="0"/>
            <wp:docPr id="4476"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C6A4845" wp14:editId="54634B6B">
            <wp:extent cx="561975" cy="19050"/>
            <wp:effectExtent l="19050" t="0" r="9525" b="0"/>
            <wp:docPr id="44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051253C" wp14:editId="440E2EB6">
            <wp:extent cx="561975" cy="19050"/>
            <wp:effectExtent l="19050" t="0" r="9525" b="0"/>
            <wp:docPr id="4478"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F22D3A2" wp14:editId="261DDC13">
            <wp:extent cx="561975" cy="19050"/>
            <wp:effectExtent l="19050" t="0" r="9525" b="0"/>
            <wp:docPr id="44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2907FDE" wp14:editId="5C8665FA">
            <wp:extent cx="561975" cy="19050"/>
            <wp:effectExtent l="19050" t="0" r="9525" b="0"/>
            <wp:docPr id="4480"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030B1A" wp14:editId="2ECDB1C6">
            <wp:extent cx="561975" cy="19050"/>
            <wp:effectExtent l="19050" t="0" r="9525" b="0"/>
            <wp:docPr id="44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29BDCA" wp14:editId="7062C572">
            <wp:extent cx="561975" cy="19050"/>
            <wp:effectExtent l="19050" t="0" r="9525" b="0"/>
            <wp:docPr id="4482"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83DA92B" wp14:editId="108F88C0">
            <wp:extent cx="561975" cy="19050"/>
            <wp:effectExtent l="19050" t="0" r="9525" b="0"/>
            <wp:docPr id="44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7DF514" wp14:editId="142FFD79">
            <wp:extent cx="561975" cy="19050"/>
            <wp:effectExtent l="19050" t="0" r="9525" b="0"/>
            <wp:docPr id="4484"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1BD284" wp14:editId="1667D757">
            <wp:extent cx="561975" cy="19050"/>
            <wp:effectExtent l="19050" t="0" r="9525" b="0"/>
            <wp:docPr id="44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8BCDFBA" wp14:editId="70DFA21B">
            <wp:extent cx="561975" cy="19050"/>
            <wp:effectExtent l="19050" t="0" r="9525" b="0"/>
            <wp:docPr id="448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E5AE736" wp14:editId="1064D0C5">
            <wp:extent cx="561975" cy="19050"/>
            <wp:effectExtent l="19050" t="0" r="9525" b="0"/>
            <wp:docPr id="44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6A9DA5B" wp14:editId="3D2A7ECB">
            <wp:extent cx="561975" cy="19050"/>
            <wp:effectExtent l="19050" t="0" r="9525" b="0"/>
            <wp:docPr id="4488"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24F1242" wp14:editId="4E7C1FA7">
            <wp:extent cx="561975" cy="19050"/>
            <wp:effectExtent l="19050" t="0" r="9525" b="0"/>
            <wp:docPr id="44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AD733EB" wp14:editId="7CEF8793">
            <wp:extent cx="561975" cy="19050"/>
            <wp:effectExtent l="19050" t="0" r="9525" b="0"/>
            <wp:docPr id="4490"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30FE01" wp14:editId="4E8D198B">
            <wp:extent cx="561975" cy="19050"/>
            <wp:effectExtent l="19050" t="0" r="9525" b="0"/>
            <wp:docPr id="44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619D7A5" wp14:editId="787288DD">
            <wp:extent cx="561975" cy="19050"/>
            <wp:effectExtent l="19050" t="0" r="9525" b="0"/>
            <wp:docPr id="4492"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F981C4" wp14:editId="6AF4233A">
            <wp:extent cx="561975" cy="19050"/>
            <wp:effectExtent l="19050" t="0" r="9525" b="0"/>
            <wp:docPr id="44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2F85EE8" wp14:editId="7D5DC76A">
            <wp:extent cx="561975" cy="19050"/>
            <wp:effectExtent l="19050" t="0" r="9525" b="0"/>
            <wp:docPr id="449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1B8253F" wp14:editId="60799F8D">
            <wp:extent cx="561975" cy="19050"/>
            <wp:effectExtent l="19050" t="0" r="9525" b="0"/>
            <wp:docPr id="44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4EAD0DF" wp14:editId="2F5BBD06">
            <wp:extent cx="561975" cy="19050"/>
            <wp:effectExtent l="19050" t="0" r="9525" b="0"/>
            <wp:docPr id="4496"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D6F69FE" wp14:editId="664214CE">
            <wp:extent cx="561975" cy="19050"/>
            <wp:effectExtent l="19050" t="0" r="9525" b="0"/>
            <wp:docPr id="44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251375" wp14:editId="79682334">
            <wp:extent cx="561975" cy="19050"/>
            <wp:effectExtent l="19050" t="0" r="9525" b="0"/>
            <wp:docPr id="4498"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B1B6878" wp14:editId="558390B2">
            <wp:extent cx="561975" cy="19050"/>
            <wp:effectExtent l="19050" t="0" r="9525" b="0"/>
            <wp:docPr id="44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3352D2FC" wp14:editId="0B74CA9E">
            <wp:extent cx="561975" cy="19050"/>
            <wp:effectExtent l="19050" t="0" r="9525" b="0"/>
            <wp:docPr id="4500"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A8DC44D" wp14:editId="4BB07A97">
            <wp:extent cx="561975" cy="19050"/>
            <wp:effectExtent l="19050" t="0" r="9525" b="0"/>
            <wp:docPr id="45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C5BCAAC" wp14:editId="787AFDD3">
            <wp:extent cx="561975" cy="19050"/>
            <wp:effectExtent l="19050" t="0" r="9525" b="0"/>
            <wp:docPr id="4502"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1688396" wp14:editId="418CD5C1">
            <wp:extent cx="561975" cy="19050"/>
            <wp:effectExtent l="19050" t="0" r="9525" b="0"/>
            <wp:docPr id="45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2F112CC" wp14:editId="056AF31B">
            <wp:extent cx="561975" cy="19050"/>
            <wp:effectExtent l="19050" t="0" r="9525" b="0"/>
            <wp:docPr id="4504"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2FD01DC" wp14:editId="6F3D57D2">
            <wp:extent cx="561975" cy="19050"/>
            <wp:effectExtent l="19050" t="0" r="9525" b="0"/>
            <wp:docPr id="45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F5EF9B8" wp14:editId="199EC703">
            <wp:extent cx="561975" cy="19050"/>
            <wp:effectExtent l="19050" t="0" r="9525" b="0"/>
            <wp:docPr id="4506"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457648" wp14:editId="32D7B134">
            <wp:extent cx="561975" cy="19050"/>
            <wp:effectExtent l="19050" t="0" r="9525" b="0"/>
            <wp:docPr id="45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7B5D3E9" wp14:editId="358F5814">
            <wp:extent cx="561975" cy="19050"/>
            <wp:effectExtent l="19050" t="0" r="9525" b="0"/>
            <wp:docPr id="4508"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732C737" wp14:editId="52115B8D">
            <wp:extent cx="561975" cy="19050"/>
            <wp:effectExtent l="19050" t="0" r="9525" b="0"/>
            <wp:docPr id="45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EF21081" wp14:editId="27700E5D">
            <wp:extent cx="561975" cy="19050"/>
            <wp:effectExtent l="19050" t="0" r="9525" b="0"/>
            <wp:docPr id="451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0E3D609" wp14:editId="0F96DF5B">
            <wp:extent cx="561975" cy="19050"/>
            <wp:effectExtent l="19050" t="0" r="9525" b="0"/>
            <wp:docPr id="45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A034F7F" wp14:editId="5C0D7FC5">
            <wp:extent cx="561975" cy="19050"/>
            <wp:effectExtent l="19050" t="0" r="9525" b="0"/>
            <wp:docPr id="4512"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CEB9118" wp14:editId="442A081B">
            <wp:extent cx="561975" cy="19050"/>
            <wp:effectExtent l="19050" t="0" r="9525" b="0"/>
            <wp:docPr id="45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1B85CB1A" wp14:editId="76CD6F5F">
            <wp:extent cx="561975" cy="19050"/>
            <wp:effectExtent l="19050" t="0" r="9525" b="0"/>
            <wp:docPr id="4514"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23681ED" wp14:editId="40234906">
            <wp:extent cx="561975" cy="19050"/>
            <wp:effectExtent l="19050" t="0" r="9525" b="0"/>
            <wp:docPr id="45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24B5428C" wp14:editId="58C6C6C1">
            <wp:extent cx="561975" cy="19050"/>
            <wp:effectExtent l="19050" t="0" r="9525" b="0"/>
            <wp:docPr id="4516"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5CC3C868" wp14:editId="5DEC2601">
            <wp:extent cx="561975" cy="19050"/>
            <wp:effectExtent l="19050" t="0" r="9525" b="0"/>
            <wp:docPr id="45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477AE79A" wp14:editId="5113E6B8">
            <wp:extent cx="561975" cy="19050"/>
            <wp:effectExtent l="19050" t="0" r="9525" b="0"/>
            <wp:docPr id="451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038710A4" wp14:editId="6F96175A">
            <wp:extent cx="561975" cy="19050"/>
            <wp:effectExtent l="19050" t="0" r="9525" b="0"/>
            <wp:docPr id="45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6C0AC53D" wp14:editId="743DA493">
            <wp:extent cx="561975" cy="19050"/>
            <wp:effectExtent l="19050" t="0" r="9525" b="0"/>
            <wp:docPr id="4520" name="Picture 3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Pr>
          <w:lang w:eastAsia="ko-KR"/>
        </w:rPr>
        <w:drawing>
          <wp:inline distT="0" distB="0" distL="0" distR="0" wp14:anchorId="7BDF9F7F" wp14:editId="4CF6D454">
            <wp:extent cx="561975" cy="19050"/>
            <wp:effectExtent l="19050" t="0" r="9525" b="0"/>
            <wp:docPr id="45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C87857" wp14:editId="7FBD60D7">
            <wp:extent cx="561975" cy="19050"/>
            <wp:effectExtent l="19050" t="0" r="9525" b="0"/>
            <wp:docPr id="452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392400" wp14:editId="6E26CC45">
            <wp:extent cx="561975" cy="19050"/>
            <wp:effectExtent l="19050" t="0" r="9525" b="0"/>
            <wp:docPr id="45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775CB7" wp14:editId="3B2CB6D1">
            <wp:extent cx="561975" cy="19050"/>
            <wp:effectExtent l="19050" t="0" r="9525" b="0"/>
            <wp:docPr id="4530"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6E3DB4" wp14:editId="4941EAB2">
            <wp:extent cx="561975" cy="19050"/>
            <wp:effectExtent l="19050" t="0" r="9525" b="0"/>
            <wp:docPr id="45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D5935F" wp14:editId="1C835BC9">
            <wp:extent cx="561975" cy="19050"/>
            <wp:effectExtent l="19050" t="0" r="9525" b="0"/>
            <wp:docPr id="4532"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64F14E" wp14:editId="198A2706">
            <wp:extent cx="561975" cy="19050"/>
            <wp:effectExtent l="19050" t="0" r="9525" b="0"/>
            <wp:docPr id="45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07DFC7" wp14:editId="1D20C3E4">
            <wp:extent cx="561975" cy="19050"/>
            <wp:effectExtent l="19050" t="0" r="9525" b="0"/>
            <wp:docPr id="4534"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07B934" wp14:editId="7C58BC48">
            <wp:extent cx="561975" cy="19050"/>
            <wp:effectExtent l="19050" t="0" r="9525" b="0"/>
            <wp:docPr id="45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3BFF6D" wp14:editId="5FC300BE">
            <wp:extent cx="561975" cy="19050"/>
            <wp:effectExtent l="19050" t="0" r="9525" b="0"/>
            <wp:docPr id="453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005483" wp14:editId="42B6F71D">
            <wp:extent cx="561975" cy="19050"/>
            <wp:effectExtent l="19050" t="0" r="9525" b="0"/>
            <wp:docPr id="45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32DEFE" wp14:editId="3AA16661">
            <wp:extent cx="561975" cy="19050"/>
            <wp:effectExtent l="19050" t="0" r="9525" b="0"/>
            <wp:docPr id="4538"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E1623E" wp14:editId="4D82C5EE">
            <wp:extent cx="561975" cy="19050"/>
            <wp:effectExtent l="19050" t="0" r="9525" b="0"/>
            <wp:docPr id="45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F01A66" wp14:editId="123173DA">
            <wp:extent cx="561975" cy="19050"/>
            <wp:effectExtent l="19050" t="0" r="9525" b="0"/>
            <wp:docPr id="454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363FE6" wp14:editId="523E1BE4">
            <wp:extent cx="561975" cy="19050"/>
            <wp:effectExtent l="19050" t="0" r="9525" b="0"/>
            <wp:docPr id="45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C0E2A7" wp14:editId="09C3FEEE">
            <wp:extent cx="561975" cy="19050"/>
            <wp:effectExtent l="19050" t="0" r="9525" b="0"/>
            <wp:docPr id="4542"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17B745" wp14:editId="0BDE9E7F">
            <wp:extent cx="561975" cy="19050"/>
            <wp:effectExtent l="19050" t="0" r="9525" b="0"/>
            <wp:docPr id="45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732C19" wp14:editId="3B6FC39A">
            <wp:extent cx="561975" cy="19050"/>
            <wp:effectExtent l="19050" t="0" r="9525" b="0"/>
            <wp:docPr id="4544"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AFC2FC" wp14:editId="76D827CB">
            <wp:extent cx="561975" cy="19050"/>
            <wp:effectExtent l="19050" t="0" r="9525" b="0"/>
            <wp:docPr id="45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7B8650" wp14:editId="66DC96BB">
            <wp:extent cx="561975" cy="19050"/>
            <wp:effectExtent l="19050" t="0" r="9525" b="0"/>
            <wp:docPr id="4546"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8F84D0" wp14:editId="17E6E33A">
            <wp:extent cx="561975" cy="19050"/>
            <wp:effectExtent l="19050" t="0" r="9525" b="0"/>
            <wp:docPr id="45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A7DC60" wp14:editId="35BDFA1C">
            <wp:extent cx="561975" cy="19050"/>
            <wp:effectExtent l="19050" t="0" r="9525" b="0"/>
            <wp:docPr id="454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30D698" wp14:editId="70A55790">
            <wp:extent cx="561975" cy="19050"/>
            <wp:effectExtent l="19050" t="0" r="9525" b="0"/>
            <wp:docPr id="45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1D210F" wp14:editId="0289E5BD">
            <wp:extent cx="561975" cy="19050"/>
            <wp:effectExtent l="19050" t="0" r="9525" b="0"/>
            <wp:docPr id="4550"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3F3A5B" wp14:editId="37AEA5D4">
            <wp:extent cx="561975" cy="19050"/>
            <wp:effectExtent l="19050" t="0" r="9525" b="0"/>
            <wp:docPr id="45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1C8EA8" wp14:editId="5C99984C">
            <wp:extent cx="561975" cy="19050"/>
            <wp:effectExtent l="19050" t="0" r="9525" b="0"/>
            <wp:docPr id="4552"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749093" wp14:editId="11DB1FA3">
            <wp:extent cx="561975" cy="19050"/>
            <wp:effectExtent l="19050" t="0" r="9525" b="0"/>
            <wp:docPr id="45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596797" wp14:editId="66E7C83F">
            <wp:extent cx="561975" cy="19050"/>
            <wp:effectExtent l="19050" t="0" r="9525" b="0"/>
            <wp:docPr id="4554"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FA0229" wp14:editId="6631C099">
            <wp:extent cx="561975" cy="19050"/>
            <wp:effectExtent l="19050" t="0" r="9525" b="0"/>
            <wp:docPr id="45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B6A864" wp14:editId="0366D302">
            <wp:extent cx="561975" cy="19050"/>
            <wp:effectExtent l="19050" t="0" r="9525" b="0"/>
            <wp:docPr id="4556"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B99C91" wp14:editId="5DB819ED">
            <wp:extent cx="561975" cy="19050"/>
            <wp:effectExtent l="19050" t="0" r="9525" b="0"/>
            <wp:docPr id="45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C77C39" wp14:editId="51F5A2D2">
            <wp:extent cx="561975" cy="19050"/>
            <wp:effectExtent l="19050" t="0" r="9525" b="0"/>
            <wp:docPr id="4558"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7445E7" wp14:editId="22AA932D">
            <wp:extent cx="561975" cy="19050"/>
            <wp:effectExtent l="19050" t="0" r="9525" b="0"/>
            <wp:docPr id="45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DCDA2D" wp14:editId="27AAA600">
            <wp:extent cx="561975" cy="19050"/>
            <wp:effectExtent l="19050" t="0" r="9525" b="0"/>
            <wp:docPr id="4560"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AF0393" wp14:editId="4D28F35F">
            <wp:extent cx="561975" cy="19050"/>
            <wp:effectExtent l="19050" t="0" r="9525" b="0"/>
            <wp:docPr id="45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0D5C9A" wp14:editId="16A658AA">
            <wp:extent cx="561975" cy="19050"/>
            <wp:effectExtent l="19050" t="0" r="9525" b="0"/>
            <wp:docPr id="4562"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A427A3" wp14:editId="62913C54">
            <wp:extent cx="561975" cy="19050"/>
            <wp:effectExtent l="19050" t="0" r="9525" b="0"/>
            <wp:docPr id="45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C4517B" wp14:editId="1E76DC43">
            <wp:extent cx="561975" cy="19050"/>
            <wp:effectExtent l="19050" t="0" r="9525" b="0"/>
            <wp:docPr id="456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ECC47D" wp14:editId="263ADA8F">
            <wp:extent cx="561975" cy="19050"/>
            <wp:effectExtent l="19050" t="0" r="9525" b="0"/>
            <wp:docPr id="45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DF700C" wp14:editId="28DA5CDE">
            <wp:extent cx="561975" cy="19050"/>
            <wp:effectExtent l="19050" t="0" r="9525" b="0"/>
            <wp:docPr id="4566"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2988B0" wp14:editId="406DB230">
            <wp:extent cx="561975" cy="19050"/>
            <wp:effectExtent l="19050" t="0" r="9525" b="0"/>
            <wp:docPr id="45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59A4A4" wp14:editId="490E132D">
            <wp:extent cx="561975" cy="19050"/>
            <wp:effectExtent l="19050" t="0" r="9525" b="0"/>
            <wp:docPr id="4568"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0278E5" wp14:editId="45E4B0F9">
            <wp:extent cx="561975" cy="19050"/>
            <wp:effectExtent l="19050" t="0" r="9525" b="0"/>
            <wp:docPr id="45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661ABE" wp14:editId="751CE681">
            <wp:extent cx="561975" cy="19050"/>
            <wp:effectExtent l="19050" t="0" r="9525" b="0"/>
            <wp:docPr id="4570"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C3C9E3" wp14:editId="22250061">
            <wp:extent cx="561975" cy="19050"/>
            <wp:effectExtent l="19050" t="0" r="9525" b="0"/>
            <wp:docPr id="45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8C46E9" wp14:editId="2088F891">
            <wp:extent cx="561975" cy="19050"/>
            <wp:effectExtent l="19050" t="0" r="9525" b="0"/>
            <wp:docPr id="457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B494B0" wp14:editId="47B90A40">
            <wp:extent cx="561975" cy="19050"/>
            <wp:effectExtent l="19050" t="0" r="9525" b="0"/>
            <wp:docPr id="45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CB2766" wp14:editId="2CB327FB">
            <wp:extent cx="561975" cy="19050"/>
            <wp:effectExtent l="19050" t="0" r="9525" b="0"/>
            <wp:docPr id="4574"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119D4D" wp14:editId="6ECC79FF">
            <wp:extent cx="561975" cy="19050"/>
            <wp:effectExtent l="19050" t="0" r="9525" b="0"/>
            <wp:docPr id="45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71228D" wp14:editId="504738E3">
            <wp:extent cx="561975" cy="19050"/>
            <wp:effectExtent l="19050" t="0" r="9525" b="0"/>
            <wp:docPr id="4576"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5E491C" wp14:editId="57279F8C">
            <wp:extent cx="561975" cy="19050"/>
            <wp:effectExtent l="19050" t="0" r="9525" b="0"/>
            <wp:docPr id="45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2098AD" wp14:editId="4B8DDE04">
            <wp:extent cx="561975" cy="19050"/>
            <wp:effectExtent l="19050" t="0" r="9525" b="0"/>
            <wp:docPr id="4578"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8B2FFF" wp14:editId="22BD1CBC">
            <wp:extent cx="561975" cy="19050"/>
            <wp:effectExtent l="19050" t="0" r="9525" b="0"/>
            <wp:docPr id="45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041CA2" wp14:editId="54CB3F81">
            <wp:extent cx="561975" cy="19050"/>
            <wp:effectExtent l="19050" t="0" r="9525" b="0"/>
            <wp:docPr id="4580"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500ABD" wp14:editId="5DB8A417">
            <wp:extent cx="561975" cy="19050"/>
            <wp:effectExtent l="19050" t="0" r="9525" b="0"/>
            <wp:docPr id="45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7BDF60" wp14:editId="1E351143">
            <wp:extent cx="561975" cy="19050"/>
            <wp:effectExtent l="19050" t="0" r="9525" b="0"/>
            <wp:docPr id="4582"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E3F155" wp14:editId="67AE3A58">
            <wp:extent cx="561975" cy="19050"/>
            <wp:effectExtent l="19050" t="0" r="9525" b="0"/>
            <wp:docPr id="45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013489" wp14:editId="23493B32">
            <wp:extent cx="561975" cy="19050"/>
            <wp:effectExtent l="19050" t="0" r="9525" b="0"/>
            <wp:docPr id="4584"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70B552" wp14:editId="3DE8E18E">
            <wp:extent cx="561975" cy="19050"/>
            <wp:effectExtent l="19050" t="0" r="9525" b="0"/>
            <wp:docPr id="45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21EB77" wp14:editId="7252F6C4">
            <wp:extent cx="561975" cy="19050"/>
            <wp:effectExtent l="19050" t="0" r="9525" b="0"/>
            <wp:docPr id="4586"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D1A26E" wp14:editId="4C513F16">
            <wp:extent cx="561975" cy="19050"/>
            <wp:effectExtent l="19050" t="0" r="9525" b="0"/>
            <wp:docPr id="45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EE02D6" wp14:editId="3CEFAF66">
            <wp:extent cx="561975" cy="19050"/>
            <wp:effectExtent l="19050" t="0" r="9525" b="0"/>
            <wp:docPr id="458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28A5DC" wp14:editId="7C6FBF89">
            <wp:extent cx="561975" cy="19050"/>
            <wp:effectExtent l="19050" t="0" r="9525" b="0"/>
            <wp:docPr id="45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13EA12" wp14:editId="2507A5C2">
            <wp:extent cx="561975" cy="19050"/>
            <wp:effectExtent l="19050" t="0" r="9525" b="0"/>
            <wp:docPr id="4590"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6EC890" wp14:editId="021101ED">
            <wp:extent cx="561975" cy="19050"/>
            <wp:effectExtent l="19050" t="0" r="9525" b="0"/>
            <wp:docPr id="45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838AC2" wp14:editId="0E6F0E06">
            <wp:extent cx="561975" cy="19050"/>
            <wp:effectExtent l="19050" t="0" r="9525" b="0"/>
            <wp:docPr id="4592"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79A29E" wp14:editId="36606835">
            <wp:extent cx="561975" cy="19050"/>
            <wp:effectExtent l="19050" t="0" r="9525" b="0"/>
            <wp:docPr id="45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8A86CE" wp14:editId="7C626699">
            <wp:extent cx="561975" cy="19050"/>
            <wp:effectExtent l="19050" t="0" r="9525" b="0"/>
            <wp:docPr id="4594"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06ECA6" wp14:editId="32B179E4">
            <wp:extent cx="561975" cy="19050"/>
            <wp:effectExtent l="19050" t="0" r="9525" b="0"/>
            <wp:docPr id="45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9DF4A5" wp14:editId="0FBF4F76">
            <wp:extent cx="561975" cy="19050"/>
            <wp:effectExtent l="19050" t="0" r="9525" b="0"/>
            <wp:docPr id="459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581C76" wp14:editId="0448B65C">
            <wp:extent cx="561975" cy="19050"/>
            <wp:effectExtent l="19050" t="0" r="9525" b="0"/>
            <wp:docPr id="45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889294" wp14:editId="366C2995">
            <wp:extent cx="561975" cy="19050"/>
            <wp:effectExtent l="19050" t="0" r="9525" b="0"/>
            <wp:docPr id="4598"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840FAB" wp14:editId="5B5A0B74">
            <wp:extent cx="561975" cy="19050"/>
            <wp:effectExtent l="19050" t="0" r="9525" b="0"/>
            <wp:docPr id="45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76568E" wp14:editId="5EE35143">
            <wp:extent cx="561975" cy="19050"/>
            <wp:effectExtent l="19050" t="0" r="9525" b="0"/>
            <wp:docPr id="4600"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B162B6" wp14:editId="1D24C51F">
            <wp:extent cx="561975" cy="19050"/>
            <wp:effectExtent l="19050" t="0" r="9525" b="0"/>
            <wp:docPr id="46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AB0A68" wp14:editId="0ABB10F3">
            <wp:extent cx="561975" cy="19050"/>
            <wp:effectExtent l="19050" t="0" r="9525" b="0"/>
            <wp:docPr id="4602"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85F399" wp14:editId="3EDF0CB3">
            <wp:extent cx="561975" cy="19050"/>
            <wp:effectExtent l="19050" t="0" r="9525" b="0"/>
            <wp:docPr id="46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F6F9E2" wp14:editId="56DD182F">
            <wp:extent cx="561975" cy="19050"/>
            <wp:effectExtent l="19050" t="0" r="9525" b="0"/>
            <wp:docPr id="4604"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F5AF0B" wp14:editId="3E492F62">
            <wp:extent cx="561975" cy="19050"/>
            <wp:effectExtent l="19050" t="0" r="9525" b="0"/>
            <wp:docPr id="46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AB9C25" wp14:editId="0A91ED3E">
            <wp:extent cx="561975" cy="19050"/>
            <wp:effectExtent l="19050" t="0" r="9525" b="0"/>
            <wp:docPr id="4606"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472709" wp14:editId="13B15100">
            <wp:extent cx="561975" cy="19050"/>
            <wp:effectExtent l="19050" t="0" r="9525" b="0"/>
            <wp:docPr id="46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7D207B" wp14:editId="1F53B9FF">
            <wp:extent cx="561975" cy="19050"/>
            <wp:effectExtent l="19050" t="0" r="9525" b="0"/>
            <wp:docPr id="4608"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131EA9" wp14:editId="7A8C2DFB">
            <wp:extent cx="561975" cy="19050"/>
            <wp:effectExtent l="19050" t="0" r="9525" b="0"/>
            <wp:docPr id="46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CCE84C" wp14:editId="45F89E06">
            <wp:extent cx="561975" cy="19050"/>
            <wp:effectExtent l="19050" t="0" r="9525" b="0"/>
            <wp:docPr id="4610"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D3341A" wp14:editId="5A82C72C">
            <wp:extent cx="561975" cy="19050"/>
            <wp:effectExtent l="19050" t="0" r="9525" b="0"/>
            <wp:docPr id="46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1FDB64" wp14:editId="6F30878F">
            <wp:extent cx="561975" cy="19050"/>
            <wp:effectExtent l="19050" t="0" r="9525" b="0"/>
            <wp:docPr id="461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CD58EF" wp14:editId="67D99686">
            <wp:extent cx="561975" cy="19050"/>
            <wp:effectExtent l="19050" t="0" r="9525" b="0"/>
            <wp:docPr id="46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707A62" wp14:editId="7313C40F">
            <wp:extent cx="561975" cy="19050"/>
            <wp:effectExtent l="19050" t="0" r="9525" b="0"/>
            <wp:docPr id="4614"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557812" wp14:editId="61EC37DC">
            <wp:extent cx="561975" cy="19050"/>
            <wp:effectExtent l="19050" t="0" r="9525" b="0"/>
            <wp:docPr id="46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27CD49" wp14:editId="17FB459C">
            <wp:extent cx="561975" cy="19050"/>
            <wp:effectExtent l="19050" t="0" r="9525" b="0"/>
            <wp:docPr id="4616"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AA2E37" wp14:editId="24BBC4D5">
            <wp:extent cx="561975" cy="19050"/>
            <wp:effectExtent l="19050" t="0" r="9525" b="0"/>
            <wp:docPr id="46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7AD27B" wp14:editId="4CE98DE0">
            <wp:extent cx="561975" cy="19050"/>
            <wp:effectExtent l="19050" t="0" r="9525" b="0"/>
            <wp:docPr id="4618"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F4B85F" wp14:editId="6551E0DD">
            <wp:extent cx="561975" cy="19050"/>
            <wp:effectExtent l="19050" t="0" r="9525" b="0"/>
            <wp:docPr id="46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2C5BA6" wp14:editId="6DC4AF37">
            <wp:extent cx="561975" cy="19050"/>
            <wp:effectExtent l="19050" t="0" r="9525" b="0"/>
            <wp:docPr id="462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82CEDD" wp14:editId="0E46ADC2">
            <wp:extent cx="561975" cy="19050"/>
            <wp:effectExtent l="19050" t="0" r="9525" b="0"/>
            <wp:docPr id="46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84AB2A" wp14:editId="24A7533C">
            <wp:extent cx="561975" cy="19050"/>
            <wp:effectExtent l="19050" t="0" r="9525" b="0"/>
            <wp:docPr id="4622"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30EAA1" wp14:editId="69A6076A">
            <wp:extent cx="561975" cy="19050"/>
            <wp:effectExtent l="19050" t="0" r="9525" b="0"/>
            <wp:docPr id="46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77610D" wp14:editId="7BD2E6A4">
            <wp:extent cx="561975" cy="19050"/>
            <wp:effectExtent l="19050" t="0" r="9525" b="0"/>
            <wp:docPr id="4624"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E72740" wp14:editId="12D99DE4">
            <wp:extent cx="561975" cy="19050"/>
            <wp:effectExtent l="19050" t="0" r="9525" b="0"/>
            <wp:docPr id="46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8AECEC" wp14:editId="09B00350">
            <wp:extent cx="561975" cy="19050"/>
            <wp:effectExtent l="19050" t="0" r="9525" b="0"/>
            <wp:docPr id="4626"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7BC4EB" wp14:editId="673E2F54">
            <wp:extent cx="561975" cy="19050"/>
            <wp:effectExtent l="19050" t="0" r="9525" b="0"/>
            <wp:docPr id="46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AAA00D" wp14:editId="47CAFA33">
            <wp:extent cx="561975" cy="19050"/>
            <wp:effectExtent l="19050" t="0" r="9525" b="0"/>
            <wp:docPr id="4628"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ED4A72" wp14:editId="3A4DE20A">
            <wp:extent cx="561975" cy="19050"/>
            <wp:effectExtent l="19050" t="0" r="9525" b="0"/>
            <wp:docPr id="46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E55F51" wp14:editId="72867D6A">
            <wp:extent cx="561975" cy="19050"/>
            <wp:effectExtent l="19050" t="0" r="9525" b="0"/>
            <wp:docPr id="4630"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86474A" wp14:editId="3669BE6C">
            <wp:extent cx="561975" cy="19050"/>
            <wp:effectExtent l="19050" t="0" r="9525" b="0"/>
            <wp:docPr id="46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BAF53A" wp14:editId="4C5E6A31">
            <wp:extent cx="561975" cy="19050"/>
            <wp:effectExtent l="19050" t="0" r="9525" b="0"/>
            <wp:docPr id="4632"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1CB583" wp14:editId="316C4905">
            <wp:extent cx="561975" cy="19050"/>
            <wp:effectExtent l="19050" t="0" r="9525" b="0"/>
            <wp:docPr id="46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3A03E8" wp14:editId="26B4B2E0">
            <wp:extent cx="561975" cy="19050"/>
            <wp:effectExtent l="19050" t="0" r="9525" b="0"/>
            <wp:docPr id="4634"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3EFBCF" wp14:editId="744F3C7E">
            <wp:extent cx="561975" cy="19050"/>
            <wp:effectExtent l="19050" t="0" r="9525" b="0"/>
            <wp:docPr id="46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D09733" wp14:editId="434548E2">
            <wp:extent cx="561975" cy="19050"/>
            <wp:effectExtent l="19050" t="0" r="9525" b="0"/>
            <wp:docPr id="463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09D945" wp14:editId="18E11DBC">
            <wp:extent cx="561975" cy="19050"/>
            <wp:effectExtent l="19050" t="0" r="9525" b="0"/>
            <wp:docPr id="46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3E7DD5" wp14:editId="6B6E0142">
            <wp:extent cx="561975" cy="19050"/>
            <wp:effectExtent l="19050" t="0" r="9525" b="0"/>
            <wp:docPr id="4638"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33399C" wp14:editId="26360099">
            <wp:extent cx="561975" cy="19050"/>
            <wp:effectExtent l="19050" t="0" r="9525" b="0"/>
            <wp:docPr id="46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C1A8DB" wp14:editId="207780AC">
            <wp:extent cx="561975" cy="19050"/>
            <wp:effectExtent l="19050" t="0" r="9525" b="0"/>
            <wp:docPr id="4640"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901949" wp14:editId="6A26B97B">
            <wp:extent cx="561975" cy="19050"/>
            <wp:effectExtent l="19050" t="0" r="9525" b="0"/>
            <wp:docPr id="46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A68F77" wp14:editId="12DAC06B">
            <wp:extent cx="561975" cy="19050"/>
            <wp:effectExtent l="19050" t="0" r="9525" b="0"/>
            <wp:docPr id="4642"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1489D5" wp14:editId="47F89CBA">
            <wp:extent cx="561975" cy="19050"/>
            <wp:effectExtent l="19050" t="0" r="9525" b="0"/>
            <wp:docPr id="46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A15839" wp14:editId="73C25593">
            <wp:extent cx="561975" cy="19050"/>
            <wp:effectExtent l="19050" t="0" r="9525" b="0"/>
            <wp:docPr id="464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59E490" wp14:editId="70A21B09">
            <wp:extent cx="561975" cy="19050"/>
            <wp:effectExtent l="19050" t="0" r="9525" b="0"/>
            <wp:docPr id="46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F4275A" wp14:editId="5296691B">
            <wp:extent cx="561975" cy="19050"/>
            <wp:effectExtent l="19050" t="0" r="9525" b="0"/>
            <wp:docPr id="4646"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4B2099" wp14:editId="302E8E16">
            <wp:extent cx="561975" cy="19050"/>
            <wp:effectExtent l="19050" t="0" r="9525" b="0"/>
            <wp:docPr id="46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0DA941" wp14:editId="7822CC1F">
            <wp:extent cx="561975" cy="19050"/>
            <wp:effectExtent l="19050" t="0" r="9525" b="0"/>
            <wp:docPr id="4648"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FDB33A" wp14:editId="44D19C8D">
            <wp:extent cx="561975" cy="19050"/>
            <wp:effectExtent l="19050" t="0" r="9525" b="0"/>
            <wp:docPr id="46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6F96F4" wp14:editId="2BFEDE4A">
            <wp:extent cx="561975" cy="19050"/>
            <wp:effectExtent l="19050" t="0" r="9525" b="0"/>
            <wp:docPr id="4650"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A299F1" wp14:editId="57F8A351">
            <wp:extent cx="561975" cy="19050"/>
            <wp:effectExtent l="19050" t="0" r="9525" b="0"/>
            <wp:docPr id="46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9E4280" wp14:editId="6A6A0DCD">
            <wp:extent cx="561975" cy="19050"/>
            <wp:effectExtent l="19050" t="0" r="9525" b="0"/>
            <wp:docPr id="4652"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A0617F" wp14:editId="00C8E775">
            <wp:extent cx="561975" cy="19050"/>
            <wp:effectExtent l="19050" t="0" r="9525" b="0"/>
            <wp:docPr id="46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642E53" wp14:editId="3C51FBAE">
            <wp:extent cx="561975" cy="19050"/>
            <wp:effectExtent l="19050" t="0" r="9525" b="0"/>
            <wp:docPr id="4654"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31256B" wp14:editId="6875403A">
            <wp:extent cx="561975" cy="19050"/>
            <wp:effectExtent l="19050" t="0" r="9525" b="0"/>
            <wp:docPr id="46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2DE069" wp14:editId="7C071932">
            <wp:extent cx="561975" cy="19050"/>
            <wp:effectExtent l="19050" t="0" r="9525" b="0"/>
            <wp:docPr id="4656"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5E9983" wp14:editId="4334044A">
            <wp:extent cx="561975" cy="19050"/>
            <wp:effectExtent l="19050" t="0" r="9525" b="0"/>
            <wp:docPr id="46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957296" wp14:editId="2959A6F5">
            <wp:extent cx="561975" cy="19050"/>
            <wp:effectExtent l="19050" t="0" r="9525" b="0"/>
            <wp:docPr id="4658"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66BCE6" wp14:editId="5369B0B9">
            <wp:extent cx="561975" cy="19050"/>
            <wp:effectExtent l="19050" t="0" r="9525" b="0"/>
            <wp:docPr id="46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AD9C13" wp14:editId="574949D6">
            <wp:extent cx="561975" cy="19050"/>
            <wp:effectExtent l="19050" t="0" r="9525" b="0"/>
            <wp:docPr id="466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A274C7" wp14:editId="4066CE8F">
            <wp:extent cx="561975" cy="19050"/>
            <wp:effectExtent l="19050" t="0" r="9525" b="0"/>
            <wp:docPr id="46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0F1CBD" wp14:editId="35CE61DE">
            <wp:extent cx="561975" cy="19050"/>
            <wp:effectExtent l="19050" t="0" r="9525" b="0"/>
            <wp:docPr id="4662"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8D4801" wp14:editId="4C103DB5">
            <wp:extent cx="561975" cy="19050"/>
            <wp:effectExtent l="19050" t="0" r="9525" b="0"/>
            <wp:docPr id="46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1C1F73" wp14:editId="1FEF3853">
            <wp:extent cx="561975" cy="19050"/>
            <wp:effectExtent l="19050" t="0" r="9525" b="0"/>
            <wp:docPr id="4664"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508ED0" wp14:editId="2883800E">
            <wp:extent cx="561975" cy="19050"/>
            <wp:effectExtent l="19050" t="0" r="9525" b="0"/>
            <wp:docPr id="46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D45F4B" wp14:editId="0958A1A8">
            <wp:extent cx="561975" cy="19050"/>
            <wp:effectExtent l="19050" t="0" r="9525" b="0"/>
            <wp:docPr id="4666"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3E629B" wp14:editId="7C598D1A">
            <wp:extent cx="561975" cy="19050"/>
            <wp:effectExtent l="19050" t="0" r="9525" b="0"/>
            <wp:docPr id="46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871283" wp14:editId="62DDED00">
            <wp:extent cx="561975" cy="19050"/>
            <wp:effectExtent l="19050" t="0" r="9525" b="0"/>
            <wp:docPr id="466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DA08CA" wp14:editId="25902DE3">
            <wp:extent cx="561975" cy="19050"/>
            <wp:effectExtent l="19050" t="0" r="9525" b="0"/>
            <wp:docPr id="46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3D24B9" wp14:editId="6FB69D14">
            <wp:extent cx="561975" cy="19050"/>
            <wp:effectExtent l="19050" t="0" r="9525" b="0"/>
            <wp:docPr id="4670"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B4FA3B" wp14:editId="78F08DE9">
            <wp:extent cx="561975" cy="19050"/>
            <wp:effectExtent l="19050" t="0" r="9525" b="0"/>
            <wp:docPr id="46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8113BD" wp14:editId="55DF094F">
            <wp:extent cx="561975" cy="19050"/>
            <wp:effectExtent l="19050" t="0" r="9525" b="0"/>
            <wp:docPr id="4672"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74F8C2" wp14:editId="6A781B3E">
            <wp:extent cx="561975" cy="19050"/>
            <wp:effectExtent l="19050" t="0" r="9525" b="0"/>
            <wp:docPr id="46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BA0187" wp14:editId="26D95004">
            <wp:extent cx="561975" cy="19050"/>
            <wp:effectExtent l="19050" t="0" r="9525" b="0"/>
            <wp:docPr id="4674"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DF773A" wp14:editId="0CEDDABE">
            <wp:extent cx="561975" cy="19050"/>
            <wp:effectExtent l="19050" t="0" r="9525" b="0"/>
            <wp:docPr id="46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ED6971" wp14:editId="7DF2D349">
            <wp:extent cx="561975" cy="19050"/>
            <wp:effectExtent l="19050" t="0" r="9525" b="0"/>
            <wp:docPr id="4676"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A0A369" wp14:editId="18A9D1C8">
            <wp:extent cx="561975" cy="19050"/>
            <wp:effectExtent l="19050" t="0" r="9525" b="0"/>
            <wp:docPr id="46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E1A8F1" wp14:editId="7D1B03BB">
            <wp:extent cx="561975" cy="19050"/>
            <wp:effectExtent l="19050" t="0" r="9525" b="0"/>
            <wp:docPr id="4678"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6B2981" wp14:editId="7A23E40B">
            <wp:extent cx="561975" cy="19050"/>
            <wp:effectExtent l="19050" t="0" r="9525" b="0"/>
            <wp:docPr id="46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F08450" wp14:editId="1F10D6E4">
            <wp:extent cx="561975" cy="19050"/>
            <wp:effectExtent l="19050" t="0" r="9525" b="0"/>
            <wp:docPr id="4680"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10BCE5" wp14:editId="712B95C0">
            <wp:extent cx="561975" cy="19050"/>
            <wp:effectExtent l="19050" t="0" r="9525" b="0"/>
            <wp:docPr id="46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1CCA8E" wp14:editId="5B938153">
            <wp:extent cx="561975" cy="19050"/>
            <wp:effectExtent l="19050" t="0" r="9525" b="0"/>
            <wp:docPr id="4682"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D541E4" wp14:editId="444DA184">
            <wp:extent cx="561975" cy="19050"/>
            <wp:effectExtent l="19050" t="0" r="9525" b="0"/>
            <wp:docPr id="46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3A2F0D" wp14:editId="602BE75A">
            <wp:extent cx="561975" cy="19050"/>
            <wp:effectExtent l="19050" t="0" r="9525" b="0"/>
            <wp:docPr id="468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575B9D" wp14:editId="25624970">
            <wp:extent cx="561975" cy="19050"/>
            <wp:effectExtent l="19050" t="0" r="9525" b="0"/>
            <wp:docPr id="46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A81864" wp14:editId="39BC91D7">
            <wp:extent cx="561975" cy="19050"/>
            <wp:effectExtent l="19050" t="0" r="9525" b="0"/>
            <wp:docPr id="4686"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33B2F6" wp14:editId="64653047">
            <wp:extent cx="561975" cy="19050"/>
            <wp:effectExtent l="19050" t="0" r="9525" b="0"/>
            <wp:docPr id="46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F9F461" wp14:editId="4820E5E2">
            <wp:extent cx="561975" cy="19050"/>
            <wp:effectExtent l="19050" t="0" r="9525" b="0"/>
            <wp:docPr id="4688"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1FF53B" wp14:editId="320FA204">
            <wp:extent cx="561975" cy="19050"/>
            <wp:effectExtent l="19050" t="0" r="9525" b="0"/>
            <wp:docPr id="46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C7352B" wp14:editId="214F7190">
            <wp:extent cx="561975" cy="19050"/>
            <wp:effectExtent l="19050" t="0" r="9525" b="0"/>
            <wp:docPr id="4690"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C46AF7" wp14:editId="2D4874C7">
            <wp:extent cx="561975" cy="19050"/>
            <wp:effectExtent l="19050" t="0" r="9525" b="0"/>
            <wp:docPr id="46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B4B143" wp14:editId="62012F4E">
            <wp:extent cx="561975" cy="19050"/>
            <wp:effectExtent l="19050" t="0" r="9525" b="0"/>
            <wp:docPr id="469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80A69D" wp14:editId="7C84C8B9">
            <wp:extent cx="561975" cy="19050"/>
            <wp:effectExtent l="19050" t="0" r="9525" b="0"/>
            <wp:docPr id="46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154C6F" wp14:editId="0521EF1B">
            <wp:extent cx="561975" cy="19050"/>
            <wp:effectExtent l="19050" t="0" r="9525" b="0"/>
            <wp:docPr id="4694"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DE9BCE" wp14:editId="540BDBC4">
            <wp:extent cx="561975" cy="19050"/>
            <wp:effectExtent l="19050" t="0" r="9525" b="0"/>
            <wp:docPr id="46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FAD54E" wp14:editId="62D5FFC7">
            <wp:extent cx="561975" cy="19050"/>
            <wp:effectExtent l="19050" t="0" r="9525" b="0"/>
            <wp:docPr id="4696"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C26B74" wp14:editId="2BA12C24">
            <wp:extent cx="561975" cy="19050"/>
            <wp:effectExtent l="19050" t="0" r="9525" b="0"/>
            <wp:docPr id="46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27233D" wp14:editId="357FC3E9">
            <wp:extent cx="561975" cy="19050"/>
            <wp:effectExtent l="19050" t="0" r="9525" b="0"/>
            <wp:docPr id="4698"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8B98F1" wp14:editId="6376FA1D">
            <wp:extent cx="561975" cy="19050"/>
            <wp:effectExtent l="19050" t="0" r="9525" b="0"/>
            <wp:docPr id="46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661CF3" wp14:editId="76718997">
            <wp:extent cx="561975" cy="19050"/>
            <wp:effectExtent l="19050" t="0" r="9525" b="0"/>
            <wp:docPr id="4700"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B85499" wp14:editId="46925D67">
            <wp:extent cx="561975" cy="19050"/>
            <wp:effectExtent l="19050" t="0" r="9525" b="0"/>
            <wp:docPr id="47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1620F1" wp14:editId="03FAA64E">
            <wp:extent cx="561975" cy="19050"/>
            <wp:effectExtent l="19050" t="0" r="9525" b="0"/>
            <wp:docPr id="4702"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CAAF6A" wp14:editId="17B84E60">
            <wp:extent cx="561975" cy="19050"/>
            <wp:effectExtent l="19050" t="0" r="9525" b="0"/>
            <wp:docPr id="47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A37CB0" wp14:editId="5EF32E2C">
            <wp:extent cx="561975" cy="19050"/>
            <wp:effectExtent l="19050" t="0" r="9525" b="0"/>
            <wp:docPr id="4704"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3F3DB4" wp14:editId="3F2EF590">
            <wp:extent cx="561975" cy="19050"/>
            <wp:effectExtent l="19050" t="0" r="9525" b="0"/>
            <wp:docPr id="47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8F609F" wp14:editId="227A55EE">
            <wp:extent cx="561975" cy="19050"/>
            <wp:effectExtent l="19050" t="0" r="9525" b="0"/>
            <wp:docPr id="4706"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3F5EB5" wp14:editId="7C211806">
            <wp:extent cx="561975" cy="19050"/>
            <wp:effectExtent l="19050" t="0" r="9525" b="0"/>
            <wp:docPr id="47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A388F4" wp14:editId="48C9CC56">
            <wp:extent cx="561975" cy="19050"/>
            <wp:effectExtent l="19050" t="0" r="9525" b="0"/>
            <wp:docPr id="470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B0D4F7" wp14:editId="1AE6B36B">
            <wp:extent cx="561975" cy="19050"/>
            <wp:effectExtent l="19050" t="0" r="9525" b="0"/>
            <wp:docPr id="47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7DBF61" wp14:editId="3623B15C">
            <wp:extent cx="561975" cy="19050"/>
            <wp:effectExtent l="19050" t="0" r="9525" b="0"/>
            <wp:docPr id="4710"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57F2B3" wp14:editId="530677C5">
            <wp:extent cx="561975" cy="19050"/>
            <wp:effectExtent l="19050" t="0" r="9525" b="0"/>
            <wp:docPr id="47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2DA9FE" wp14:editId="04DF3E8F">
            <wp:extent cx="561975" cy="19050"/>
            <wp:effectExtent l="19050" t="0" r="9525" b="0"/>
            <wp:docPr id="4712"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6F99CB" wp14:editId="6B6BA9CE">
            <wp:extent cx="561975" cy="19050"/>
            <wp:effectExtent l="19050" t="0" r="9525" b="0"/>
            <wp:docPr id="47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5E325C" wp14:editId="64BEA3E6">
            <wp:extent cx="561975" cy="19050"/>
            <wp:effectExtent l="19050" t="0" r="9525" b="0"/>
            <wp:docPr id="4714"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A29C67" wp14:editId="7956D9D4">
            <wp:extent cx="561975" cy="19050"/>
            <wp:effectExtent l="19050" t="0" r="9525" b="0"/>
            <wp:docPr id="47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EFA5FC" wp14:editId="6BBF7F3F">
            <wp:extent cx="561975" cy="19050"/>
            <wp:effectExtent l="19050" t="0" r="9525" b="0"/>
            <wp:docPr id="47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8197C3" wp14:editId="02A7E1B2">
            <wp:extent cx="561975" cy="19050"/>
            <wp:effectExtent l="19050" t="0" r="9525" b="0"/>
            <wp:docPr id="47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8A1292" wp14:editId="34F771FD">
            <wp:extent cx="561975" cy="19050"/>
            <wp:effectExtent l="19050" t="0" r="9525" b="0"/>
            <wp:docPr id="4718" name="Picture 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DCC690" wp14:editId="17BA3903">
            <wp:extent cx="561975" cy="19050"/>
            <wp:effectExtent l="19050" t="0" r="9525" b="0"/>
            <wp:docPr id="47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29F27E" wp14:editId="0A48B3C7">
            <wp:extent cx="561975" cy="19050"/>
            <wp:effectExtent l="19050" t="0" r="9525" b="0"/>
            <wp:docPr id="472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259144" wp14:editId="1642AB7B">
            <wp:extent cx="561975" cy="19050"/>
            <wp:effectExtent l="19050" t="0" r="9525" b="0"/>
            <wp:docPr id="47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B955FE" wp14:editId="5F24AF9D">
            <wp:extent cx="561975" cy="19050"/>
            <wp:effectExtent l="19050" t="0" r="9525" b="0"/>
            <wp:docPr id="4722"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71F8AC" wp14:editId="385DA1C5">
            <wp:extent cx="561975" cy="19050"/>
            <wp:effectExtent l="19050" t="0" r="9525" b="0"/>
            <wp:docPr id="47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13E0BF" wp14:editId="44A20BF4">
            <wp:extent cx="561975" cy="19050"/>
            <wp:effectExtent l="19050" t="0" r="9525" b="0"/>
            <wp:docPr id="4724"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B16031" wp14:editId="0AC3F565">
            <wp:extent cx="561975" cy="19050"/>
            <wp:effectExtent l="19050" t="0" r="9525" b="0"/>
            <wp:docPr id="47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A9E302" wp14:editId="027689DD">
            <wp:extent cx="561975" cy="19050"/>
            <wp:effectExtent l="19050" t="0" r="9525" b="0"/>
            <wp:docPr id="4726"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93975D" wp14:editId="7122877A">
            <wp:extent cx="561975" cy="19050"/>
            <wp:effectExtent l="19050" t="0" r="9525" b="0"/>
            <wp:docPr id="47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B4491B" wp14:editId="23657F54">
            <wp:extent cx="561975" cy="19050"/>
            <wp:effectExtent l="19050" t="0" r="9525" b="0"/>
            <wp:docPr id="472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D29049" wp14:editId="33F60109">
            <wp:extent cx="561975" cy="19050"/>
            <wp:effectExtent l="19050" t="0" r="9525" b="0"/>
            <wp:docPr id="47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9278CD" wp14:editId="31315C11">
            <wp:extent cx="561975" cy="19050"/>
            <wp:effectExtent l="19050" t="0" r="9525" b="0"/>
            <wp:docPr id="4730"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A5BAF0" wp14:editId="6A015CF5">
            <wp:extent cx="561975" cy="19050"/>
            <wp:effectExtent l="19050" t="0" r="9525" b="0"/>
            <wp:docPr id="47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57FFB1" wp14:editId="37F8F73A">
            <wp:extent cx="561975" cy="19050"/>
            <wp:effectExtent l="19050" t="0" r="9525" b="0"/>
            <wp:docPr id="473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314250" wp14:editId="2DC9D387">
            <wp:extent cx="561975" cy="19050"/>
            <wp:effectExtent l="19050" t="0" r="9525" b="0"/>
            <wp:docPr id="47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C49B11" wp14:editId="3B7D976B">
            <wp:extent cx="561975" cy="19050"/>
            <wp:effectExtent l="19050" t="0" r="9525" b="0"/>
            <wp:docPr id="4734"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26BF35" wp14:editId="55823E34">
            <wp:extent cx="561975" cy="19050"/>
            <wp:effectExtent l="19050" t="0" r="9525" b="0"/>
            <wp:docPr id="47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992497" wp14:editId="0E1D6437">
            <wp:extent cx="561975" cy="19050"/>
            <wp:effectExtent l="19050" t="0" r="9525" b="0"/>
            <wp:docPr id="4736"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9A3DAB" wp14:editId="703C8420">
            <wp:extent cx="561975" cy="19050"/>
            <wp:effectExtent l="19050" t="0" r="9525" b="0"/>
            <wp:docPr id="47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A5AE41" wp14:editId="5B1AE820">
            <wp:extent cx="561975" cy="19050"/>
            <wp:effectExtent l="19050" t="0" r="9525" b="0"/>
            <wp:docPr id="4738"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47FEC6" wp14:editId="0F05C208">
            <wp:extent cx="561975" cy="19050"/>
            <wp:effectExtent l="19050" t="0" r="9525" b="0"/>
            <wp:docPr id="47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F1670C" wp14:editId="4A0B35C3">
            <wp:extent cx="561975" cy="19050"/>
            <wp:effectExtent l="19050" t="0" r="9525" b="0"/>
            <wp:docPr id="474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1A642A" wp14:editId="2E816F6F">
            <wp:extent cx="561975" cy="19050"/>
            <wp:effectExtent l="19050" t="0" r="9525" b="0"/>
            <wp:docPr id="47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9CB670" wp14:editId="350FBA9C">
            <wp:extent cx="561975" cy="19050"/>
            <wp:effectExtent l="19050" t="0" r="9525" b="0"/>
            <wp:docPr id="4742"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76B6EF" wp14:editId="6054B482">
            <wp:extent cx="561975" cy="19050"/>
            <wp:effectExtent l="19050" t="0" r="9525" b="0"/>
            <wp:docPr id="47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9DB638" wp14:editId="396457C3">
            <wp:extent cx="561975" cy="19050"/>
            <wp:effectExtent l="19050" t="0" r="9525" b="0"/>
            <wp:docPr id="4744"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87B060" wp14:editId="4586393A">
            <wp:extent cx="561975" cy="19050"/>
            <wp:effectExtent l="19050" t="0" r="9525" b="0"/>
            <wp:docPr id="47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4E448E" wp14:editId="5AA8D74C">
            <wp:extent cx="561975" cy="19050"/>
            <wp:effectExtent l="19050" t="0" r="9525" b="0"/>
            <wp:docPr id="4746"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58650A" wp14:editId="4C28EFB9">
            <wp:extent cx="561975" cy="19050"/>
            <wp:effectExtent l="19050" t="0" r="9525" b="0"/>
            <wp:docPr id="47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8163CC" wp14:editId="53DE6FE9">
            <wp:extent cx="561975" cy="19050"/>
            <wp:effectExtent l="19050" t="0" r="9525" b="0"/>
            <wp:docPr id="4748"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781F94" wp14:editId="766033C0">
            <wp:extent cx="561975" cy="19050"/>
            <wp:effectExtent l="19050" t="0" r="9525" b="0"/>
            <wp:docPr id="47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AE356C" wp14:editId="2D4466FF">
            <wp:extent cx="561975" cy="19050"/>
            <wp:effectExtent l="19050" t="0" r="9525" b="0"/>
            <wp:docPr id="4750"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301AA8" wp14:editId="347B6697">
            <wp:extent cx="561975" cy="19050"/>
            <wp:effectExtent l="19050" t="0" r="9525" b="0"/>
            <wp:docPr id="47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1B743C" wp14:editId="214729A5">
            <wp:extent cx="561975" cy="19050"/>
            <wp:effectExtent l="19050" t="0" r="9525" b="0"/>
            <wp:docPr id="4752"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155E8E" wp14:editId="48D94F98">
            <wp:extent cx="561975" cy="19050"/>
            <wp:effectExtent l="19050" t="0" r="9525" b="0"/>
            <wp:docPr id="47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CF442C" wp14:editId="5177308A">
            <wp:extent cx="561975" cy="19050"/>
            <wp:effectExtent l="19050" t="0" r="9525" b="0"/>
            <wp:docPr id="4754"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8DEED4" wp14:editId="34102CE8">
            <wp:extent cx="561975" cy="19050"/>
            <wp:effectExtent l="19050" t="0" r="9525" b="0"/>
            <wp:docPr id="47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979DB7" wp14:editId="328A62BA">
            <wp:extent cx="561975" cy="19050"/>
            <wp:effectExtent l="19050" t="0" r="9525" b="0"/>
            <wp:docPr id="475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FA4D1F" wp14:editId="7A6D3FAD">
            <wp:extent cx="561975" cy="19050"/>
            <wp:effectExtent l="19050" t="0" r="9525" b="0"/>
            <wp:docPr id="47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30D080" wp14:editId="07BBAAA0">
            <wp:extent cx="561975" cy="19050"/>
            <wp:effectExtent l="19050" t="0" r="9525" b="0"/>
            <wp:docPr id="4758"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8D73B9" wp14:editId="5E9D5181">
            <wp:extent cx="561975" cy="19050"/>
            <wp:effectExtent l="19050" t="0" r="9525" b="0"/>
            <wp:docPr id="47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4C9EC6" wp14:editId="1A73F4C3">
            <wp:extent cx="561975" cy="19050"/>
            <wp:effectExtent l="19050" t="0" r="9525" b="0"/>
            <wp:docPr id="4760"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81A6B7" wp14:editId="21E5BE6E">
            <wp:extent cx="561975" cy="19050"/>
            <wp:effectExtent l="19050" t="0" r="9525" b="0"/>
            <wp:docPr id="47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C756DC" wp14:editId="4B5BE1AE">
            <wp:extent cx="561975" cy="19050"/>
            <wp:effectExtent l="19050" t="0" r="9525" b="0"/>
            <wp:docPr id="4762"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EDAD0D" wp14:editId="1F148139">
            <wp:extent cx="561975" cy="19050"/>
            <wp:effectExtent l="19050" t="0" r="9525" b="0"/>
            <wp:docPr id="47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AE35B4" wp14:editId="664F3DF6">
            <wp:extent cx="561975" cy="19050"/>
            <wp:effectExtent l="19050" t="0" r="9525" b="0"/>
            <wp:docPr id="476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090513" wp14:editId="3A14634C">
            <wp:extent cx="561975" cy="19050"/>
            <wp:effectExtent l="19050" t="0" r="9525" b="0"/>
            <wp:docPr id="47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3239B2" wp14:editId="10DC2866">
            <wp:extent cx="561975" cy="19050"/>
            <wp:effectExtent l="19050" t="0" r="9525" b="0"/>
            <wp:docPr id="4766"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069683" wp14:editId="3CC9080A">
            <wp:extent cx="561975" cy="19050"/>
            <wp:effectExtent l="19050" t="0" r="9525" b="0"/>
            <wp:docPr id="47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46496B" wp14:editId="2E7B42EC">
            <wp:extent cx="561975" cy="19050"/>
            <wp:effectExtent l="19050" t="0" r="9525" b="0"/>
            <wp:docPr id="4768"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C3224A" wp14:editId="5E074075">
            <wp:extent cx="561975" cy="19050"/>
            <wp:effectExtent l="19050" t="0" r="9525" b="0"/>
            <wp:docPr id="47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409E98" wp14:editId="6511221B">
            <wp:extent cx="561975" cy="19050"/>
            <wp:effectExtent l="19050" t="0" r="9525" b="0"/>
            <wp:docPr id="4770"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564D6F" wp14:editId="52E57D2E">
            <wp:extent cx="561975" cy="19050"/>
            <wp:effectExtent l="19050" t="0" r="9525" b="0"/>
            <wp:docPr id="47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003017" wp14:editId="2741CF27">
            <wp:extent cx="561975" cy="19050"/>
            <wp:effectExtent l="19050" t="0" r="9525" b="0"/>
            <wp:docPr id="4772"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B4DB1E" wp14:editId="0F46E079">
            <wp:extent cx="561975" cy="19050"/>
            <wp:effectExtent l="19050" t="0" r="9525" b="0"/>
            <wp:docPr id="47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1E3BE1" wp14:editId="7BEBE9DF">
            <wp:extent cx="561975" cy="19050"/>
            <wp:effectExtent l="19050" t="0" r="9525" b="0"/>
            <wp:docPr id="4774"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7806A0" wp14:editId="2BA2F048">
            <wp:extent cx="561975" cy="19050"/>
            <wp:effectExtent l="19050" t="0" r="9525" b="0"/>
            <wp:docPr id="47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E8D0ED" wp14:editId="12A3D49D">
            <wp:extent cx="561975" cy="19050"/>
            <wp:effectExtent l="19050" t="0" r="9525" b="0"/>
            <wp:docPr id="4776"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204D93" wp14:editId="1C4CBF45">
            <wp:extent cx="561975" cy="19050"/>
            <wp:effectExtent l="19050" t="0" r="9525" b="0"/>
            <wp:docPr id="47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527CC1" wp14:editId="4288C4EA">
            <wp:extent cx="561975" cy="19050"/>
            <wp:effectExtent l="19050" t="0" r="9525" b="0"/>
            <wp:docPr id="4778"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F725D1" wp14:editId="0B72907B">
            <wp:extent cx="561975" cy="19050"/>
            <wp:effectExtent l="19050" t="0" r="9525" b="0"/>
            <wp:docPr id="47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1D7216" wp14:editId="15AE80B3">
            <wp:extent cx="561975" cy="19050"/>
            <wp:effectExtent l="19050" t="0" r="9525" b="0"/>
            <wp:docPr id="478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8C0A2C" wp14:editId="316F2E33">
            <wp:extent cx="561975" cy="19050"/>
            <wp:effectExtent l="19050" t="0" r="9525" b="0"/>
            <wp:docPr id="47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4C29CE" wp14:editId="31EC7E0E">
            <wp:extent cx="561975" cy="19050"/>
            <wp:effectExtent l="19050" t="0" r="9525" b="0"/>
            <wp:docPr id="4782"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ACBE18" wp14:editId="760584D8">
            <wp:extent cx="561975" cy="19050"/>
            <wp:effectExtent l="19050" t="0" r="9525" b="0"/>
            <wp:docPr id="47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C64269" wp14:editId="6CEE9E5E">
            <wp:extent cx="561975" cy="19050"/>
            <wp:effectExtent l="19050" t="0" r="9525" b="0"/>
            <wp:docPr id="4784"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3E6F64" wp14:editId="0B4410E5">
            <wp:extent cx="561975" cy="19050"/>
            <wp:effectExtent l="19050" t="0" r="9525" b="0"/>
            <wp:docPr id="47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48D232" wp14:editId="7DB49A0F">
            <wp:extent cx="561975" cy="19050"/>
            <wp:effectExtent l="19050" t="0" r="9525" b="0"/>
            <wp:docPr id="4786"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871FBF" wp14:editId="1ED9A440">
            <wp:extent cx="561975" cy="19050"/>
            <wp:effectExtent l="19050" t="0" r="9525" b="0"/>
            <wp:docPr id="47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7EF821" wp14:editId="0801CB68">
            <wp:extent cx="561975" cy="19050"/>
            <wp:effectExtent l="19050" t="0" r="9525" b="0"/>
            <wp:docPr id="478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E4F7D9" wp14:editId="360519F9">
            <wp:extent cx="561975" cy="19050"/>
            <wp:effectExtent l="19050" t="0" r="9525" b="0"/>
            <wp:docPr id="47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C22CA3" wp14:editId="4037587C">
            <wp:extent cx="561975" cy="19050"/>
            <wp:effectExtent l="19050" t="0" r="9525" b="0"/>
            <wp:docPr id="4790"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4A5CD9" wp14:editId="0DD8B578">
            <wp:extent cx="561975" cy="19050"/>
            <wp:effectExtent l="19050" t="0" r="9525" b="0"/>
            <wp:docPr id="47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B67EC1" wp14:editId="6D299ADC">
            <wp:extent cx="561975" cy="19050"/>
            <wp:effectExtent l="19050" t="0" r="9525" b="0"/>
            <wp:docPr id="4792"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26E793" wp14:editId="1F8EE3C5">
            <wp:extent cx="561975" cy="19050"/>
            <wp:effectExtent l="19050" t="0" r="9525" b="0"/>
            <wp:docPr id="47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C4CFA9" wp14:editId="645F7117">
            <wp:extent cx="561975" cy="19050"/>
            <wp:effectExtent l="19050" t="0" r="9525" b="0"/>
            <wp:docPr id="4794"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82725F" wp14:editId="736A7961">
            <wp:extent cx="561975" cy="19050"/>
            <wp:effectExtent l="19050" t="0" r="9525" b="0"/>
            <wp:docPr id="47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BF7A65" wp14:editId="0AC74DC9">
            <wp:extent cx="561975" cy="19050"/>
            <wp:effectExtent l="19050" t="0" r="9525" b="0"/>
            <wp:docPr id="4796"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FFCA60" wp14:editId="62037ABF">
            <wp:extent cx="561975" cy="19050"/>
            <wp:effectExtent l="19050" t="0" r="9525" b="0"/>
            <wp:docPr id="47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88E23B" wp14:editId="305BBA0A">
            <wp:extent cx="561975" cy="19050"/>
            <wp:effectExtent l="19050" t="0" r="9525" b="0"/>
            <wp:docPr id="4798"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FCEBD9" wp14:editId="06F0B1FC">
            <wp:extent cx="561975" cy="19050"/>
            <wp:effectExtent l="19050" t="0" r="9525" b="0"/>
            <wp:docPr id="47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E8D554" wp14:editId="314CEDFA">
            <wp:extent cx="561975" cy="19050"/>
            <wp:effectExtent l="19050" t="0" r="9525" b="0"/>
            <wp:docPr id="4800"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527053" wp14:editId="48AC1E8E">
            <wp:extent cx="561975" cy="19050"/>
            <wp:effectExtent l="19050" t="0" r="9525" b="0"/>
            <wp:docPr id="48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1D17EA" wp14:editId="0D2B15D2">
            <wp:extent cx="561975" cy="19050"/>
            <wp:effectExtent l="19050" t="0" r="9525" b="0"/>
            <wp:docPr id="4802"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F0DA67" wp14:editId="5AF77556">
            <wp:extent cx="561975" cy="19050"/>
            <wp:effectExtent l="19050" t="0" r="9525" b="0"/>
            <wp:docPr id="48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5D4EDD" wp14:editId="30A76055">
            <wp:extent cx="561975" cy="19050"/>
            <wp:effectExtent l="19050" t="0" r="9525" b="0"/>
            <wp:docPr id="480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2773DF" wp14:editId="2495076F">
            <wp:extent cx="561975" cy="19050"/>
            <wp:effectExtent l="19050" t="0" r="9525" b="0"/>
            <wp:docPr id="48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4AE380" wp14:editId="4806657D">
            <wp:extent cx="561975" cy="19050"/>
            <wp:effectExtent l="19050" t="0" r="9525" b="0"/>
            <wp:docPr id="4806"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704AE5" wp14:editId="46F60EE7">
            <wp:extent cx="561975" cy="19050"/>
            <wp:effectExtent l="19050" t="0" r="9525" b="0"/>
            <wp:docPr id="48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A69A58" wp14:editId="5A7C076C">
            <wp:extent cx="561975" cy="19050"/>
            <wp:effectExtent l="19050" t="0" r="9525" b="0"/>
            <wp:docPr id="4808"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3591D3" wp14:editId="19283275">
            <wp:extent cx="561975" cy="19050"/>
            <wp:effectExtent l="19050" t="0" r="9525" b="0"/>
            <wp:docPr id="48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246E13" wp14:editId="2E9F91E4">
            <wp:extent cx="561975" cy="19050"/>
            <wp:effectExtent l="19050" t="0" r="9525" b="0"/>
            <wp:docPr id="4810"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AC9A24" wp14:editId="0AA22768">
            <wp:extent cx="561975" cy="19050"/>
            <wp:effectExtent l="19050" t="0" r="9525" b="0"/>
            <wp:docPr id="48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CE6979" wp14:editId="4EB0EC45">
            <wp:extent cx="561975" cy="19050"/>
            <wp:effectExtent l="19050" t="0" r="9525" b="0"/>
            <wp:docPr id="481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64FE70" wp14:editId="6181F3B0">
            <wp:extent cx="561975" cy="19050"/>
            <wp:effectExtent l="19050" t="0" r="9525" b="0"/>
            <wp:docPr id="48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6EA172" wp14:editId="1C346B95">
            <wp:extent cx="561975" cy="19050"/>
            <wp:effectExtent l="19050" t="0" r="9525" b="0"/>
            <wp:docPr id="4814"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0FEC74" wp14:editId="57EECFE4">
            <wp:extent cx="561975" cy="19050"/>
            <wp:effectExtent l="19050" t="0" r="9525" b="0"/>
            <wp:docPr id="48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AA4F0B" wp14:editId="43A74472">
            <wp:extent cx="561975" cy="19050"/>
            <wp:effectExtent l="19050" t="0" r="9525" b="0"/>
            <wp:docPr id="481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F98F2D" wp14:editId="3AF668F2">
            <wp:extent cx="561975" cy="19050"/>
            <wp:effectExtent l="19050" t="0" r="9525" b="0"/>
            <wp:docPr id="48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24DD37" wp14:editId="13475489">
            <wp:extent cx="561975" cy="19050"/>
            <wp:effectExtent l="19050" t="0" r="9525" b="0"/>
            <wp:docPr id="4818"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82BF2C" wp14:editId="5CECC5B0">
            <wp:extent cx="561975" cy="19050"/>
            <wp:effectExtent l="19050" t="0" r="9525" b="0"/>
            <wp:docPr id="48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68CE74" wp14:editId="09C4DFA2">
            <wp:extent cx="561975" cy="19050"/>
            <wp:effectExtent l="19050" t="0" r="9525" b="0"/>
            <wp:docPr id="4820"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C3F2C3" wp14:editId="58451A6A">
            <wp:extent cx="561975" cy="19050"/>
            <wp:effectExtent l="19050" t="0" r="9525" b="0"/>
            <wp:docPr id="48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134187" wp14:editId="73C5BCE5">
            <wp:extent cx="561975" cy="19050"/>
            <wp:effectExtent l="19050" t="0" r="9525" b="0"/>
            <wp:docPr id="4822"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EC89EB" wp14:editId="24739F11">
            <wp:extent cx="561975" cy="19050"/>
            <wp:effectExtent l="19050" t="0" r="9525" b="0"/>
            <wp:docPr id="48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AA067A" wp14:editId="4FC72BBE">
            <wp:extent cx="561975" cy="19050"/>
            <wp:effectExtent l="19050" t="0" r="9525" b="0"/>
            <wp:docPr id="482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E6056C" wp14:editId="616AD234">
            <wp:extent cx="561975" cy="19050"/>
            <wp:effectExtent l="19050" t="0" r="9525" b="0"/>
            <wp:docPr id="48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0F0A27" wp14:editId="0E055E47">
            <wp:extent cx="561975" cy="19050"/>
            <wp:effectExtent l="19050" t="0" r="9525" b="0"/>
            <wp:docPr id="4826"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FE70AD" wp14:editId="0235A778">
            <wp:extent cx="561975" cy="19050"/>
            <wp:effectExtent l="19050" t="0" r="9525" b="0"/>
            <wp:docPr id="48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665B91" wp14:editId="74D3B3A0">
            <wp:extent cx="561975" cy="19050"/>
            <wp:effectExtent l="19050" t="0" r="9525" b="0"/>
            <wp:docPr id="482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9EEBD2" wp14:editId="03C9CA4F">
            <wp:extent cx="561975" cy="19050"/>
            <wp:effectExtent l="19050" t="0" r="9525" b="0"/>
            <wp:docPr id="48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62E547" wp14:editId="4002D7EB">
            <wp:extent cx="561975" cy="19050"/>
            <wp:effectExtent l="19050" t="0" r="9525" b="0"/>
            <wp:docPr id="4830"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22276A" wp14:editId="614EED90">
            <wp:extent cx="561975" cy="19050"/>
            <wp:effectExtent l="19050" t="0" r="9525" b="0"/>
            <wp:docPr id="48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FCA845" wp14:editId="16D03BAE">
            <wp:extent cx="561975" cy="19050"/>
            <wp:effectExtent l="19050" t="0" r="9525" b="0"/>
            <wp:docPr id="4832"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8E492B" wp14:editId="6699D0FC">
            <wp:extent cx="561975" cy="19050"/>
            <wp:effectExtent l="19050" t="0" r="9525" b="0"/>
            <wp:docPr id="48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F32FA2" wp14:editId="4D773CC2">
            <wp:extent cx="561975" cy="19050"/>
            <wp:effectExtent l="19050" t="0" r="9525" b="0"/>
            <wp:docPr id="4834"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62AF52" wp14:editId="4EECDC9E">
            <wp:extent cx="561975" cy="19050"/>
            <wp:effectExtent l="19050" t="0" r="9525" b="0"/>
            <wp:docPr id="48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D86EBD" wp14:editId="5D1D4497">
            <wp:extent cx="561975" cy="19050"/>
            <wp:effectExtent l="19050" t="0" r="9525" b="0"/>
            <wp:docPr id="483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DD3F7A" wp14:editId="30D9175E">
            <wp:extent cx="561975" cy="19050"/>
            <wp:effectExtent l="19050" t="0" r="9525" b="0"/>
            <wp:docPr id="48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624825" wp14:editId="3C76627F">
            <wp:extent cx="561975" cy="19050"/>
            <wp:effectExtent l="19050" t="0" r="9525" b="0"/>
            <wp:docPr id="4838"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AD7EAD" wp14:editId="2EE172D6">
            <wp:extent cx="561975" cy="19050"/>
            <wp:effectExtent l="19050" t="0" r="9525" b="0"/>
            <wp:docPr id="48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FF5A3B" wp14:editId="74353EC8">
            <wp:extent cx="561975" cy="19050"/>
            <wp:effectExtent l="19050" t="0" r="9525" b="0"/>
            <wp:docPr id="4840"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B66515" wp14:editId="2550BC29">
            <wp:extent cx="561975" cy="19050"/>
            <wp:effectExtent l="19050" t="0" r="9525" b="0"/>
            <wp:docPr id="48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4F2918" wp14:editId="68E83A09">
            <wp:extent cx="561975" cy="19050"/>
            <wp:effectExtent l="19050" t="0" r="9525" b="0"/>
            <wp:docPr id="4842"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074D94" wp14:editId="2337E63B">
            <wp:extent cx="561975" cy="19050"/>
            <wp:effectExtent l="19050" t="0" r="9525" b="0"/>
            <wp:docPr id="48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883981" wp14:editId="2F12DC10">
            <wp:extent cx="561975" cy="19050"/>
            <wp:effectExtent l="19050" t="0" r="9525" b="0"/>
            <wp:docPr id="4844"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910F42" wp14:editId="3503085B">
            <wp:extent cx="561975" cy="19050"/>
            <wp:effectExtent l="19050" t="0" r="9525" b="0"/>
            <wp:docPr id="48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64596F" wp14:editId="34C7DC84">
            <wp:extent cx="561975" cy="19050"/>
            <wp:effectExtent l="19050" t="0" r="9525" b="0"/>
            <wp:docPr id="4846"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63865F" wp14:editId="6F26E338">
            <wp:extent cx="561975" cy="19050"/>
            <wp:effectExtent l="19050" t="0" r="9525" b="0"/>
            <wp:docPr id="48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E7CD29" wp14:editId="74B6746F">
            <wp:extent cx="561975" cy="19050"/>
            <wp:effectExtent l="19050" t="0" r="9525" b="0"/>
            <wp:docPr id="4848"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9DBEA9" wp14:editId="3CA82872">
            <wp:extent cx="561975" cy="19050"/>
            <wp:effectExtent l="19050" t="0" r="9525" b="0"/>
            <wp:docPr id="48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246918" wp14:editId="01E082BB">
            <wp:extent cx="561975" cy="19050"/>
            <wp:effectExtent l="19050" t="0" r="9525" b="0"/>
            <wp:docPr id="4850"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03FE93" wp14:editId="3D4A218D">
            <wp:extent cx="561975" cy="19050"/>
            <wp:effectExtent l="19050" t="0" r="9525" b="0"/>
            <wp:docPr id="48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F5E807" wp14:editId="77D32B28">
            <wp:extent cx="561975" cy="19050"/>
            <wp:effectExtent l="19050" t="0" r="9525" b="0"/>
            <wp:docPr id="485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2B9CD5" wp14:editId="532C8898">
            <wp:extent cx="561975" cy="19050"/>
            <wp:effectExtent l="19050" t="0" r="9525" b="0"/>
            <wp:docPr id="48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811ABD" wp14:editId="69EBB799">
            <wp:extent cx="561975" cy="19050"/>
            <wp:effectExtent l="19050" t="0" r="9525" b="0"/>
            <wp:docPr id="4854"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EF5B00" wp14:editId="0382D07E">
            <wp:extent cx="561975" cy="19050"/>
            <wp:effectExtent l="19050" t="0" r="9525" b="0"/>
            <wp:docPr id="48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851BCF" wp14:editId="2988AA38">
            <wp:extent cx="561975" cy="19050"/>
            <wp:effectExtent l="19050" t="0" r="9525" b="0"/>
            <wp:docPr id="4856"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F6EDE6" wp14:editId="6E117C4D">
            <wp:extent cx="561975" cy="19050"/>
            <wp:effectExtent l="19050" t="0" r="9525" b="0"/>
            <wp:docPr id="48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DA779B" wp14:editId="6B2B42DB">
            <wp:extent cx="561975" cy="19050"/>
            <wp:effectExtent l="19050" t="0" r="9525" b="0"/>
            <wp:docPr id="4858"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B0CBAF" wp14:editId="1A82E9CB">
            <wp:extent cx="561975" cy="19050"/>
            <wp:effectExtent l="19050" t="0" r="9525" b="0"/>
            <wp:docPr id="48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4FD5E8" wp14:editId="30CDF1DC">
            <wp:extent cx="561975" cy="19050"/>
            <wp:effectExtent l="19050" t="0" r="9525" b="0"/>
            <wp:docPr id="486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C450D2" wp14:editId="715D8890">
            <wp:extent cx="561975" cy="19050"/>
            <wp:effectExtent l="19050" t="0" r="9525" b="0"/>
            <wp:docPr id="48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4CFB51" wp14:editId="205227C5">
            <wp:extent cx="561975" cy="19050"/>
            <wp:effectExtent l="19050" t="0" r="9525" b="0"/>
            <wp:docPr id="4862"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CC8623" wp14:editId="6342B0D3">
            <wp:extent cx="561975" cy="19050"/>
            <wp:effectExtent l="19050" t="0" r="9525" b="0"/>
            <wp:docPr id="48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866CC4" wp14:editId="10075414">
            <wp:extent cx="561975" cy="19050"/>
            <wp:effectExtent l="19050" t="0" r="9525" b="0"/>
            <wp:docPr id="4864"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313193" wp14:editId="6E47919E">
            <wp:extent cx="561975" cy="19050"/>
            <wp:effectExtent l="19050" t="0" r="9525" b="0"/>
            <wp:docPr id="48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AA4399" wp14:editId="00F01F53">
            <wp:extent cx="561975" cy="19050"/>
            <wp:effectExtent l="19050" t="0" r="9525" b="0"/>
            <wp:docPr id="4866"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EE655B" wp14:editId="52B3225C">
            <wp:extent cx="561975" cy="19050"/>
            <wp:effectExtent l="19050" t="0" r="9525" b="0"/>
            <wp:docPr id="48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3A01A5" wp14:editId="755DED68">
            <wp:extent cx="561975" cy="19050"/>
            <wp:effectExtent l="19050" t="0" r="9525" b="0"/>
            <wp:docPr id="4868"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69A026" wp14:editId="0231A4E7">
            <wp:extent cx="561975" cy="19050"/>
            <wp:effectExtent l="19050" t="0" r="9525" b="0"/>
            <wp:docPr id="48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8FF641" wp14:editId="3EE6E845">
            <wp:extent cx="561975" cy="19050"/>
            <wp:effectExtent l="19050" t="0" r="9525" b="0"/>
            <wp:docPr id="4870"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696294" wp14:editId="54F7947E">
            <wp:extent cx="561975" cy="19050"/>
            <wp:effectExtent l="19050" t="0" r="9525" b="0"/>
            <wp:docPr id="48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087F9D" wp14:editId="16147BB6">
            <wp:extent cx="561975" cy="19050"/>
            <wp:effectExtent l="19050" t="0" r="9525" b="0"/>
            <wp:docPr id="4872"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DAA825" wp14:editId="217161AB">
            <wp:extent cx="561975" cy="19050"/>
            <wp:effectExtent l="19050" t="0" r="9525" b="0"/>
            <wp:docPr id="48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BCA8E0" wp14:editId="01A7655B">
            <wp:extent cx="561975" cy="19050"/>
            <wp:effectExtent l="19050" t="0" r="9525" b="0"/>
            <wp:docPr id="4874"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E80E95" wp14:editId="1A84184A">
            <wp:extent cx="561975" cy="19050"/>
            <wp:effectExtent l="19050" t="0" r="9525" b="0"/>
            <wp:docPr id="48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A489AA" wp14:editId="3B42187C">
            <wp:extent cx="561975" cy="19050"/>
            <wp:effectExtent l="19050" t="0" r="9525" b="0"/>
            <wp:docPr id="487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B22768" wp14:editId="5A9EC33B">
            <wp:extent cx="561975" cy="19050"/>
            <wp:effectExtent l="19050" t="0" r="9525" b="0"/>
            <wp:docPr id="48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B4916B" wp14:editId="053B6754">
            <wp:extent cx="561975" cy="19050"/>
            <wp:effectExtent l="19050" t="0" r="9525" b="0"/>
            <wp:docPr id="4878"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F7B07F" wp14:editId="033ACDB5">
            <wp:extent cx="561975" cy="19050"/>
            <wp:effectExtent l="19050" t="0" r="9525" b="0"/>
            <wp:docPr id="48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F25CDE" wp14:editId="49E16866">
            <wp:extent cx="561975" cy="19050"/>
            <wp:effectExtent l="19050" t="0" r="9525" b="0"/>
            <wp:docPr id="4880"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6EE0EC" wp14:editId="23B7A80F">
            <wp:extent cx="561975" cy="19050"/>
            <wp:effectExtent l="19050" t="0" r="9525" b="0"/>
            <wp:docPr id="48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B7179F" wp14:editId="2612163D">
            <wp:extent cx="561975" cy="19050"/>
            <wp:effectExtent l="19050" t="0" r="9525" b="0"/>
            <wp:docPr id="4882"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EBF615" wp14:editId="5D4C47E3">
            <wp:extent cx="561975" cy="19050"/>
            <wp:effectExtent l="19050" t="0" r="9525" b="0"/>
            <wp:docPr id="48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6EBB83" wp14:editId="7D1C6794">
            <wp:extent cx="561975" cy="19050"/>
            <wp:effectExtent l="19050" t="0" r="9525" b="0"/>
            <wp:docPr id="488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BE948C" wp14:editId="3B559B65">
            <wp:extent cx="561975" cy="19050"/>
            <wp:effectExtent l="19050" t="0" r="9525" b="0"/>
            <wp:docPr id="48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37580B" wp14:editId="0C397C7C">
            <wp:extent cx="561975" cy="19050"/>
            <wp:effectExtent l="19050" t="0" r="9525" b="0"/>
            <wp:docPr id="4886"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695666" wp14:editId="2824471F">
            <wp:extent cx="561975" cy="19050"/>
            <wp:effectExtent l="19050" t="0" r="9525" b="0"/>
            <wp:docPr id="48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C92F5B" wp14:editId="4B2A6749">
            <wp:extent cx="561975" cy="19050"/>
            <wp:effectExtent l="19050" t="0" r="9525" b="0"/>
            <wp:docPr id="4888"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C94252" wp14:editId="280225B9">
            <wp:extent cx="561975" cy="19050"/>
            <wp:effectExtent l="19050" t="0" r="9525" b="0"/>
            <wp:docPr id="48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6DED31" wp14:editId="1531597B">
            <wp:extent cx="561975" cy="19050"/>
            <wp:effectExtent l="19050" t="0" r="9525" b="0"/>
            <wp:docPr id="4890"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426DB8" wp14:editId="0C7801DD">
            <wp:extent cx="561975" cy="19050"/>
            <wp:effectExtent l="19050" t="0" r="9525" b="0"/>
            <wp:docPr id="48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EC42D7" wp14:editId="6CCD1DDA">
            <wp:extent cx="561975" cy="19050"/>
            <wp:effectExtent l="19050" t="0" r="9525" b="0"/>
            <wp:docPr id="4892"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FF15D4" wp14:editId="3BF53391">
            <wp:extent cx="561975" cy="19050"/>
            <wp:effectExtent l="19050" t="0" r="9525" b="0"/>
            <wp:docPr id="48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C81B71" wp14:editId="3FD188C1">
            <wp:extent cx="561975" cy="19050"/>
            <wp:effectExtent l="19050" t="0" r="9525" b="0"/>
            <wp:docPr id="4894"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78319F" wp14:editId="721494F9">
            <wp:extent cx="561975" cy="19050"/>
            <wp:effectExtent l="19050" t="0" r="9525" b="0"/>
            <wp:docPr id="48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A40A19" wp14:editId="22241B74">
            <wp:extent cx="561975" cy="19050"/>
            <wp:effectExtent l="19050" t="0" r="9525" b="0"/>
            <wp:docPr id="4896"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3DF7B9" wp14:editId="0A555219">
            <wp:extent cx="561975" cy="19050"/>
            <wp:effectExtent l="19050" t="0" r="9525" b="0"/>
            <wp:docPr id="48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3B2D0D" wp14:editId="273C0665">
            <wp:extent cx="561975" cy="19050"/>
            <wp:effectExtent l="19050" t="0" r="9525" b="0"/>
            <wp:docPr id="4898"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CE0CC9" wp14:editId="2FCD486C">
            <wp:extent cx="561975" cy="19050"/>
            <wp:effectExtent l="19050" t="0" r="9525" b="0"/>
            <wp:docPr id="48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60230F" wp14:editId="102DEFC3">
            <wp:extent cx="561975" cy="19050"/>
            <wp:effectExtent l="19050" t="0" r="9525" b="0"/>
            <wp:docPr id="490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53C250" wp14:editId="215252ED">
            <wp:extent cx="561975" cy="19050"/>
            <wp:effectExtent l="19050" t="0" r="9525" b="0"/>
            <wp:docPr id="49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441C18" wp14:editId="45F6C84B">
            <wp:extent cx="561975" cy="19050"/>
            <wp:effectExtent l="19050" t="0" r="9525" b="0"/>
            <wp:docPr id="4902"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6EBD97" wp14:editId="5E6C0340">
            <wp:extent cx="561975" cy="19050"/>
            <wp:effectExtent l="19050" t="0" r="9525" b="0"/>
            <wp:docPr id="49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C58D55" wp14:editId="65CBE2F9">
            <wp:extent cx="561975" cy="19050"/>
            <wp:effectExtent l="19050" t="0" r="9525" b="0"/>
            <wp:docPr id="4904"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CF5647" wp14:editId="022DCA3F">
            <wp:extent cx="561975" cy="19050"/>
            <wp:effectExtent l="19050" t="0" r="9525" b="0"/>
            <wp:docPr id="49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B48E4E" wp14:editId="76C421BF">
            <wp:extent cx="561975" cy="19050"/>
            <wp:effectExtent l="19050" t="0" r="9525" b="0"/>
            <wp:docPr id="4906"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4FA44E" wp14:editId="535F315B">
            <wp:extent cx="561975" cy="19050"/>
            <wp:effectExtent l="19050" t="0" r="9525" b="0"/>
            <wp:docPr id="49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F554EA" wp14:editId="2FC75B38">
            <wp:extent cx="561975" cy="19050"/>
            <wp:effectExtent l="19050" t="0" r="9525" b="0"/>
            <wp:docPr id="490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032E64" wp14:editId="2B176AE7">
            <wp:extent cx="561975" cy="19050"/>
            <wp:effectExtent l="19050" t="0" r="9525" b="0"/>
            <wp:docPr id="49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6CD8B7" wp14:editId="36C2B22F">
            <wp:extent cx="561975" cy="19050"/>
            <wp:effectExtent l="19050" t="0" r="9525" b="0"/>
            <wp:docPr id="4910"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3A7669" wp14:editId="6BDD82F8">
            <wp:extent cx="561975" cy="19050"/>
            <wp:effectExtent l="19050" t="0" r="9525" b="0"/>
            <wp:docPr id="49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F6425B" wp14:editId="215C6405">
            <wp:extent cx="561975" cy="19050"/>
            <wp:effectExtent l="19050" t="0" r="9525" b="0"/>
            <wp:docPr id="4912"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75C7D0" wp14:editId="717F7903">
            <wp:extent cx="561975" cy="19050"/>
            <wp:effectExtent l="19050" t="0" r="9525" b="0"/>
            <wp:docPr id="49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524B12" wp14:editId="6A16C96D">
            <wp:extent cx="561975" cy="19050"/>
            <wp:effectExtent l="19050" t="0" r="9525" b="0"/>
            <wp:docPr id="4914"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3A5D47" wp14:editId="651917E0">
            <wp:extent cx="561975" cy="19050"/>
            <wp:effectExtent l="19050" t="0" r="9525" b="0"/>
            <wp:docPr id="49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B5D73A" wp14:editId="710E804B">
            <wp:extent cx="561975" cy="19050"/>
            <wp:effectExtent l="19050" t="0" r="9525" b="0"/>
            <wp:docPr id="4916"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5CAE3D" wp14:editId="029530B5">
            <wp:extent cx="561975" cy="19050"/>
            <wp:effectExtent l="19050" t="0" r="9525" b="0"/>
            <wp:docPr id="49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7A3B5D" wp14:editId="5C442DB0">
            <wp:extent cx="561975" cy="19050"/>
            <wp:effectExtent l="19050" t="0" r="9525" b="0"/>
            <wp:docPr id="4918"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998DAF" wp14:editId="23DD36C3">
            <wp:extent cx="561975" cy="19050"/>
            <wp:effectExtent l="19050" t="0" r="9525" b="0"/>
            <wp:docPr id="49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8A958D" wp14:editId="779843B2">
            <wp:extent cx="561975" cy="19050"/>
            <wp:effectExtent l="19050" t="0" r="9525" b="0"/>
            <wp:docPr id="4920"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69FF13" wp14:editId="286B35AC">
            <wp:extent cx="561975" cy="19050"/>
            <wp:effectExtent l="19050" t="0" r="9525" b="0"/>
            <wp:docPr id="49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F6E30C" wp14:editId="21711BDA">
            <wp:extent cx="561975" cy="19050"/>
            <wp:effectExtent l="19050" t="0" r="9525" b="0"/>
            <wp:docPr id="4922"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464188" wp14:editId="214CAEE3">
            <wp:extent cx="561975" cy="19050"/>
            <wp:effectExtent l="19050" t="0" r="9525" b="0"/>
            <wp:docPr id="49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DE01F3" wp14:editId="00FD85B2">
            <wp:extent cx="561975" cy="19050"/>
            <wp:effectExtent l="19050" t="0" r="9525" b="0"/>
            <wp:docPr id="492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FEBCE8" wp14:editId="7FA1CF72">
            <wp:extent cx="561975" cy="19050"/>
            <wp:effectExtent l="19050" t="0" r="9525" b="0"/>
            <wp:docPr id="49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A03279" wp14:editId="05BD3D54">
            <wp:extent cx="561975" cy="19050"/>
            <wp:effectExtent l="19050" t="0" r="9525" b="0"/>
            <wp:docPr id="4926"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E66C3F" wp14:editId="6DD39795">
            <wp:extent cx="561975" cy="19050"/>
            <wp:effectExtent l="19050" t="0" r="9525" b="0"/>
            <wp:docPr id="49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6B2224" wp14:editId="4E09B863">
            <wp:extent cx="561975" cy="19050"/>
            <wp:effectExtent l="19050" t="0" r="9525" b="0"/>
            <wp:docPr id="4928"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F38AB9" wp14:editId="4B1DD677">
            <wp:extent cx="561975" cy="19050"/>
            <wp:effectExtent l="19050" t="0" r="9525" b="0"/>
            <wp:docPr id="49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B9655A" wp14:editId="2D720A88">
            <wp:extent cx="561975" cy="19050"/>
            <wp:effectExtent l="19050" t="0" r="9525" b="0"/>
            <wp:docPr id="4930"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0ADF46" wp14:editId="3B242811">
            <wp:extent cx="561975" cy="19050"/>
            <wp:effectExtent l="19050" t="0" r="9525" b="0"/>
            <wp:docPr id="49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21F162" wp14:editId="32363B4E">
            <wp:extent cx="561975" cy="19050"/>
            <wp:effectExtent l="19050" t="0" r="9525" b="0"/>
            <wp:docPr id="493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8DFF2B" wp14:editId="1382FAAD">
            <wp:extent cx="561975" cy="19050"/>
            <wp:effectExtent l="19050" t="0" r="9525" b="0"/>
            <wp:docPr id="49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D78176" wp14:editId="408E51B3">
            <wp:extent cx="561975" cy="19050"/>
            <wp:effectExtent l="19050" t="0" r="9525" b="0"/>
            <wp:docPr id="4934"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E124F5" wp14:editId="0E53982F">
            <wp:extent cx="561975" cy="19050"/>
            <wp:effectExtent l="19050" t="0" r="9525" b="0"/>
            <wp:docPr id="49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01F9FF" wp14:editId="3EE08AF2">
            <wp:extent cx="561975" cy="19050"/>
            <wp:effectExtent l="19050" t="0" r="9525" b="0"/>
            <wp:docPr id="4936"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3F418D" wp14:editId="60C29DAE">
            <wp:extent cx="561975" cy="19050"/>
            <wp:effectExtent l="19050" t="0" r="9525" b="0"/>
            <wp:docPr id="49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2805C9" wp14:editId="0B72C73D">
            <wp:extent cx="561975" cy="19050"/>
            <wp:effectExtent l="19050" t="0" r="9525" b="0"/>
            <wp:docPr id="4938"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52331F" wp14:editId="657FFC6F">
            <wp:extent cx="561975" cy="19050"/>
            <wp:effectExtent l="19050" t="0" r="9525" b="0"/>
            <wp:docPr id="49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0415CC" wp14:editId="09C52D65">
            <wp:extent cx="561975" cy="19050"/>
            <wp:effectExtent l="19050" t="0" r="9525" b="0"/>
            <wp:docPr id="4940"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6B3FF3" wp14:editId="69813952">
            <wp:extent cx="561975" cy="19050"/>
            <wp:effectExtent l="19050" t="0" r="9525" b="0"/>
            <wp:docPr id="49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80FC4C" wp14:editId="785BAC99">
            <wp:extent cx="561975" cy="19050"/>
            <wp:effectExtent l="19050" t="0" r="9525" b="0"/>
            <wp:docPr id="4942"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F9643D" wp14:editId="4D875F56">
            <wp:extent cx="561975" cy="19050"/>
            <wp:effectExtent l="19050" t="0" r="9525" b="0"/>
            <wp:docPr id="49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6144BA" wp14:editId="77966F48">
            <wp:extent cx="561975" cy="19050"/>
            <wp:effectExtent l="19050" t="0" r="9525" b="0"/>
            <wp:docPr id="4944"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380395" wp14:editId="3CEE50A8">
            <wp:extent cx="561975" cy="19050"/>
            <wp:effectExtent l="19050" t="0" r="9525" b="0"/>
            <wp:docPr id="49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991B98" wp14:editId="15C4528A">
            <wp:extent cx="561975" cy="19050"/>
            <wp:effectExtent l="19050" t="0" r="9525" b="0"/>
            <wp:docPr id="4946"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9F3414" wp14:editId="219DA2BB">
            <wp:extent cx="561975" cy="19050"/>
            <wp:effectExtent l="19050" t="0" r="9525" b="0"/>
            <wp:docPr id="49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78B401" wp14:editId="2C9E5C90">
            <wp:extent cx="561975" cy="19050"/>
            <wp:effectExtent l="19050" t="0" r="9525" b="0"/>
            <wp:docPr id="494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51BDC1" wp14:editId="24E96CDB">
            <wp:extent cx="561975" cy="19050"/>
            <wp:effectExtent l="19050" t="0" r="9525" b="0"/>
            <wp:docPr id="49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01DBEF" wp14:editId="245F3984">
            <wp:extent cx="561975" cy="19050"/>
            <wp:effectExtent l="19050" t="0" r="9525" b="0"/>
            <wp:docPr id="4950"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2E40AF" wp14:editId="2D748192">
            <wp:extent cx="561975" cy="19050"/>
            <wp:effectExtent l="19050" t="0" r="9525" b="0"/>
            <wp:docPr id="49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9B8B96" wp14:editId="0F46F99F">
            <wp:extent cx="561975" cy="19050"/>
            <wp:effectExtent l="19050" t="0" r="9525" b="0"/>
            <wp:docPr id="4952"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E31377" wp14:editId="126E99BE">
            <wp:extent cx="561975" cy="19050"/>
            <wp:effectExtent l="19050" t="0" r="9525" b="0"/>
            <wp:docPr id="49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0CDBE0" wp14:editId="605BEFA6">
            <wp:extent cx="561975" cy="19050"/>
            <wp:effectExtent l="19050" t="0" r="9525" b="0"/>
            <wp:docPr id="4954"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0593E3" wp14:editId="6B074A79">
            <wp:extent cx="561975" cy="19050"/>
            <wp:effectExtent l="19050" t="0" r="9525" b="0"/>
            <wp:docPr id="49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C0EA16" wp14:editId="30E117A6">
            <wp:extent cx="561975" cy="19050"/>
            <wp:effectExtent l="19050" t="0" r="9525" b="0"/>
            <wp:docPr id="495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5503FC" wp14:editId="4686BBBB">
            <wp:extent cx="561975" cy="19050"/>
            <wp:effectExtent l="19050" t="0" r="9525" b="0"/>
            <wp:docPr id="49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DCBEF7" wp14:editId="6496CEE3">
            <wp:extent cx="561975" cy="19050"/>
            <wp:effectExtent l="19050" t="0" r="9525" b="0"/>
            <wp:docPr id="4958"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8BCD69" wp14:editId="7653DAAE">
            <wp:extent cx="561975" cy="19050"/>
            <wp:effectExtent l="19050" t="0" r="9525" b="0"/>
            <wp:docPr id="49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F9457E" wp14:editId="3AEBA50D">
            <wp:extent cx="561975" cy="19050"/>
            <wp:effectExtent l="19050" t="0" r="9525" b="0"/>
            <wp:docPr id="4960"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27B8FD" wp14:editId="77F0B6DF">
            <wp:extent cx="561975" cy="19050"/>
            <wp:effectExtent l="19050" t="0" r="9525" b="0"/>
            <wp:docPr id="49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A477AE" wp14:editId="089032FE">
            <wp:extent cx="561975" cy="19050"/>
            <wp:effectExtent l="19050" t="0" r="9525" b="0"/>
            <wp:docPr id="4962"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00F984" wp14:editId="0370FC1F">
            <wp:extent cx="561975" cy="19050"/>
            <wp:effectExtent l="19050" t="0" r="9525" b="0"/>
            <wp:docPr id="49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84E976" wp14:editId="25FD1030">
            <wp:extent cx="561975" cy="19050"/>
            <wp:effectExtent l="19050" t="0" r="9525" b="0"/>
            <wp:docPr id="4964"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62BD61" wp14:editId="7F081810">
            <wp:extent cx="561975" cy="19050"/>
            <wp:effectExtent l="19050" t="0" r="9525" b="0"/>
            <wp:docPr id="49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901851" wp14:editId="5701DB07">
            <wp:extent cx="561975" cy="19050"/>
            <wp:effectExtent l="19050" t="0" r="9525" b="0"/>
            <wp:docPr id="4966"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3C8244" wp14:editId="155E6C08">
            <wp:extent cx="561975" cy="19050"/>
            <wp:effectExtent l="19050" t="0" r="9525" b="0"/>
            <wp:docPr id="49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633629" wp14:editId="1321B922">
            <wp:extent cx="561975" cy="19050"/>
            <wp:effectExtent l="19050" t="0" r="9525" b="0"/>
            <wp:docPr id="4968"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C818F5" wp14:editId="0A722D0C">
            <wp:extent cx="561975" cy="19050"/>
            <wp:effectExtent l="19050" t="0" r="9525" b="0"/>
            <wp:docPr id="49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36E81F" wp14:editId="2A73C108">
            <wp:extent cx="561975" cy="19050"/>
            <wp:effectExtent l="19050" t="0" r="9525" b="0"/>
            <wp:docPr id="4970"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C12C98" wp14:editId="4ED89125">
            <wp:extent cx="561975" cy="19050"/>
            <wp:effectExtent l="19050" t="0" r="9525" b="0"/>
            <wp:docPr id="49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450EAF" wp14:editId="25512C0A">
            <wp:extent cx="561975" cy="19050"/>
            <wp:effectExtent l="19050" t="0" r="9525" b="0"/>
            <wp:docPr id="497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1334A7" wp14:editId="19D7CD47">
            <wp:extent cx="561975" cy="19050"/>
            <wp:effectExtent l="19050" t="0" r="9525" b="0"/>
            <wp:docPr id="49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EAD1C5" wp14:editId="797E3626">
            <wp:extent cx="561975" cy="19050"/>
            <wp:effectExtent l="19050" t="0" r="9525" b="0"/>
            <wp:docPr id="4974"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F049DC" wp14:editId="124E7915">
            <wp:extent cx="561975" cy="19050"/>
            <wp:effectExtent l="19050" t="0" r="9525" b="0"/>
            <wp:docPr id="49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87CD5A" wp14:editId="5FDDF4C6">
            <wp:extent cx="561975" cy="19050"/>
            <wp:effectExtent l="19050" t="0" r="9525" b="0"/>
            <wp:docPr id="4976"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042C2A" wp14:editId="781F3819">
            <wp:extent cx="561975" cy="19050"/>
            <wp:effectExtent l="19050" t="0" r="9525" b="0"/>
            <wp:docPr id="49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B8060D" wp14:editId="0ECCFB04">
            <wp:extent cx="561975" cy="19050"/>
            <wp:effectExtent l="19050" t="0" r="9525" b="0"/>
            <wp:docPr id="4978"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C67735" wp14:editId="20D81348">
            <wp:extent cx="561975" cy="19050"/>
            <wp:effectExtent l="19050" t="0" r="9525" b="0"/>
            <wp:docPr id="49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6881A2" wp14:editId="7041DA79">
            <wp:extent cx="561975" cy="19050"/>
            <wp:effectExtent l="19050" t="0" r="9525" b="0"/>
            <wp:docPr id="498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673DC2" wp14:editId="78B9013B">
            <wp:extent cx="561975" cy="19050"/>
            <wp:effectExtent l="19050" t="0" r="9525" b="0"/>
            <wp:docPr id="49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7138C1" wp14:editId="4E9B3BEC">
            <wp:extent cx="561975" cy="19050"/>
            <wp:effectExtent l="19050" t="0" r="9525" b="0"/>
            <wp:docPr id="4982"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56B7A8" wp14:editId="7DD08996">
            <wp:extent cx="561975" cy="19050"/>
            <wp:effectExtent l="19050" t="0" r="9525" b="0"/>
            <wp:docPr id="49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3B2C5D" wp14:editId="2D21C2C7">
            <wp:extent cx="561975" cy="19050"/>
            <wp:effectExtent l="19050" t="0" r="9525" b="0"/>
            <wp:docPr id="4984"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3A21B7" wp14:editId="682C1FA7">
            <wp:extent cx="561975" cy="19050"/>
            <wp:effectExtent l="19050" t="0" r="9525" b="0"/>
            <wp:docPr id="49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C73005" wp14:editId="178A254F">
            <wp:extent cx="561975" cy="19050"/>
            <wp:effectExtent l="19050" t="0" r="9525" b="0"/>
            <wp:docPr id="4986"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C5F3FC" wp14:editId="2A2DCB70">
            <wp:extent cx="561975" cy="19050"/>
            <wp:effectExtent l="19050" t="0" r="9525" b="0"/>
            <wp:docPr id="49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E246B4" wp14:editId="38BF3804">
            <wp:extent cx="561975" cy="19050"/>
            <wp:effectExtent l="19050" t="0" r="9525" b="0"/>
            <wp:docPr id="4988"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D4B604" wp14:editId="6D5772A5">
            <wp:extent cx="561975" cy="19050"/>
            <wp:effectExtent l="19050" t="0" r="9525" b="0"/>
            <wp:docPr id="49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D610D0" wp14:editId="054FD28F">
            <wp:extent cx="561975" cy="19050"/>
            <wp:effectExtent l="19050" t="0" r="9525" b="0"/>
            <wp:docPr id="4990"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4D6701" wp14:editId="4E756DE6">
            <wp:extent cx="561975" cy="19050"/>
            <wp:effectExtent l="19050" t="0" r="9525" b="0"/>
            <wp:docPr id="49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05F6E9" wp14:editId="21DE00C5">
            <wp:extent cx="561975" cy="19050"/>
            <wp:effectExtent l="19050" t="0" r="9525" b="0"/>
            <wp:docPr id="4992"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D03AEA" wp14:editId="3B71096F">
            <wp:extent cx="561975" cy="19050"/>
            <wp:effectExtent l="19050" t="0" r="9525" b="0"/>
            <wp:docPr id="49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83CCC6" wp14:editId="2D53C5E3">
            <wp:extent cx="561975" cy="19050"/>
            <wp:effectExtent l="19050" t="0" r="9525" b="0"/>
            <wp:docPr id="4994"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DB55FB" wp14:editId="567E40B8">
            <wp:extent cx="561975" cy="19050"/>
            <wp:effectExtent l="19050" t="0" r="9525" b="0"/>
            <wp:docPr id="49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85B813" wp14:editId="58F38A97">
            <wp:extent cx="561975" cy="19050"/>
            <wp:effectExtent l="19050" t="0" r="9525" b="0"/>
            <wp:docPr id="499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18ACF5" wp14:editId="57AFEE45">
            <wp:extent cx="561975" cy="19050"/>
            <wp:effectExtent l="19050" t="0" r="9525" b="0"/>
            <wp:docPr id="49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54C0E9" wp14:editId="35795714">
            <wp:extent cx="561975" cy="19050"/>
            <wp:effectExtent l="19050" t="0" r="9525" b="0"/>
            <wp:docPr id="4998"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0E6918" wp14:editId="42E2747E">
            <wp:extent cx="561975" cy="19050"/>
            <wp:effectExtent l="19050" t="0" r="9525" b="0"/>
            <wp:docPr id="49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9BD726" wp14:editId="69998A52">
            <wp:extent cx="561975" cy="19050"/>
            <wp:effectExtent l="19050" t="0" r="9525" b="0"/>
            <wp:docPr id="5000"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5C4A80" wp14:editId="69A2DAC0">
            <wp:extent cx="561975" cy="19050"/>
            <wp:effectExtent l="19050" t="0" r="9525" b="0"/>
            <wp:docPr id="50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AEF82E" wp14:editId="7E73BCEC">
            <wp:extent cx="561975" cy="19050"/>
            <wp:effectExtent l="19050" t="0" r="9525" b="0"/>
            <wp:docPr id="5002"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239D20" wp14:editId="264FA3FA">
            <wp:extent cx="561975" cy="19050"/>
            <wp:effectExtent l="19050" t="0" r="9525" b="0"/>
            <wp:docPr id="50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526F02" wp14:editId="6D797A9D">
            <wp:extent cx="561975" cy="19050"/>
            <wp:effectExtent l="19050" t="0" r="9525" b="0"/>
            <wp:docPr id="500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61BF89" wp14:editId="08FDD732">
            <wp:extent cx="561975" cy="19050"/>
            <wp:effectExtent l="19050" t="0" r="9525" b="0"/>
            <wp:docPr id="50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354646" wp14:editId="4FD5AC3E">
            <wp:extent cx="561975" cy="19050"/>
            <wp:effectExtent l="19050" t="0" r="9525" b="0"/>
            <wp:docPr id="5006" name="Picture 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3DA4EF" wp14:editId="7EED3991">
            <wp:extent cx="561975" cy="19050"/>
            <wp:effectExtent l="19050" t="0" r="9525" b="0"/>
            <wp:docPr id="50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C65A39" wp14:editId="6D8021EF">
            <wp:extent cx="561975" cy="19050"/>
            <wp:effectExtent l="19050" t="0" r="9525" b="0"/>
            <wp:docPr id="500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A2B6F2" wp14:editId="68515C1F">
            <wp:extent cx="561975" cy="19050"/>
            <wp:effectExtent l="19050" t="0" r="9525" b="0"/>
            <wp:docPr id="50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47F4EB" wp14:editId="278BA52D">
            <wp:extent cx="561975" cy="19050"/>
            <wp:effectExtent l="19050" t="0" r="9525" b="0"/>
            <wp:docPr id="5010"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4C85F7" wp14:editId="19BC2DAC">
            <wp:extent cx="561975" cy="19050"/>
            <wp:effectExtent l="19050" t="0" r="9525" b="0"/>
            <wp:docPr id="50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30EA43" wp14:editId="6697F0D1">
            <wp:extent cx="561975" cy="19050"/>
            <wp:effectExtent l="19050" t="0" r="9525" b="0"/>
            <wp:docPr id="5012"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FE7204" wp14:editId="5568F977">
            <wp:extent cx="561975" cy="19050"/>
            <wp:effectExtent l="19050" t="0" r="9525" b="0"/>
            <wp:docPr id="50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37275E" wp14:editId="59EE1285">
            <wp:extent cx="561975" cy="19050"/>
            <wp:effectExtent l="19050" t="0" r="9525" b="0"/>
            <wp:docPr id="5014"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495C33" wp14:editId="2262C8E0">
            <wp:extent cx="561975" cy="19050"/>
            <wp:effectExtent l="19050" t="0" r="9525" b="0"/>
            <wp:docPr id="50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C103A1" wp14:editId="01B5118E">
            <wp:extent cx="561975" cy="19050"/>
            <wp:effectExtent l="19050" t="0" r="9525" b="0"/>
            <wp:docPr id="50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6F34CD" wp14:editId="37496981">
            <wp:extent cx="561975" cy="19050"/>
            <wp:effectExtent l="19050" t="0" r="9525" b="0"/>
            <wp:docPr id="50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6139DB" wp14:editId="2AF53EAE">
            <wp:extent cx="561975" cy="19050"/>
            <wp:effectExtent l="19050" t="0" r="9525" b="0"/>
            <wp:docPr id="5018"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7274ED" wp14:editId="4AFC6829">
            <wp:extent cx="561975" cy="19050"/>
            <wp:effectExtent l="19050" t="0" r="9525" b="0"/>
            <wp:docPr id="50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34D259" wp14:editId="157677ED">
            <wp:extent cx="561975" cy="19050"/>
            <wp:effectExtent l="19050" t="0" r="9525" b="0"/>
            <wp:docPr id="502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E37F88" wp14:editId="3EA08CB4">
            <wp:extent cx="561975" cy="19050"/>
            <wp:effectExtent l="19050" t="0" r="9525" b="0"/>
            <wp:docPr id="50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429874" wp14:editId="05DF636D">
            <wp:extent cx="561975" cy="19050"/>
            <wp:effectExtent l="19050" t="0" r="9525" b="0"/>
            <wp:docPr id="5022"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F5F26F" wp14:editId="2762821D">
            <wp:extent cx="561975" cy="19050"/>
            <wp:effectExtent l="19050" t="0" r="9525" b="0"/>
            <wp:docPr id="50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265AB2" wp14:editId="1F720F12">
            <wp:extent cx="561975" cy="19050"/>
            <wp:effectExtent l="19050" t="0" r="9525" b="0"/>
            <wp:docPr id="5024"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B8E60D" wp14:editId="515E699F">
            <wp:extent cx="561975" cy="19050"/>
            <wp:effectExtent l="19050" t="0" r="9525" b="0"/>
            <wp:docPr id="50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06DDFE" wp14:editId="587F1BF5">
            <wp:extent cx="561975" cy="19050"/>
            <wp:effectExtent l="19050" t="0" r="9525" b="0"/>
            <wp:docPr id="5026"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60792C" wp14:editId="5315476D">
            <wp:extent cx="561975" cy="19050"/>
            <wp:effectExtent l="19050" t="0" r="9525" b="0"/>
            <wp:docPr id="50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621482" wp14:editId="37B9BF5B">
            <wp:extent cx="561975" cy="19050"/>
            <wp:effectExtent l="19050" t="0" r="9525" b="0"/>
            <wp:docPr id="502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EED0E9" wp14:editId="43D16618">
            <wp:extent cx="561975" cy="19050"/>
            <wp:effectExtent l="19050" t="0" r="9525" b="0"/>
            <wp:docPr id="50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466C7A" wp14:editId="4FBC6248">
            <wp:extent cx="561975" cy="19050"/>
            <wp:effectExtent l="19050" t="0" r="9525" b="0"/>
            <wp:docPr id="5030"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133575" wp14:editId="40F6800D">
            <wp:extent cx="561975" cy="19050"/>
            <wp:effectExtent l="19050" t="0" r="9525" b="0"/>
            <wp:docPr id="50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9B558D" wp14:editId="212DF278">
            <wp:extent cx="561975" cy="19050"/>
            <wp:effectExtent l="19050" t="0" r="9525" b="0"/>
            <wp:docPr id="5032"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BB9CD0" wp14:editId="0A7BD2C0">
            <wp:extent cx="561975" cy="19050"/>
            <wp:effectExtent l="19050" t="0" r="9525" b="0"/>
            <wp:docPr id="50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50B48A" wp14:editId="722AF316">
            <wp:extent cx="561975" cy="19050"/>
            <wp:effectExtent l="19050" t="0" r="9525" b="0"/>
            <wp:docPr id="5034"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BC94D7" wp14:editId="01A6F412">
            <wp:extent cx="561975" cy="19050"/>
            <wp:effectExtent l="19050" t="0" r="9525" b="0"/>
            <wp:docPr id="50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EE02AB" wp14:editId="51E959CD">
            <wp:extent cx="561975" cy="19050"/>
            <wp:effectExtent l="19050" t="0" r="9525" b="0"/>
            <wp:docPr id="5036"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26E046" wp14:editId="6E7685E3">
            <wp:extent cx="561975" cy="19050"/>
            <wp:effectExtent l="19050" t="0" r="9525" b="0"/>
            <wp:docPr id="50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FB58F7" wp14:editId="6C90DB90">
            <wp:extent cx="561975" cy="19050"/>
            <wp:effectExtent l="19050" t="0" r="9525" b="0"/>
            <wp:docPr id="5038"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44095E" wp14:editId="29281DE9">
            <wp:extent cx="561975" cy="19050"/>
            <wp:effectExtent l="19050" t="0" r="9525" b="0"/>
            <wp:docPr id="50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10476B" wp14:editId="22908A32">
            <wp:extent cx="561975" cy="19050"/>
            <wp:effectExtent l="19050" t="0" r="9525" b="0"/>
            <wp:docPr id="5040"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126E18" wp14:editId="4416559A">
            <wp:extent cx="561975" cy="19050"/>
            <wp:effectExtent l="19050" t="0" r="9525" b="0"/>
            <wp:docPr id="50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DEC858" wp14:editId="28B891D1">
            <wp:extent cx="561975" cy="19050"/>
            <wp:effectExtent l="19050" t="0" r="9525" b="0"/>
            <wp:docPr id="5042"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BEBB18" wp14:editId="6F1C5C16">
            <wp:extent cx="561975" cy="19050"/>
            <wp:effectExtent l="19050" t="0" r="9525" b="0"/>
            <wp:docPr id="50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05A610" wp14:editId="29C08736">
            <wp:extent cx="561975" cy="19050"/>
            <wp:effectExtent l="19050" t="0" r="9525" b="0"/>
            <wp:docPr id="504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0FDC76" wp14:editId="2D897D66">
            <wp:extent cx="561975" cy="19050"/>
            <wp:effectExtent l="19050" t="0" r="9525" b="0"/>
            <wp:docPr id="50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9C866D" wp14:editId="25DDCB4E">
            <wp:extent cx="561975" cy="19050"/>
            <wp:effectExtent l="19050" t="0" r="9525" b="0"/>
            <wp:docPr id="5046"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CD42A8" wp14:editId="05830046">
            <wp:extent cx="561975" cy="19050"/>
            <wp:effectExtent l="19050" t="0" r="9525" b="0"/>
            <wp:docPr id="50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AE3DB9" wp14:editId="70828FD6">
            <wp:extent cx="561975" cy="19050"/>
            <wp:effectExtent l="19050" t="0" r="9525" b="0"/>
            <wp:docPr id="5048"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D4F655" wp14:editId="13FB02CF">
            <wp:extent cx="561975" cy="19050"/>
            <wp:effectExtent l="19050" t="0" r="9525" b="0"/>
            <wp:docPr id="50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A77034" wp14:editId="75884CC9">
            <wp:extent cx="561975" cy="19050"/>
            <wp:effectExtent l="19050" t="0" r="9525" b="0"/>
            <wp:docPr id="5050"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F6A951" wp14:editId="79CA4A49">
            <wp:extent cx="561975" cy="19050"/>
            <wp:effectExtent l="19050" t="0" r="9525" b="0"/>
            <wp:docPr id="50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90C5C2" wp14:editId="2CFF8B67">
            <wp:extent cx="561975" cy="19050"/>
            <wp:effectExtent l="19050" t="0" r="9525" b="0"/>
            <wp:docPr id="505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93C5C8" wp14:editId="5A1781EA">
            <wp:extent cx="561975" cy="19050"/>
            <wp:effectExtent l="19050" t="0" r="9525" b="0"/>
            <wp:docPr id="50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DFDC4D" wp14:editId="71135E32">
            <wp:extent cx="561975" cy="19050"/>
            <wp:effectExtent l="19050" t="0" r="9525" b="0"/>
            <wp:docPr id="5054"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119768" wp14:editId="30EA3258">
            <wp:extent cx="561975" cy="19050"/>
            <wp:effectExtent l="19050" t="0" r="9525" b="0"/>
            <wp:docPr id="50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9A3156" wp14:editId="6D638223">
            <wp:extent cx="561975" cy="19050"/>
            <wp:effectExtent l="19050" t="0" r="9525" b="0"/>
            <wp:docPr id="5056"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846703" wp14:editId="7B709FF3">
            <wp:extent cx="561975" cy="19050"/>
            <wp:effectExtent l="19050" t="0" r="9525" b="0"/>
            <wp:docPr id="50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B52085" wp14:editId="01AD4FE2">
            <wp:extent cx="561975" cy="19050"/>
            <wp:effectExtent l="19050" t="0" r="9525" b="0"/>
            <wp:docPr id="5058"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DE421A" wp14:editId="199AD7B6">
            <wp:extent cx="561975" cy="19050"/>
            <wp:effectExtent l="19050" t="0" r="9525" b="0"/>
            <wp:docPr id="50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5219B0" wp14:editId="3CB05419">
            <wp:extent cx="561975" cy="19050"/>
            <wp:effectExtent l="19050" t="0" r="9525" b="0"/>
            <wp:docPr id="5060"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9710C8" wp14:editId="656BB05B">
            <wp:extent cx="561975" cy="19050"/>
            <wp:effectExtent l="19050" t="0" r="9525" b="0"/>
            <wp:docPr id="50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597BE1" wp14:editId="56F26B5C">
            <wp:extent cx="561975" cy="19050"/>
            <wp:effectExtent l="19050" t="0" r="9525" b="0"/>
            <wp:docPr id="5062"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0D95BE" wp14:editId="7D367462">
            <wp:extent cx="561975" cy="19050"/>
            <wp:effectExtent l="19050" t="0" r="9525" b="0"/>
            <wp:docPr id="50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1BD60E" wp14:editId="1FEF93B5">
            <wp:extent cx="561975" cy="19050"/>
            <wp:effectExtent l="19050" t="0" r="9525" b="0"/>
            <wp:docPr id="5064"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023835" wp14:editId="01331E9A">
            <wp:extent cx="561975" cy="19050"/>
            <wp:effectExtent l="19050" t="0" r="9525" b="0"/>
            <wp:docPr id="50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29A927" wp14:editId="564B0147">
            <wp:extent cx="561975" cy="19050"/>
            <wp:effectExtent l="19050" t="0" r="9525" b="0"/>
            <wp:docPr id="5066"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7CEA68" wp14:editId="51395F43">
            <wp:extent cx="561975" cy="19050"/>
            <wp:effectExtent l="19050" t="0" r="9525" b="0"/>
            <wp:docPr id="50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08721F" wp14:editId="5C0ECE80">
            <wp:extent cx="561975" cy="19050"/>
            <wp:effectExtent l="19050" t="0" r="9525" b="0"/>
            <wp:docPr id="506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14EA07" wp14:editId="2062ED1B">
            <wp:extent cx="561975" cy="19050"/>
            <wp:effectExtent l="19050" t="0" r="9525" b="0"/>
            <wp:docPr id="50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2EE121" wp14:editId="377F6AEF">
            <wp:extent cx="561975" cy="19050"/>
            <wp:effectExtent l="19050" t="0" r="9525" b="0"/>
            <wp:docPr id="5070"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36124A" wp14:editId="6B6874F3">
            <wp:extent cx="561975" cy="19050"/>
            <wp:effectExtent l="19050" t="0" r="9525" b="0"/>
            <wp:docPr id="50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5B86D7" wp14:editId="4F50A39F">
            <wp:extent cx="561975" cy="19050"/>
            <wp:effectExtent l="19050" t="0" r="9525" b="0"/>
            <wp:docPr id="5072"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A1E978" wp14:editId="55869136">
            <wp:extent cx="561975" cy="19050"/>
            <wp:effectExtent l="19050" t="0" r="9525" b="0"/>
            <wp:docPr id="50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7D9EAF" wp14:editId="3C3D5FCA">
            <wp:extent cx="561975" cy="19050"/>
            <wp:effectExtent l="19050" t="0" r="9525" b="0"/>
            <wp:docPr id="5074"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909569" wp14:editId="5AC0AC7E">
            <wp:extent cx="561975" cy="19050"/>
            <wp:effectExtent l="19050" t="0" r="9525" b="0"/>
            <wp:docPr id="50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A64553" wp14:editId="01BE5C0B">
            <wp:extent cx="561975" cy="19050"/>
            <wp:effectExtent l="19050" t="0" r="9525" b="0"/>
            <wp:docPr id="507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DDD222" wp14:editId="1ED34EC7">
            <wp:extent cx="561975" cy="19050"/>
            <wp:effectExtent l="19050" t="0" r="9525" b="0"/>
            <wp:docPr id="50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81EC68" wp14:editId="32570987">
            <wp:extent cx="561975" cy="19050"/>
            <wp:effectExtent l="19050" t="0" r="9525" b="0"/>
            <wp:docPr id="5078"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155F47" wp14:editId="5EF4FB76">
            <wp:extent cx="561975" cy="19050"/>
            <wp:effectExtent l="19050" t="0" r="9525" b="0"/>
            <wp:docPr id="50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5FC172" wp14:editId="2F8D1B9D">
            <wp:extent cx="561975" cy="19050"/>
            <wp:effectExtent l="19050" t="0" r="9525" b="0"/>
            <wp:docPr id="5080"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6930C6" wp14:editId="0580F480">
            <wp:extent cx="561975" cy="19050"/>
            <wp:effectExtent l="19050" t="0" r="9525" b="0"/>
            <wp:docPr id="50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307A70" wp14:editId="41D5ED69">
            <wp:extent cx="561975" cy="19050"/>
            <wp:effectExtent l="19050" t="0" r="9525" b="0"/>
            <wp:docPr id="5082"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019D00" wp14:editId="23F0EA42">
            <wp:extent cx="561975" cy="19050"/>
            <wp:effectExtent l="19050" t="0" r="9525" b="0"/>
            <wp:docPr id="50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57B6F9" wp14:editId="7C1355DB">
            <wp:extent cx="561975" cy="19050"/>
            <wp:effectExtent l="19050" t="0" r="9525" b="0"/>
            <wp:docPr id="5084"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D1A5E0" wp14:editId="61D54AD4">
            <wp:extent cx="561975" cy="19050"/>
            <wp:effectExtent l="19050" t="0" r="9525" b="0"/>
            <wp:docPr id="50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A499A8" wp14:editId="1BA7986D">
            <wp:extent cx="561975" cy="19050"/>
            <wp:effectExtent l="19050" t="0" r="9525" b="0"/>
            <wp:docPr id="5086"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8F51A3" wp14:editId="203B8AFF">
            <wp:extent cx="561975" cy="19050"/>
            <wp:effectExtent l="19050" t="0" r="9525" b="0"/>
            <wp:docPr id="50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5015A1" wp14:editId="465A95C8">
            <wp:extent cx="561975" cy="19050"/>
            <wp:effectExtent l="19050" t="0" r="9525" b="0"/>
            <wp:docPr id="5088"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3100C3" wp14:editId="1EF6E9EC">
            <wp:extent cx="561975" cy="19050"/>
            <wp:effectExtent l="19050" t="0" r="9525" b="0"/>
            <wp:docPr id="50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78B53D" wp14:editId="0ECDA8F9">
            <wp:extent cx="561975" cy="19050"/>
            <wp:effectExtent l="19050" t="0" r="9525" b="0"/>
            <wp:docPr id="5090"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D81AB3" wp14:editId="3784F385">
            <wp:extent cx="561975" cy="19050"/>
            <wp:effectExtent l="19050" t="0" r="9525" b="0"/>
            <wp:docPr id="50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7F1724" wp14:editId="60A77C65">
            <wp:extent cx="561975" cy="19050"/>
            <wp:effectExtent l="19050" t="0" r="9525" b="0"/>
            <wp:docPr id="509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5C1101" wp14:editId="2B050378">
            <wp:extent cx="561975" cy="19050"/>
            <wp:effectExtent l="19050" t="0" r="9525" b="0"/>
            <wp:docPr id="50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62DD98" wp14:editId="3DDC099A">
            <wp:extent cx="561975" cy="19050"/>
            <wp:effectExtent l="19050" t="0" r="9525" b="0"/>
            <wp:docPr id="5094"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693CAD" wp14:editId="094989A0">
            <wp:extent cx="561975" cy="19050"/>
            <wp:effectExtent l="19050" t="0" r="9525" b="0"/>
            <wp:docPr id="50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316B41" wp14:editId="33EC9C4B">
            <wp:extent cx="561975" cy="19050"/>
            <wp:effectExtent l="19050" t="0" r="9525" b="0"/>
            <wp:docPr id="5096"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34B081" wp14:editId="5B6414BC">
            <wp:extent cx="561975" cy="19050"/>
            <wp:effectExtent l="19050" t="0" r="9525" b="0"/>
            <wp:docPr id="50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7C6244" wp14:editId="23D288BF">
            <wp:extent cx="561975" cy="19050"/>
            <wp:effectExtent l="19050" t="0" r="9525" b="0"/>
            <wp:docPr id="5098"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D4CA25" wp14:editId="245BE794">
            <wp:extent cx="561975" cy="19050"/>
            <wp:effectExtent l="19050" t="0" r="9525" b="0"/>
            <wp:docPr id="50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CFCF16" wp14:editId="63487347">
            <wp:extent cx="561975" cy="19050"/>
            <wp:effectExtent l="19050" t="0" r="9525" b="0"/>
            <wp:docPr id="510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7B6765" wp14:editId="323A9084">
            <wp:extent cx="561975" cy="19050"/>
            <wp:effectExtent l="19050" t="0" r="9525" b="0"/>
            <wp:docPr id="51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C6F77D" wp14:editId="6B114096">
            <wp:extent cx="561975" cy="19050"/>
            <wp:effectExtent l="19050" t="0" r="9525" b="0"/>
            <wp:docPr id="5102"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E7B3F4" wp14:editId="46EF5C0D">
            <wp:extent cx="561975" cy="19050"/>
            <wp:effectExtent l="19050" t="0" r="9525" b="0"/>
            <wp:docPr id="51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AB3257" wp14:editId="2DB728B8">
            <wp:extent cx="561975" cy="19050"/>
            <wp:effectExtent l="19050" t="0" r="9525" b="0"/>
            <wp:docPr id="510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A1F102" wp14:editId="6DA7D595">
            <wp:extent cx="561975" cy="19050"/>
            <wp:effectExtent l="19050" t="0" r="9525" b="0"/>
            <wp:docPr id="51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B998A2" wp14:editId="1D216116">
            <wp:extent cx="561975" cy="19050"/>
            <wp:effectExtent l="19050" t="0" r="9525" b="0"/>
            <wp:docPr id="5106"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96417D" wp14:editId="335B309A">
            <wp:extent cx="561975" cy="19050"/>
            <wp:effectExtent l="19050" t="0" r="9525" b="0"/>
            <wp:docPr id="51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6455C4" wp14:editId="403B2788">
            <wp:extent cx="561975" cy="19050"/>
            <wp:effectExtent l="19050" t="0" r="9525" b="0"/>
            <wp:docPr id="5108"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685264" wp14:editId="152D92D5">
            <wp:extent cx="561975" cy="19050"/>
            <wp:effectExtent l="19050" t="0" r="9525" b="0"/>
            <wp:docPr id="51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66BA51" wp14:editId="50066D19">
            <wp:extent cx="561975" cy="19050"/>
            <wp:effectExtent l="19050" t="0" r="9525" b="0"/>
            <wp:docPr id="5110"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94305A" wp14:editId="4D0F9F1F">
            <wp:extent cx="561975" cy="19050"/>
            <wp:effectExtent l="19050" t="0" r="9525" b="0"/>
            <wp:docPr id="51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584B77" wp14:editId="355400F4">
            <wp:extent cx="561975" cy="19050"/>
            <wp:effectExtent l="19050" t="0" r="9525" b="0"/>
            <wp:docPr id="511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B559B1" wp14:editId="323EDF53">
            <wp:extent cx="561975" cy="19050"/>
            <wp:effectExtent l="19050" t="0" r="9525" b="0"/>
            <wp:docPr id="51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0A4F17" wp14:editId="7388FA52">
            <wp:extent cx="561975" cy="19050"/>
            <wp:effectExtent l="19050" t="0" r="9525" b="0"/>
            <wp:docPr id="5114"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F81B3D" wp14:editId="1139F251">
            <wp:extent cx="561975" cy="19050"/>
            <wp:effectExtent l="19050" t="0" r="9525" b="0"/>
            <wp:docPr id="51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11CA44" wp14:editId="00897F6E">
            <wp:extent cx="561975" cy="19050"/>
            <wp:effectExtent l="19050" t="0" r="9525" b="0"/>
            <wp:docPr id="511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EA41A7" wp14:editId="76E58154">
            <wp:extent cx="561975" cy="19050"/>
            <wp:effectExtent l="19050" t="0" r="9525" b="0"/>
            <wp:docPr id="51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9F5AC4" wp14:editId="4569F6BB">
            <wp:extent cx="561975" cy="19050"/>
            <wp:effectExtent l="19050" t="0" r="9525" b="0"/>
            <wp:docPr id="5118"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2B427F" wp14:editId="4FA2BE74">
            <wp:extent cx="561975" cy="19050"/>
            <wp:effectExtent l="19050" t="0" r="9525" b="0"/>
            <wp:docPr id="51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714A73" wp14:editId="6241DD3D">
            <wp:extent cx="561975" cy="19050"/>
            <wp:effectExtent l="19050" t="0" r="9525" b="0"/>
            <wp:docPr id="5120"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D16799" wp14:editId="6380046A">
            <wp:extent cx="561975" cy="19050"/>
            <wp:effectExtent l="19050" t="0" r="9525" b="0"/>
            <wp:docPr id="51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363A50" wp14:editId="5867E6CD">
            <wp:extent cx="561975" cy="19050"/>
            <wp:effectExtent l="19050" t="0" r="9525" b="0"/>
            <wp:docPr id="5122"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0E3B37" wp14:editId="2E02604F">
            <wp:extent cx="561975" cy="19050"/>
            <wp:effectExtent l="19050" t="0" r="9525" b="0"/>
            <wp:docPr id="51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357A70" wp14:editId="1AA6D5F5">
            <wp:extent cx="561975" cy="19050"/>
            <wp:effectExtent l="19050" t="0" r="9525" b="0"/>
            <wp:docPr id="512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6AE57C" wp14:editId="58F2727A">
            <wp:extent cx="561975" cy="19050"/>
            <wp:effectExtent l="19050" t="0" r="9525" b="0"/>
            <wp:docPr id="51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1EA782" wp14:editId="7B0D035C">
            <wp:extent cx="561975" cy="19050"/>
            <wp:effectExtent l="19050" t="0" r="9525" b="0"/>
            <wp:docPr id="5126"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46D828" wp14:editId="61DF5A8F">
            <wp:extent cx="561975" cy="19050"/>
            <wp:effectExtent l="19050" t="0" r="9525" b="0"/>
            <wp:docPr id="51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A20C98" wp14:editId="73CA0B97">
            <wp:extent cx="561975" cy="19050"/>
            <wp:effectExtent l="19050" t="0" r="9525" b="0"/>
            <wp:docPr id="5128"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2BA109" wp14:editId="09CD8F72">
            <wp:extent cx="561975" cy="19050"/>
            <wp:effectExtent l="19050" t="0" r="9525" b="0"/>
            <wp:docPr id="51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04AC3B" wp14:editId="04502688">
            <wp:extent cx="561975" cy="19050"/>
            <wp:effectExtent l="19050" t="0" r="9525" b="0"/>
            <wp:docPr id="5130"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E2F3BE" wp14:editId="4AAD8CAD">
            <wp:extent cx="561975" cy="19050"/>
            <wp:effectExtent l="19050" t="0" r="9525" b="0"/>
            <wp:docPr id="51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FA9BB7" wp14:editId="6F34B7A2">
            <wp:extent cx="561975" cy="19050"/>
            <wp:effectExtent l="19050" t="0" r="9525" b="0"/>
            <wp:docPr id="5132"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75C14E" wp14:editId="4485A620">
            <wp:extent cx="561975" cy="19050"/>
            <wp:effectExtent l="19050" t="0" r="9525" b="0"/>
            <wp:docPr id="51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42FCD4" wp14:editId="62EA3DBC">
            <wp:extent cx="561975" cy="19050"/>
            <wp:effectExtent l="19050" t="0" r="9525" b="0"/>
            <wp:docPr id="5134"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4F44A4" wp14:editId="2F091E46">
            <wp:extent cx="561975" cy="19050"/>
            <wp:effectExtent l="19050" t="0" r="9525" b="0"/>
            <wp:docPr id="51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DB1CFA" wp14:editId="6FF3697A">
            <wp:extent cx="561975" cy="19050"/>
            <wp:effectExtent l="19050" t="0" r="9525" b="0"/>
            <wp:docPr id="5136"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22522C" wp14:editId="07B74EB6">
            <wp:extent cx="561975" cy="19050"/>
            <wp:effectExtent l="19050" t="0" r="9525" b="0"/>
            <wp:docPr id="51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533EBD" wp14:editId="7A9A88FC">
            <wp:extent cx="561975" cy="19050"/>
            <wp:effectExtent l="19050" t="0" r="9525" b="0"/>
            <wp:docPr id="5138"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8631D2" wp14:editId="58320BF2">
            <wp:extent cx="561975" cy="19050"/>
            <wp:effectExtent l="19050" t="0" r="9525" b="0"/>
            <wp:docPr id="51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0127C5" wp14:editId="2E5F76C7">
            <wp:extent cx="561975" cy="19050"/>
            <wp:effectExtent l="19050" t="0" r="9525" b="0"/>
            <wp:docPr id="514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5C6B57" wp14:editId="378EA12D">
            <wp:extent cx="561975" cy="19050"/>
            <wp:effectExtent l="19050" t="0" r="9525" b="0"/>
            <wp:docPr id="51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CA1A81" wp14:editId="6567BAED">
            <wp:extent cx="561975" cy="19050"/>
            <wp:effectExtent l="19050" t="0" r="9525" b="0"/>
            <wp:docPr id="5142"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7AFDDF" wp14:editId="246A43CF">
            <wp:extent cx="561975" cy="19050"/>
            <wp:effectExtent l="19050" t="0" r="9525" b="0"/>
            <wp:docPr id="51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B80FFA" wp14:editId="7F49B100">
            <wp:extent cx="561975" cy="19050"/>
            <wp:effectExtent l="19050" t="0" r="9525" b="0"/>
            <wp:docPr id="5144"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183C45" wp14:editId="41CCF2DE">
            <wp:extent cx="561975" cy="19050"/>
            <wp:effectExtent l="19050" t="0" r="9525" b="0"/>
            <wp:docPr id="51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8DF348" wp14:editId="56BAF9AE">
            <wp:extent cx="561975" cy="19050"/>
            <wp:effectExtent l="19050" t="0" r="9525" b="0"/>
            <wp:docPr id="5146"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097109" wp14:editId="2B424488">
            <wp:extent cx="561975" cy="19050"/>
            <wp:effectExtent l="19050" t="0" r="9525" b="0"/>
            <wp:docPr id="51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4BDC37" wp14:editId="014BF669">
            <wp:extent cx="561975" cy="19050"/>
            <wp:effectExtent l="19050" t="0" r="9525" b="0"/>
            <wp:docPr id="514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38D81C" wp14:editId="51C78C54">
            <wp:extent cx="561975" cy="19050"/>
            <wp:effectExtent l="19050" t="0" r="9525" b="0"/>
            <wp:docPr id="51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5F55DE" wp14:editId="376E204F">
            <wp:extent cx="561975" cy="19050"/>
            <wp:effectExtent l="19050" t="0" r="9525" b="0"/>
            <wp:docPr id="5150"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DA3784" wp14:editId="4C907B00">
            <wp:extent cx="561975" cy="19050"/>
            <wp:effectExtent l="19050" t="0" r="9525" b="0"/>
            <wp:docPr id="51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CB83BE" wp14:editId="6389FA92">
            <wp:extent cx="561975" cy="19050"/>
            <wp:effectExtent l="19050" t="0" r="9525" b="0"/>
            <wp:docPr id="5152"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5E981E" wp14:editId="2AFE9203">
            <wp:extent cx="561975" cy="19050"/>
            <wp:effectExtent l="19050" t="0" r="9525" b="0"/>
            <wp:docPr id="51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345223" wp14:editId="093FC26A">
            <wp:extent cx="561975" cy="19050"/>
            <wp:effectExtent l="19050" t="0" r="9525" b="0"/>
            <wp:docPr id="5154"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120ABD" wp14:editId="4532E844">
            <wp:extent cx="561975" cy="19050"/>
            <wp:effectExtent l="19050" t="0" r="9525" b="0"/>
            <wp:docPr id="51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054DBF" wp14:editId="5F847871">
            <wp:extent cx="561975" cy="19050"/>
            <wp:effectExtent l="19050" t="0" r="9525" b="0"/>
            <wp:docPr id="5156"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0D8201" wp14:editId="39416357">
            <wp:extent cx="561975" cy="19050"/>
            <wp:effectExtent l="19050" t="0" r="9525" b="0"/>
            <wp:docPr id="51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8CC791" wp14:editId="5FD0B9AD">
            <wp:extent cx="561975" cy="19050"/>
            <wp:effectExtent l="19050" t="0" r="9525" b="0"/>
            <wp:docPr id="5158"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6FFDEF" wp14:editId="146D9CBC">
            <wp:extent cx="561975" cy="19050"/>
            <wp:effectExtent l="19050" t="0" r="9525" b="0"/>
            <wp:docPr id="51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2282C8" wp14:editId="63000C1E">
            <wp:extent cx="561975" cy="19050"/>
            <wp:effectExtent l="19050" t="0" r="9525" b="0"/>
            <wp:docPr id="5160"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DDD675" wp14:editId="40790E23">
            <wp:extent cx="561975" cy="19050"/>
            <wp:effectExtent l="19050" t="0" r="9525" b="0"/>
            <wp:docPr id="51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202110" wp14:editId="0EA1668A">
            <wp:extent cx="561975" cy="19050"/>
            <wp:effectExtent l="19050" t="0" r="9525" b="0"/>
            <wp:docPr id="5162"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E77C32" wp14:editId="2B946F9E">
            <wp:extent cx="561975" cy="19050"/>
            <wp:effectExtent l="19050" t="0" r="9525" b="0"/>
            <wp:docPr id="51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8AD7FD" wp14:editId="018CEBB7">
            <wp:extent cx="561975" cy="19050"/>
            <wp:effectExtent l="19050" t="0" r="9525" b="0"/>
            <wp:docPr id="516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3B870D" wp14:editId="04B8C0B7">
            <wp:extent cx="561975" cy="19050"/>
            <wp:effectExtent l="19050" t="0" r="9525" b="0"/>
            <wp:docPr id="51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C5D3EE" wp14:editId="4660306F">
            <wp:extent cx="561975" cy="19050"/>
            <wp:effectExtent l="19050" t="0" r="9525" b="0"/>
            <wp:docPr id="5166"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2EE1BF" wp14:editId="68974AE7">
            <wp:extent cx="561975" cy="19050"/>
            <wp:effectExtent l="19050" t="0" r="9525" b="0"/>
            <wp:docPr id="51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217D20" wp14:editId="12C9FC1C">
            <wp:extent cx="561975" cy="19050"/>
            <wp:effectExtent l="19050" t="0" r="9525" b="0"/>
            <wp:docPr id="5168"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D97C96" wp14:editId="578D6C18">
            <wp:extent cx="561975" cy="19050"/>
            <wp:effectExtent l="19050" t="0" r="9525" b="0"/>
            <wp:docPr id="51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78BA3F" wp14:editId="1D8DE173">
            <wp:extent cx="561975" cy="19050"/>
            <wp:effectExtent l="19050" t="0" r="9525" b="0"/>
            <wp:docPr id="5170"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0EB518" wp14:editId="3A463C06">
            <wp:extent cx="561975" cy="19050"/>
            <wp:effectExtent l="19050" t="0" r="9525" b="0"/>
            <wp:docPr id="51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799802" wp14:editId="5AC958CB">
            <wp:extent cx="561975" cy="19050"/>
            <wp:effectExtent l="19050" t="0" r="9525" b="0"/>
            <wp:docPr id="517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605C4D" wp14:editId="00C20025">
            <wp:extent cx="561975" cy="19050"/>
            <wp:effectExtent l="19050" t="0" r="9525" b="0"/>
            <wp:docPr id="51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8C3CD2" wp14:editId="780612AA">
            <wp:extent cx="561975" cy="19050"/>
            <wp:effectExtent l="19050" t="0" r="9525" b="0"/>
            <wp:docPr id="5174"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06E8F3" wp14:editId="502384C6">
            <wp:extent cx="561975" cy="19050"/>
            <wp:effectExtent l="19050" t="0" r="9525" b="0"/>
            <wp:docPr id="51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A9793E" wp14:editId="699D2D24">
            <wp:extent cx="561975" cy="19050"/>
            <wp:effectExtent l="19050" t="0" r="9525" b="0"/>
            <wp:docPr id="5176"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D9B464" wp14:editId="33EA32E6">
            <wp:extent cx="561975" cy="19050"/>
            <wp:effectExtent l="19050" t="0" r="9525" b="0"/>
            <wp:docPr id="51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AF81D7" wp14:editId="7A14D83D">
            <wp:extent cx="561975" cy="19050"/>
            <wp:effectExtent l="19050" t="0" r="9525" b="0"/>
            <wp:docPr id="5178"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B892C6" wp14:editId="1FE37E17">
            <wp:extent cx="561975" cy="19050"/>
            <wp:effectExtent l="19050" t="0" r="9525" b="0"/>
            <wp:docPr id="51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68E8C2" wp14:editId="54B6415A">
            <wp:extent cx="561975" cy="19050"/>
            <wp:effectExtent l="19050" t="0" r="9525" b="0"/>
            <wp:docPr id="5180"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F602AB" wp14:editId="6ED14651">
            <wp:extent cx="561975" cy="19050"/>
            <wp:effectExtent l="19050" t="0" r="9525" b="0"/>
            <wp:docPr id="51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83765A" wp14:editId="67604E4F">
            <wp:extent cx="561975" cy="19050"/>
            <wp:effectExtent l="19050" t="0" r="9525" b="0"/>
            <wp:docPr id="5182"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A91106" wp14:editId="14FF1BB4">
            <wp:extent cx="561975" cy="19050"/>
            <wp:effectExtent l="19050" t="0" r="9525" b="0"/>
            <wp:docPr id="51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D67A12" wp14:editId="5415C86C">
            <wp:extent cx="561975" cy="19050"/>
            <wp:effectExtent l="19050" t="0" r="9525" b="0"/>
            <wp:docPr id="5184"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B6C6CD" wp14:editId="18F59213">
            <wp:extent cx="561975" cy="19050"/>
            <wp:effectExtent l="19050" t="0" r="9525" b="0"/>
            <wp:docPr id="51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F19016" wp14:editId="113163C7">
            <wp:extent cx="561975" cy="19050"/>
            <wp:effectExtent l="19050" t="0" r="9525" b="0"/>
            <wp:docPr id="5186"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CD7D38" wp14:editId="1C49A277">
            <wp:extent cx="561975" cy="19050"/>
            <wp:effectExtent l="19050" t="0" r="9525" b="0"/>
            <wp:docPr id="51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EA6FE5" wp14:editId="6FD374A9">
            <wp:extent cx="561975" cy="19050"/>
            <wp:effectExtent l="19050" t="0" r="9525" b="0"/>
            <wp:docPr id="518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2F7ABF" wp14:editId="1E84B4E6">
            <wp:extent cx="561975" cy="19050"/>
            <wp:effectExtent l="19050" t="0" r="9525" b="0"/>
            <wp:docPr id="51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1CA848" wp14:editId="3A70ABFF">
            <wp:extent cx="561975" cy="19050"/>
            <wp:effectExtent l="19050" t="0" r="9525" b="0"/>
            <wp:docPr id="5190"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832750" wp14:editId="3587DB17">
            <wp:extent cx="561975" cy="19050"/>
            <wp:effectExtent l="19050" t="0" r="9525" b="0"/>
            <wp:docPr id="51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ECCF95" wp14:editId="12E452E2">
            <wp:extent cx="561975" cy="19050"/>
            <wp:effectExtent l="19050" t="0" r="9525" b="0"/>
            <wp:docPr id="5192"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4C7414" wp14:editId="7C0E0425">
            <wp:extent cx="561975" cy="19050"/>
            <wp:effectExtent l="19050" t="0" r="9525" b="0"/>
            <wp:docPr id="51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C1FA53" wp14:editId="6CAD17CB">
            <wp:extent cx="561975" cy="19050"/>
            <wp:effectExtent l="19050" t="0" r="9525" b="0"/>
            <wp:docPr id="5194"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76B830" wp14:editId="3084E394">
            <wp:extent cx="561975" cy="19050"/>
            <wp:effectExtent l="19050" t="0" r="9525" b="0"/>
            <wp:docPr id="51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1B6BF2" wp14:editId="3809122F">
            <wp:extent cx="561975" cy="19050"/>
            <wp:effectExtent l="19050" t="0" r="9525" b="0"/>
            <wp:docPr id="519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0B64DF" wp14:editId="0329AA03">
            <wp:extent cx="561975" cy="19050"/>
            <wp:effectExtent l="19050" t="0" r="9525" b="0"/>
            <wp:docPr id="51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6BF740" wp14:editId="78F93B00">
            <wp:extent cx="561975" cy="19050"/>
            <wp:effectExtent l="19050" t="0" r="9525" b="0"/>
            <wp:docPr id="5198"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595D5F" wp14:editId="5B5FCE6A">
            <wp:extent cx="561975" cy="19050"/>
            <wp:effectExtent l="19050" t="0" r="9525" b="0"/>
            <wp:docPr id="51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7EAE99" wp14:editId="67FCE13F">
            <wp:extent cx="561975" cy="19050"/>
            <wp:effectExtent l="19050" t="0" r="9525" b="0"/>
            <wp:docPr id="5200"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5A1A88" wp14:editId="7AB8BBC7">
            <wp:extent cx="561975" cy="19050"/>
            <wp:effectExtent l="19050" t="0" r="9525" b="0"/>
            <wp:docPr id="52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08C28C" wp14:editId="171C3513">
            <wp:extent cx="561975" cy="19050"/>
            <wp:effectExtent l="19050" t="0" r="9525" b="0"/>
            <wp:docPr id="5202"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2CE6EE" wp14:editId="45A407CF">
            <wp:extent cx="561975" cy="19050"/>
            <wp:effectExtent l="19050" t="0" r="9525" b="0"/>
            <wp:docPr id="52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CC77C0" wp14:editId="7F1ADBA2">
            <wp:extent cx="561975" cy="19050"/>
            <wp:effectExtent l="19050" t="0" r="9525" b="0"/>
            <wp:docPr id="5204"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68E2B8" wp14:editId="06CE72E8">
            <wp:extent cx="561975" cy="19050"/>
            <wp:effectExtent l="19050" t="0" r="9525" b="0"/>
            <wp:docPr id="52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1ADB64" wp14:editId="565F4C24">
            <wp:extent cx="561975" cy="19050"/>
            <wp:effectExtent l="19050" t="0" r="9525" b="0"/>
            <wp:docPr id="5206"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F8DF7D" wp14:editId="06A29328">
            <wp:extent cx="561975" cy="19050"/>
            <wp:effectExtent l="19050" t="0" r="9525" b="0"/>
            <wp:docPr id="52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F429B8" wp14:editId="22F13690">
            <wp:extent cx="561975" cy="19050"/>
            <wp:effectExtent l="19050" t="0" r="9525" b="0"/>
            <wp:docPr id="5208"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C6E711" wp14:editId="5B9B25DB">
            <wp:extent cx="561975" cy="19050"/>
            <wp:effectExtent l="19050" t="0" r="9525" b="0"/>
            <wp:docPr id="52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08229D" wp14:editId="5524DBFE">
            <wp:extent cx="561975" cy="19050"/>
            <wp:effectExtent l="19050" t="0" r="9525" b="0"/>
            <wp:docPr id="5210"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187BE4" wp14:editId="00557A6D">
            <wp:extent cx="561975" cy="19050"/>
            <wp:effectExtent l="19050" t="0" r="9525" b="0"/>
            <wp:docPr id="52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465B99" wp14:editId="2834EFAB">
            <wp:extent cx="561975" cy="19050"/>
            <wp:effectExtent l="19050" t="0" r="9525" b="0"/>
            <wp:docPr id="521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DB3CB4" wp14:editId="22B4871B">
            <wp:extent cx="561975" cy="19050"/>
            <wp:effectExtent l="19050" t="0" r="9525" b="0"/>
            <wp:docPr id="52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AFD5C1" wp14:editId="2EA7F068">
            <wp:extent cx="561975" cy="19050"/>
            <wp:effectExtent l="19050" t="0" r="9525" b="0"/>
            <wp:docPr id="5214"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BE8E76" wp14:editId="586C3D0D">
            <wp:extent cx="561975" cy="19050"/>
            <wp:effectExtent l="19050" t="0" r="9525" b="0"/>
            <wp:docPr id="52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6F030C" wp14:editId="7CD4CFB4">
            <wp:extent cx="561975" cy="19050"/>
            <wp:effectExtent l="19050" t="0" r="9525" b="0"/>
            <wp:docPr id="5216"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311F42" wp14:editId="7688EBFC">
            <wp:extent cx="561975" cy="19050"/>
            <wp:effectExtent l="19050" t="0" r="9525" b="0"/>
            <wp:docPr id="52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D2078C" wp14:editId="7D78805D">
            <wp:extent cx="561975" cy="19050"/>
            <wp:effectExtent l="19050" t="0" r="9525" b="0"/>
            <wp:docPr id="5218"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E16F64" wp14:editId="6D7B0FB0">
            <wp:extent cx="561975" cy="19050"/>
            <wp:effectExtent l="19050" t="0" r="9525" b="0"/>
            <wp:docPr id="52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15D444" wp14:editId="517CFBF6">
            <wp:extent cx="561975" cy="19050"/>
            <wp:effectExtent l="19050" t="0" r="9525" b="0"/>
            <wp:docPr id="522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DADC3E" wp14:editId="61400220">
            <wp:extent cx="561975" cy="19050"/>
            <wp:effectExtent l="19050" t="0" r="9525" b="0"/>
            <wp:docPr id="52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9E6A07" wp14:editId="2B5677AB">
            <wp:extent cx="561975" cy="19050"/>
            <wp:effectExtent l="19050" t="0" r="9525" b="0"/>
            <wp:docPr id="5222"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39AEF8" wp14:editId="52FA1D62">
            <wp:extent cx="561975" cy="19050"/>
            <wp:effectExtent l="19050" t="0" r="9525" b="0"/>
            <wp:docPr id="52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4628C4" wp14:editId="7E96E42E">
            <wp:extent cx="561975" cy="19050"/>
            <wp:effectExtent l="19050" t="0" r="9525" b="0"/>
            <wp:docPr id="5224"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BCB803" wp14:editId="4BEC3C4E">
            <wp:extent cx="561975" cy="19050"/>
            <wp:effectExtent l="19050" t="0" r="9525" b="0"/>
            <wp:docPr id="52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D267DC" wp14:editId="62E72F7F">
            <wp:extent cx="561975" cy="19050"/>
            <wp:effectExtent l="19050" t="0" r="9525" b="0"/>
            <wp:docPr id="5226"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160D67" wp14:editId="1B0D0256">
            <wp:extent cx="561975" cy="19050"/>
            <wp:effectExtent l="19050" t="0" r="9525" b="0"/>
            <wp:docPr id="52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1F4F85" wp14:editId="153A7696">
            <wp:extent cx="561975" cy="19050"/>
            <wp:effectExtent l="19050" t="0" r="9525" b="0"/>
            <wp:docPr id="5228"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E42717" wp14:editId="11BC8BF4">
            <wp:extent cx="561975" cy="19050"/>
            <wp:effectExtent l="19050" t="0" r="9525" b="0"/>
            <wp:docPr id="52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51C704" wp14:editId="214CA0D9">
            <wp:extent cx="561975" cy="19050"/>
            <wp:effectExtent l="19050" t="0" r="9525" b="0"/>
            <wp:docPr id="5230"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C367BF" wp14:editId="4A6FC5BB">
            <wp:extent cx="561975" cy="19050"/>
            <wp:effectExtent l="19050" t="0" r="9525" b="0"/>
            <wp:docPr id="52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016B61" wp14:editId="7A8136E9">
            <wp:extent cx="561975" cy="19050"/>
            <wp:effectExtent l="19050" t="0" r="9525" b="0"/>
            <wp:docPr id="5232"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247E35" wp14:editId="750A90F1">
            <wp:extent cx="561975" cy="19050"/>
            <wp:effectExtent l="19050" t="0" r="9525" b="0"/>
            <wp:docPr id="52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6757A7" wp14:editId="649A5CEF">
            <wp:extent cx="561975" cy="19050"/>
            <wp:effectExtent l="19050" t="0" r="9525" b="0"/>
            <wp:docPr id="5234"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EC30AB" wp14:editId="5013BC8E">
            <wp:extent cx="561975" cy="19050"/>
            <wp:effectExtent l="19050" t="0" r="9525" b="0"/>
            <wp:docPr id="52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35626A" wp14:editId="3B0D3348">
            <wp:extent cx="561975" cy="19050"/>
            <wp:effectExtent l="19050" t="0" r="9525" b="0"/>
            <wp:docPr id="523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752288" wp14:editId="1CBA78ED">
            <wp:extent cx="561975" cy="19050"/>
            <wp:effectExtent l="19050" t="0" r="9525" b="0"/>
            <wp:docPr id="52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BDD472" wp14:editId="658BE3AB">
            <wp:extent cx="561975" cy="19050"/>
            <wp:effectExtent l="19050" t="0" r="9525" b="0"/>
            <wp:docPr id="5238"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A9F12F" wp14:editId="0C967EA8">
            <wp:extent cx="561975" cy="19050"/>
            <wp:effectExtent l="19050" t="0" r="9525" b="0"/>
            <wp:docPr id="52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8599B3" wp14:editId="14661104">
            <wp:extent cx="561975" cy="19050"/>
            <wp:effectExtent l="19050" t="0" r="9525" b="0"/>
            <wp:docPr id="5240"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A787A4" wp14:editId="780B7977">
            <wp:extent cx="561975" cy="19050"/>
            <wp:effectExtent l="19050" t="0" r="9525" b="0"/>
            <wp:docPr id="52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3FB0BB" wp14:editId="056BE25C">
            <wp:extent cx="561975" cy="19050"/>
            <wp:effectExtent l="19050" t="0" r="9525" b="0"/>
            <wp:docPr id="5242"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D7909B" wp14:editId="66D35216">
            <wp:extent cx="561975" cy="19050"/>
            <wp:effectExtent l="19050" t="0" r="9525" b="0"/>
            <wp:docPr id="52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0116A5" wp14:editId="48CE8D0F">
            <wp:extent cx="561975" cy="19050"/>
            <wp:effectExtent l="19050" t="0" r="9525" b="0"/>
            <wp:docPr id="524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065F7A" wp14:editId="0A899BCC">
            <wp:extent cx="561975" cy="19050"/>
            <wp:effectExtent l="19050" t="0" r="9525" b="0"/>
            <wp:docPr id="52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2A97BB" wp14:editId="690BCABB">
            <wp:extent cx="561975" cy="19050"/>
            <wp:effectExtent l="19050" t="0" r="9525" b="0"/>
            <wp:docPr id="5246"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6D540F" wp14:editId="713E7B0B">
            <wp:extent cx="561975" cy="19050"/>
            <wp:effectExtent l="19050" t="0" r="9525" b="0"/>
            <wp:docPr id="52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034CA9" wp14:editId="6AA0A604">
            <wp:extent cx="561975" cy="19050"/>
            <wp:effectExtent l="19050" t="0" r="9525" b="0"/>
            <wp:docPr id="5248"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0DD141" wp14:editId="1D217060">
            <wp:extent cx="561975" cy="19050"/>
            <wp:effectExtent l="19050" t="0" r="9525" b="0"/>
            <wp:docPr id="52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E0CA79" wp14:editId="18C45542">
            <wp:extent cx="561975" cy="19050"/>
            <wp:effectExtent l="19050" t="0" r="9525" b="0"/>
            <wp:docPr id="5250"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077B86" wp14:editId="1D1AA683">
            <wp:extent cx="561975" cy="19050"/>
            <wp:effectExtent l="19050" t="0" r="9525" b="0"/>
            <wp:docPr id="52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72B979" wp14:editId="26420E2E">
            <wp:extent cx="561975" cy="19050"/>
            <wp:effectExtent l="19050" t="0" r="9525" b="0"/>
            <wp:docPr id="5252"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26CF87" wp14:editId="1EF45F90">
            <wp:extent cx="561975" cy="19050"/>
            <wp:effectExtent l="19050" t="0" r="9525" b="0"/>
            <wp:docPr id="52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02D1E9" wp14:editId="273B8CC5">
            <wp:extent cx="561975" cy="19050"/>
            <wp:effectExtent l="19050" t="0" r="9525" b="0"/>
            <wp:docPr id="5254"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943317" wp14:editId="7A78C4CE">
            <wp:extent cx="561975" cy="19050"/>
            <wp:effectExtent l="19050" t="0" r="9525" b="0"/>
            <wp:docPr id="52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230FAC" wp14:editId="0A1CDE47">
            <wp:extent cx="561975" cy="19050"/>
            <wp:effectExtent l="19050" t="0" r="9525" b="0"/>
            <wp:docPr id="5256"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880464" wp14:editId="4D1D2574">
            <wp:extent cx="561975" cy="19050"/>
            <wp:effectExtent l="19050" t="0" r="9525" b="0"/>
            <wp:docPr id="52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32A4A9" wp14:editId="1BE3D937">
            <wp:extent cx="561975" cy="19050"/>
            <wp:effectExtent l="19050" t="0" r="9525" b="0"/>
            <wp:docPr id="5258"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10C32A" wp14:editId="111BCDDF">
            <wp:extent cx="561975" cy="19050"/>
            <wp:effectExtent l="19050" t="0" r="9525" b="0"/>
            <wp:docPr id="52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B58C8C" wp14:editId="39DDBAF7">
            <wp:extent cx="561975" cy="19050"/>
            <wp:effectExtent l="19050" t="0" r="9525" b="0"/>
            <wp:docPr id="526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5A62FC" wp14:editId="48941B70">
            <wp:extent cx="561975" cy="19050"/>
            <wp:effectExtent l="19050" t="0" r="9525" b="0"/>
            <wp:docPr id="52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ED72DF" wp14:editId="545CD763">
            <wp:extent cx="561975" cy="19050"/>
            <wp:effectExtent l="19050" t="0" r="9525" b="0"/>
            <wp:docPr id="5262"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BFCCE8" wp14:editId="41248EE3">
            <wp:extent cx="561975" cy="19050"/>
            <wp:effectExtent l="19050" t="0" r="9525" b="0"/>
            <wp:docPr id="52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8A738E" wp14:editId="047FE74E">
            <wp:extent cx="561975" cy="19050"/>
            <wp:effectExtent l="19050" t="0" r="9525" b="0"/>
            <wp:docPr id="5264"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D95136" wp14:editId="610D4F18">
            <wp:extent cx="561975" cy="19050"/>
            <wp:effectExtent l="19050" t="0" r="9525" b="0"/>
            <wp:docPr id="52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A03AB0" wp14:editId="5BF84C26">
            <wp:extent cx="561975" cy="19050"/>
            <wp:effectExtent l="19050" t="0" r="9525" b="0"/>
            <wp:docPr id="5266"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8E4251" wp14:editId="6F930892">
            <wp:extent cx="561975" cy="19050"/>
            <wp:effectExtent l="19050" t="0" r="9525" b="0"/>
            <wp:docPr id="52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BCBF7F" wp14:editId="420B7215">
            <wp:extent cx="561975" cy="19050"/>
            <wp:effectExtent l="19050" t="0" r="9525" b="0"/>
            <wp:docPr id="526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246EB6" wp14:editId="2CB82937">
            <wp:extent cx="561975" cy="19050"/>
            <wp:effectExtent l="19050" t="0" r="9525" b="0"/>
            <wp:docPr id="52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11E871" wp14:editId="3A0EF923">
            <wp:extent cx="561975" cy="19050"/>
            <wp:effectExtent l="19050" t="0" r="9525" b="0"/>
            <wp:docPr id="5270"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78957E" wp14:editId="0C0C048D">
            <wp:extent cx="561975" cy="19050"/>
            <wp:effectExtent l="19050" t="0" r="9525" b="0"/>
            <wp:docPr id="52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175FC7" wp14:editId="4FC224DE">
            <wp:extent cx="561975" cy="19050"/>
            <wp:effectExtent l="19050" t="0" r="9525" b="0"/>
            <wp:docPr id="5272"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0D2EBD" wp14:editId="22C6FD8D">
            <wp:extent cx="561975" cy="19050"/>
            <wp:effectExtent l="19050" t="0" r="9525" b="0"/>
            <wp:docPr id="52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F9CB7C" wp14:editId="780035E6">
            <wp:extent cx="561975" cy="19050"/>
            <wp:effectExtent l="19050" t="0" r="9525" b="0"/>
            <wp:docPr id="5274"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20C14D" wp14:editId="72A46D7A">
            <wp:extent cx="561975" cy="19050"/>
            <wp:effectExtent l="19050" t="0" r="9525" b="0"/>
            <wp:docPr id="52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08DE9A" wp14:editId="54508865">
            <wp:extent cx="561975" cy="19050"/>
            <wp:effectExtent l="19050" t="0" r="9525" b="0"/>
            <wp:docPr id="5276"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8D6B5A" wp14:editId="3C5C1B4F">
            <wp:extent cx="561975" cy="19050"/>
            <wp:effectExtent l="19050" t="0" r="9525" b="0"/>
            <wp:docPr id="52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9087B5" wp14:editId="27B2F4B6">
            <wp:extent cx="561975" cy="19050"/>
            <wp:effectExtent l="19050" t="0" r="9525" b="0"/>
            <wp:docPr id="5278"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62A84F" wp14:editId="3EDFAF66">
            <wp:extent cx="561975" cy="19050"/>
            <wp:effectExtent l="19050" t="0" r="9525" b="0"/>
            <wp:docPr id="52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58A796" wp14:editId="3221DC91">
            <wp:extent cx="561975" cy="19050"/>
            <wp:effectExtent l="19050" t="0" r="9525" b="0"/>
            <wp:docPr id="5280"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176D8F" wp14:editId="15D2DA59">
            <wp:extent cx="561975" cy="19050"/>
            <wp:effectExtent l="19050" t="0" r="9525" b="0"/>
            <wp:docPr id="52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0F422D" wp14:editId="456A9AE1">
            <wp:extent cx="561975" cy="19050"/>
            <wp:effectExtent l="19050" t="0" r="9525" b="0"/>
            <wp:docPr id="5282"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C47E1C" wp14:editId="7E26BFE0">
            <wp:extent cx="561975" cy="19050"/>
            <wp:effectExtent l="19050" t="0" r="9525" b="0"/>
            <wp:docPr id="52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9BEE0F" wp14:editId="0C088EB1">
            <wp:extent cx="561975" cy="19050"/>
            <wp:effectExtent l="19050" t="0" r="9525" b="0"/>
            <wp:docPr id="528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56DC97" wp14:editId="025960DB">
            <wp:extent cx="561975" cy="19050"/>
            <wp:effectExtent l="19050" t="0" r="9525" b="0"/>
            <wp:docPr id="52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E5566D" wp14:editId="2E31552A">
            <wp:extent cx="561975" cy="19050"/>
            <wp:effectExtent l="19050" t="0" r="9525" b="0"/>
            <wp:docPr id="5286"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9CF444" wp14:editId="61539D88">
            <wp:extent cx="561975" cy="19050"/>
            <wp:effectExtent l="19050" t="0" r="9525" b="0"/>
            <wp:docPr id="52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CF5986" wp14:editId="30AA51D5">
            <wp:extent cx="561975" cy="19050"/>
            <wp:effectExtent l="19050" t="0" r="9525" b="0"/>
            <wp:docPr id="5288"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121E4A" wp14:editId="7F20C26A">
            <wp:extent cx="561975" cy="19050"/>
            <wp:effectExtent l="19050" t="0" r="9525" b="0"/>
            <wp:docPr id="52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CF4BEE" wp14:editId="79A0A0D4">
            <wp:extent cx="561975" cy="19050"/>
            <wp:effectExtent l="19050" t="0" r="9525" b="0"/>
            <wp:docPr id="5290"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46EE23" wp14:editId="162A77C7">
            <wp:extent cx="561975" cy="19050"/>
            <wp:effectExtent l="19050" t="0" r="9525" b="0"/>
            <wp:docPr id="52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41D692" wp14:editId="56D1919A">
            <wp:extent cx="561975" cy="19050"/>
            <wp:effectExtent l="19050" t="0" r="9525" b="0"/>
            <wp:docPr id="529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CBB6CF" wp14:editId="6230F252">
            <wp:extent cx="561975" cy="19050"/>
            <wp:effectExtent l="19050" t="0" r="9525" b="0"/>
            <wp:docPr id="52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CD2CCD" wp14:editId="7C3C755B">
            <wp:extent cx="561975" cy="19050"/>
            <wp:effectExtent l="19050" t="0" r="9525" b="0"/>
            <wp:docPr id="5294" name="Picture 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6F2FCD" wp14:editId="62899C2B">
            <wp:extent cx="561975" cy="19050"/>
            <wp:effectExtent l="19050" t="0" r="9525" b="0"/>
            <wp:docPr id="52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390F83" wp14:editId="2C14F207">
            <wp:extent cx="561975" cy="19050"/>
            <wp:effectExtent l="19050" t="0" r="9525" b="0"/>
            <wp:docPr id="5296" name="Picture 2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95BD6D" wp14:editId="1D90D1FF">
            <wp:extent cx="561975" cy="19050"/>
            <wp:effectExtent l="19050" t="0" r="9525" b="0"/>
            <wp:docPr id="52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D4DD7B" wp14:editId="1C419A38">
            <wp:extent cx="561975" cy="19050"/>
            <wp:effectExtent l="19050" t="0" r="9525" b="0"/>
            <wp:docPr id="5298" name="Picture 2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C6045A" wp14:editId="16A1B868">
            <wp:extent cx="561975" cy="19050"/>
            <wp:effectExtent l="19050" t="0" r="9525" b="0"/>
            <wp:docPr id="52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2C1ABD" wp14:editId="180A9DE7">
            <wp:extent cx="561975" cy="19050"/>
            <wp:effectExtent l="19050" t="0" r="9525" b="0"/>
            <wp:docPr id="5300" name="Picture 2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586734" wp14:editId="5C7C303F">
            <wp:extent cx="561975" cy="19050"/>
            <wp:effectExtent l="19050" t="0" r="9525" b="0"/>
            <wp:docPr id="53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53D27B" wp14:editId="61BE7A3E">
            <wp:extent cx="561975" cy="19050"/>
            <wp:effectExtent l="19050" t="0" r="9525" b="0"/>
            <wp:docPr id="5302" name="Picture 2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649A40" wp14:editId="257E8183">
            <wp:extent cx="561975" cy="19050"/>
            <wp:effectExtent l="19050" t="0" r="9525" b="0"/>
            <wp:docPr id="53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3B4686" wp14:editId="5A0D448A">
            <wp:extent cx="561975" cy="19050"/>
            <wp:effectExtent l="19050" t="0" r="9525" b="0"/>
            <wp:docPr id="5304" name="Picture 2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0B5560" wp14:editId="2FD710C1">
            <wp:extent cx="561975" cy="19050"/>
            <wp:effectExtent l="19050" t="0" r="9525" b="0"/>
            <wp:docPr id="53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AA7D86" wp14:editId="6F9E6D78">
            <wp:extent cx="561975" cy="19050"/>
            <wp:effectExtent l="19050" t="0" r="9525" b="0"/>
            <wp:docPr id="5306" name="Picture 2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DA9519" wp14:editId="7B96A756">
            <wp:extent cx="561975" cy="19050"/>
            <wp:effectExtent l="19050" t="0" r="9525" b="0"/>
            <wp:docPr id="53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9E847A" wp14:editId="254D2E70">
            <wp:extent cx="561975" cy="19050"/>
            <wp:effectExtent l="19050" t="0" r="9525" b="0"/>
            <wp:docPr id="5308" name="Picture 2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FB4AAB" wp14:editId="6F6C3CA3">
            <wp:extent cx="561975" cy="19050"/>
            <wp:effectExtent l="19050" t="0" r="9525" b="0"/>
            <wp:docPr id="53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5F3419" wp14:editId="2D5E78BA">
            <wp:extent cx="561975" cy="19050"/>
            <wp:effectExtent l="19050" t="0" r="9525" b="0"/>
            <wp:docPr id="5310" name="Picture 2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4A42A7" wp14:editId="67EBB44B">
            <wp:extent cx="561975" cy="19050"/>
            <wp:effectExtent l="19050" t="0" r="9525" b="0"/>
            <wp:docPr id="53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7080DA" wp14:editId="6F0C22B4">
            <wp:extent cx="561975" cy="19050"/>
            <wp:effectExtent l="19050" t="0" r="9525" b="0"/>
            <wp:docPr id="5312" name="Picture 2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9C48BB" wp14:editId="699EF2CA">
            <wp:extent cx="561975" cy="19050"/>
            <wp:effectExtent l="19050" t="0" r="9525" b="0"/>
            <wp:docPr id="53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D52CD1" wp14:editId="3A2503F3">
            <wp:extent cx="561975" cy="19050"/>
            <wp:effectExtent l="19050" t="0" r="9525" b="0"/>
            <wp:docPr id="5314" name="Picture 2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1559B2" wp14:editId="031EC208">
            <wp:extent cx="561975" cy="19050"/>
            <wp:effectExtent l="19050" t="0" r="9525" b="0"/>
            <wp:docPr id="53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066181" wp14:editId="65D77F55">
            <wp:extent cx="561975" cy="19050"/>
            <wp:effectExtent l="19050" t="0" r="9525" b="0"/>
            <wp:docPr id="53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3CDF2F" wp14:editId="154AD8DB">
            <wp:extent cx="561975" cy="19050"/>
            <wp:effectExtent l="19050" t="0" r="9525" b="0"/>
            <wp:docPr id="53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6E07AC" wp14:editId="5F294193">
            <wp:extent cx="561975" cy="19050"/>
            <wp:effectExtent l="19050" t="0" r="9525" b="0"/>
            <wp:docPr id="5318" name="Picture 2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C59A6A" wp14:editId="53C1B191">
            <wp:extent cx="561975" cy="19050"/>
            <wp:effectExtent l="19050" t="0" r="9525" b="0"/>
            <wp:docPr id="53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C5F871" wp14:editId="6DD8EF0C">
            <wp:extent cx="561975" cy="19050"/>
            <wp:effectExtent l="19050" t="0" r="9525" b="0"/>
            <wp:docPr id="5320" name="Picture 2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57A40F" wp14:editId="5B3DA14C">
            <wp:extent cx="561975" cy="19050"/>
            <wp:effectExtent l="19050" t="0" r="9525" b="0"/>
            <wp:docPr id="53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61D63F" wp14:editId="52650F78">
            <wp:extent cx="561975" cy="19050"/>
            <wp:effectExtent l="19050" t="0" r="9525" b="0"/>
            <wp:docPr id="5322" name="Picture 2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0F4D9B" wp14:editId="0820F314">
            <wp:extent cx="561975" cy="19050"/>
            <wp:effectExtent l="19050" t="0" r="9525" b="0"/>
            <wp:docPr id="53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19E97B" wp14:editId="441EFBC2">
            <wp:extent cx="561975" cy="19050"/>
            <wp:effectExtent l="19050" t="0" r="9525" b="0"/>
            <wp:docPr id="5324" name="Picture 2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AD26DA" wp14:editId="54B8702E">
            <wp:extent cx="561975" cy="19050"/>
            <wp:effectExtent l="19050" t="0" r="9525" b="0"/>
            <wp:docPr id="53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B47FA2" wp14:editId="21914B69">
            <wp:extent cx="561975" cy="19050"/>
            <wp:effectExtent l="19050" t="0" r="9525" b="0"/>
            <wp:docPr id="5326" name="Picture 2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06C1A7" wp14:editId="443FFA96">
            <wp:extent cx="561975" cy="19050"/>
            <wp:effectExtent l="19050" t="0" r="9525" b="0"/>
            <wp:docPr id="53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7D1AF1" wp14:editId="0B7F7036">
            <wp:extent cx="561975" cy="19050"/>
            <wp:effectExtent l="19050" t="0" r="9525" b="0"/>
            <wp:docPr id="5328" name="Picture 2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00873C" wp14:editId="3650C471">
            <wp:extent cx="561975" cy="19050"/>
            <wp:effectExtent l="19050" t="0" r="9525" b="0"/>
            <wp:docPr id="53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8CED01" wp14:editId="606D23EA">
            <wp:extent cx="561975" cy="19050"/>
            <wp:effectExtent l="19050" t="0" r="9525" b="0"/>
            <wp:docPr id="5330" name="Picture 2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07BF11" wp14:editId="0239E112">
            <wp:extent cx="561975" cy="19050"/>
            <wp:effectExtent l="19050" t="0" r="9525" b="0"/>
            <wp:docPr id="53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7C269E" wp14:editId="12E21BEC">
            <wp:extent cx="561975" cy="19050"/>
            <wp:effectExtent l="19050" t="0" r="9525" b="0"/>
            <wp:docPr id="533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55F0C4" wp14:editId="07025339">
            <wp:extent cx="561975" cy="19050"/>
            <wp:effectExtent l="19050" t="0" r="9525" b="0"/>
            <wp:docPr id="53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3F6A55" wp14:editId="3EDF2CDB">
            <wp:extent cx="561975" cy="19050"/>
            <wp:effectExtent l="19050" t="0" r="9525" b="0"/>
            <wp:docPr id="5334" name="Picture 2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C8A1DB" wp14:editId="35F60F4C">
            <wp:extent cx="561975" cy="19050"/>
            <wp:effectExtent l="19050" t="0" r="9525" b="0"/>
            <wp:docPr id="53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B5AE0D" wp14:editId="43E30196">
            <wp:extent cx="561975" cy="19050"/>
            <wp:effectExtent l="19050" t="0" r="9525" b="0"/>
            <wp:docPr id="5336" name="Picture 2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C0C1AA" wp14:editId="5BD27F5B">
            <wp:extent cx="561975" cy="19050"/>
            <wp:effectExtent l="19050" t="0" r="9525" b="0"/>
            <wp:docPr id="53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6CB5C7" wp14:editId="26866677">
            <wp:extent cx="561975" cy="19050"/>
            <wp:effectExtent l="19050" t="0" r="9525" b="0"/>
            <wp:docPr id="5338" name="Picture 2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15AE89" wp14:editId="13D5864E">
            <wp:extent cx="561975" cy="19050"/>
            <wp:effectExtent l="19050" t="0" r="9525" b="0"/>
            <wp:docPr id="53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8E0B39" wp14:editId="4151359E">
            <wp:extent cx="561975" cy="19050"/>
            <wp:effectExtent l="19050" t="0" r="9525" b="0"/>
            <wp:docPr id="534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82B2CF" wp14:editId="28128E49">
            <wp:extent cx="561975" cy="19050"/>
            <wp:effectExtent l="19050" t="0" r="9525" b="0"/>
            <wp:docPr id="53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E94D40" wp14:editId="13457C13">
            <wp:extent cx="561975" cy="19050"/>
            <wp:effectExtent l="19050" t="0" r="9525" b="0"/>
            <wp:docPr id="5342" name="Picture 2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B5A710" wp14:editId="32D6F990">
            <wp:extent cx="561975" cy="19050"/>
            <wp:effectExtent l="19050" t="0" r="9525" b="0"/>
            <wp:docPr id="53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30E0C0" wp14:editId="7A2B24FA">
            <wp:extent cx="561975" cy="19050"/>
            <wp:effectExtent l="19050" t="0" r="9525" b="0"/>
            <wp:docPr id="5344" name="Picture 2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367524" wp14:editId="1838DCB1">
            <wp:extent cx="561975" cy="19050"/>
            <wp:effectExtent l="19050" t="0" r="9525" b="0"/>
            <wp:docPr id="53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773A61" wp14:editId="71079166">
            <wp:extent cx="561975" cy="19050"/>
            <wp:effectExtent l="19050" t="0" r="9525" b="0"/>
            <wp:docPr id="5346" name="Picture 2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61E10D" wp14:editId="28039840">
            <wp:extent cx="561975" cy="19050"/>
            <wp:effectExtent l="19050" t="0" r="9525" b="0"/>
            <wp:docPr id="53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F491A3" wp14:editId="3D83F182">
            <wp:extent cx="561975" cy="19050"/>
            <wp:effectExtent l="19050" t="0" r="9525" b="0"/>
            <wp:docPr id="5348" name="Picture 2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D4D329" wp14:editId="44B57195">
            <wp:extent cx="561975" cy="19050"/>
            <wp:effectExtent l="19050" t="0" r="9525" b="0"/>
            <wp:docPr id="53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D348FA" wp14:editId="67A39594">
            <wp:extent cx="561975" cy="19050"/>
            <wp:effectExtent l="19050" t="0" r="9525" b="0"/>
            <wp:docPr id="5350" name="Picture 2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AE4B3A" wp14:editId="7E88983A">
            <wp:extent cx="561975" cy="19050"/>
            <wp:effectExtent l="19050" t="0" r="9525" b="0"/>
            <wp:docPr id="53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44F70F" wp14:editId="45C6DC61">
            <wp:extent cx="561975" cy="19050"/>
            <wp:effectExtent l="19050" t="0" r="9525" b="0"/>
            <wp:docPr id="5352" name="Picture 2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015E96" wp14:editId="4496892B">
            <wp:extent cx="561975" cy="19050"/>
            <wp:effectExtent l="19050" t="0" r="9525" b="0"/>
            <wp:docPr id="53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190705" wp14:editId="012F20D7">
            <wp:extent cx="561975" cy="19050"/>
            <wp:effectExtent l="19050" t="0" r="9525" b="0"/>
            <wp:docPr id="5354" name="Picture 2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0B794D" wp14:editId="3B39445C">
            <wp:extent cx="561975" cy="19050"/>
            <wp:effectExtent l="19050" t="0" r="9525" b="0"/>
            <wp:docPr id="53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00440B" wp14:editId="683F2838">
            <wp:extent cx="561975" cy="19050"/>
            <wp:effectExtent l="19050" t="0" r="9525" b="0"/>
            <wp:docPr id="535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F6DE75" wp14:editId="6EC120D8">
            <wp:extent cx="561975" cy="19050"/>
            <wp:effectExtent l="19050" t="0" r="9525" b="0"/>
            <wp:docPr id="53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15DF5B" wp14:editId="1C26544B">
            <wp:extent cx="561975" cy="19050"/>
            <wp:effectExtent l="19050" t="0" r="9525" b="0"/>
            <wp:docPr id="5358" name="Picture 2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7C7780" wp14:editId="1301211A">
            <wp:extent cx="561975" cy="19050"/>
            <wp:effectExtent l="19050" t="0" r="9525" b="0"/>
            <wp:docPr id="53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5F8D61" wp14:editId="45BF9F26">
            <wp:extent cx="561975" cy="19050"/>
            <wp:effectExtent l="19050" t="0" r="9525" b="0"/>
            <wp:docPr id="5360" name="Picture 2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4957A2" wp14:editId="0FB3D219">
            <wp:extent cx="561975" cy="19050"/>
            <wp:effectExtent l="19050" t="0" r="9525" b="0"/>
            <wp:docPr id="53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8FC04F" wp14:editId="25D14528">
            <wp:extent cx="561975" cy="19050"/>
            <wp:effectExtent l="19050" t="0" r="9525" b="0"/>
            <wp:docPr id="5362" name="Picture 2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56DAAF" wp14:editId="67105808">
            <wp:extent cx="561975" cy="19050"/>
            <wp:effectExtent l="19050" t="0" r="9525" b="0"/>
            <wp:docPr id="53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0E1500" wp14:editId="2C48A8FF">
            <wp:extent cx="561975" cy="19050"/>
            <wp:effectExtent l="19050" t="0" r="9525" b="0"/>
            <wp:docPr id="536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880C2F" wp14:editId="50486733">
            <wp:extent cx="561975" cy="19050"/>
            <wp:effectExtent l="19050" t="0" r="9525" b="0"/>
            <wp:docPr id="53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AC00BF" wp14:editId="55A56478">
            <wp:extent cx="561975" cy="19050"/>
            <wp:effectExtent l="19050" t="0" r="9525" b="0"/>
            <wp:docPr id="5366" name="Picture 2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0C3B91" wp14:editId="0155F9B4">
            <wp:extent cx="561975" cy="19050"/>
            <wp:effectExtent l="19050" t="0" r="9525" b="0"/>
            <wp:docPr id="53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592191" wp14:editId="286993D7">
            <wp:extent cx="561975" cy="19050"/>
            <wp:effectExtent l="19050" t="0" r="9525" b="0"/>
            <wp:docPr id="5368" name="Picture 2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596E14" wp14:editId="02E0E058">
            <wp:extent cx="561975" cy="19050"/>
            <wp:effectExtent l="19050" t="0" r="9525" b="0"/>
            <wp:docPr id="53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0B32D0" wp14:editId="30A91ACD">
            <wp:extent cx="561975" cy="19050"/>
            <wp:effectExtent l="19050" t="0" r="9525" b="0"/>
            <wp:docPr id="5370" name="Picture 2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75EEA5" wp14:editId="61512C22">
            <wp:extent cx="561975" cy="19050"/>
            <wp:effectExtent l="19050" t="0" r="9525" b="0"/>
            <wp:docPr id="53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170400" wp14:editId="480119D7">
            <wp:extent cx="561975" cy="19050"/>
            <wp:effectExtent l="19050" t="0" r="9525" b="0"/>
            <wp:docPr id="5372" name="Picture 2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491C88" wp14:editId="28D86C91">
            <wp:extent cx="561975" cy="19050"/>
            <wp:effectExtent l="19050" t="0" r="9525" b="0"/>
            <wp:docPr id="53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C9C488" wp14:editId="04853E52">
            <wp:extent cx="561975" cy="19050"/>
            <wp:effectExtent l="19050" t="0" r="9525" b="0"/>
            <wp:docPr id="5374" name="Picture 2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B48A03" wp14:editId="571F4DBC">
            <wp:extent cx="561975" cy="19050"/>
            <wp:effectExtent l="19050" t="0" r="9525" b="0"/>
            <wp:docPr id="53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F60B6C" wp14:editId="08211E2E">
            <wp:extent cx="561975" cy="19050"/>
            <wp:effectExtent l="19050" t="0" r="9525" b="0"/>
            <wp:docPr id="5376" name="Picture 2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8F8C6B" wp14:editId="130AF08A">
            <wp:extent cx="561975" cy="19050"/>
            <wp:effectExtent l="19050" t="0" r="9525" b="0"/>
            <wp:docPr id="53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BAA7CA" wp14:editId="04C3B911">
            <wp:extent cx="561975" cy="19050"/>
            <wp:effectExtent l="19050" t="0" r="9525" b="0"/>
            <wp:docPr id="5378" name="Picture 2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9F7BFE" wp14:editId="7864AFAA">
            <wp:extent cx="561975" cy="19050"/>
            <wp:effectExtent l="19050" t="0" r="9525" b="0"/>
            <wp:docPr id="53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B3F848" wp14:editId="1848AED0">
            <wp:extent cx="561975" cy="19050"/>
            <wp:effectExtent l="19050" t="0" r="9525" b="0"/>
            <wp:docPr id="538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670E12" wp14:editId="07939E56">
            <wp:extent cx="561975" cy="19050"/>
            <wp:effectExtent l="19050" t="0" r="9525" b="0"/>
            <wp:docPr id="53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2DFBE5" wp14:editId="102551F1">
            <wp:extent cx="561975" cy="19050"/>
            <wp:effectExtent l="19050" t="0" r="9525" b="0"/>
            <wp:docPr id="5382" name="Picture 2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C5448D" wp14:editId="64E378F6">
            <wp:extent cx="561975" cy="19050"/>
            <wp:effectExtent l="19050" t="0" r="9525" b="0"/>
            <wp:docPr id="53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A467DD" wp14:editId="0F314262">
            <wp:extent cx="561975" cy="19050"/>
            <wp:effectExtent l="19050" t="0" r="9525" b="0"/>
            <wp:docPr id="5384" name="Picture 2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CC6CCF" wp14:editId="10773EC8">
            <wp:extent cx="561975" cy="19050"/>
            <wp:effectExtent l="19050" t="0" r="9525" b="0"/>
            <wp:docPr id="53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B0429E" wp14:editId="09F87793">
            <wp:extent cx="561975" cy="19050"/>
            <wp:effectExtent l="19050" t="0" r="9525" b="0"/>
            <wp:docPr id="5386" name="Picture 2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100384" wp14:editId="2D63B2E0">
            <wp:extent cx="561975" cy="19050"/>
            <wp:effectExtent l="19050" t="0" r="9525" b="0"/>
            <wp:docPr id="53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D1FFA2" wp14:editId="6748D5E5">
            <wp:extent cx="561975" cy="19050"/>
            <wp:effectExtent l="19050" t="0" r="9525" b="0"/>
            <wp:docPr id="538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42AF8B" wp14:editId="49556347">
            <wp:extent cx="561975" cy="19050"/>
            <wp:effectExtent l="19050" t="0" r="9525" b="0"/>
            <wp:docPr id="53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CE7754" wp14:editId="6AC4B7DE">
            <wp:extent cx="561975" cy="19050"/>
            <wp:effectExtent l="19050" t="0" r="9525" b="0"/>
            <wp:docPr id="5390" name="Picture 3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CE9E49" wp14:editId="6C9B19E1">
            <wp:extent cx="561975" cy="19050"/>
            <wp:effectExtent l="19050" t="0" r="9525" b="0"/>
            <wp:docPr id="53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3CB1E5" wp14:editId="54815A0F">
            <wp:extent cx="561975" cy="19050"/>
            <wp:effectExtent l="19050" t="0" r="9525" b="0"/>
            <wp:docPr id="539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68D050" wp14:editId="2D0C3EE4">
            <wp:extent cx="561975" cy="19050"/>
            <wp:effectExtent l="19050" t="0" r="9525" b="0"/>
            <wp:docPr id="53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D582A7" wp14:editId="1F020D22">
            <wp:extent cx="561975" cy="19050"/>
            <wp:effectExtent l="19050" t="0" r="9525" b="0"/>
            <wp:docPr id="5394"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BEA606" wp14:editId="28F3F166">
            <wp:extent cx="561975" cy="19050"/>
            <wp:effectExtent l="19050" t="0" r="9525" b="0"/>
            <wp:docPr id="53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8098E4" wp14:editId="2D763D91">
            <wp:extent cx="561975" cy="19050"/>
            <wp:effectExtent l="19050" t="0" r="9525" b="0"/>
            <wp:docPr id="5396"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24BC3E" wp14:editId="185664D4">
            <wp:extent cx="561975" cy="19050"/>
            <wp:effectExtent l="19050" t="0" r="9525" b="0"/>
            <wp:docPr id="53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66C560" wp14:editId="12AEBBBC">
            <wp:extent cx="561975" cy="19050"/>
            <wp:effectExtent l="19050" t="0" r="9525" b="0"/>
            <wp:docPr id="5398"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64D631" wp14:editId="3B79E6CD">
            <wp:extent cx="561975" cy="19050"/>
            <wp:effectExtent l="19050" t="0" r="9525" b="0"/>
            <wp:docPr id="53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980783" wp14:editId="3964F98B">
            <wp:extent cx="561975" cy="19050"/>
            <wp:effectExtent l="19050" t="0" r="9525" b="0"/>
            <wp:docPr id="540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C611E0" wp14:editId="56A8AA0C">
            <wp:extent cx="561975" cy="19050"/>
            <wp:effectExtent l="19050" t="0" r="9525" b="0"/>
            <wp:docPr id="54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9068F3" wp14:editId="0216FCE9">
            <wp:extent cx="561975" cy="19050"/>
            <wp:effectExtent l="19050" t="0" r="9525" b="0"/>
            <wp:docPr id="5402"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F126D3" wp14:editId="2C6B3EA1">
            <wp:extent cx="561975" cy="19050"/>
            <wp:effectExtent l="19050" t="0" r="9525" b="0"/>
            <wp:docPr id="54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4E6607" wp14:editId="3FACF595">
            <wp:extent cx="561975" cy="19050"/>
            <wp:effectExtent l="19050" t="0" r="9525" b="0"/>
            <wp:docPr id="540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562334" wp14:editId="28916612">
            <wp:extent cx="561975" cy="19050"/>
            <wp:effectExtent l="19050" t="0" r="9525" b="0"/>
            <wp:docPr id="54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0594C2" wp14:editId="0A28B69D">
            <wp:extent cx="561975" cy="19050"/>
            <wp:effectExtent l="19050" t="0" r="9525" b="0"/>
            <wp:docPr id="5406"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F25A4F" wp14:editId="2A7F6829">
            <wp:extent cx="561975" cy="19050"/>
            <wp:effectExtent l="19050" t="0" r="9525" b="0"/>
            <wp:docPr id="54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CBB01A" wp14:editId="452FD306">
            <wp:extent cx="561975" cy="19050"/>
            <wp:effectExtent l="19050" t="0" r="9525" b="0"/>
            <wp:docPr id="5408"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BF7780" wp14:editId="0A58600A">
            <wp:extent cx="561975" cy="19050"/>
            <wp:effectExtent l="19050" t="0" r="9525" b="0"/>
            <wp:docPr id="54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6920BE" wp14:editId="0B1A134F">
            <wp:extent cx="561975" cy="19050"/>
            <wp:effectExtent l="19050" t="0" r="9525" b="0"/>
            <wp:docPr id="5410"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6381F7" wp14:editId="3E7D800D">
            <wp:extent cx="561975" cy="19050"/>
            <wp:effectExtent l="19050" t="0" r="9525" b="0"/>
            <wp:docPr id="54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A649B7" wp14:editId="5966DDE7">
            <wp:extent cx="561975" cy="19050"/>
            <wp:effectExtent l="19050" t="0" r="9525" b="0"/>
            <wp:docPr id="541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5BBA76" wp14:editId="0C0D2F04">
            <wp:extent cx="561975" cy="19050"/>
            <wp:effectExtent l="19050" t="0" r="9525" b="0"/>
            <wp:docPr id="54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D16060" wp14:editId="2B6B3E5C">
            <wp:extent cx="561975" cy="19050"/>
            <wp:effectExtent l="19050" t="0" r="9525" b="0"/>
            <wp:docPr id="5414"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441016" wp14:editId="6A29EC77">
            <wp:extent cx="561975" cy="19050"/>
            <wp:effectExtent l="19050" t="0" r="9525" b="0"/>
            <wp:docPr id="54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616E37" wp14:editId="65CE1DC7">
            <wp:extent cx="561975" cy="19050"/>
            <wp:effectExtent l="19050" t="0" r="9525" b="0"/>
            <wp:docPr id="5416"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59476A" wp14:editId="0F158B79">
            <wp:extent cx="561975" cy="19050"/>
            <wp:effectExtent l="19050" t="0" r="9525" b="0"/>
            <wp:docPr id="54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944BE4" wp14:editId="7C3046BC">
            <wp:extent cx="561975" cy="19050"/>
            <wp:effectExtent l="19050" t="0" r="9525" b="0"/>
            <wp:docPr id="5418"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16A37D" wp14:editId="768AE2BA">
            <wp:extent cx="561975" cy="19050"/>
            <wp:effectExtent l="19050" t="0" r="9525" b="0"/>
            <wp:docPr id="54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28DE20" wp14:editId="3FDE4279">
            <wp:extent cx="561975" cy="19050"/>
            <wp:effectExtent l="19050" t="0" r="9525" b="0"/>
            <wp:docPr id="5420"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A8F56C" wp14:editId="08DC056E">
            <wp:extent cx="561975" cy="19050"/>
            <wp:effectExtent l="19050" t="0" r="9525" b="0"/>
            <wp:docPr id="54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C91497" wp14:editId="6C27D791">
            <wp:extent cx="561975" cy="19050"/>
            <wp:effectExtent l="19050" t="0" r="9525" b="0"/>
            <wp:docPr id="5422"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85D979" wp14:editId="5CF4E447">
            <wp:extent cx="561975" cy="19050"/>
            <wp:effectExtent l="19050" t="0" r="9525" b="0"/>
            <wp:docPr id="54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E65228" wp14:editId="53EAA49E">
            <wp:extent cx="561975" cy="19050"/>
            <wp:effectExtent l="19050" t="0" r="9525" b="0"/>
            <wp:docPr id="5424"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BA244D" wp14:editId="5F0F952F">
            <wp:extent cx="561975" cy="19050"/>
            <wp:effectExtent l="19050" t="0" r="9525" b="0"/>
            <wp:docPr id="54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DB059C" wp14:editId="34733433">
            <wp:extent cx="561975" cy="19050"/>
            <wp:effectExtent l="19050" t="0" r="9525" b="0"/>
            <wp:docPr id="5426"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A64C30" wp14:editId="00C5A81B">
            <wp:extent cx="561975" cy="19050"/>
            <wp:effectExtent l="19050" t="0" r="9525" b="0"/>
            <wp:docPr id="54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CEBF0B" wp14:editId="4B83DB6B">
            <wp:extent cx="561975" cy="19050"/>
            <wp:effectExtent l="19050" t="0" r="9525" b="0"/>
            <wp:docPr id="542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8575AF" wp14:editId="47007DEF">
            <wp:extent cx="561975" cy="19050"/>
            <wp:effectExtent l="19050" t="0" r="9525" b="0"/>
            <wp:docPr id="54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EC1EF9" wp14:editId="156D3EE8">
            <wp:extent cx="561975" cy="19050"/>
            <wp:effectExtent l="19050" t="0" r="9525" b="0"/>
            <wp:docPr id="5430"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12F4EB" wp14:editId="414A9C69">
            <wp:extent cx="561975" cy="19050"/>
            <wp:effectExtent l="19050" t="0" r="9525" b="0"/>
            <wp:docPr id="54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5F3518" wp14:editId="6D84C876">
            <wp:extent cx="561975" cy="19050"/>
            <wp:effectExtent l="19050" t="0" r="9525" b="0"/>
            <wp:docPr id="5432"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0B428B" wp14:editId="3D0482B9">
            <wp:extent cx="561975" cy="19050"/>
            <wp:effectExtent l="19050" t="0" r="9525" b="0"/>
            <wp:docPr id="54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17BDD5" wp14:editId="36DA9149">
            <wp:extent cx="561975" cy="19050"/>
            <wp:effectExtent l="19050" t="0" r="9525" b="0"/>
            <wp:docPr id="5434"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046F90" wp14:editId="1738E38C">
            <wp:extent cx="561975" cy="19050"/>
            <wp:effectExtent l="19050" t="0" r="9525" b="0"/>
            <wp:docPr id="54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7E2BA0" wp14:editId="0F5C9B0E">
            <wp:extent cx="561975" cy="19050"/>
            <wp:effectExtent l="19050" t="0" r="9525" b="0"/>
            <wp:docPr id="543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B51A5C" wp14:editId="34C1370E">
            <wp:extent cx="561975" cy="19050"/>
            <wp:effectExtent l="19050" t="0" r="9525" b="0"/>
            <wp:docPr id="54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69E2D5" wp14:editId="403001E9">
            <wp:extent cx="561975" cy="19050"/>
            <wp:effectExtent l="19050" t="0" r="9525" b="0"/>
            <wp:docPr id="5438"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C61D4B" wp14:editId="275E6AF6">
            <wp:extent cx="561975" cy="19050"/>
            <wp:effectExtent l="19050" t="0" r="9525" b="0"/>
            <wp:docPr id="54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3A395B" wp14:editId="10B737AC">
            <wp:extent cx="561975" cy="19050"/>
            <wp:effectExtent l="19050" t="0" r="9525" b="0"/>
            <wp:docPr id="5440"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DF6C44" wp14:editId="1949620B">
            <wp:extent cx="561975" cy="19050"/>
            <wp:effectExtent l="19050" t="0" r="9525" b="0"/>
            <wp:docPr id="54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4304B5" wp14:editId="39185CE2">
            <wp:extent cx="561975" cy="19050"/>
            <wp:effectExtent l="19050" t="0" r="9525" b="0"/>
            <wp:docPr id="5442"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B02EBA" wp14:editId="5FFD9399">
            <wp:extent cx="561975" cy="19050"/>
            <wp:effectExtent l="19050" t="0" r="9525" b="0"/>
            <wp:docPr id="54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144281" wp14:editId="0A481440">
            <wp:extent cx="561975" cy="19050"/>
            <wp:effectExtent l="19050" t="0" r="9525" b="0"/>
            <wp:docPr id="5444"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3D965F" wp14:editId="77BE7A0C">
            <wp:extent cx="561975" cy="19050"/>
            <wp:effectExtent l="19050" t="0" r="9525" b="0"/>
            <wp:docPr id="54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5D1FC2" wp14:editId="4C9849FD">
            <wp:extent cx="561975" cy="19050"/>
            <wp:effectExtent l="19050" t="0" r="9525" b="0"/>
            <wp:docPr id="5446"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5B5A10" wp14:editId="109AC18D">
            <wp:extent cx="561975" cy="19050"/>
            <wp:effectExtent l="19050" t="0" r="9525" b="0"/>
            <wp:docPr id="54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FFF85F" wp14:editId="45E80630">
            <wp:extent cx="561975" cy="19050"/>
            <wp:effectExtent l="19050" t="0" r="9525" b="0"/>
            <wp:docPr id="5448"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4249AF" wp14:editId="1711AE25">
            <wp:extent cx="561975" cy="19050"/>
            <wp:effectExtent l="19050" t="0" r="9525" b="0"/>
            <wp:docPr id="54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5286C1" wp14:editId="25084E44">
            <wp:extent cx="561975" cy="19050"/>
            <wp:effectExtent l="19050" t="0" r="9525" b="0"/>
            <wp:docPr id="5450"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AF4A5D" wp14:editId="41C4AC73">
            <wp:extent cx="561975" cy="19050"/>
            <wp:effectExtent l="19050" t="0" r="9525" b="0"/>
            <wp:docPr id="54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188960" wp14:editId="155AFA4D">
            <wp:extent cx="561975" cy="19050"/>
            <wp:effectExtent l="19050" t="0" r="9525" b="0"/>
            <wp:docPr id="545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4107F4" wp14:editId="7FDB0D61">
            <wp:extent cx="561975" cy="19050"/>
            <wp:effectExtent l="19050" t="0" r="9525" b="0"/>
            <wp:docPr id="54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9D381B" wp14:editId="577E0CA5">
            <wp:extent cx="561975" cy="19050"/>
            <wp:effectExtent l="19050" t="0" r="9525" b="0"/>
            <wp:docPr id="5454"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B7EF8F" wp14:editId="406DFDB7">
            <wp:extent cx="561975" cy="19050"/>
            <wp:effectExtent l="19050" t="0" r="9525" b="0"/>
            <wp:docPr id="54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AB3B3B" wp14:editId="020C39E7">
            <wp:extent cx="561975" cy="19050"/>
            <wp:effectExtent l="19050" t="0" r="9525" b="0"/>
            <wp:docPr id="5456"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1602E0" wp14:editId="29790872">
            <wp:extent cx="561975" cy="19050"/>
            <wp:effectExtent l="19050" t="0" r="9525" b="0"/>
            <wp:docPr id="54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45C952" wp14:editId="47490257">
            <wp:extent cx="561975" cy="19050"/>
            <wp:effectExtent l="19050" t="0" r="9525" b="0"/>
            <wp:docPr id="5458"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EB9C3F" wp14:editId="27D5F228">
            <wp:extent cx="561975" cy="19050"/>
            <wp:effectExtent l="19050" t="0" r="9525" b="0"/>
            <wp:docPr id="54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B7B721" wp14:editId="03F95B96">
            <wp:extent cx="561975" cy="19050"/>
            <wp:effectExtent l="19050" t="0" r="9525" b="0"/>
            <wp:docPr id="546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3B40DE" wp14:editId="4C34410A">
            <wp:extent cx="561975" cy="19050"/>
            <wp:effectExtent l="19050" t="0" r="9525" b="0"/>
            <wp:docPr id="54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B005E9" wp14:editId="7ADF76FC">
            <wp:extent cx="561975" cy="19050"/>
            <wp:effectExtent l="19050" t="0" r="9525" b="0"/>
            <wp:docPr id="5462"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E49C5A" wp14:editId="024F1DD0">
            <wp:extent cx="561975" cy="19050"/>
            <wp:effectExtent l="19050" t="0" r="9525" b="0"/>
            <wp:docPr id="54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37645E" wp14:editId="58123FA5">
            <wp:extent cx="561975" cy="19050"/>
            <wp:effectExtent l="19050" t="0" r="9525" b="0"/>
            <wp:docPr id="5464"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207116" wp14:editId="2A9F3229">
            <wp:extent cx="561975" cy="19050"/>
            <wp:effectExtent l="19050" t="0" r="9525" b="0"/>
            <wp:docPr id="54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540837" wp14:editId="0ACBFE1A">
            <wp:extent cx="561975" cy="19050"/>
            <wp:effectExtent l="19050" t="0" r="9525" b="0"/>
            <wp:docPr id="5466"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DFCFEF" wp14:editId="7B38EF45">
            <wp:extent cx="561975" cy="19050"/>
            <wp:effectExtent l="19050" t="0" r="9525" b="0"/>
            <wp:docPr id="54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40160A" wp14:editId="7F9A4DBA">
            <wp:extent cx="561975" cy="19050"/>
            <wp:effectExtent l="19050" t="0" r="9525" b="0"/>
            <wp:docPr id="5468"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A4DF71" wp14:editId="191CCA18">
            <wp:extent cx="561975" cy="19050"/>
            <wp:effectExtent l="19050" t="0" r="9525" b="0"/>
            <wp:docPr id="54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81BE9C" wp14:editId="0C7A0984">
            <wp:extent cx="561975" cy="19050"/>
            <wp:effectExtent l="19050" t="0" r="9525" b="0"/>
            <wp:docPr id="5470"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CBD230" wp14:editId="664B5A7B">
            <wp:extent cx="561975" cy="19050"/>
            <wp:effectExtent l="19050" t="0" r="9525" b="0"/>
            <wp:docPr id="54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DB1D83" wp14:editId="38081BF5">
            <wp:extent cx="561975" cy="19050"/>
            <wp:effectExtent l="19050" t="0" r="9525" b="0"/>
            <wp:docPr id="5472"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25591A" wp14:editId="75D7FEC7">
            <wp:extent cx="561975" cy="19050"/>
            <wp:effectExtent l="19050" t="0" r="9525" b="0"/>
            <wp:docPr id="54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560B4E" wp14:editId="51FCA8A5">
            <wp:extent cx="561975" cy="19050"/>
            <wp:effectExtent l="19050" t="0" r="9525" b="0"/>
            <wp:docPr id="5474"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DE9EC7" wp14:editId="4B7E1428">
            <wp:extent cx="561975" cy="19050"/>
            <wp:effectExtent l="19050" t="0" r="9525" b="0"/>
            <wp:docPr id="54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D81088" wp14:editId="01FF0E9F">
            <wp:extent cx="561975" cy="19050"/>
            <wp:effectExtent l="19050" t="0" r="9525" b="0"/>
            <wp:docPr id="547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E09BBD" wp14:editId="33C3816C">
            <wp:extent cx="561975" cy="19050"/>
            <wp:effectExtent l="19050" t="0" r="9525" b="0"/>
            <wp:docPr id="54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48DBF5" wp14:editId="7C2B2A08">
            <wp:extent cx="561975" cy="19050"/>
            <wp:effectExtent l="19050" t="0" r="9525" b="0"/>
            <wp:docPr id="5478"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F861A1" wp14:editId="39C6268B">
            <wp:extent cx="561975" cy="19050"/>
            <wp:effectExtent l="19050" t="0" r="9525" b="0"/>
            <wp:docPr id="54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C18029" wp14:editId="775E5A51">
            <wp:extent cx="561975" cy="19050"/>
            <wp:effectExtent l="19050" t="0" r="9525" b="0"/>
            <wp:docPr id="5480"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BBC2D2" wp14:editId="332DEAB3">
            <wp:extent cx="561975" cy="19050"/>
            <wp:effectExtent l="19050" t="0" r="9525" b="0"/>
            <wp:docPr id="54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91AAF9" wp14:editId="0658D30D">
            <wp:extent cx="561975" cy="19050"/>
            <wp:effectExtent l="19050" t="0" r="9525" b="0"/>
            <wp:docPr id="5482"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A53CDE" wp14:editId="161CCB65">
            <wp:extent cx="561975" cy="19050"/>
            <wp:effectExtent l="19050" t="0" r="9525" b="0"/>
            <wp:docPr id="54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B3A4C0" wp14:editId="2BC44965">
            <wp:extent cx="561975" cy="19050"/>
            <wp:effectExtent l="19050" t="0" r="9525" b="0"/>
            <wp:docPr id="548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4073E5" wp14:editId="57AAE79D">
            <wp:extent cx="561975" cy="19050"/>
            <wp:effectExtent l="19050" t="0" r="9525" b="0"/>
            <wp:docPr id="54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84608E" wp14:editId="3B78FE5A">
            <wp:extent cx="561975" cy="19050"/>
            <wp:effectExtent l="19050" t="0" r="9525" b="0"/>
            <wp:docPr id="5486"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C2A993" wp14:editId="65F02EF0">
            <wp:extent cx="561975" cy="19050"/>
            <wp:effectExtent l="19050" t="0" r="9525" b="0"/>
            <wp:docPr id="54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45926A" wp14:editId="6A0ED58E">
            <wp:extent cx="561975" cy="19050"/>
            <wp:effectExtent l="19050" t="0" r="9525" b="0"/>
            <wp:docPr id="5488"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239BC0" wp14:editId="2F1AF58F">
            <wp:extent cx="561975" cy="19050"/>
            <wp:effectExtent l="19050" t="0" r="9525" b="0"/>
            <wp:docPr id="54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4B3C80" wp14:editId="395CD444">
            <wp:extent cx="561975" cy="19050"/>
            <wp:effectExtent l="19050" t="0" r="9525" b="0"/>
            <wp:docPr id="5490"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47FF68" wp14:editId="1A1E164B">
            <wp:extent cx="561975" cy="19050"/>
            <wp:effectExtent l="19050" t="0" r="9525" b="0"/>
            <wp:docPr id="54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4A091A" wp14:editId="264BD35C">
            <wp:extent cx="561975" cy="19050"/>
            <wp:effectExtent l="19050" t="0" r="9525" b="0"/>
            <wp:docPr id="5492"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F82AA4" wp14:editId="5C88B496">
            <wp:extent cx="561975" cy="19050"/>
            <wp:effectExtent l="19050" t="0" r="9525" b="0"/>
            <wp:docPr id="54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84C4A0" wp14:editId="1777D158">
            <wp:extent cx="561975" cy="19050"/>
            <wp:effectExtent l="19050" t="0" r="9525" b="0"/>
            <wp:docPr id="5494"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A6DEAE" wp14:editId="1EB99E84">
            <wp:extent cx="561975" cy="19050"/>
            <wp:effectExtent l="19050" t="0" r="9525" b="0"/>
            <wp:docPr id="54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02F79B" wp14:editId="56E1E45A">
            <wp:extent cx="561975" cy="19050"/>
            <wp:effectExtent l="19050" t="0" r="9525" b="0"/>
            <wp:docPr id="5496"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0231E1" wp14:editId="76404EC4">
            <wp:extent cx="561975" cy="19050"/>
            <wp:effectExtent l="19050" t="0" r="9525" b="0"/>
            <wp:docPr id="54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1AA0BA" wp14:editId="4494CC39">
            <wp:extent cx="561975" cy="19050"/>
            <wp:effectExtent l="19050" t="0" r="9525" b="0"/>
            <wp:docPr id="5498"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6B7995" wp14:editId="0523F890">
            <wp:extent cx="561975" cy="19050"/>
            <wp:effectExtent l="19050" t="0" r="9525" b="0"/>
            <wp:docPr id="54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035EF7" wp14:editId="2C5EFB7B">
            <wp:extent cx="561975" cy="19050"/>
            <wp:effectExtent l="19050" t="0" r="9525" b="0"/>
            <wp:docPr id="550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E257AD" wp14:editId="504A7850">
            <wp:extent cx="561975" cy="19050"/>
            <wp:effectExtent l="19050" t="0" r="9525" b="0"/>
            <wp:docPr id="55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F6878D" wp14:editId="33BB1B0B">
            <wp:extent cx="561975" cy="19050"/>
            <wp:effectExtent l="19050" t="0" r="9525" b="0"/>
            <wp:docPr id="5502"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094146" wp14:editId="7A19F0D2">
            <wp:extent cx="561975" cy="19050"/>
            <wp:effectExtent l="19050" t="0" r="9525" b="0"/>
            <wp:docPr id="55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3892B0" wp14:editId="25604115">
            <wp:extent cx="561975" cy="19050"/>
            <wp:effectExtent l="19050" t="0" r="9525" b="0"/>
            <wp:docPr id="5504"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AD7F9E" wp14:editId="3305CB0F">
            <wp:extent cx="561975" cy="19050"/>
            <wp:effectExtent l="19050" t="0" r="9525" b="0"/>
            <wp:docPr id="55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4BBF44" wp14:editId="74F54BBF">
            <wp:extent cx="561975" cy="19050"/>
            <wp:effectExtent l="19050" t="0" r="9525" b="0"/>
            <wp:docPr id="5506"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67D980" wp14:editId="080FAFC9">
            <wp:extent cx="561975" cy="19050"/>
            <wp:effectExtent l="19050" t="0" r="9525" b="0"/>
            <wp:docPr id="55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D772E8" wp14:editId="50601F29">
            <wp:extent cx="561975" cy="19050"/>
            <wp:effectExtent l="19050" t="0" r="9525" b="0"/>
            <wp:docPr id="550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984735" wp14:editId="76F07186">
            <wp:extent cx="561975" cy="19050"/>
            <wp:effectExtent l="19050" t="0" r="9525" b="0"/>
            <wp:docPr id="55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402781" wp14:editId="1538433A">
            <wp:extent cx="561975" cy="19050"/>
            <wp:effectExtent l="19050" t="0" r="9525" b="0"/>
            <wp:docPr id="5510"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77C6DD" wp14:editId="5014D381">
            <wp:extent cx="561975" cy="19050"/>
            <wp:effectExtent l="19050" t="0" r="9525" b="0"/>
            <wp:docPr id="55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02DB6F" wp14:editId="6AA91221">
            <wp:extent cx="561975" cy="19050"/>
            <wp:effectExtent l="19050" t="0" r="9525" b="0"/>
            <wp:docPr id="5512"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296FE6" wp14:editId="17B6CAAF">
            <wp:extent cx="561975" cy="19050"/>
            <wp:effectExtent l="19050" t="0" r="9525" b="0"/>
            <wp:docPr id="55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8A666D" wp14:editId="0A884F0C">
            <wp:extent cx="561975" cy="19050"/>
            <wp:effectExtent l="19050" t="0" r="9525" b="0"/>
            <wp:docPr id="5514"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4D44F8" wp14:editId="715BAE1D">
            <wp:extent cx="561975" cy="19050"/>
            <wp:effectExtent l="19050" t="0" r="9525" b="0"/>
            <wp:docPr id="55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338E70" wp14:editId="05EC3AEE">
            <wp:extent cx="561975" cy="19050"/>
            <wp:effectExtent l="19050" t="0" r="9525" b="0"/>
            <wp:docPr id="5516"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9D6093" wp14:editId="7A8ED65E">
            <wp:extent cx="561975" cy="19050"/>
            <wp:effectExtent l="19050" t="0" r="9525" b="0"/>
            <wp:docPr id="55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C2D4B9" wp14:editId="5167B1B8">
            <wp:extent cx="561975" cy="19050"/>
            <wp:effectExtent l="19050" t="0" r="9525" b="0"/>
            <wp:docPr id="5518"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19CAFF" wp14:editId="028D4260">
            <wp:extent cx="561975" cy="19050"/>
            <wp:effectExtent l="19050" t="0" r="9525" b="0"/>
            <wp:docPr id="55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381706" wp14:editId="02D7F2DD">
            <wp:extent cx="561975" cy="19050"/>
            <wp:effectExtent l="19050" t="0" r="9525" b="0"/>
            <wp:docPr id="5520"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8CBCCE" wp14:editId="7F340116">
            <wp:extent cx="561975" cy="19050"/>
            <wp:effectExtent l="19050" t="0" r="9525" b="0"/>
            <wp:docPr id="55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1A94B5" wp14:editId="5BC7883E">
            <wp:extent cx="561975" cy="19050"/>
            <wp:effectExtent l="19050" t="0" r="9525" b="0"/>
            <wp:docPr id="5522"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C29DF9" wp14:editId="15331F11">
            <wp:extent cx="561975" cy="19050"/>
            <wp:effectExtent l="19050" t="0" r="9525" b="0"/>
            <wp:docPr id="55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3B9F32" wp14:editId="3B574111">
            <wp:extent cx="561975" cy="19050"/>
            <wp:effectExtent l="19050" t="0" r="9525" b="0"/>
            <wp:docPr id="552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680557" wp14:editId="3AA19E1E">
            <wp:extent cx="561975" cy="19050"/>
            <wp:effectExtent l="19050" t="0" r="9525" b="0"/>
            <wp:docPr id="55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3BB1A0" wp14:editId="3E1A20F7">
            <wp:extent cx="561975" cy="19050"/>
            <wp:effectExtent l="19050" t="0" r="9525" b="0"/>
            <wp:docPr id="5526"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6F7568" wp14:editId="4DF7C9CF">
            <wp:extent cx="561975" cy="19050"/>
            <wp:effectExtent l="19050" t="0" r="9525" b="0"/>
            <wp:docPr id="55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05D86D" wp14:editId="194C995A">
            <wp:extent cx="561975" cy="19050"/>
            <wp:effectExtent l="19050" t="0" r="9525" b="0"/>
            <wp:docPr id="5528"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A3DDAD" wp14:editId="6B7BF05D">
            <wp:extent cx="561975" cy="19050"/>
            <wp:effectExtent l="19050" t="0" r="9525" b="0"/>
            <wp:docPr id="55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C11AAC" wp14:editId="6728E7C3">
            <wp:extent cx="561975" cy="19050"/>
            <wp:effectExtent l="19050" t="0" r="9525" b="0"/>
            <wp:docPr id="5530"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501548" wp14:editId="464D4525">
            <wp:extent cx="561975" cy="19050"/>
            <wp:effectExtent l="19050" t="0" r="9525" b="0"/>
            <wp:docPr id="55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627C0D" wp14:editId="663DCFDE">
            <wp:extent cx="561975" cy="19050"/>
            <wp:effectExtent l="19050" t="0" r="9525" b="0"/>
            <wp:docPr id="553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5C6CFC" wp14:editId="30CDEA9F">
            <wp:extent cx="561975" cy="19050"/>
            <wp:effectExtent l="19050" t="0" r="9525" b="0"/>
            <wp:docPr id="55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AE9EF7" wp14:editId="54155554">
            <wp:extent cx="561975" cy="19050"/>
            <wp:effectExtent l="19050" t="0" r="9525" b="0"/>
            <wp:docPr id="5534"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774B0F" wp14:editId="68876C97">
            <wp:extent cx="561975" cy="19050"/>
            <wp:effectExtent l="19050" t="0" r="9525" b="0"/>
            <wp:docPr id="55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5DDD82" wp14:editId="62079958">
            <wp:extent cx="561975" cy="19050"/>
            <wp:effectExtent l="19050" t="0" r="9525" b="0"/>
            <wp:docPr id="5536"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92ABFE" wp14:editId="0DDD261D">
            <wp:extent cx="561975" cy="19050"/>
            <wp:effectExtent l="19050" t="0" r="9525" b="0"/>
            <wp:docPr id="55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0BDD28" wp14:editId="7A303154">
            <wp:extent cx="561975" cy="19050"/>
            <wp:effectExtent l="19050" t="0" r="9525" b="0"/>
            <wp:docPr id="5538"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E14FA4" wp14:editId="4FB8FE40">
            <wp:extent cx="561975" cy="19050"/>
            <wp:effectExtent l="19050" t="0" r="9525" b="0"/>
            <wp:docPr id="55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FEB585" wp14:editId="748661BE">
            <wp:extent cx="561975" cy="19050"/>
            <wp:effectExtent l="19050" t="0" r="9525" b="0"/>
            <wp:docPr id="5540"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60993A" wp14:editId="2EE332CB">
            <wp:extent cx="561975" cy="19050"/>
            <wp:effectExtent l="19050" t="0" r="9525" b="0"/>
            <wp:docPr id="55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205EBA" wp14:editId="3DDEDC43">
            <wp:extent cx="561975" cy="19050"/>
            <wp:effectExtent l="19050" t="0" r="9525" b="0"/>
            <wp:docPr id="5542"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B4D640" wp14:editId="198C1BE9">
            <wp:extent cx="561975" cy="19050"/>
            <wp:effectExtent l="19050" t="0" r="9525" b="0"/>
            <wp:docPr id="55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177823" wp14:editId="32689CEC">
            <wp:extent cx="561975" cy="19050"/>
            <wp:effectExtent l="19050" t="0" r="9525" b="0"/>
            <wp:docPr id="5544"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58EB23" wp14:editId="5841A303">
            <wp:extent cx="561975" cy="19050"/>
            <wp:effectExtent l="19050" t="0" r="9525" b="0"/>
            <wp:docPr id="55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178952" wp14:editId="46FC09D2">
            <wp:extent cx="561975" cy="19050"/>
            <wp:effectExtent l="19050" t="0" r="9525" b="0"/>
            <wp:docPr id="5546"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11A0DE" wp14:editId="15554DDA">
            <wp:extent cx="561975" cy="19050"/>
            <wp:effectExtent l="19050" t="0" r="9525" b="0"/>
            <wp:docPr id="55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985893" wp14:editId="638AB19A">
            <wp:extent cx="561975" cy="19050"/>
            <wp:effectExtent l="19050" t="0" r="9525" b="0"/>
            <wp:docPr id="554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CC559B" wp14:editId="6BFD1464">
            <wp:extent cx="561975" cy="19050"/>
            <wp:effectExtent l="19050" t="0" r="9525" b="0"/>
            <wp:docPr id="55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042E8C" wp14:editId="267A9231">
            <wp:extent cx="561975" cy="19050"/>
            <wp:effectExtent l="19050" t="0" r="9525" b="0"/>
            <wp:docPr id="5550"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4739C4" wp14:editId="127FF77C">
            <wp:extent cx="561975" cy="19050"/>
            <wp:effectExtent l="19050" t="0" r="9525" b="0"/>
            <wp:docPr id="55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461D5F" wp14:editId="66E1B0BB">
            <wp:extent cx="561975" cy="19050"/>
            <wp:effectExtent l="19050" t="0" r="9525" b="0"/>
            <wp:docPr id="5552"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45F35C" wp14:editId="4596132C">
            <wp:extent cx="561975" cy="19050"/>
            <wp:effectExtent l="19050" t="0" r="9525" b="0"/>
            <wp:docPr id="55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6A577A" wp14:editId="6FAAAAA6">
            <wp:extent cx="561975" cy="19050"/>
            <wp:effectExtent l="19050" t="0" r="9525" b="0"/>
            <wp:docPr id="5554"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619F84" wp14:editId="19312C26">
            <wp:extent cx="561975" cy="19050"/>
            <wp:effectExtent l="19050" t="0" r="9525" b="0"/>
            <wp:docPr id="55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777331" wp14:editId="178AE56C">
            <wp:extent cx="561975" cy="19050"/>
            <wp:effectExtent l="19050" t="0" r="9525" b="0"/>
            <wp:docPr id="555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902E6C" wp14:editId="2451C0B0">
            <wp:extent cx="561975" cy="19050"/>
            <wp:effectExtent l="19050" t="0" r="9525" b="0"/>
            <wp:docPr id="55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59DAD4" wp14:editId="652CEE60">
            <wp:extent cx="561975" cy="19050"/>
            <wp:effectExtent l="19050" t="0" r="9525" b="0"/>
            <wp:docPr id="5558"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C1C05B" wp14:editId="2EFD109E">
            <wp:extent cx="561975" cy="19050"/>
            <wp:effectExtent l="19050" t="0" r="9525" b="0"/>
            <wp:docPr id="55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7341A9" wp14:editId="09AAB615">
            <wp:extent cx="561975" cy="19050"/>
            <wp:effectExtent l="19050" t="0" r="9525" b="0"/>
            <wp:docPr id="5560"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17F441" wp14:editId="33025D65">
            <wp:extent cx="561975" cy="19050"/>
            <wp:effectExtent l="19050" t="0" r="9525" b="0"/>
            <wp:docPr id="55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C5C839" wp14:editId="4A9F3F6C">
            <wp:extent cx="561975" cy="19050"/>
            <wp:effectExtent l="19050" t="0" r="9525" b="0"/>
            <wp:docPr id="5562"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50F0DE" wp14:editId="6E355E4B">
            <wp:extent cx="561975" cy="19050"/>
            <wp:effectExtent l="19050" t="0" r="9525" b="0"/>
            <wp:docPr id="55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6F67CC" wp14:editId="1CEDBD07">
            <wp:extent cx="561975" cy="19050"/>
            <wp:effectExtent l="19050" t="0" r="9525" b="0"/>
            <wp:docPr id="5564"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7966B2" wp14:editId="37659A80">
            <wp:extent cx="561975" cy="19050"/>
            <wp:effectExtent l="19050" t="0" r="9525" b="0"/>
            <wp:docPr id="55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E4E030" wp14:editId="1A797A6A">
            <wp:extent cx="561975" cy="19050"/>
            <wp:effectExtent l="19050" t="0" r="9525" b="0"/>
            <wp:docPr id="5566"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59FA57" wp14:editId="33E5C089">
            <wp:extent cx="561975" cy="19050"/>
            <wp:effectExtent l="19050" t="0" r="9525" b="0"/>
            <wp:docPr id="55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1814F3" wp14:editId="06E86534">
            <wp:extent cx="561975" cy="19050"/>
            <wp:effectExtent l="19050" t="0" r="9525" b="0"/>
            <wp:docPr id="5568"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7F34D7" wp14:editId="571AD161">
            <wp:extent cx="561975" cy="19050"/>
            <wp:effectExtent l="19050" t="0" r="9525" b="0"/>
            <wp:docPr id="55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DF55B3" wp14:editId="24E7773D">
            <wp:extent cx="561975" cy="19050"/>
            <wp:effectExtent l="19050" t="0" r="9525" b="0"/>
            <wp:docPr id="5570"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D63660" wp14:editId="5AF0EB32">
            <wp:extent cx="561975" cy="19050"/>
            <wp:effectExtent l="19050" t="0" r="9525" b="0"/>
            <wp:docPr id="55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7BD3B3" wp14:editId="14756182">
            <wp:extent cx="561975" cy="19050"/>
            <wp:effectExtent l="19050" t="0" r="9525" b="0"/>
            <wp:docPr id="557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2A65C8" wp14:editId="538F9447">
            <wp:extent cx="561975" cy="19050"/>
            <wp:effectExtent l="19050" t="0" r="9525" b="0"/>
            <wp:docPr id="55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3853EA" wp14:editId="79F815F7">
            <wp:extent cx="561975" cy="19050"/>
            <wp:effectExtent l="19050" t="0" r="9525" b="0"/>
            <wp:docPr id="5574"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6F9C64" wp14:editId="7DCF8550">
            <wp:extent cx="561975" cy="19050"/>
            <wp:effectExtent l="19050" t="0" r="9525" b="0"/>
            <wp:docPr id="55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3A37DD" wp14:editId="5D7DDF0B">
            <wp:extent cx="561975" cy="19050"/>
            <wp:effectExtent l="19050" t="0" r="9525" b="0"/>
            <wp:docPr id="5576"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E286F5" wp14:editId="4D60364D">
            <wp:extent cx="561975" cy="19050"/>
            <wp:effectExtent l="19050" t="0" r="9525" b="0"/>
            <wp:docPr id="55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1004E1" wp14:editId="249834EF">
            <wp:extent cx="561975" cy="19050"/>
            <wp:effectExtent l="19050" t="0" r="9525" b="0"/>
            <wp:docPr id="5578"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337EC6" wp14:editId="18937CD9">
            <wp:extent cx="561975" cy="19050"/>
            <wp:effectExtent l="19050" t="0" r="9525" b="0"/>
            <wp:docPr id="55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2961AD" wp14:editId="679529AC">
            <wp:extent cx="561975" cy="19050"/>
            <wp:effectExtent l="19050" t="0" r="9525" b="0"/>
            <wp:docPr id="558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6CA730" wp14:editId="4356D85E">
            <wp:extent cx="561975" cy="19050"/>
            <wp:effectExtent l="19050" t="0" r="9525" b="0"/>
            <wp:docPr id="55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B7789E" wp14:editId="1A9B49E0">
            <wp:extent cx="561975" cy="19050"/>
            <wp:effectExtent l="19050" t="0" r="9525" b="0"/>
            <wp:docPr id="5582" name="Picture 5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6DCF3F" wp14:editId="59B4788E">
            <wp:extent cx="561975" cy="19050"/>
            <wp:effectExtent l="19050" t="0" r="9525" b="0"/>
            <wp:docPr id="55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81C32A" wp14:editId="3C290B75">
            <wp:extent cx="561975" cy="19050"/>
            <wp:effectExtent l="19050" t="0" r="9525" b="0"/>
            <wp:docPr id="5584" name="Picture 5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A9623F" wp14:editId="362ABD17">
            <wp:extent cx="561975" cy="19050"/>
            <wp:effectExtent l="19050" t="0" r="9525" b="0"/>
            <wp:docPr id="55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A4E9A8" wp14:editId="71A4A4C0">
            <wp:extent cx="561975" cy="19050"/>
            <wp:effectExtent l="19050" t="0" r="9525" b="0"/>
            <wp:docPr id="5586" name="Picture 5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5147F8" wp14:editId="4D42D66D">
            <wp:extent cx="561975" cy="19050"/>
            <wp:effectExtent l="19050" t="0" r="9525" b="0"/>
            <wp:docPr id="55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28EB91" wp14:editId="74E1D697">
            <wp:extent cx="561975" cy="19050"/>
            <wp:effectExtent l="19050" t="0" r="9525" b="0"/>
            <wp:docPr id="5588" name="Picture 5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F2528C" wp14:editId="695589B7">
            <wp:extent cx="561975" cy="19050"/>
            <wp:effectExtent l="19050" t="0" r="9525" b="0"/>
            <wp:docPr id="55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912EEA" wp14:editId="09C17D09">
            <wp:extent cx="561975" cy="19050"/>
            <wp:effectExtent l="19050" t="0" r="9525" b="0"/>
            <wp:docPr id="5590" name="Picture 5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E67452" wp14:editId="4A095484">
            <wp:extent cx="561975" cy="19050"/>
            <wp:effectExtent l="19050" t="0" r="9525" b="0"/>
            <wp:docPr id="55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FC26EA" wp14:editId="7E6DCC79">
            <wp:extent cx="561975" cy="19050"/>
            <wp:effectExtent l="19050" t="0" r="9525" b="0"/>
            <wp:docPr id="5592" name="Picture 5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4A4C9F" wp14:editId="1E6A439C">
            <wp:extent cx="561975" cy="19050"/>
            <wp:effectExtent l="19050" t="0" r="9525" b="0"/>
            <wp:docPr id="55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B074F6" wp14:editId="2583F189">
            <wp:extent cx="561975" cy="19050"/>
            <wp:effectExtent l="19050" t="0" r="9525" b="0"/>
            <wp:docPr id="5594" name="Picture 5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D5EB76" wp14:editId="16B6EDC7">
            <wp:extent cx="561975" cy="19050"/>
            <wp:effectExtent l="19050" t="0" r="9525" b="0"/>
            <wp:docPr id="55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CCB1F4" wp14:editId="01D39C23">
            <wp:extent cx="561975" cy="19050"/>
            <wp:effectExtent l="19050" t="0" r="9525" b="0"/>
            <wp:docPr id="5596" name="Picture 5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198A90" wp14:editId="24E5885B">
            <wp:extent cx="561975" cy="19050"/>
            <wp:effectExtent l="19050" t="0" r="9525" b="0"/>
            <wp:docPr id="55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ACD949" wp14:editId="46189146">
            <wp:extent cx="561975" cy="19050"/>
            <wp:effectExtent l="19050" t="0" r="9525" b="0"/>
            <wp:docPr id="5598" name="Picture 5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89F668" wp14:editId="42BED4AA">
            <wp:extent cx="561975" cy="19050"/>
            <wp:effectExtent l="19050" t="0" r="9525" b="0"/>
            <wp:docPr id="55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F15247" wp14:editId="1DEE4370">
            <wp:extent cx="561975" cy="19050"/>
            <wp:effectExtent l="19050" t="0" r="9525" b="0"/>
            <wp:docPr id="5600" name="Picture 6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9DEAC4" wp14:editId="3D443B31">
            <wp:extent cx="561975" cy="19050"/>
            <wp:effectExtent l="19050" t="0" r="9525" b="0"/>
            <wp:docPr id="56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9FA668" wp14:editId="70BFDB4A">
            <wp:extent cx="561975" cy="19050"/>
            <wp:effectExtent l="19050" t="0" r="9525" b="0"/>
            <wp:docPr id="5602" name="Picture 6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4C9B4D" wp14:editId="14EE7E5D">
            <wp:extent cx="561975" cy="19050"/>
            <wp:effectExtent l="19050" t="0" r="9525" b="0"/>
            <wp:docPr id="56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7281C4" wp14:editId="6FE8F6B8">
            <wp:extent cx="561975" cy="19050"/>
            <wp:effectExtent l="19050" t="0" r="9525" b="0"/>
            <wp:docPr id="560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4DEBBA" wp14:editId="63591436">
            <wp:extent cx="561975" cy="19050"/>
            <wp:effectExtent l="19050" t="0" r="9525" b="0"/>
            <wp:docPr id="56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694D0E" wp14:editId="41BE1270">
            <wp:extent cx="561975" cy="19050"/>
            <wp:effectExtent l="19050" t="0" r="9525" b="0"/>
            <wp:docPr id="5606" name="Picture 6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D6325F" wp14:editId="3B573EA1">
            <wp:extent cx="561975" cy="19050"/>
            <wp:effectExtent l="19050" t="0" r="9525" b="0"/>
            <wp:docPr id="56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0A7158" wp14:editId="34AB020E">
            <wp:extent cx="561975" cy="19050"/>
            <wp:effectExtent l="19050" t="0" r="9525" b="0"/>
            <wp:docPr id="5608" name="Picture 6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7A98B2" wp14:editId="3D40B4B0">
            <wp:extent cx="561975" cy="19050"/>
            <wp:effectExtent l="19050" t="0" r="9525" b="0"/>
            <wp:docPr id="56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609D79" wp14:editId="73862D7B">
            <wp:extent cx="561975" cy="19050"/>
            <wp:effectExtent l="19050" t="0" r="9525" b="0"/>
            <wp:docPr id="5610" name="Picture 6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8BB1B4" wp14:editId="732D477D">
            <wp:extent cx="561975" cy="19050"/>
            <wp:effectExtent l="19050" t="0" r="9525" b="0"/>
            <wp:docPr id="56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1C856A" wp14:editId="003708DB">
            <wp:extent cx="561975" cy="19050"/>
            <wp:effectExtent l="19050" t="0" r="9525" b="0"/>
            <wp:docPr id="5612" name="Picture 6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5B68C3" wp14:editId="7FCEEB50">
            <wp:extent cx="561975" cy="19050"/>
            <wp:effectExtent l="19050" t="0" r="9525" b="0"/>
            <wp:docPr id="56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26488F" wp14:editId="17BA7064">
            <wp:extent cx="561975" cy="19050"/>
            <wp:effectExtent l="19050" t="0" r="9525" b="0"/>
            <wp:docPr id="5614" name="Picture 6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766905" wp14:editId="67A7C399">
            <wp:extent cx="561975" cy="19050"/>
            <wp:effectExtent l="19050" t="0" r="9525" b="0"/>
            <wp:docPr id="56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07BC2B" wp14:editId="05CA9391">
            <wp:extent cx="561975" cy="19050"/>
            <wp:effectExtent l="19050" t="0" r="9525" b="0"/>
            <wp:docPr id="5616" name="Picture 6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8BE244" wp14:editId="5C741435">
            <wp:extent cx="561975" cy="19050"/>
            <wp:effectExtent l="19050" t="0" r="9525" b="0"/>
            <wp:docPr id="56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38165C" wp14:editId="3EBEB0D9">
            <wp:extent cx="561975" cy="19050"/>
            <wp:effectExtent l="19050" t="0" r="9525" b="0"/>
            <wp:docPr id="5618" name="Picture 6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933E30" wp14:editId="0FC58A9C">
            <wp:extent cx="561975" cy="19050"/>
            <wp:effectExtent l="19050" t="0" r="9525" b="0"/>
            <wp:docPr id="56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634DFA" wp14:editId="04B3385B">
            <wp:extent cx="561975" cy="19050"/>
            <wp:effectExtent l="19050" t="0" r="9525" b="0"/>
            <wp:docPr id="562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85A7F0" wp14:editId="24889AD3">
            <wp:extent cx="561975" cy="19050"/>
            <wp:effectExtent l="19050" t="0" r="9525" b="0"/>
            <wp:docPr id="56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A85510" wp14:editId="7FD41A6E">
            <wp:extent cx="561975" cy="19050"/>
            <wp:effectExtent l="19050" t="0" r="9525" b="0"/>
            <wp:docPr id="5622" name="Picture 6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06E314" wp14:editId="2E422625">
            <wp:extent cx="561975" cy="19050"/>
            <wp:effectExtent l="19050" t="0" r="9525" b="0"/>
            <wp:docPr id="56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BE35E7" wp14:editId="2E26BE4E">
            <wp:extent cx="561975" cy="19050"/>
            <wp:effectExtent l="19050" t="0" r="9525" b="0"/>
            <wp:docPr id="5624" name="Picture 6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5F7295" wp14:editId="2BBB731B">
            <wp:extent cx="561975" cy="19050"/>
            <wp:effectExtent l="19050" t="0" r="9525" b="0"/>
            <wp:docPr id="56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3B9665" wp14:editId="76057462">
            <wp:extent cx="561975" cy="19050"/>
            <wp:effectExtent l="19050" t="0" r="9525" b="0"/>
            <wp:docPr id="5626" name="Picture 6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4ECFAF" wp14:editId="4C823E9F">
            <wp:extent cx="561975" cy="19050"/>
            <wp:effectExtent l="19050" t="0" r="9525" b="0"/>
            <wp:docPr id="56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A92FA1" wp14:editId="64951378">
            <wp:extent cx="561975" cy="19050"/>
            <wp:effectExtent l="19050" t="0" r="9525" b="0"/>
            <wp:docPr id="562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18D695" wp14:editId="41ECF2DD">
            <wp:extent cx="561975" cy="19050"/>
            <wp:effectExtent l="19050" t="0" r="9525" b="0"/>
            <wp:docPr id="56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2DCEDE" wp14:editId="0A65F88A">
            <wp:extent cx="561975" cy="19050"/>
            <wp:effectExtent l="19050" t="0" r="9525" b="0"/>
            <wp:docPr id="5630" name="Picture 6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FC6A1A" wp14:editId="627F221D">
            <wp:extent cx="561975" cy="19050"/>
            <wp:effectExtent l="19050" t="0" r="9525" b="0"/>
            <wp:docPr id="56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4C94FE" wp14:editId="0EFCA1AD">
            <wp:extent cx="561975" cy="19050"/>
            <wp:effectExtent l="19050" t="0" r="9525" b="0"/>
            <wp:docPr id="5632" name="Picture 6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D335AE" wp14:editId="1DBF00CC">
            <wp:extent cx="561975" cy="19050"/>
            <wp:effectExtent l="19050" t="0" r="9525" b="0"/>
            <wp:docPr id="56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8E4882" wp14:editId="4480781F">
            <wp:extent cx="561975" cy="19050"/>
            <wp:effectExtent l="19050" t="0" r="9525" b="0"/>
            <wp:docPr id="5634" name="Picture 6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8D0F63" wp14:editId="3193FF70">
            <wp:extent cx="561975" cy="19050"/>
            <wp:effectExtent l="19050" t="0" r="9525" b="0"/>
            <wp:docPr id="56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BB478D" wp14:editId="4CB4BA39">
            <wp:extent cx="561975" cy="19050"/>
            <wp:effectExtent l="19050" t="0" r="9525" b="0"/>
            <wp:docPr id="5636" name="Picture 6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58F9EB" wp14:editId="0C7884B7">
            <wp:extent cx="561975" cy="19050"/>
            <wp:effectExtent l="19050" t="0" r="9525" b="0"/>
            <wp:docPr id="56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8819E1" wp14:editId="2E558576">
            <wp:extent cx="561975" cy="19050"/>
            <wp:effectExtent l="19050" t="0" r="9525" b="0"/>
            <wp:docPr id="5638" name="Picture 6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EDC69A" wp14:editId="39E8C768">
            <wp:extent cx="561975" cy="19050"/>
            <wp:effectExtent l="19050" t="0" r="9525" b="0"/>
            <wp:docPr id="56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36A2DF" wp14:editId="7513006D">
            <wp:extent cx="561975" cy="19050"/>
            <wp:effectExtent l="19050" t="0" r="9525" b="0"/>
            <wp:docPr id="5640" name="Picture 6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04575F" wp14:editId="4298C86E">
            <wp:extent cx="561975" cy="19050"/>
            <wp:effectExtent l="19050" t="0" r="9525" b="0"/>
            <wp:docPr id="56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4DF39B" wp14:editId="1B8784BC">
            <wp:extent cx="561975" cy="19050"/>
            <wp:effectExtent l="19050" t="0" r="9525" b="0"/>
            <wp:docPr id="5642" name="Picture 6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FBEADA" wp14:editId="336D7CC5">
            <wp:extent cx="561975" cy="19050"/>
            <wp:effectExtent l="19050" t="0" r="9525" b="0"/>
            <wp:docPr id="56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5867AA" wp14:editId="7C8D8CEA">
            <wp:extent cx="561975" cy="19050"/>
            <wp:effectExtent l="19050" t="0" r="9525" b="0"/>
            <wp:docPr id="564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63FAFF" wp14:editId="5FA0EA91">
            <wp:extent cx="561975" cy="19050"/>
            <wp:effectExtent l="19050" t="0" r="9525" b="0"/>
            <wp:docPr id="56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53A607" wp14:editId="13151CDC">
            <wp:extent cx="561975" cy="19050"/>
            <wp:effectExtent l="19050" t="0" r="9525" b="0"/>
            <wp:docPr id="5646" name="Picture 6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00CDE2" wp14:editId="35E72627">
            <wp:extent cx="561975" cy="19050"/>
            <wp:effectExtent l="19050" t="0" r="9525" b="0"/>
            <wp:docPr id="56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AF71D8" wp14:editId="08AF56D8">
            <wp:extent cx="561975" cy="19050"/>
            <wp:effectExtent l="19050" t="0" r="9525" b="0"/>
            <wp:docPr id="5648" name="Picture 6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A35B2F" wp14:editId="1AEDF531">
            <wp:extent cx="561975" cy="19050"/>
            <wp:effectExtent l="19050" t="0" r="9525" b="0"/>
            <wp:docPr id="56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E4077B" wp14:editId="07FFD9BF">
            <wp:extent cx="561975" cy="19050"/>
            <wp:effectExtent l="19050" t="0" r="9525" b="0"/>
            <wp:docPr id="5650" name="Picture 6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51229D" wp14:editId="2CA9E403">
            <wp:extent cx="561975" cy="19050"/>
            <wp:effectExtent l="19050" t="0" r="9525" b="0"/>
            <wp:docPr id="56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9D0E0D" wp14:editId="0030BCBA">
            <wp:extent cx="561975" cy="19050"/>
            <wp:effectExtent l="19050" t="0" r="9525" b="0"/>
            <wp:docPr id="565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C4E14B" wp14:editId="6403DD27">
            <wp:extent cx="561975" cy="19050"/>
            <wp:effectExtent l="19050" t="0" r="9525" b="0"/>
            <wp:docPr id="56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480068" wp14:editId="7C444415">
            <wp:extent cx="561975" cy="19050"/>
            <wp:effectExtent l="19050" t="0" r="9525" b="0"/>
            <wp:docPr id="5654" name="Picture 6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F4E393" wp14:editId="0ACB583F">
            <wp:extent cx="561975" cy="19050"/>
            <wp:effectExtent l="19050" t="0" r="9525" b="0"/>
            <wp:docPr id="56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051432" wp14:editId="7BE49B8D">
            <wp:extent cx="561975" cy="19050"/>
            <wp:effectExtent l="19050" t="0" r="9525" b="0"/>
            <wp:docPr id="5656" name="Picture 6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3064D1" wp14:editId="37984B51">
            <wp:extent cx="561975" cy="19050"/>
            <wp:effectExtent l="19050" t="0" r="9525" b="0"/>
            <wp:docPr id="56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8E2E67" wp14:editId="3197064D">
            <wp:extent cx="561975" cy="19050"/>
            <wp:effectExtent l="19050" t="0" r="9525" b="0"/>
            <wp:docPr id="5658" name="Picture 6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D98C7F" wp14:editId="79EF936A">
            <wp:extent cx="561975" cy="19050"/>
            <wp:effectExtent l="19050" t="0" r="9525" b="0"/>
            <wp:docPr id="56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F73AF2" wp14:editId="059D566C">
            <wp:extent cx="561975" cy="19050"/>
            <wp:effectExtent l="19050" t="0" r="9525" b="0"/>
            <wp:docPr id="5660" name="Picture 6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090E22" wp14:editId="766FD7DC">
            <wp:extent cx="561975" cy="19050"/>
            <wp:effectExtent l="19050" t="0" r="9525" b="0"/>
            <wp:docPr id="56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B904E4" wp14:editId="43FD6A95">
            <wp:extent cx="561975" cy="19050"/>
            <wp:effectExtent l="19050" t="0" r="9525" b="0"/>
            <wp:docPr id="5662" name="Picture 6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EEA21B" wp14:editId="3CCDC6B1">
            <wp:extent cx="561975" cy="19050"/>
            <wp:effectExtent l="19050" t="0" r="9525" b="0"/>
            <wp:docPr id="56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4C48E5" wp14:editId="329555CE">
            <wp:extent cx="561975" cy="19050"/>
            <wp:effectExtent l="19050" t="0" r="9525" b="0"/>
            <wp:docPr id="5664" name="Picture 6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0986CC" wp14:editId="5684F41C">
            <wp:extent cx="561975" cy="19050"/>
            <wp:effectExtent l="19050" t="0" r="9525" b="0"/>
            <wp:docPr id="56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95B242" wp14:editId="1AE470E2">
            <wp:extent cx="561975" cy="19050"/>
            <wp:effectExtent l="19050" t="0" r="9525" b="0"/>
            <wp:docPr id="5666" name="Picture 6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CB5EF3" wp14:editId="3D0669BE">
            <wp:extent cx="561975" cy="19050"/>
            <wp:effectExtent l="19050" t="0" r="9525" b="0"/>
            <wp:docPr id="56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137338" wp14:editId="1737F2FA">
            <wp:extent cx="561975" cy="19050"/>
            <wp:effectExtent l="19050" t="0" r="9525" b="0"/>
            <wp:docPr id="566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712D2C" wp14:editId="08DECE59">
            <wp:extent cx="561975" cy="19050"/>
            <wp:effectExtent l="19050" t="0" r="9525" b="0"/>
            <wp:docPr id="56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9EEC3E" wp14:editId="79DA0466">
            <wp:extent cx="561975" cy="19050"/>
            <wp:effectExtent l="19050" t="0" r="9525" b="0"/>
            <wp:docPr id="5670" name="Picture 6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E7C340" wp14:editId="453A5461">
            <wp:extent cx="561975" cy="19050"/>
            <wp:effectExtent l="19050" t="0" r="9525" b="0"/>
            <wp:docPr id="56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C3D6D1" wp14:editId="1914F801">
            <wp:extent cx="561975" cy="19050"/>
            <wp:effectExtent l="19050" t="0" r="9525" b="0"/>
            <wp:docPr id="5672" name="Picture 6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7AFD4D" wp14:editId="0D5462FE">
            <wp:extent cx="561975" cy="19050"/>
            <wp:effectExtent l="19050" t="0" r="9525" b="0"/>
            <wp:docPr id="56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6672F3" wp14:editId="6A54DBD2">
            <wp:extent cx="561975" cy="19050"/>
            <wp:effectExtent l="19050" t="0" r="9525" b="0"/>
            <wp:docPr id="5674" name="Picture 6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81F7C1" wp14:editId="190A999B">
            <wp:extent cx="561975" cy="19050"/>
            <wp:effectExtent l="19050" t="0" r="9525" b="0"/>
            <wp:docPr id="56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B397C4" wp14:editId="72D2067A">
            <wp:extent cx="561975" cy="19050"/>
            <wp:effectExtent l="19050" t="0" r="9525" b="0"/>
            <wp:docPr id="567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4F7313" wp14:editId="48FE8A60">
            <wp:extent cx="561975" cy="19050"/>
            <wp:effectExtent l="19050" t="0" r="9525" b="0"/>
            <wp:docPr id="56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0F630F" wp14:editId="31581CA7">
            <wp:extent cx="561975" cy="19050"/>
            <wp:effectExtent l="19050" t="0" r="9525" b="0"/>
            <wp:docPr id="5678" name="Picture 6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500338" wp14:editId="449838EF">
            <wp:extent cx="561975" cy="19050"/>
            <wp:effectExtent l="19050" t="0" r="9525" b="0"/>
            <wp:docPr id="56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CD0E81" wp14:editId="3BB230FF">
            <wp:extent cx="561975" cy="19050"/>
            <wp:effectExtent l="19050" t="0" r="9525" b="0"/>
            <wp:docPr id="568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0E8113" wp14:editId="4D7A98F5">
            <wp:extent cx="561975" cy="19050"/>
            <wp:effectExtent l="19050" t="0" r="9525" b="0"/>
            <wp:docPr id="56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4ACDC9" wp14:editId="17C58F9C">
            <wp:extent cx="561975" cy="19050"/>
            <wp:effectExtent l="19050" t="0" r="9525" b="0"/>
            <wp:docPr id="5682"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230341" wp14:editId="07409535">
            <wp:extent cx="561975" cy="19050"/>
            <wp:effectExtent l="19050" t="0" r="9525" b="0"/>
            <wp:docPr id="56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A8B565" wp14:editId="0A43C4CD">
            <wp:extent cx="561975" cy="19050"/>
            <wp:effectExtent l="19050" t="0" r="9525" b="0"/>
            <wp:docPr id="5684"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E1AF88" wp14:editId="4117E40D">
            <wp:extent cx="561975" cy="19050"/>
            <wp:effectExtent l="19050" t="0" r="9525" b="0"/>
            <wp:docPr id="56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9492ED" wp14:editId="7AD55D85">
            <wp:extent cx="561975" cy="19050"/>
            <wp:effectExtent l="19050" t="0" r="9525" b="0"/>
            <wp:docPr id="5686"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71A5D5" wp14:editId="30F3D996">
            <wp:extent cx="561975" cy="19050"/>
            <wp:effectExtent l="19050" t="0" r="9525" b="0"/>
            <wp:docPr id="56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EF16FA" wp14:editId="1051333D">
            <wp:extent cx="561975" cy="19050"/>
            <wp:effectExtent l="19050" t="0" r="9525" b="0"/>
            <wp:docPr id="568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276A67" wp14:editId="0129B096">
            <wp:extent cx="561975" cy="19050"/>
            <wp:effectExtent l="19050" t="0" r="9525" b="0"/>
            <wp:docPr id="56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6822B0" wp14:editId="31079C9F">
            <wp:extent cx="561975" cy="19050"/>
            <wp:effectExtent l="19050" t="0" r="9525" b="0"/>
            <wp:docPr id="5690"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10472C" wp14:editId="67871A6E">
            <wp:extent cx="561975" cy="19050"/>
            <wp:effectExtent l="19050" t="0" r="9525" b="0"/>
            <wp:docPr id="56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0DD7AF" wp14:editId="3F1839BA">
            <wp:extent cx="561975" cy="19050"/>
            <wp:effectExtent l="19050" t="0" r="9525" b="0"/>
            <wp:docPr id="569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6B76A7" wp14:editId="78B3B596">
            <wp:extent cx="561975" cy="19050"/>
            <wp:effectExtent l="19050" t="0" r="9525" b="0"/>
            <wp:docPr id="56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4A424A" wp14:editId="38DDE208">
            <wp:extent cx="561975" cy="19050"/>
            <wp:effectExtent l="19050" t="0" r="9525" b="0"/>
            <wp:docPr id="5694"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351BE2" wp14:editId="177B71D0">
            <wp:extent cx="561975" cy="19050"/>
            <wp:effectExtent l="19050" t="0" r="9525" b="0"/>
            <wp:docPr id="56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CA01B1" wp14:editId="61AFC7EE">
            <wp:extent cx="561975" cy="19050"/>
            <wp:effectExtent l="19050" t="0" r="9525" b="0"/>
            <wp:docPr id="5696"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95CD34" wp14:editId="20EE1245">
            <wp:extent cx="561975" cy="19050"/>
            <wp:effectExtent l="19050" t="0" r="9525" b="0"/>
            <wp:docPr id="56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3F9464" wp14:editId="6A2CAA6D">
            <wp:extent cx="561975" cy="19050"/>
            <wp:effectExtent l="19050" t="0" r="9525" b="0"/>
            <wp:docPr id="5698"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92F93B" wp14:editId="777019E8">
            <wp:extent cx="561975" cy="19050"/>
            <wp:effectExtent l="19050" t="0" r="9525" b="0"/>
            <wp:docPr id="56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9ED271" wp14:editId="41FC07F3">
            <wp:extent cx="561975" cy="19050"/>
            <wp:effectExtent l="19050" t="0" r="9525" b="0"/>
            <wp:docPr id="570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C9D961" wp14:editId="66A551DA">
            <wp:extent cx="561975" cy="19050"/>
            <wp:effectExtent l="19050" t="0" r="9525" b="0"/>
            <wp:docPr id="57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41FC86" wp14:editId="518182D6">
            <wp:extent cx="561975" cy="19050"/>
            <wp:effectExtent l="19050" t="0" r="9525" b="0"/>
            <wp:docPr id="5702"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8523C8" wp14:editId="3EBA99E8">
            <wp:extent cx="561975" cy="19050"/>
            <wp:effectExtent l="19050" t="0" r="9525" b="0"/>
            <wp:docPr id="57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AF22A4" wp14:editId="34D09A63">
            <wp:extent cx="561975" cy="19050"/>
            <wp:effectExtent l="19050" t="0" r="9525" b="0"/>
            <wp:docPr id="5704"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BF9345" wp14:editId="6D818698">
            <wp:extent cx="561975" cy="19050"/>
            <wp:effectExtent l="19050" t="0" r="9525" b="0"/>
            <wp:docPr id="57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156ED4" wp14:editId="5A498D5C">
            <wp:extent cx="561975" cy="19050"/>
            <wp:effectExtent l="19050" t="0" r="9525" b="0"/>
            <wp:docPr id="5706"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C0F42A" wp14:editId="4F63BEC2">
            <wp:extent cx="561975" cy="19050"/>
            <wp:effectExtent l="19050" t="0" r="9525" b="0"/>
            <wp:docPr id="57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99E79A" wp14:editId="6B56D197">
            <wp:extent cx="561975" cy="19050"/>
            <wp:effectExtent l="19050" t="0" r="9525" b="0"/>
            <wp:docPr id="5708"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B3751A" wp14:editId="0BA07257">
            <wp:extent cx="561975" cy="19050"/>
            <wp:effectExtent l="19050" t="0" r="9525" b="0"/>
            <wp:docPr id="57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4F2BE1" wp14:editId="69531A06">
            <wp:extent cx="561975" cy="19050"/>
            <wp:effectExtent l="19050" t="0" r="9525" b="0"/>
            <wp:docPr id="5710"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1A365E" wp14:editId="6CA473FC">
            <wp:extent cx="561975" cy="19050"/>
            <wp:effectExtent l="19050" t="0" r="9525" b="0"/>
            <wp:docPr id="57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028174" wp14:editId="072D4989">
            <wp:extent cx="561975" cy="19050"/>
            <wp:effectExtent l="19050" t="0" r="9525" b="0"/>
            <wp:docPr id="5712"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6AD320" wp14:editId="703261F7">
            <wp:extent cx="561975" cy="19050"/>
            <wp:effectExtent l="19050" t="0" r="9525" b="0"/>
            <wp:docPr id="57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E53DEF" wp14:editId="1085E7BF">
            <wp:extent cx="561975" cy="19050"/>
            <wp:effectExtent l="19050" t="0" r="9525" b="0"/>
            <wp:docPr id="5714"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184FC4" wp14:editId="4BB91A0C">
            <wp:extent cx="561975" cy="19050"/>
            <wp:effectExtent l="19050" t="0" r="9525" b="0"/>
            <wp:docPr id="57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292457" wp14:editId="2063D940">
            <wp:extent cx="561975" cy="19050"/>
            <wp:effectExtent l="19050" t="0" r="9525" b="0"/>
            <wp:docPr id="571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923635" wp14:editId="51364D72">
            <wp:extent cx="561975" cy="19050"/>
            <wp:effectExtent l="19050" t="0" r="9525" b="0"/>
            <wp:docPr id="57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45DF1D" wp14:editId="328D2710">
            <wp:extent cx="561975" cy="19050"/>
            <wp:effectExtent l="19050" t="0" r="9525" b="0"/>
            <wp:docPr id="5718"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206E3F" wp14:editId="33325422">
            <wp:extent cx="561975" cy="19050"/>
            <wp:effectExtent l="19050" t="0" r="9525" b="0"/>
            <wp:docPr id="57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D26FE6" wp14:editId="201B9257">
            <wp:extent cx="561975" cy="19050"/>
            <wp:effectExtent l="19050" t="0" r="9525" b="0"/>
            <wp:docPr id="5720"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C9C788" wp14:editId="43F88186">
            <wp:extent cx="561975" cy="19050"/>
            <wp:effectExtent l="19050" t="0" r="9525" b="0"/>
            <wp:docPr id="57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8DD8B5" wp14:editId="6FBF6839">
            <wp:extent cx="561975" cy="19050"/>
            <wp:effectExtent l="19050" t="0" r="9525" b="0"/>
            <wp:docPr id="5722"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0E560F" wp14:editId="4A0840F6">
            <wp:extent cx="561975" cy="19050"/>
            <wp:effectExtent l="19050" t="0" r="9525" b="0"/>
            <wp:docPr id="57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B0EA18" wp14:editId="5311748F">
            <wp:extent cx="561975" cy="19050"/>
            <wp:effectExtent l="19050" t="0" r="9525" b="0"/>
            <wp:docPr id="572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B1639F" wp14:editId="3347A427">
            <wp:extent cx="561975" cy="19050"/>
            <wp:effectExtent l="19050" t="0" r="9525" b="0"/>
            <wp:docPr id="57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713A64" wp14:editId="38DA0072">
            <wp:extent cx="561975" cy="19050"/>
            <wp:effectExtent l="19050" t="0" r="9525" b="0"/>
            <wp:docPr id="5726"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4FE165" wp14:editId="79869A35">
            <wp:extent cx="561975" cy="19050"/>
            <wp:effectExtent l="19050" t="0" r="9525" b="0"/>
            <wp:docPr id="57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D6DE23" wp14:editId="3D14BA5C">
            <wp:extent cx="561975" cy="19050"/>
            <wp:effectExtent l="19050" t="0" r="9525" b="0"/>
            <wp:docPr id="5728"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3E2680" wp14:editId="6E57D67D">
            <wp:extent cx="561975" cy="19050"/>
            <wp:effectExtent l="19050" t="0" r="9525" b="0"/>
            <wp:docPr id="57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CC5905" wp14:editId="4C7FE5F7">
            <wp:extent cx="561975" cy="19050"/>
            <wp:effectExtent l="19050" t="0" r="9525" b="0"/>
            <wp:docPr id="5730"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A603B4" wp14:editId="38E8FB77">
            <wp:extent cx="561975" cy="19050"/>
            <wp:effectExtent l="19050" t="0" r="9525" b="0"/>
            <wp:docPr id="57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03CD5C" wp14:editId="75EA270C">
            <wp:extent cx="561975" cy="19050"/>
            <wp:effectExtent l="19050" t="0" r="9525" b="0"/>
            <wp:docPr id="5732"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E8F564" wp14:editId="2E1AC4E3">
            <wp:extent cx="561975" cy="19050"/>
            <wp:effectExtent l="19050" t="0" r="9525" b="0"/>
            <wp:docPr id="57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FFFDD9" wp14:editId="1EBA4F51">
            <wp:extent cx="561975" cy="19050"/>
            <wp:effectExtent l="19050" t="0" r="9525" b="0"/>
            <wp:docPr id="5734"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8195F6" wp14:editId="4262FFC5">
            <wp:extent cx="561975" cy="19050"/>
            <wp:effectExtent l="19050" t="0" r="9525" b="0"/>
            <wp:docPr id="57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FAF6B7" wp14:editId="38D7B5A1">
            <wp:extent cx="561975" cy="19050"/>
            <wp:effectExtent l="19050" t="0" r="9525" b="0"/>
            <wp:docPr id="5736"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5FB1BD" wp14:editId="603267BD">
            <wp:extent cx="561975" cy="19050"/>
            <wp:effectExtent l="19050" t="0" r="9525" b="0"/>
            <wp:docPr id="57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C2B3D3" wp14:editId="30796A4A">
            <wp:extent cx="561975" cy="19050"/>
            <wp:effectExtent l="19050" t="0" r="9525" b="0"/>
            <wp:docPr id="5738"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EF5B0C" wp14:editId="45849DBF">
            <wp:extent cx="561975" cy="19050"/>
            <wp:effectExtent l="19050" t="0" r="9525" b="0"/>
            <wp:docPr id="57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A47FAF" wp14:editId="40C30124">
            <wp:extent cx="561975" cy="19050"/>
            <wp:effectExtent l="19050" t="0" r="9525" b="0"/>
            <wp:docPr id="574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0F8E22" wp14:editId="33CC6FD7">
            <wp:extent cx="561975" cy="19050"/>
            <wp:effectExtent l="19050" t="0" r="9525" b="0"/>
            <wp:docPr id="57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EB5B81" wp14:editId="142239E2">
            <wp:extent cx="561975" cy="19050"/>
            <wp:effectExtent l="19050" t="0" r="9525" b="0"/>
            <wp:docPr id="5742"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135AAA" wp14:editId="0189CAC8">
            <wp:extent cx="561975" cy="19050"/>
            <wp:effectExtent l="19050" t="0" r="9525" b="0"/>
            <wp:docPr id="57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3515C7" wp14:editId="7591407C">
            <wp:extent cx="561975" cy="19050"/>
            <wp:effectExtent l="19050" t="0" r="9525" b="0"/>
            <wp:docPr id="5744"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63C55D" wp14:editId="6E976569">
            <wp:extent cx="561975" cy="19050"/>
            <wp:effectExtent l="19050" t="0" r="9525" b="0"/>
            <wp:docPr id="57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1A6B2D" wp14:editId="2D8E64E8">
            <wp:extent cx="561975" cy="19050"/>
            <wp:effectExtent l="19050" t="0" r="9525" b="0"/>
            <wp:docPr id="5746"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C1DDAA" wp14:editId="0A61A43E">
            <wp:extent cx="561975" cy="19050"/>
            <wp:effectExtent l="19050" t="0" r="9525" b="0"/>
            <wp:docPr id="57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E69E10" wp14:editId="504AA6DA">
            <wp:extent cx="561975" cy="19050"/>
            <wp:effectExtent l="19050" t="0" r="9525" b="0"/>
            <wp:docPr id="574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EFC745" wp14:editId="3BBC863F">
            <wp:extent cx="561975" cy="19050"/>
            <wp:effectExtent l="19050" t="0" r="9525" b="0"/>
            <wp:docPr id="57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76F31B" wp14:editId="505932F1">
            <wp:extent cx="561975" cy="19050"/>
            <wp:effectExtent l="19050" t="0" r="9525" b="0"/>
            <wp:docPr id="5750"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04231E" wp14:editId="7EC3E806">
            <wp:extent cx="561975" cy="19050"/>
            <wp:effectExtent l="19050" t="0" r="9525" b="0"/>
            <wp:docPr id="57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A91BE0" wp14:editId="3E9F3738">
            <wp:extent cx="561975" cy="19050"/>
            <wp:effectExtent l="19050" t="0" r="9525" b="0"/>
            <wp:docPr id="5752"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1626D2" wp14:editId="55DC516E">
            <wp:extent cx="561975" cy="19050"/>
            <wp:effectExtent l="19050" t="0" r="9525" b="0"/>
            <wp:docPr id="57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2CCEA5" wp14:editId="52002FB6">
            <wp:extent cx="561975" cy="19050"/>
            <wp:effectExtent l="19050" t="0" r="9525" b="0"/>
            <wp:docPr id="5754"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33338E" wp14:editId="034DC008">
            <wp:extent cx="561975" cy="19050"/>
            <wp:effectExtent l="19050" t="0" r="9525" b="0"/>
            <wp:docPr id="57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CCA6AE" wp14:editId="3E234EC2">
            <wp:extent cx="561975" cy="19050"/>
            <wp:effectExtent l="19050" t="0" r="9525" b="0"/>
            <wp:docPr id="5756"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914862" wp14:editId="3F92C49F">
            <wp:extent cx="561975" cy="19050"/>
            <wp:effectExtent l="19050" t="0" r="9525" b="0"/>
            <wp:docPr id="57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8DECB0" wp14:editId="6BBE0F79">
            <wp:extent cx="561975" cy="19050"/>
            <wp:effectExtent l="19050" t="0" r="9525" b="0"/>
            <wp:docPr id="5758"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6498C1" wp14:editId="2F45116F">
            <wp:extent cx="561975" cy="19050"/>
            <wp:effectExtent l="19050" t="0" r="9525" b="0"/>
            <wp:docPr id="57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BAA9C4" wp14:editId="1F0F80E6">
            <wp:extent cx="561975" cy="19050"/>
            <wp:effectExtent l="19050" t="0" r="9525" b="0"/>
            <wp:docPr id="5760"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D0AFFA" wp14:editId="50FBDB0B">
            <wp:extent cx="561975" cy="19050"/>
            <wp:effectExtent l="19050" t="0" r="9525" b="0"/>
            <wp:docPr id="57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0F0AF0" wp14:editId="01238025">
            <wp:extent cx="561975" cy="19050"/>
            <wp:effectExtent l="19050" t="0" r="9525" b="0"/>
            <wp:docPr id="5762"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F7AE95" wp14:editId="3DF16B3D">
            <wp:extent cx="561975" cy="19050"/>
            <wp:effectExtent l="19050" t="0" r="9525" b="0"/>
            <wp:docPr id="57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ABD1AF" wp14:editId="67980E33">
            <wp:extent cx="561975" cy="19050"/>
            <wp:effectExtent l="19050" t="0" r="9525" b="0"/>
            <wp:docPr id="576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659C75" wp14:editId="08301DDB">
            <wp:extent cx="561975" cy="19050"/>
            <wp:effectExtent l="19050" t="0" r="9525" b="0"/>
            <wp:docPr id="57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F61CDF" wp14:editId="54BE6755">
            <wp:extent cx="561975" cy="19050"/>
            <wp:effectExtent l="19050" t="0" r="9525" b="0"/>
            <wp:docPr id="5766"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8F1D4B" wp14:editId="386391ED">
            <wp:extent cx="561975" cy="19050"/>
            <wp:effectExtent l="19050" t="0" r="9525" b="0"/>
            <wp:docPr id="57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E1F61B" wp14:editId="1DAB4ED0">
            <wp:extent cx="561975" cy="19050"/>
            <wp:effectExtent l="19050" t="0" r="9525" b="0"/>
            <wp:docPr id="5768"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FB55B5" wp14:editId="7813D9EA">
            <wp:extent cx="561975" cy="19050"/>
            <wp:effectExtent l="19050" t="0" r="9525" b="0"/>
            <wp:docPr id="57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9BEC0E" wp14:editId="74BBAD46">
            <wp:extent cx="561975" cy="19050"/>
            <wp:effectExtent l="19050" t="0" r="9525" b="0"/>
            <wp:docPr id="5770"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F34E9D" wp14:editId="371BC45D">
            <wp:extent cx="561975" cy="19050"/>
            <wp:effectExtent l="19050" t="0" r="9525" b="0"/>
            <wp:docPr id="57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48E9C5" wp14:editId="6B3CF711">
            <wp:extent cx="561975" cy="19050"/>
            <wp:effectExtent l="19050" t="0" r="9525" b="0"/>
            <wp:docPr id="577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DF327A" wp14:editId="39A029FE">
            <wp:extent cx="561975" cy="19050"/>
            <wp:effectExtent l="19050" t="0" r="9525" b="0"/>
            <wp:docPr id="57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77CD8A" wp14:editId="1F14FFED">
            <wp:extent cx="561975" cy="19050"/>
            <wp:effectExtent l="19050" t="0" r="9525" b="0"/>
            <wp:docPr id="5774"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AAE3F2" wp14:editId="4DF75AE8">
            <wp:extent cx="561975" cy="19050"/>
            <wp:effectExtent l="19050" t="0" r="9525" b="0"/>
            <wp:docPr id="57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6765A0" wp14:editId="0AB281D2">
            <wp:extent cx="561975" cy="19050"/>
            <wp:effectExtent l="19050" t="0" r="9525" b="0"/>
            <wp:docPr id="5776"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2B0ED5" wp14:editId="77E4EE66">
            <wp:extent cx="561975" cy="19050"/>
            <wp:effectExtent l="19050" t="0" r="9525" b="0"/>
            <wp:docPr id="57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9AA3FC" wp14:editId="5B91C7CC">
            <wp:extent cx="561975" cy="19050"/>
            <wp:effectExtent l="19050" t="0" r="9525" b="0"/>
            <wp:docPr id="5778"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AAC15E" wp14:editId="6BC8E7F8">
            <wp:extent cx="561975" cy="19050"/>
            <wp:effectExtent l="19050" t="0" r="9525" b="0"/>
            <wp:docPr id="57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781779" wp14:editId="3B29499C">
            <wp:extent cx="561975" cy="19050"/>
            <wp:effectExtent l="19050" t="0" r="9525" b="0"/>
            <wp:docPr id="5780"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F9B88B" wp14:editId="3C29824A">
            <wp:extent cx="561975" cy="19050"/>
            <wp:effectExtent l="19050" t="0" r="9525" b="0"/>
            <wp:docPr id="57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7829E6" wp14:editId="5FEC2E4D">
            <wp:extent cx="561975" cy="19050"/>
            <wp:effectExtent l="19050" t="0" r="9525" b="0"/>
            <wp:docPr id="5782"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B92056" wp14:editId="131A26FC">
            <wp:extent cx="561975" cy="19050"/>
            <wp:effectExtent l="19050" t="0" r="9525" b="0"/>
            <wp:docPr id="57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565DAD" wp14:editId="2554954F">
            <wp:extent cx="561975" cy="19050"/>
            <wp:effectExtent l="19050" t="0" r="9525" b="0"/>
            <wp:docPr id="5784"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F0BB0F" wp14:editId="0645139B">
            <wp:extent cx="561975" cy="19050"/>
            <wp:effectExtent l="19050" t="0" r="9525" b="0"/>
            <wp:docPr id="57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0DDD07" wp14:editId="65E52677">
            <wp:extent cx="561975" cy="19050"/>
            <wp:effectExtent l="19050" t="0" r="9525" b="0"/>
            <wp:docPr id="5786"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0183AA" wp14:editId="0C24E1D5">
            <wp:extent cx="561975" cy="19050"/>
            <wp:effectExtent l="19050" t="0" r="9525" b="0"/>
            <wp:docPr id="57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F87062" wp14:editId="3EFC4ECC">
            <wp:extent cx="561975" cy="19050"/>
            <wp:effectExtent l="19050" t="0" r="9525" b="0"/>
            <wp:docPr id="578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67B0DD" wp14:editId="54F8F66F">
            <wp:extent cx="561975" cy="19050"/>
            <wp:effectExtent l="19050" t="0" r="9525" b="0"/>
            <wp:docPr id="57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12ECBE" wp14:editId="67112EDB">
            <wp:extent cx="561975" cy="19050"/>
            <wp:effectExtent l="19050" t="0" r="9525" b="0"/>
            <wp:docPr id="5790"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3F6EE3" wp14:editId="318DC073">
            <wp:extent cx="561975" cy="19050"/>
            <wp:effectExtent l="19050" t="0" r="9525" b="0"/>
            <wp:docPr id="57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1CC848" wp14:editId="393C3717">
            <wp:extent cx="561975" cy="19050"/>
            <wp:effectExtent l="19050" t="0" r="9525" b="0"/>
            <wp:docPr id="5792"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1A4B64" wp14:editId="49CB1398">
            <wp:extent cx="561975" cy="19050"/>
            <wp:effectExtent l="19050" t="0" r="9525" b="0"/>
            <wp:docPr id="57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BB8703" wp14:editId="4B373AEE">
            <wp:extent cx="561975" cy="19050"/>
            <wp:effectExtent l="19050" t="0" r="9525" b="0"/>
            <wp:docPr id="5794"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DCA92F" wp14:editId="4C53390E">
            <wp:extent cx="561975" cy="19050"/>
            <wp:effectExtent l="19050" t="0" r="9525" b="0"/>
            <wp:docPr id="57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C0A4C7" wp14:editId="0C7E4634">
            <wp:extent cx="561975" cy="19050"/>
            <wp:effectExtent l="19050" t="0" r="9525" b="0"/>
            <wp:docPr id="579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57FF8C" wp14:editId="41F382B7">
            <wp:extent cx="561975" cy="19050"/>
            <wp:effectExtent l="19050" t="0" r="9525" b="0"/>
            <wp:docPr id="57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EA6CB0" wp14:editId="7D587D57">
            <wp:extent cx="561975" cy="19050"/>
            <wp:effectExtent l="19050" t="0" r="9525" b="0"/>
            <wp:docPr id="5798"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CD77E7" wp14:editId="537DB827">
            <wp:extent cx="561975" cy="19050"/>
            <wp:effectExtent l="19050" t="0" r="9525" b="0"/>
            <wp:docPr id="57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0E84D7" wp14:editId="5D0AE952">
            <wp:extent cx="561975" cy="19050"/>
            <wp:effectExtent l="19050" t="0" r="9525" b="0"/>
            <wp:docPr id="5800"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A5D7FE" wp14:editId="235BDFA7">
            <wp:extent cx="561975" cy="19050"/>
            <wp:effectExtent l="19050" t="0" r="9525" b="0"/>
            <wp:docPr id="58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9FBBDF" wp14:editId="08F72851">
            <wp:extent cx="561975" cy="19050"/>
            <wp:effectExtent l="19050" t="0" r="9525" b="0"/>
            <wp:docPr id="5802"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D257C9" wp14:editId="7C7E81DF">
            <wp:extent cx="561975" cy="19050"/>
            <wp:effectExtent l="19050" t="0" r="9525" b="0"/>
            <wp:docPr id="58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494FA2" wp14:editId="4380CB00">
            <wp:extent cx="561975" cy="19050"/>
            <wp:effectExtent l="19050" t="0" r="9525" b="0"/>
            <wp:docPr id="5804"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F88DFA" wp14:editId="606B7487">
            <wp:extent cx="561975" cy="19050"/>
            <wp:effectExtent l="19050" t="0" r="9525" b="0"/>
            <wp:docPr id="58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624E8A" wp14:editId="776BC265">
            <wp:extent cx="561975" cy="19050"/>
            <wp:effectExtent l="19050" t="0" r="9525" b="0"/>
            <wp:docPr id="5806"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0D9AB8" wp14:editId="30F572C4">
            <wp:extent cx="561975" cy="19050"/>
            <wp:effectExtent l="19050" t="0" r="9525" b="0"/>
            <wp:docPr id="58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408EA9" wp14:editId="6EADD1D8">
            <wp:extent cx="561975" cy="19050"/>
            <wp:effectExtent l="19050" t="0" r="9525" b="0"/>
            <wp:docPr id="5808"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582D41" wp14:editId="5ACCCBBC">
            <wp:extent cx="561975" cy="19050"/>
            <wp:effectExtent l="19050" t="0" r="9525" b="0"/>
            <wp:docPr id="58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B0E32E" wp14:editId="06084D88">
            <wp:extent cx="561975" cy="19050"/>
            <wp:effectExtent l="19050" t="0" r="9525" b="0"/>
            <wp:docPr id="5810"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930A97" wp14:editId="2F09EE77">
            <wp:extent cx="561975" cy="19050"/>
            <wp:effectExtent l="19050" t="0" r="9525" b="0"/>
            <wp:docPr id="58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0E1A22" wp14:editId="570D4817">
            <wp:extent cx="561975" cy="19050"/>
            <wp:effectExtent l="19050" t="0" r="9525" b="0"/>
            <wp:docPr id="581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938DF9" wp14:editId="3EBA4759">
            <wp:extent cx="561975" cy="19050"/>
            <wp:effectExtent l="19050" t="0" r="9525" b="0"/>
            <wp:docPr id="58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4FFC86" wp14:editId="16975655">
            <wp:extent cx="561975" cy="19050"/>
            <wp:effectExtent l="19050" t="0" r="9525" b="0"/>
            <wp:docPr id="5814"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D7B074" wp14:editId="5B99271C">
            <wp:extent cx="561975" cy="19050"/>
            <wp:effectExtent l="19050" t="0" r="9525" b="0"/>
            <wp:docPr id="58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7E3644" wp14:editId="0DF4810F">
            <wp:extent cx="561975" cy="19050"/>
            <wp:effectExtent l="19050" t="0" r="9525" b="0"/>
            <wp:docPr id="5816"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07D252" wp14:editId="5F1C84A1">
            <wp:extent cx="561975" cy="19050"/>
            <wp:effectExtent l="19050" t="0" r="9525" b="0"/>
            <wp:docPr id="58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19039B" wp14:editId="2EAC3976">
            <wp:extent cx="561975" cy="19050"/>
            <wp:effectExtent l="19050" t="0" r="9525" b="0"/>
            <wp:docPr id="5818"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2529C7" wp14:editId="4CC07CD3">
            <wp:extent cx="561975" cy="19050"/>
            <wp:effectExtent l="19050" t="0" r="9525" b="0"/>
            <wp:docPr id="58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819A13" wp14:editId="7A008232">
            <wp:extent cx="561975" cy="19050"/>
            <wp:effectExtent l="19050" t="0" r="9525" b="0"/>
            <wp:docPr id="582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8FBA52" wp14:editId="24EB7C89">
            <wp:extent cx="561975" cy="19050"/>
            <wp:effectExtent l="19050" t="0" r="9525" b="0"/>
            <wp:docPr id="58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1555B4" wp14:editId="4285E01A">
            <wp:extent cx="561975" cy="19050"/>
            <wp:effectExtent l="19050" t="0" r="9525" b="0"/>
            <wp:docPr id="5822"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F31180" wp14:editId="1BF31CFD">
            <wp:extent cx="561975" cy="19050"/>
            <wp:effectExtent l="19050" t="0" r="9525" b="0"/>
            <wp:docPr id="58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ABE64F" wp14:editId="55AF3AB7">
            <wp:extent cx="561975" cy="19050"/>
            <wp:effectExtent l="19050" t="0" r="9525" b="0"/>
            <wp:docPr id="5824"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6C6C67" wp14:editId="608770CD">
            <wp:extent cx="561975" cy="19050"/>
            <wp:effectExtent l="19050" t="0" r="9525" b="0"/>
            <wp:docPr id="58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FF49F4" wp14:editId="4AC4FB8B">
            <wp:extent cx="561975" cy="19050"/>
            <wp:effectExtent l="19050" t="0" r="9525" b="0"/>
            <wp:docPr id="5826"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F2DE8A" wp14:editId="5D4FFBD8">
            <wp:extent cx="561975" cy="19050"/>
            <wp:effectExtent l="19050" t="0" r="9525" b="0"/>
            <wp:docPr id="58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7D71A6" wp14:editId="477DD887">
            <wp:extent cx="561975" cy="19050"/>
            <wp:effectExtent l="19050" t="0" r="9525" b="0"/>
            <wp:docPr id="5828"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E88A1C" wp14:editId="11073090">
            <wp:extent cx="561975" cy="19050"/>
            <wp:effectExtent l="19050" t="0" r="9525" b="0"/>
            <wp:docPr id="58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DEB65D" wp14:editId="0A06F484">
            <wp:extent cx="561975" cy="19050"/>
            <wp:effectExtent l="19050" t="0" r="9525" b="0"/>
            <wp:docPr id="5830"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DF208D" wp14:editId="55F0AEB1">
            <wp:extent cx="561975" cy="19050"/>
            <wp:effectExtent l="19050" t="0" r="9525" b="0"/>
            <wp:docPr id="58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6AA49B" wp14:editId="4F397BCA">
            <wp:extent cx="561975" cy="19050"/>
            <wp:effectExtent l="19050" t="0" r="9525" b="0"/>
            <wp:docPr id="5832"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4ED809" wp14:editId="4AC2C170">
            <wp:extent cx="561975" cy="19050"/>
            <wp:effectExtent l="19050" t="0" r="9525" b="0"/>
            <wp:docPr id="58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83BC62" wp14:editId="54DEB525">
            <wp:extent cx="561975" cy="19050"/>
            <wp:effectExtent l="19050" t="0" r="9525" b="0"/>
            <wp:docPr id="5834"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D83975" wp14:editId="482148B8">
            <wp:extent cx="561975" cy="19050"/>
            <wp:effectExtent l="19050" t="0" r="9525" b="0"/>
            <wp:docPr id="58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EFA791" wp14:editId="67FC2EA7">
            <wp:extent cx="561975" cy="19050"/>
            <wp:effectExtent l="19050" t="0" r="9525" b="0"/>
            <wp:docPr id="583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96B9B9" wp14:editId="415FCE1E">
            <wp:extent cx="561975" cy="19050"/>
            <wp:effectExtent l="19050" t="0" r="9525" b="0"/>
            <wp:docPr id="58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731B8F" wp14:editId="41F4FB71">
            <wp:extent cx="561975" cy="19050"/>
            <wp:effectExtent l="19050" t="0" r="9525" b="0"/>
            <wp:docPr id="5838"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5EE442" wp14:editId="49679962">
            <wp:extent cx="561975" cy="19050"/>
            <wp:effectExtent l="19050" t="0" r="9525" b="0"/>
            <wp:docPr id="58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74238A" wp14:editId="50841DEE">
            <wp:extent cx="561975" cy="19050"/>
            <wp:effectExtent l="19050" t="0" r="9525" b="0"/>
            <wp:docPr id="5840"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7D0129" wp14:editId="11A26999">
            <wp:extent cx="561975" cy="19050"/>
            <wp:effectExtent l="19050" t="0" r="9525" b="0"/>
            <wp:docPr id="58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B9D50C" wp14:editId="5A2EE541">
            <wp:extent cx="561975" cy="19050"/>
            <wp:effectExtent l="19050" t="0" r="9525" b="0"/>
            <wp:docPr id="5842"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1DDBC8" wp14:editId="18857A73">
            <wp:extent cx="561975" cy="19050"/>
            <wp:effectExtent l="19050" t="0" r="9525" b="0"/>
            <wp:docPr id="58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B74BBE" wp14:editId="39E19A2E">
            <wp:extent cx="561975" cy="19050"/>
            <wp:effectExtent l="19050" t="0" r="9525" b="0"/>
            <wp:docPr id="584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E4AE9B" wp14:editId="460B2642">
            <wp:extent cx="561975" cy="19050"/>
            <wp:effectExtent l="19050" t="0" r="9525" b="0"/>
            <wp:docPr id="58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C7836D" wp14:editId="6509B115">
            <wp:extent cx="561975" cy="19050"/>
            <wp:effectExtent l="19050" t="0" r="9525" b="0"/>
            <wp:docPr id="5846"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DB4D38" wp14:editId="5B2E27F9">
            <wp:extent cx="561975" cy="19050"/>
            <wp:effectExtent l="19050" t="0" r="9525" b="0"/>
            <wp:docPr id="58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C05201" wp14:editId="31169BF9">
            <wp:extent cx="561975" cy="19050"/>
            <wp:effectExtent l="19050" t="0" r="9525" b="0"/>
            <wp:docPr id="5848"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6A6E5B" wp14:editId="4D187D2A">
            <wp:extent cx="561975" cy="19050"/>
            <wp:effectExtent l="19050" t="0" r="9525" b="0"/>
            <wp:docPr id="58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868182" wp14:editId="26233C7C">
            <wp:extent cx="561975" cy="19050"/>
            <wp:effectExtent l="19050" t="0" r="9525" b="0"/>
            <wp:docPr id="5850"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D415DF" wp14:editId="5357E806">
            <wp:extent cx="561975" cy="19050"/>
            <wp:effectExtent l="19050" t="0" r="9525" b="0"/>
            <wp:docPr id="58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6D0A1D" wp14:editId="6829F5DD">
            <wp:extent cx="561975" cy="19050"/>
            <wp:effectExtent l="19050" t="0" r="9525" b="0"/>
            <wp:docPr id="5852"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CA1EE4" wp14:editId="610FD11D">
            <wp:extent cx="561975" cy="19050"/>
            <wp:effectExtent l="19050" t="0" r="9525" b="0"/>
            <wp:docPr id="58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D63FE5" wp14:editId="545DFF6B">
            <wp:extent cx="561975" cy="19050"/>
            <wp:effectExtent l="19050" t="0" r="9525" b="0"/>
            <wp:docPr id="5854"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1C93CC" wp14:editId="245ED07A">
            <wp:extent cx="561975" cy="19050"/>
            <wp:effectExtent l="19050" t="0" r="9525" b="0"/>
            <wp:docPr id="58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70AA37" wp14:editId="513EEE46">
            <wp:extent cx="561975" cy="19050"/>
            <wp:effectExtent l="19050" t="0" r="9525" b="0"/>
            <wp:docPr id="5856"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47DBA7" wp14:editId="3DC288E8">
            <wp:extent cx="561975" cy="19050"/>
            <wp:effectExtent l="19050" t="0" r="9525" b="0"/>
            <wp:docPr id="58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0B1434" wp14:editId="23130C9F">
            <wp:extent cx="561975" cy="19050"/>
            <wp:effectExtent l="19050" t="0" r="9525" b="0"/>
            <wp:docPr id="5858"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D801CF" wp14:editId="75CA3810">
            <wp:extent cx="561975" cy="19050"/>
            <wp:effectExtent l="19050" t="0" r="9525" b="0"/>
            <wp:docPr id="58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D5C428" wp14:editId="48D32698">
            <wp:extent cx="561975" cy="19050"/>
            <wp:effectExtent l="19050" t="0" r="9525" b="0"/>
            <wp:docPr id="586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7C7CEB" wp14:editId="2DD12C32">
            <wp:extent cx="561975" cy="19050"/>
            <wp:effectExtent l="19050" t="0" r="9525" b="0"/>
            <wp:docPr id="58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99586C" wp14:editId="31E21468">
            <wp:extent cx="561975" cy="19050"/>
            <wp:effectExtent l="19050" t="0" r="9525" b="0"/>
            <wp:docPr id="5862"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35A635" wp14:editId="2A362396">
            <wp:extent cx="561975" cy="19050"/>
            <wp:effectExtent l="19050" t="0" r="9525" b="0"/>
            <wp:docPr id="58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FFED48" wp14:editId="6A3EE168">
            <wp:extent cx="561975" cy="19050"/>
            <wp:effectExtent l="19050" t="0" r="9525" b="0"/>
            <wp:docPr id="5864"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5A5589" wp14:editId="69901AD2">
            <wp:extent cx="561975" cy="19050"/>
            <wp:effectExtent l="19050" t="0" r="9525" b="0"/>
            <wp:docPr id="58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61D104" wp14:editId="3B9C616B">
            <wp:extent cx="561975" cy="19050"/>
            <wp:effectExtent l="19050" t="0" r="9525" b="0"/>
            <wp:docPr id="5866"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520CFA" wp14:editId="5BC8BB1E">
            <wp:extent cx="561975" cy="19050"/>
            <wp:effectExtent l="19050" t="0" r="9525" b="0"/>
            <wp:docPr id="58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BF681B" wp14:editId="5009B776">
            <wp:extent cx="561975" cy="19050"/>
            <wp:effectExtent l="19050" t="0" r="9525" b="0"/>
            <wp:docPr id="586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D01A0A" wp14:editId="0D83A1E4">
            <wp:extent cx="561975" cy="19050"/>
            <wp:effectExtent l="19050" t="0" r="9525" b="0"/>
            <wp:docPr id="58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E65A68" wp14:editId="5927128F">
            <wp:extent cx="561975" cy="19050"/>
            <wp:effectExtent l="19050" t="0" r="9525" b="0"/>
            <wp:docPr id="5870" name="Picture 8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FFDC6D" wp14:editId="54B831B0">
            <wp:extent cx="561975" cy="19050"/>
            <wp:effectExtent l="19050" t="0" r="9525" b="0"/>
            <wp:docPr id="58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5722F3" wp14:editId="5EE4A156">
            <wp:extent cx="561975" cy="19050"/>
            <wp:effectExtent l="19050" t="0" r="9525" b="0"/>
            <wp:docPr id="587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0E5103" wp14:editId="3446A1BA">
            <wp:extent cx="561975" cy="19050"/>
            <wp:effectExtent l="19050" t="0" r="9525" b="0"/>
            <wp:docPr id="58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B73AE8" wp14:editId="545BA40E">
            <wp:extent cx="561975" cy="19050"/>
            <wp:effectExtent l="19050" t="0" r="9525" b="0"/>
            <wp:docPr id="5874"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B19BC1" wp14:editId="6AB11FD1">
            <wp:extent cx="561975" cy="19050"/>
            <wp:effectExtent l="19050" t="0" r="9525" b="0"/>
            <wp:docPr id="58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1E7390" wp14:editId="33441E99">
            <wp:extent cx="561975" cy="19050"/>
            <wp:effectExtent l="19050" t="0" r="9525" b="0"/>
            <wp:docPr id="5876"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56B1C4" wp14:editId="33EE9268">
            <wp:extent cx="561975" cy="19050"/>
            <wp:effectExtent l="19050" t="0" r="9525" b="0"/>
            <wp:docPr id="58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737054" wp14:editId="01A92A79">
            <wp:extent cx="561975" cy="19050"/>
            <wp:effectExtent l="19050" t="0" r="9525" b="0"/>
            <wp:docPr id="5878"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CF2345" wp14:editId="1288FA91">
            <wp:extent cx="561975" cy="19050"/>
            <wp:effectExtent l="19050" t="0" r="9525" b="0"/>
            <wp:docPr id="58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014C37" wp14:editId="48D5B505">
            <wp:extent cx="561975" cy="19050"/>
            <wp:effectExtent l="19050" t="0" r="9525" b="0"/>
            <wp:docPr id="588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8E4EE4" wp14:editId="73756501">
            <wp:extent cx="561975" cy="19050"/>
            <wp:effectExtent l="19050" t="0" r="9525" b="0"/>
            <wp:docPr id="58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B0D1F1" wp14:editId="0F73110D">
            <wp:extent cx="561975" cy="19050"/>
            <wp:effectExtent l="19050" t="0" r="9525" b="0"/>
            <wp:docPr id="5882"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61D4FF" wp14:editId="60351A18">
            <wp:extent cx="561975" cy="19050"/>
            <wp:effectExtent l="19050" t="0" r="9525" b="0"/>
            <wp:docPr id="58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36F44A" wp14:editId="0746B877">
            <wp:extent cx="561975" cy="19050"/>
            <wp:effectExtent l="19050" t="0" r="9525" b="0"/>
            <wp:docPr id="588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1F7131" wp14:editId="344634FA">
            <wp:extent cx="561975" cy="19050"/>
            <wp:effectExtent l="19050" t="0" r="9525" b="0"/>
            <wp:docPr id="58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6B1BF0" wp14:editId="1C1B73BF">
            <wp:extent cx="561975" cy="19050"/>
            <wp:effectExtent l="19050" t="0" r="9525" b="0"/>
            <wp:docPr id="5886"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342AA5" wp14:editId="4054E7FD">
            <wp:extent cx="561975" cy="19050"/>
            <wp:effectExtent l="19050" t="0" r="9525" b="0"/>
            <wp:docPr id="58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54ABE8" wp14:editId="0F539257">
            <wp:extent cx="561975" cy="19050"/>
            <wp:effectExtent l="19050" t="0" r="9525" b="0"/>
            <wp:docPr id="5888"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21C9C8" wp14:editId="6F46BDA4">
            <wp:extent cx="561975" cy="19050"/>
            <wp:effectExtent l="19050" t="0" r="9525" b="0"/>
            <wp:docPr id="58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E6416E" wp14:editId="2768CE63">
            <wp:extent cx="561975" cy="19050"/>
            <wp:effectExtent l="19050" t="0" r="9525" b="0"/>
            <wp:docPr id="5890"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C272FE" wp14:editId="10C281F9">
            <wp:extent cx="561975" cy="19050"/>
            <wp:effectExtent l="19050" t="0" r="9525" b="0"/>
            <wp:docPr id="58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00DF23" wp14:editId="697D0599">
            <wp:extent cx="561975" cy="19050"/>
            <wp:effectExtent l="19050" t="0" r="9525" b="0"/>
            <wp:docPr id="589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4CAE26" wp14:editId="24C1D367">
            <wp:extent cx="561975" cy="19050"/>
            <wp:effectExtent l="19050" t="0" r="9525" b="0"/>
            <wp:docPr id="58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D7E9F7" wp14:editId="08377084">
            <wp:extent cx="561975" cy="19050"/>
            <wp:effectExtent l="19050" t="0" r="9525" b="0"/>
            <wp:docPr id="5894"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E42BE1" wp14:editId="39742BDC">
            <wp:extent cx="561975" cy="19050"/>
            <wp:effectExtent l="19050" t="0" r="9525" b="0"/>
            <wp:docPr id="58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C35796" wp14:editId="3903E5F7">
            <wp:extent cx="561975" cy="19050"/>
            <wp:effectExtent l="19050" t="0" r="9525" b="0"/>
            <wp:docPr id="5896"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9A11B7" wp14:editId="62A68347">
            <wp:extent cx="561975" cy="19050"/>
            <wp:effectExtent l="19050" t="0" r="9525" b="0"/>
            <wp:docPr id="58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0726EB" wp14:editId="126CBCF9">
            <wp:extent cx="561975" cy="19050"/>
            <wp:effectExtent l="19050" t="0" r="9525" b="0"/>
            <wp:docPr id="5898"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9A4763" wp14:editId="69B1A43D">
            <wp:extent cx="561975" cy="19050"/>
            <wp:effectExtent l="19050" t="0" r="9525" b="0"/>
            <wp:docPr id="58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F69AFD" wp14:editId="35A4CC27">
            <wp:extent cx="561975" cy="19050"/>
            <wp:effectExtent l="19050" t="0" r="9525" b="0"/>
            <wp:docPr id="5900"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38D1C2" wp14:editId="34D3ADEF">
            <wp:extent cx="561975" cy="19050"/>
            <wp:effectExtent l="19050" t="0" r="9525" b="0"/>
            <wp:docPr id="59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C474FA" wp14:editId="06C87BC8">
            <wp:extent cx="561975" cy="19050"/>
            <wp:effectExtent l="19050" t="0" r="9525" b="0"/>
            <wp:docPr id="5902"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415CC8" wp14:editId="6A91362D">
            <wp:extent cx="561975" cy="19050"/>
            <wp:effectExtent l="19050" t="0" r="9525" b="0"/>
            <wp:docPr id="59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D84E2A" wp14:editId="083B77BB">
            <wp:extent cx="561975" cy="19050"/>
            <wp:effectExtent l="19050" t="0" r="9525" b="0"/>
            <wp:docPr id="5904"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6CE592" wp14:editId="28B00B6D">
            <wp:extent cx="561975" cy="19050"/>
            <wp:effectExtent l="19050" t="0" r="9525" b="0"/>
            <wp:docPr id="59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B311F8" wp14:editId="64C50180">
            <wp:extent cx="561975" cy="19050"/>
            <wp:effectExtent l="19050" t="0" r="9525" b="0"/>
            <wp:docPr id="5906"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D7845B" wp14:editId="0AFD96BD">
            <wp:extent cx="561975" cy="19050"/>
            <wp:effectExtent l="19050" t="0" r="9525" b="0"/>
            <wp:docPr id="59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8C97EB" wp14:editId="55ACE23E">
            <wp:extent cx="561975" cy="19050"/>
            <wp:effectExtent l="19050" t="0" r="9525" b="0"/>
            <wp:docPr id="590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70567D" wp14:editId="44B2DDD0">
            <wp:extent cx="561975" cy="19050"/>
            <wp:effectExtent l="19050" t="0" r="9525" b="0"/>
            <wp:docPr id="59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F45DB0" wp14:editId="65BAFCB5">
            <wp:extent cx="561975" cy="19050"/>
            <wp:effectExtent l="19050" t="0" r="9525" b="0"/>
            <wp:docPr id="5910"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7D8871" wp14:editId="57E824FA">
            <wp:extent cx="561975" cy="19050"/>
            <wp:effectExtent l="19050" t="0" r="9525" b="0"/>
            <wp:docPr id="59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DF610F" wp14:editId="379B7F46">
            <wp:extent cx="561975" cy="19050"/>
            <wp:effectExtent l="19050" t="0" r="9525" b="0"/>
            <wp:docPr id="5912"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6E7FF6" wp14:editId="212FF0E9">
            <wp:extent cx="561975" cy="19050"/>
            <wp:effectExtent l="19050" t="0" r="9525" b="0"/>
            <wp:docPr id="59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39EDBD" wp14:editId="1462565C">
            <wp:extent cx="561975" cy="19050"/>
            <wp:effectExtent l="19050" t="0" r="9525" b="0"/>
            <wp:docPr id="5914"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97D413" wp14:editId="2AAFAFC6">
            <wp:extent cx="561975" cy="19050"/>
            <wp:effectExtent l="19050" t="0" r="9525" b="0"/>
            <wp:docPr id="59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F714B9" wp14:editId="11E2D63A">
            <wp:extent cx="561975" cy="19050"/>
            <wp:effectExtent l="19050" t="0" r="9525" b="0"/>
            <wp:docPr id="59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411A74" wp14:editId="4AA0B480">
            <wp:extent cx="561975" cy="19050"/>
            <wp:effectExtent l="19050" t="0" r="9525" b="0"/>
            <wp:docPr id="59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395C9B" wp14:editId="3DA27270">
            <wp:extent cx="561975" cy="19050"/>
            <wp:effectExtent l="19050" t="0" r="9525" b="0"/>
            <wp:docPr id="5918"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0CFB25" wp14:editId="390B86B8">
            <wp:extent cx="561975" cy="19050"/>
            <wp:effectExtent l="19050" t="0" r="9525" b="0"/>
            <wp:docPr id="59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3C173D" wp14:editId="3E544332">
            <wp:extent cx="561975" cy="19050"/>
            <wp:effectExtent l="19050" t="0" r="9525" b="0"/>
            <wp:docPr id="5920"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A2AC4E" wp14:editId="18B90FB2">
            <wp:extent cx="561975" cy="19050"/>
            <wp:effectExtent l="19050" t="0" r="9525" b="0"/>
            <wp:docPr id="59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9BCD99" wp14:editId="0A2B2753">
            <wp:extent cx="561975" cy="19050"/>
            <wp:effectExtent l="19050" t="0" r="9525" b="0"/>
            <wp:docPr id="5922"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904C3B" wp14:editId="1EC94C4D">
            <wp:extent cx="561975" cy="19050"/>
            <wp:effectExtent l="19050" t="0" r="9525" b="0"/>
            <wp:docPr id="59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80E9C9" wp14:editId="0B958642">
            <wp:extent cx="561975" cy="19050"/>
            <wp:effectExtent l="19050" t="0" r="9525" b="0"/>
            <wp:docPr id="5924"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4C5B56" wp14:editId="46589F0D">
            <wp:extent cx="561975" cy="19050"/>
            <wp:effectExtent l="19050" t="0" r="9525" b="0"/>
            <wp:docPr id="59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DA8107" wp14:editId="6994C913">
            <wp:extent cx="561975" cy="19050"/>
            <wp:effectExtent l="19050" t="0" r="9525" b="0"/>
            <wp:docPr id="5926"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F2CE73" wp14:editId="7CE6BE82">
            <wp:extent cx="561975" cy="19050"/>
            <wp:effectExtent l="19050" t="0" r="9525" b="0"/>
            <wp:docPr id="59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276BED" wp14:editId="72642FBF">
            <wp:extent cx="561975" cy="19050"/>
            <wp:effectExtent l="19050" t="0" r="9525" b="0"/>
            <wp:docPr id="5928"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88ABA0" wp14:editId="7E2CC8B3">
            <wp:extent cx="561975" cy="19050"/>
            <wp:effectExtent l="19050" t="0" r="9525" b="0"/>
            <wp:docPr id="59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1C8858" wp14:editId="3CA761A0">
            <wp:extent cx="561975" cy="19050"/>
            <wp:effectExtent l="19050" t="0" r="9525" b="0"/>
            <wp:docPr id="5930"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58FFCD" wp14:editId="7D5A6304">
            <wp:extent cx="561975" cy="19050"/>
            <wp:effectExtent l="19050" t="0" r="9525" b="0"/>
            <wp:docPr id="59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9580EC" wp14:editId="757FA9EF">
            <wp:extent cx="561975" cy="19050"/>
            <wp:effectExtent l="19050" t="0" r="9525" b="0"/>
            <wp:docPr id="593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A72B9D" wp14:editId="5140EE31">
            <wp:extent cx="561975" cy="19050"/>
            <wp:effectExtent l="19050" t="0" r="9525" b="0"/>
            <wp:docPr id="59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FEA491" wp14:editId="3DFC358E">
            <wp:extent cx="561975" cy="19050"/>
            <wp:effectExtent l="19050" t="0" r="9525" b="0"/>
            <wp:docPr id="5934"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9F4B20" wp14:editId="6D11C97D">
            <wp:extent cx="561975" cy="19050"/>
            <wp:effectExtent l="19050" t="0" r="9525" b="0"/>
            <wp:docPr id="59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6BA975" wp14:editId="6350E0D1">
            <wp:extent cx="561975" cy="19050"/>
            <wp:effectExtent l="19050" t="0" r="9525" b="0"/>
            <wp:docPr id="5936"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CDA0AC" wp14:editId="5B99ABCB">
            <wp:extent cx="561975" cy="19050"/>
            <wp:effectExtent l="19050" t="0" r="9525" b="0"/>
            <wp:docPr id="59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606543" wp14:editId="5A197F00">
            <wp:extent cx="561975" cy="19050"/>
            <wp:effectExtent l="19050" t="0" r="9525" b="0"/>
            <wp:docPr id="5938"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29FDAA" wp14:editId="28F5345B">
            <wp:extent cx="561975" cy="19050"/>
            <wp:effectExtent l="19050" t="0" r="9525" b="0"/>
            <wp:docPr id="59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E6597A" wp14:editId="5D039607">
            <wp:extent cx="561975" cy="19050"/>
            <wp:effectExtent l="19050" t="0" r="9525" b="0"/>
            <wp:docPr id="594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9F7C48" wp14:editId="1A6FCC05">
            <wp:extent cx="561975" cy="19050"/>
            <wp:effectExtent l="19050" t="0" r="9525" b="0"/>
            <wp:docPr id="59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F2AB04" wp14:editId="71979211">
            <wp:extent cx="561975" cy="19050"/>
            <wp:effectExtent l="19050" t="0" r="9525" b="0"/>
            <wp:docPr id="5942"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CB794E" wp14:editId="3EF98B2A">
            <wp:extent cx="561975" cy="19050"/>
            <wp:effectExtent l="19050" t="0" r="9525" b="0"/>
            <wp:docPr id="59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5C9E55" wp14:editId="2A32CEB7">
            <wp:extent cx="561975" cy="19050"/>
            <wp:effectExtent l="19050" t="0" r="9525" b="0"/>
            <wp:docPr id="5944"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30FFEB" wp14:editId="44D6D87A">
            <wp:extent cx="561975" cy="19050"/>
            <wp:effectExtent l="19050" t="0" r="9525" b="0"/>
            <wp:docPr id="59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3B8EC6" wp14:editId="64E0FC39">
            <wp:extent cx="561975" cy="19050"/>
            <wp:effectExtent l="19050" t="0" r="9525" b="0"/>
            <wp:docPr id="5946"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38FCB0" wp14:editId="7342B30B">
            <wp:extent cx="561975" cy="19050"/>
            <wp:effectExtent l="19050" t="0" r="9525" b="0"/>
            <wp:docPr id="59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DB954B" wp14:editId="62FB5874">
            <wp:extent cx="561975" cy="19050"/>
            <wp:effectExtent l="19050" t="0" r="9525" b="0"/>
            <wp:docPr id="5948"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7D3DCB" wp14:editId="62B884E9">
            <wp:extent cx="561975" cy="19050"/>
            <wp:effectExtent l="19050" t="0" r="9525" b="0"/>
            <wp:docPr id="59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CFDBA0" wp14:editId="50296210">
            <wp:extent cx="561975" cy="19050"/>
            <wp:effectExtent l="19050" t="0" r="9525" b="0"/>
            <wp:docPr id="5950"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A3F0F4" wp14:editId="525FA51E">
            <wp:extent cx="561975" cy="19050"/>
            <wp:effectExtent l="19050" t="0" r="9525" b="0"/>
            <wp:docPr id="59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4E5FFE" wp14:editId="6BC562EB">
            <wp:extent cx="561975" cy="19050"/>
            <wp:effectExtent l="19050" t="0" r="9525" b="0"/>
            <wp:docPr id="5952"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70D4CC" wp14:editId="19A060AA">
            <wp:extent cx="561975" cy="19050"/>
            <wp:effectExtent l="19050" t="0" r="9525" b="0"/>
            <wp:docPr id="59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A92955" wp14:editId="4CA377F9">
            <wp:extent cx="561975" cy="19050"/>
            <wp:effectExtent l="19050" t="0" r="9525" b="0"/>
            <wp:docPr id="5954"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3E59FC" wp14:editId="110ED9D0">
            <wp:extent cx="561975" cy="19050"/>
            <wp:effectExtent l="19050" t="0" r="9525" b="0"/>
            <wp:docPr id="59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C6BC0F" wp14:editId="40294778">
            <wp:extent cx="561975" cy="19050"/>
            <wp:effectExtent l="19050" t="0" r="9525" b="0"/>
            <wp:docPr id="595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A78D08" wp14:editId="58DA2C7E">
            <wp:extent cx="561975" cy="19050"/>
            <wp:effectExtent l="19050" t="0" r="9525" b="0"/>
            <wp:docPr id="59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E9CDA4" wp14:editId="5882EDAF">
            <wp:extent cx="561975" cy="19050"/>
            <wp:effectExtent l="19050" t="0" r="9525" b="0"/>
            <wp:docPr id="5958"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E53C00" wp14:editId="423B9548">
            <wp:extent cx="561975" cy="19050"/>
            <wp:effectExtent l="19050" t="0" r="9525" b="0"/>
            <wp:docPr id="59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DAB75D" wp14:editId="1BB913D9">
            <wp:extent cx="561975" cy="19050"/>
            <wp:effectExtent l="19050" t="0" r="9525" b="0"/>
            <wp:docPr id="5960"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3B33FE" wp14:editId="48465EAE">
            <wp:extent cx="561975" cy="19050"/>
            <wp:effectExtent l="19050" t="0" r="9525" b="0"/>
            <wp:docPr id="59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AB1705" wp14:editId="149F048B">
            <wp:extent cx="561975" cy="19050"/>
            <wp:effectExtent l="19050" t="0" r="9525" b="0"/>
            <wp:docPr id="5962"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7E0749" wp14:editId="04EA5D9B">
            <wp:extent cx="561975" cy="19050"/>
            <wp:effectExtent l="19050" t="0" r="9525" b="0"/>
            <wp:docPr id="59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15ADDF" wp14:editId="10BBFE16">
            <wp:extent cx="561975" cy="19050"/>
            <wp:effectExtent l="19050" t="0" r="9525" b="0"/>
            <wp:docPr id="596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0F3CB4" wp14:editId="3E988D66">
            <wp:extent cx="561975" cy="19050"/>
            <wp:effectExtent l="19050" t="0" r="9525" b="0"/>
            <wp:docPr id="59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754AE2" wp14:editId="17C6AF39">
            <wp:extent cx="561975" cy="19050"/>
            <wp:effectExtent l="19050" t="0" r="9525" b="0"/>
            <wp:docPr id="5966"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3CDF92" wp14:editId="0659B0EB">
            <wp:extent cx="561975" cy="19050"/>
            <wp:effectExtent l="19050" t="0" r="9525" b="0"/>
            <wp:docPr id="59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E4E8C9" wp14:editId="1DC33074">
            <wp:extent cx="561975" cy="19050"/>
            <wp:effectExtent l="19050" t="0" r="9525" b="0"/>
            <wp:docPr id="596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2685EA" wp14:editId="34EC4F8E">
            <wp:extent cx="561975" cy="19050"/>
            <wp:effectExtent l="19050" t="0" r="9525" b="0"/>
            <wp:docPr id="59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B4C37D" wp14:editId="79BC887E">
            <wp:extent cx="561975" cy="19050"/>
            <wp:effectExtent l="19050" t="0" r="9525" b="0"/>
            <wp:docPr id="5970"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CD542A" wp14:editId="7022BBFA">
            <wp:extent cx="561975" cy="19050"/>
            <wp:effectExtent l="19050" t="0" r="9525" b="0"/>
            <wp:docPr id="59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925529" wp14:editId="2BDA031A">
            <wp:extent cx="561975" cy="19050"/>
            <wp:effectExtent l="19050" t="0" r="9525" b="0"/>
            <wp:docPr id="5972"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B5C400" wp14:editId="092D1FC0">
            <wp:extent cx="561975" cy="19050"/>
            <wp:effectExtent l="19050" t="0" r="9525" b="0"/>
            <wp:docPr id="59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27C3DF" wp14:editId="4792018D">
            <wp:extent cx="561975" cy="19050"/>
            <wp:effectExtent l="19050" t="0" r="9525" b="0"/>
            <wp:docPr id="5974"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525943" wp14:editId="3D372D6A">
            <wp:extent cx="561975" cy="19050"/>
            <wp:effectExtent l="19050" t="0" r="9525" b="0"/>
            <wp:docPr id="59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D61FB1" wp14:editId="198A7729">
            <wp:extent cx="561975" cy="19050"/>
            <wp:effectExtent l="19050" t="0" r="9525" b="0"/>
            <wp:docPr id="597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0A19A9" wp14:editId="4E876A52">
            <wp:extent cx="561975" cy="19050"/>
            <wp:effectExtent l="19050" t="0" r="9525" b="0"/>
            <wp:docPr id="59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06A46E" wp14:editId="65DEE53A">
            <wp:extent cx="561975" cy="19050"/>
            <wp:effectExtent l="19050" t="0" r="9525" b="0"/>
            <wp:docPr id="5978"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0CD709" wp14:editId="0EA23C81">
            <wp:extent cx="561975" cy="19050"/>
            <wp:effectExtent l="19050" t="0" r="9525" b="0"/>
            <wp:docPr id="59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F7D83D" wp14:editId="3F2F588E">
            <wp:extent cx="561975" cy="19050"/>
            <wp:effectExtent l="19050" t="0" r="9525" b="0"/>
            <wp:docPr id="598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650280" wp14:editId="3C1DAF4F">
            <wp:extent cx="561975" cy="19050"/>
            <wp:effectExtent l="19050" t="0" r="9525" b="0"/>
            <wp:docPr id="59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DB3620" wp14:editId="49B84DF4">
            <wp:extent cx="561975" cy="19050"/>
            <wp:effectExtent l="19050" t="0" r="9525" b="0"/>
            <wp:docPr id="5982"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936BCC" wp14:editId="389B4900">
            <wp:extent cx="561975" cy="19050"/>
            <wp:effectExtent l="19050" t="0" r="9525" b="0"/>
            <wp:docPr id="59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4C6150" wp14:editId="653E0B82">
            <wp:extent cx="561975" cy="19050"/>
            <wp:effectExtent l="19050" t="0" r="9525" b="0"/>
            <wp:docPr id="5984"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4C6514" wp14:editId="45CE647E">
            <wp:extent cx="561975" cy="19050"/>
            <wp:effectExtent l="19050" t="0" r="9525" b="0"/>
            <wp:docPr id="59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F20068" wp14:editId="740645F5">
            <wp:extent cx="561975" cy="19050"/>
            <wp:effectExtent l="19050" t="0" r="9525" b="0"/>
            <wp:docPr id="5986"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B6C057" wp14:editId="10FD98A8">
            <wp:extent cx="561975" cy="19050"/>
            <wp:effectExtent l="19050" t="0" r="9525" b="0"/>
            <wp:docPr id="59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D630B5" wp14:editId="13177B21">
            <wp:extent cx="561975" cy="19050"/>
            <wp:effectExtent l="19050" t="0" r="9525" b="0"/>
            <wp:docPr id="598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DB5FB5" wp14:editId="28F35781">
            <wp:extent cx="561975" cy="19050"/>
            <wp:effectExtent l="19050" t="0" r="9525" b="0"/>
            <wp:docPr id="59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70C4E9" wp14:editId="733ED856">
            <wp:extent cx="561975" cy="19050"/>
            <wp:effectExtent l="19050" t="0" r="9525" b="0"/>
            <wp:docPr id="5990"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FE5633" wp14:editId="543DBF36">
            <wp:extent cx="561975" cy="19050"/>
            <wp:effectExtent l="19050" t="0" r="9525" b="0"/>
            <wp:docPr id="59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DD6EE7" wp14:editId="4CF49086">
            <wp:extent cx="561975" cy="19050"/>
            <wp:effectExtent l="19050" t="0" r="9525" b="0"/>
            <wp:docPr id="5992"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594124" wp14:editId="4424E176">
            <wp:extent cx="561975" cy="19050"/>
            <wp:effectExtent l="19050" t="0" r="9525" b="0"/>
            <wp:docPr id="59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EA4E79" wp14:editId="18D1534C">
            <wp:extent cx="561975" cy="19050"/>
            <wp:effectExtent l="19050" t="0" r="9525" b="0"/>
            <wp:docPr id="5994"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754E32" wp14:editId="7C45A7DB">
            <wp:extent cx="561975" cy="19050"/>
            <wp:effectExtent l="19050" t="0" r="9525" b="0"/>
            <wp:docPr id="59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4578A5" wp14:editId="5F31FD9F">
            <wp:extent cx="561975" cy="19050"/>
            <wp:effectExtent l="19050" t="0" r="9525" b="0"/>
            <wp:docPr id="5996"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DBB8FF" wp14:editId="5754C841">
            <wp:extent cx="561975" cy="19050"/>
            <wp:effectExtent l="19050" t="0" r="9525" b="0"/>
            <wp:docPr id="59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93599A" wp14:editId="31E149AE">
            <wp:extent cx="561975" cy="19050"/>
            <wp:effectExtent l="19050" t="0" r="9525" b="0"/>
            <wp:docPr id="5998"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D45ECC" wp14:editId="30456FA2">
            <wp:extent cx="561975" cy="19050"/>
            <wp:effectExtent l="19050" t="0" r="9525" b="0"/>
            <wp:docPr id="59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D8642D" wp14:editId="728819BE">
            <wp:extent cx="561975" cy="19050"/>
            <wp:effectExtent l="19050" t="0" r="9525" b="0"/>
            <wp:docPr id="6000"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50708D" wp14:editId="2AFACC08">
            <wp:extent cx="561975" cy="19050"/>
            <wp:effectExtent l="19050" t="0" r="9525" b="0"/>
            <wp:docPr id="60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721D94" wp14:editId="1EE5AC55">
            <wp:extent cx="561975" cy="19050"/>
            <wp:effectExtent l="19050" t="0" r="9525" b="0"/>
            <wp:docPr id="6002"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10EC34" wp14:editId="604270FD">
            <wp:extent cx="561975" cy="19050"/>
            <wp:effectExtent l="19050" t="0" r="9525" b="0"/>
            <wp:docPr id="60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F57B8A" wp14:editId="379150F9">
            <wp:extent cx="561975" cy="19050"/>
            <wp:effectExtent l="19050" t="0" r="9525" b="0"/>
            <wp:docPr id="600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DC3367" wp14:editId="06ACD32F">
            <wp:extent cx="561975" cy="19050"/>
            <wp:effectExtent l="19050" t="0" r="9525" b="0"/>
            <wp:docPr id="60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2E609B" wp14:editId="213CEC6F">
            <wp:extent cx="561975" cy="19050"/>
            <wp:effectExtent l="19050" t="0" r="9525" b="0"/>
            <wp:docPr id="6006"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4714CC" wp14:editId="76F5B1F8">
            <wp:extent cx="561975" cy="19050"/>
            <wp:effectExtent l="19050" t="0" r="9525" b="0"/>
            <wp:docPr id="60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B96B75" wp14:editId="465C44CA">
            <wp:extent cx="561975" cy="19050"/>
            <wp:effectExtent l="19050" t="0" r="9525" b="0"/>
            <wp:docPr id="6008"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C7D8B1" wp14:editId="79D0D9EF">
            <wp:extent cx="561975" cy="19050"/>
            <wp:effectExtent l="19050" t="0" r="9525" b="0"/>
            <wp:docPr id="60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45ABA5" wp14:editId="77D6C2AA">
            <wp:extent cx="561975" cy="19050"/>
            <wp:effectExtent l="19050" t="0" r="9525" b="0"/>
            <wp:docPr id="6010"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F6D8EA" wp14:editId="0CEC44E1">
            <wp:extent cx="561975" cy="19050"/>
            <wp:effectExtent l="19050" t="0" r="9525" b="0"/>
            <wp:docPr id="60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1B243C" wp14:editId="2F49E9FD">
            <wp:extent cx="561975" cy="19050"/>
            <wp:effectExtent l="19050" t="0" r="9525" b="0"/>
            <wp:docPr id="601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A260BB" wp14:editId="0D65CD43">
            <wp:extent cx="561975" cy="19050"/>
            <wp:effectExtent l="19050" t="0" r="9525" b="0"/>
            <wp:docPr id="60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804953" wp14:editId="7589C1A7">
            <wp:extent cx="561975" cy="19050"/>
            <wp:effectExtent l="19050" t="0" r="9525" b="0"/>
            <wp:docPr id="6014"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D70EF7" wp14:editId="1565F7C5">
            <wp:extent cx="561975" cy="19050"/>
            <wp:effectExtent l="19050" t="0" r="9525" b="0"/>
            <wp:docPr id="60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DEF279" wp14:editId="1B08BE63">
            <wp:extent cx="561975" cy="19050"/>
            <wp:effectExtent l="19050" t="0" r="9525" b="0"/>
            <wp:docPr id="6016"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7C98CF" wp14:editId="7BFF038E">
            <wp:extent cx="561975" cy="19050"/>
            <wp:effectExtent l="19050" t="0" r="9525" b="0"/>
            <wp:docPr id="60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384DEF" wp14:editId="68127A4D">
            <wp:extent cx="561975" cy="19050"/>
            <wp:effectExtent l="19050" t="0" r="9525" b="0"/>
            <wp:docPr id="6018"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EAC9D2" wp14:editId="754D472A">
            <wp:extent cx="561975" cy="19050"/>
            <wp:effectExtent l="19050" t="0" r="9525" b="0"/>
            <wp:docPr id="60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B01A35" wp14:editId="6EEA3825">
            <wp:extent cx="561975" cy="19050"/>
            <wp:effectExtent l="19050" t="0" r="9525" b="0"/>
            <wp:docPr id="6020"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78DBEE" wp14:editId="7999EFEE">
            <wp:extent cx="561975" cy="19050"/>
            <wp:effectExtent l="19050" t="0" r="9525" b="0"/>
            <wp:docPr id="60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967FB0" wp14:editId="25AD5117">
            <wp:extent cx="561975" cy="19050"/>
            <wp:effectExtent l="19050" t="0" r="9525" b="0"/>
            <wp:docPr id="6022"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0CA425" wp14:editId="5101C92D">
            <wp:extent cx="561975" cy="19050"/>
            <wp:effectExtent l="19050" t="0" r="9525" b="0"/>
            <wp:docPr id="60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8FA3DB" wp14:editId="3D8DE09A">
            <wp:extent cx="561975" cy="19050"/>
            <wp:effectExtent l="19050" t="0" r="9525" b="0"/>
            <wp:docPr id="6024"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EE37D6" wp14:editId="7BE0AF95">
            <wp:extent cx="561975" cy="19050"/>
            <wp:effectExtent l="19050" t="0" r="9525" b="0"/>
            <wp:docPr id="60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BCD2B9" wp14:editId="67ECFD1D">
            <wp:extent cx="561975" cy="19050"/>
            <wp:effectExtent l="19050" t="0" r="9525" b="0"/>
            <wp:docPr id="6026"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B72FC2" wp14:editId="53AFE05F">
            <wp:extent cx="561975" cy="19050"/>
            <wp:effectExtent l="19050" t="0" r="9525" b="0"/>
            <wp:docPr id="60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3F6D83" wp14:editId="2558FBA1">
            <wp:extent cx="561975" cy="19050"/>
            <wp:effectExtent l="19050" t="0" r="9525" b="0"/>
            <wp:docPr id="602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BA1C70" wp14:editId="3BE1E36F">
            <wp:extent cx="561975" cy="19050"/>
            <wp:effectExtent l="19050" t="0" r="9525" b="0"/>
            <wp:docPr id="60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DEDEA2" wp14:editId="780FC75D">
            <wp:extent cx="561975" cy="19050"/>
            <wp:effectExtent l="19050" t="0" r="9525" b="0"/>
            <wp:docPr id="6030"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6024D0" wp14:editId="5370F3F0">
            <wp:extent cx="561975" cy="19050"/>
            <wp:effectExtent l="19050" t="0" r="9525" b="0"/>
            <wp:docPr id="60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4B16C1" wp14:editId="6EB4B869">
            <wp:extent cx="561975" cy="19050"/>
            <wp:effectExtent l="19050" t="0" r="9525" b="0"/>
            <wp:docPr id="6032"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138D3B" wp14:editId="571DD84A">
            <wp:extent cx="561975" cy="19050"/>
            <wp:effectExtent l="19050" t="0" r="9525" b="0"/>
            <wp:docPr id="60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FF7024" wp14:editId="187DE614">
            <wp:extent cx="561975" cy="19050"/>
            <wp:effectExtent l="19050" t="0" r="9525" b="0"/>
            <wp:docPr id="6034"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F04E4E" wp14:editId="0DF8D34A">
            <wp:extent cx="561975" cy="19050"/>
            <wp:effectExtent l="19050" t="0" r="9525" b="0"/>
            <wp:docPr id="60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CE8644" wp14:editId="1701A404">
            <wp:extent cx="561975" cy="19050"/>
            <wp:effectExtent l="19050" t="0" r="9525" b="0"/>
            <wp:docPr id="603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FDE19B" wp14:editId="0AC4BAF9">
            <wp:extent cx="561975" cy="19050"/>
            <wp:effectExtent l="19050" t="0" r="9525" b="0"/>
            <wp:docPr id="60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4596C2" wp14:editId="60B56212">
            <wp:extent cx="561975" cy="19050"/>
            <wp:effectExtent l="19050" t="0" r="9525" b="0"/>
            <wp:docPr id="6038"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804553" wp14:editId="38F05380">
            <wp:extent cx="561975" cy="19050"/>
            <wp:effectExtent l="19050" t="0" r="9525" b="0"/>
            <wp:docPr id="60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C020E0" wp14:editId="43BA273D">
            <wp:extent cx="561975" cy="19050"/>
            <wp:effectExtent l="19050" t="0" r="9525" b="0"/>
            <wp:docPr id="6040"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801E5C" wp14:editId="69198909">
            <wp:extent cx="561975" cy="19050"/>
            <wp:effectExtent l="19050" t="0" r="9525" b="0"/>
            <wp:docPr id="60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AB0167" wp14:editId="22618BCF">
            <wp:extent cx="561975" cy="19050"/>
            <wp:effectExtent l="19050" t="0" r="9525" b="0"/>
            <wp:docPr id="6042"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3D514E" wp14:editId="3264CD4B">
            <wp:extent cx="561975" cy="19050"/>
            <wp:effectExtent l="19050" t="0" r="9525" b="0"/>
            <wp:docPr id="60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247350" wp14:editId="71689F53">
            <wp:extent cx="561975" cy="19050"/>
            <wp:effectExtent l="19050" t="0" r="9525" b="0"/>
            <wp:docPr id="6044"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B51622" wp14:editId="1F1EEE3F">
            <wp:extent cx="561975" cy="19050"/>
            <wp:effectExtent l="19050" t="0" r="9525" b="0"/>
            <wp:docPr id="60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A69CD7" wp14:editId="12DB8F31">
            <wp:extent cx="561975" cy="19050"/>
            <wp:effectExtent l="19050" t="0" r="9525" b="0"/>
            <wp:docPr id="6046"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110F4A" wp14:editId="0584499D">
            <wp:extent cx="561975" cy="19050"/>
            <wp:effectExtent l="19050" t="0" r="9525" b="0"/>
            <wp:docPr id="60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08BEF3" wp14:editId="4D92473B">
            <wp:extent cx="561975" cy="19050"/>
            <wp:effectExtent l="19050" t="0" r="9525" b="0"/>
            <wp:docPr id="6048"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C38795" wp14:editId="0B356794">
            <wp:extent cx="561975" cy="19050"/>
            <wp:effectExtent l="19050" t="0" r="9525" b="0"/>
            <wp:docPr id="60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D34367" wp14:editId="35CD8775">
            <wp:extent cx="561975" cy="19050"/>
            <wp:effectExtent l="19050" t="0" r="9525" b="0"/>
            <wp:docPr id="6050"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D26075" wp14:editId="29CB30E3">
            <wp:extent cx="561975" cy="19050"/>
            <wp:effectExtent l="19050" t="0" r="9525" b="0"/>
            <wp:docPr id="60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1F39C5" wp14:editId="0FF83B72">
            <wp:extent cx="561975" cy="19050"/>
            <wp:effectExtent l="19050" t="0" r="9525" b="0"/>
            <wp:docPr id="605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0D4813" wp14:editId="3592DB91">
            <wp:extent cx="561975" cy="19050"/>
            <wp:effectExtent l="19050" t="0" r="9525" b="0"/>
            <wp:docPr id="60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FE1B45" wp14:editId="78691ED9">
            <wp:extent cx="561975" cy="19050"/>
            <wp:effectExtent l="19050" t="0" r="9525" b="0"/>
            <wp:docPr id="6054"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D1638A" wp14:editId="42E496F3">
            <wp:extent cx="561975" cy="19050"/>
            <wp:effectExtent l="19050" t="0" r="9525" b="0"/>
            <wp:docPr id="60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7FBED2" wp14:editId="7DC85042">
            <wp:extent cx="561975" cy="19050"/>
            <wp:effectExtent l="19050" t="0" r="9525" b="0"/>
            <wp:docPr id="6056"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BBE93E" wp14:editId="2BEFAD57">
            <wp:extent cx="561975" cy="19050"/>
            <wp:effectExtent l="19050" t="0" r="9525" b="0"/>
            <wp:docPr id="60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D9B6D4" wp14:editId="4F479CC9">
            <wp:extent cx="561975" cy="19050"/>
            <wp:effectExtent l="19050" t="0" r="9525" b="0"/>
            <wp:docPr id="6058"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56A696" wp14:editId="5C417A9E">
            <wp:extent cx="561975" cy="19050"/>
            <wp:effectExtent l="19050" t="0" r="9525" b="0"/>
            <wp:docPr id="60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09ED18" wp14:editId="32D98890">
            <wp:extent cx="561975" cy="19050"/>
            <wp:effectExtent l="19050" t="0" r="9525" b="0"/>
            <wp:docPr id="606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58C3CB" wp14:editId="0E5C2787">
            <wp:extent cx="561975" cy="19050"/>
            <wp:effectExtent l="19050" t="0" r="9525" b="0"/>
            <wp:docPr id="60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652549" wp14:editId="435420AF">
            <wp:extent cx="561975" cy="19050"/>
            <wp:effectExtent l="19050" t="0" r="9525" b="0"/>
            <wp:docPr id="6062"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76B823" wp14:editId="1E82E16C">
            <wp:extent cx="561975" cy="19050"/>
            <wp:effectExtent l="19050" t="0" r="9525" b="0"/>
            <wp:docPr id="60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0EA362" wp14:editId="329EB474">
            <wp:extent cx="561975" cy="19050"/>
            <wp:effectExtent l="19050" t="0" r="9525" b="0"/>
            <wp:docPr id="6064"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7D956B" wp14:editId="25D9E418">
            <wp:extent cx="561975" cy="19050"/>
            <wp:effectExtent l="19050" t="0" r="9525" b="0"/>
            <wp:docPr id="60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10255E" wp14:editId="0D7646EA">
            <wp:extent cx="561975" cy="19050"/>
            <wp:effectExtent l="19050" t="0" r="9525" b="0"/>
            <wp:docPr id="6066"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8B4897" wp14:editId="336C8A92">
            <wp:extent cx="561975" cy="19050"/>
            <wp:effectExtent l="19050" t="0" r="9525" b="0"/>
            <wp:docPr id="60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0CC1FA" wp14:editId="127A83D7">
            <wp:extent cx="561975" cy="19050"/>
            <wp:effectExtent l="19050" t="0" r="9525" b="0"/>
            <wp:docPr id="6068"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2097CA" wp14:editId="5A6BDB33">
            <wp:extent cx="561975" cy="19050"/>
            <wp:effectExtent l="19050" t="0" r="9525" b="0"/>
            <wp:docPr id="60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C523EB" wp14:editId="03FFE55C">
            <wp:extent cx="561975" cy="19050"/>
            <wp:effectExtent l="19050" t="0" r="9525" b="0"/>
            <wp:docPr id="6070"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0EBEFC" wp14:editId="4FC184BD">
            <wp:extent cx="561975" cy="19050"/>
            <wp:effectExtent l="19050" t="0" r="9525" b="0"/>
            <wp:docPr id="60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0E3388" wp14:editId="11DBBF54">
            <wp:extent cx="561975" cy="19050"/>
            <wp:effectExtent l="19050" t="0" r="9525" b="0"/>
            <wp:docPr id="6072"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47A19A" wp14:editId="750F719A">
            <wp:extent cx="561975" cy="19050"/>
            <wp:effectExtent l="19050" t="0" r="9525" b="0"/>
            <wp:docPr id="60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8606EC" wp14:editId="6CC46DD0">
            <wp:extent cx="561975" cy="19050"/>
            <wp:effectExtent l="19050" t="0" r="9525" b="0"/>
            <wp:docPr id="6074"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B5BBEC" wp14:editId="44F73436">
            <wp:extent cx="561975" cy="19050"/>
            <wp:effectExtent l="19050" t="0" r="9525" b="0"/>
            <wp:docPr id="60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9ACF89" wp14:editId="0018A566">
            <wp:extent cx="561975" cy="19050"/>
            <wp:effectExtent l="19050" t="0" r="9525" b="0"/>
            <wp:docPr id="607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8DD960" wp14:editId="78D90EDD">
            <wp:extent cx="561975" cy="19050"/>
            <wp:effectExtent l="19050" t="0" r="9525" b="0"/>
            <wp:docPr id="60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1C3DB4" wp14:editId="68780153">
            <wp:extent cx="561975" cy="19050"/>
            <wp:effectExtent l="19050" t="0" r="9525" b="0"/>
            <wp:docPr id="6078"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D7AC4F" wp14:editId="12FA46C4">
            <wp:extent cx="561975" cy="19050"/>
            <wp:effectExtent l="19050" t="0" r="9525" b="0"/>
            <wp:docPr id="60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798E8B" wp14:editId="205E2CF6">
            <wp:extent cx="561975" cy="19050"/>
            <wp:effectExtent l="19050" t="0" r="9525" b="0"/>
            <wp:docPr id="6080"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EF9143" wp14:editId="1CA4A483">
            <wp:extent cx="561975" cy="19050"/>
            <wp:effectExtent l="19050" t="0" r="9525" b="0"/>
            <wp:docPr id="60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480204" wp14:editId="2C8237C9">
            <wp:extent cx="561975" cy="19050"/>
            <wp:effectExtent l="19050" t="0" r="9525" b="0"/>
            <wp:docPr id="6082"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A2D5E4" wp14:editId="73F44452">
            <wp:extent cx="561975" cy="19050"/>
            <wp:effectExtent l="19050" t="0" r="9525" b="0"/>
            <wp:docPr id="60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EDFC57" wp14:editId="50F68DDD">
            <wp:extent cx="561975" cy="19050"/>
            <wp:effectExtent l="19050" t="0" r="9525" b="0"/>
            <wp:docPr id="608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AD45A8" wp14:editId="1B5606DD">
            <wp:extent cx="561975" cy="19050"/>
            <wp:effectExtent l="19050" t="0" r="9525" b="0"/>
            <wp:docPr id="60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52150A" wp14:editId="3DFE08C9">
            <wp:extent cx="561975" cy="19050"/>
            <wp:effectExtent l="19050" t="0" r="9525" b="0"/>
            <wp:docPr id="6086"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A3CCED" wp14:editId="07F98C00">
            <wp:extent cx="561975" cy="19050"/>
            <wp:effectExtent l="19050" t="0" r="9525" b="0"/>
            <wp:docPr id="60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7C7EB2" wp14:editId="421529F6">
            <wp:extent cx="561975" cy="19050"/>
            <wp:effectExtent l="19050" t="0" r="9525" b="0"/>
            <wp:docPr id="6088"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F79E28" wp14:editId="767B2B8F">
            <wp:extent cx="561975" cy="19050"/>
            <wp:effectExtent l="19050" t="0" r="9525" b="0"/>
            <wp:docPr id="60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4314A4" wp14:editId="1E7BD5FC">
            <wp:extent cx="561975" cy="19050"/>
            <wp:effectExtent l="19050" t="0" r="9525" b="0"/>
            <wp:docPr id="6090"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CCE883" wp14:editId="43009366">
            <wp:extent cx="561975" cy="19050"/>
            <wp:effectExtent l="19050" t="0" r="9525" b="0"/>
            <wp:docPr id="60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239789" wp14:editId="58791053">
            <wp:extent cx="561975" cy="19050"/>
            <wp:effectExtent l="19050" t="0" r="9525" b="0"/>
            <wp:docPr id="6092"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742AC7" wp14:editId="7E99D9F9">
            <wp:extent cx="561975" cy="19050"/>
            <wp:effectExtent l="19050" t="0" r="9525" b="0"/>
            <wp:docPr id="60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4C22CF" wp14:editId="56E05B0E">
            <wp:extent cx="561975" cy="19050"/>
            <wp:effectExtent l="19050" t="0" r="9525" b="0"/>
            <wp:docPr id="6094"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120BAA" wp14:editId="675661F4">
            <wp:extent cx="561975" cy="19050"/>
            <wp:effectExtent l="19050" t="0" r="9525" b="0"/>
            <wp:docPr id="60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F8CEBD" wp14:editId="1F202797">
            <wp:extent cx="561975" cy="19050"/>
            <wp:effectExtent l="19050" t="0" r="9525" b="0"/>
            <wp:docPr id="6096"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9B9A4F" wp14:editId="7F7B82FD">
            <wp:extent cx="561975" cy="19050"/>
            <wp:effectExtent l="19050" t="0" r="9525" b="0"/>
            <wp:docPr id="60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5D3040" wp14:editId="5210E955">
            <wp:extent cx="561975" cy="19050"/>
            <wp:effectExtent l="19050" t="0" r="9525" b="0"/>
            <wp:docPr id="6098"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D432CD" wp14:editId="00ADC2E9">
            <wp:extent cx="561975" cy="19050"/>
            <wp:effectExtent l="19050" t="0" r="9525" b="0"/>
            <wp:docPr id="60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1B0F6E" wp14:editId="1A2BBDF0">
            <wp:extent cx="561975" cy="19050"/>
            <wp:effectExtent l="19050" t="0" r="9525" b="0"/>
            <wp:docPr id="610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227067" wp14:editId="133ED0D6">
            <wp:extent cx="561975" cy="19050"/>
            <wp:effectExtent l="19050" t="0" r="9525" b="0"/>
            <wp:docPr id="61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DE606B" wp14:editId="4D25D3AE">
            <wp:extent cx="561975" cy="19050"/>
            <wp:effectExtent l="19050" t="0" r="9525" b="0"/>
            <wp:docPr id="6102"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36A489" wp14:editId="2E52EBF2">
            <wp:extent cx="561975" cy="19050"/>
            <wp:effectExtent l="19050" t="0" r="9525" b="0"/>
            <wp:docPr id="61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326407" wp14:editId="2E343477">
            <wp:extent cx="561975" cy="19050"/>
            <wp:effectExtent l="19050" t="0" r="9525" b="0"/>
            <wp:docPr id="6104"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CD7D7E" wp14:editId="1D541076">
            <wp:extent cx="561975" cy="19050"/>
            <wp:effectExtent l="19050" t="0" r="9525" b="0"/>
            <wp:docPr id="61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082F7F" wp14:editId="7E12F08D">
            <wp:extent cx="561975" cy="19050"/>
            <wp:effectExtent l="19050" t="0" r="9525" b="0"/>
            <wp:docPr id="6106"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A35420" wp14:editId="0FDF0FB1">
            <wp:extent cx="561975" cy="19050"/>
            <wp:effectExtent l="19050" t="0" r="9525" b="0"/>
            <wp:docPr id="61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69B863" wp14:editId="21D3ABEC">
            <wp:extent cx="561975" cy="19050"/>
            <wp:effectExtent l="19050" t="0" r="9525" b="0"/>
            <wp:docPr id="610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773D3F" wp14:editId="097582CA">
            <wp:extent cx="561975" cy="19050"/>
            <wp:effectExtent l="19050" t="0" r="9525" b="0"/>
            <wp:docPr id="61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273E3F" wp14:editId="088BDFF1">
            <wp:extent cx="561975" cy="19050"/>
            <wp:effectExtent l="19050" t="0" r="9525" b="0"/>
            <wp:docPr id="6110"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1AC723" wp14:editId="13567876">
            <wp:extent cx="561975" cy="19050"/>
            <wp:effectExtent l="19050" t="0" r="9525" b="0"/>
            <wp:docPr id="61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580C53" wp14:editId="07DDB49B">
            <wp:extent cx="561975" cy="19050"/>
            <wp:effectExtent l="19050" t="0" r="9525" b="0"/>
            <wp:docPr id="6112"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6659E0" wp14:editId="7492CFB9">
            <wp:extent cx="561975" cy="19050"/>
            <wp:effectExtent l="19050" t="0" r="9525" b="0"/>
            <wp:docPr id="61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37D4E2" wp14:editId="5BEEB280">
            <wp:extent cx="561975" cy="19050"/>
            <wp:effectExtent l="19050" t="0" r="9525" b="0"/>
            <wp:docPr id="6114"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42AE84" wp14:editId="6C2DEBDF">
            <wp:extent cx="561975" cy="19050"/>
            <wp:effectExtent l="19050" t="0" r="9525" b="0"/>
            <wp:docPr id="61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BEB5D6" wp14:editId="075294E8">
            <wp:extent cx="561975" cy="19050"/>
            <wp:effectExtent l="19050" t="0" r="9525" b="0"/>
            <wp:docPr id="6116"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274AAC" wp14:editId="2C68596A">
            <wp:extent cx="561975" cy="19050"/>
            <wp:effectExtent l="19050" t="0" r="9525" b="0"/>
            <wp:docPr id="61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3B0270" wp14:editId="04D94EBE">
            <wp:extent cx="561975" cy="19050"/>
            <wp:effectExtent l="19050" t="0" r="9525" b="0"/>
            <wp:docPr id="6118"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AE9083" wp14:editId="06EAC1FE">
            <wp:extent cx="561975" cy="19050"/>
            <wp:effectExtent l="19050" t="0" r="9525" b="0"/>
            <wp:docPr id="61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20DCED" wp14:editId="42C85E05">
            <wp:extent cx="561975" cy="19050"/>
            <wp:effectExtent l="19050" t="0" r="9525" b="0"/>
            <wp:docPr id="6120"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CBAB47" wp14:editId="6F7684E1">
            <wp:extent cx="561975" cy="19050"/>
            <wp:effectExtent l="19050" t="0" r="9525" b="0"/>
            <wp:docPr id="61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D48D85" wp14:editId="654602CD">
            <wp:extent cx="561975" cy="19050"/>
            <wp:effectExtent l="19050" t="0" r="9525" b="0"/>
            <wp:docPr id="6122"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E66A5C" wp14:editId="278B16E0">
            <wp:extent cx="561975" cy="19050"/>
            <wp:effectExtent l="19050" t="0" r="9525" b="0"/>
            <wp:docPr id="61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F965D8" wp14:editId="03C4DA7A">
            <wp:extent cx="561975" cy="19050"/>
            <wp:effectExtent l="19050" t="0" r="9525" b="0"/>
            <wp:docPr id="612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FE26FB" wp14:editId="7E2A288C">
            <wp:extent cx="561975" cy="19050"/>
            <wp:effectExtent l="19050" t="0" r="9525" b="0"/>
            <wp:docPr id="61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6279FF" wp14:editId="06EEFE49">
            <wp:extent cx="561975" cy="19050"/>
            <wp:effectExtent l="19050" t="0" r="9525" b="0"/>
            <wp:docPr id="6126"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9DF769" wp14:editId="5C293628">
            <wp:extent cx="561975" cy="19050"/>
            <wp:effectExtent l="19050" t="0" r="9525" b="0"/>
            <wp:docPr id="61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0F9385" wp14:editId="549B19E0">
            <wp:extent cx="561975" cy="19050"/>
            <wp:effectExtent l="19050" t="0" r="9525" b="0"/>
            <wp:docPr id="6128"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3C87EE" wp14:editId="7637A254">
            <wp:extent cx="561975" cy="19050"/>
            <wp:effectExtent l="19050" t="0" r="9525" b="0"/>
            <wp:docPr id="61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5B6DCC" wp14:editId="018FF990">
            <wp:extent cx="561975" cy="19050"/>
            <wp:effectExtent l="19050" t="0" r="9525" b="0"/>
            <wp:docPr id="6130"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65C39C" wp14:editId="5A0DF749">
            <wp:extent cx="561975" cy="19050"/>
            <wp:effectExtent l="19050" t="0" r="9525" b="0"/>
            <wp:docPr id="61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D49906" wp14:editId="4AFF7A1C">
            <wp:extent cx="561975" cy="19050"/>
            <wp:effectExtent l="19050" t="0" r="9525" b="0"/>
            <wp:docPr id="613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FC5279" wp14:editId="7BF4BEAD">
            <wp:extent cx="561975" cy="19050"/>
            <wp:effectExtent l="19050" t="0" r="9525" b="0"/>
            <wp:docPr id="61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43E110" wp14:editId="021E2A83">
            <wp:extent cx="561975" cy="19050"/>
            <wp:effectExtent l="19050" t="0" r="9525" b="0"/>
            <wp:docPr id="6134"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519544" wp14:editId="06D83BF5">
            <wp:extent cx="561975" cy="19050"/>
            <wp:effectExtent l="19050" t="0" r="9525" b="0"/>
            <wp:docPr id="61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80DFDA" wp14:editId="5B186A5D">
            <wp:extent cx="561975" cy="19050"/>
            <wp:effectExtent l="19050" t="0" r="9525" b="0"/>
            <wp:docPr id="6136"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B54627" wp14:editId="0F51343E">
            <wp:extent cx="561975" cy="19050"/>
            <wp:effectExtent l="19050" t="0" r="9525" b="0"/>
            <wp:docPr id="61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4DDB7B" wp14:editId="7AE9D6EB">
            <wp:extent cx="561975" cy="19050"/>
            <wp:effectExtent l="19050" t="0" r="9525" b="0"/>
            <wp:docPr id="6138"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E70262" wp14:editId="7453641B">
            <wp:extent cx="561975" cy="19050"/>
            <wp:effectExtent l="19050" t="0" r="9525" b="0"/>
            <wp:docPr id="61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345F69" wp14:editId="7A3D25DE">
            <wp:extent cx="561975" cy="19050"/>
            <wp:effectExtent l="19050" t="0" r="9525" b="0"/>
            <wp:docPr id="6140"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E2B6FA" wp14:editId="12925C15">
            <wp:extent cx="561975" cy="19050"/>
            <wp:effectExtent l="19050" t="0" r="9525" b="0"/>
            <wp:docPr id="61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E33B24" wp14:editId="0F609FAF">
            <wp:extent cx="561975" cy="19050"/>
            <wp:effectExtent l="19050" t="0" r="9525" b="0"/>
            <wp:docPr id="6142"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DABA9E" wp14:editId="4A360229">
            <wp:extent cx="561975" cy="19050"/>
            <wp:effectExtent l="19050" t="0" r="9525" b="0"/>
            <wp:docPr id="61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FDB2AB" wp14:editId="63BC0071">
            <wp:extent cx="561975" cy="19050"/>
            <wp:effectExtent l="19050" t="0" r="9525" b="0"/>
            <wp:docPr id="6144"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69E357" wp14:editId="7F4356D8">
            <wp:extent cx="561975" cy="19050"/>
            <wp:effectExtent l="19050" t="0" r="9525" b="0"/>
            <wp:docPr id="61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679F4B" wp14:editId="0356DFC9">
            <wp:extent cx="561975" cy="19050"/>
            <wp:effectExtent l="19050" t="0" r="9525" b="0"/>
            <wp:docPr id="6146"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D3C5D6" wp14:editId="755975D6">
            <wp:extent cx="561975" cy="19050"/>
            <wp:effectExtent l="19050" t="0" r="9525" b="0"/>
            <wp:docPr id="61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0A7D72" wp14:editId="217B24B4">
            <wp:extent cx="561975" cy="19050"/>
            <wp:effectExtent l="19050" t="0" r="9525" b="0"/>
            <wp:docPr id="614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3BE044" wp14:editId="70174021">
            <wp:extent cx="561975" cy="19050"/>
            <wp:effectExtent l="19050" t="0" r="9525" b="0"/>
            <wp:docPr id="61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04315E" wp14:editId="06E6B4E6">
            <wp:extent cx="561975" cy="19050"/>
            <wp:effectExtent l="19050" t="0" r="9525" b="0"/>
            <wp:docPr id="6150"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B6958C" wp14:editId="06940C55">
            <wp:extent cx="561975" cy="19050"/>
            <wp:effectExtent l="19050" t="0" r="9525" b="0"/>
            <wp:docPr id="61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A9BEA4" wp14:editId="23038866">
            <wp:extent cx="561975" cy="19050"/>
            <wp:effectExtent l="19050" t="0" r="9525" b="0"/>
            <wp:docPr id="6152"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947D68" wp14:editId="309BDC25">
            <wp:extent cx="561975" cy="19050"/>
            <wp:effectExtent l="19050" t="0" r="9525" b="0"/>
            <wp:docPr id="61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59375A" wp14:editId="07AD7594">
            <wp:extent cx="561975" cy="19050"/>
            <wp:effectExtent l="19050" t="0" r="9525" b="0"/>
            <wp:docPr id="6154"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84683D" wp14:editId="069FABDA">
            <wp:extent cx="561975" cy="19050"/>
            <wp:effectExtent l="19050" t="0" r="9525" b="0"/>
            <wp:docPr id="61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908CCF" wp14:editId="6276A708">
            <wp:extent cx="561975" cy="19050"/>
            <wp:effectExtent l="19050" t="0" r="9525" b="0"/>
            <wp:docPr id="615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F2C2D5" wp14:editId="082958EC">
            <wp:extent cx="561975" cy="19050"/>
            <wp:effectExtent l="19050" t="0" r="9525" b="0"/>
            <wp:docPr id="61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450CCF" wp14:editId="35092815">
            <wp:extent cx="561975" cy="19050"/>
            <wp:effectExtent l="19050" t="0" r="9525" b="0"/>
            <wp:docPr id="6158" name="Picture 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538106" wp14:editId="0D89A364">
            <wp:extent cx="561975" cy="19050"/>
            <wp:effectExtent l="19050" t="0" r="9525" b="0"/>
            <wp:docPr id="61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4DEF7E" wp14:editId="6CE9AF81">
            <wp:extent cx="561975" cy="19050"/>
            <wp:effectExtent l="19050" t="0" r="9525" b="0"/>
            <wp:docPr id="6160" name="Picture 2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FED615" wp14:editId="5A67C4F6">
            <wp:extent cx="561975" cy="19050"/>
            <wp:effectExtent l="19050" t="0" r="9525" b="0"/>
            <wp:docPr id="61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FBE955" wp14:editId="30334529">
            <wp:extent cx="561975" cy="19050"/>
            <wp:effectExtent l="19050" t="0" r="9525" b="0"/>
            <wp:docPr id="6162" name="Picture 2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F10339" wp14:editId="6E156690">
            <wp:extent cx="561975" cy="19050"/>
            <wp:effectExtent l="19050" t="0" r="9525" b="0"/>
            <wp:docPr id="61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0C9FBE" wp14:editId="6D59188F">
            <wp:extent cx="561975" cy="19050"/>
            <wp:effectExtent l="19050" t="0" r="9525" b="0"/>
            <wp:docPr id="6164" name="Picture 2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100C4E" wp14:editId="18B4C49C">
            <wp:extent cx="561975" cy="19050"/>
            <wp:effectExtent l="19050" t="0" r="9525" b="0"/>
            <wp:docPr id="61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E757F5" wp14:editId="6B263030">
            <wp:extent cx="561975" cy="19050"/>
            <wp:effectExtent l="19050" t="0" r="9525" b="0"/>
            <wp:docPr id="6166" name="Picture 2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1387A4" wp14:editId="0F476F21">
            <wp:extent cx="561975" cy="19050"/>
            <wp:effectExtent l="19050" t="0" r="9525" b="0"/>
            <wp:docPr id="61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7F0294" wp14:editId="1D92CD72">
            <wp:extent cx="561975" cy="19050"/>
            <wp:effectExtent l="19050" t="0" r="9525" b="0"/>
            <wp:docPr id="6168" name="Picture 2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E0548D" wp14:editId="7018594C">
            <wp:extent cx="561975" cy="19050"/>
            <wp:effectExtent l="19050" t="0" r="9525" b="0"/>
            <wp:docPr id="61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269BA9" wp14:editId="712EA7B0">
            <wp:extent cx="561975" cy="19050"/>
            <wp:effectExtent l="19050" t="0" r="9525" b="0"/>
            <wp:docPr id="6170" name="Picture 2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E41089" wp14:editId="395B2C84">
            <wp:extent cx="561975" cy="19050"/>
            <wp:effectExtent l="19050" t="0" r="9525" b="0"/>
            <wp:docPr id="61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C78822" wp14:editId="76BE8BCA">
            <wp:extent cx="561975" cy="19050"/>
            <wp:effectExtent l="19050" t="0" r="9525" b="0"/>
            <wp:docPr id="6172" name="Picture 2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05C5F0" wp14:editId="03873DEA">
            <wp:extent cx="561975" cy="19050"/>
            <wp:effectExtent l="19050" t="0" r="9525" b="0"/>
            <wp:docPr id="61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5EF68C" wp14:editId="34255012">
            <wp:extent cx="561975" cy="19050"/>
            <wp:effectExtent l="19050" t="0" r="9525" b="0"/>
            <wp:docPr id="6174" name="Picture 2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7D9C15" wp14:editId="6BD9876D">
            <wp:extent cx="561975" cy="19050"/>
            <wp:effectExtent l="19050" t="0" r="9525" b="0"/>
            <wp:docPr id="61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2D4A79" wp14:editId="4B8ED0C2">
            <wp:extent cx="561975" cy="19050"/>
            <wp:effectExtent l="19050" t="0" r="9525" b="0"/>
            <wp:docPr id="6176" name="Picture 2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EB8349" wp14:editId="26185512">
            <wp:extent cx="561975" cy="19050"/>
            <wp:effectExtent l="19050" t="0" r="9525" b="0"/>
            <wp:docPr id="61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846D4E" wp14:editId="0962140B">
            <wp:extent cx="561975" cy="19050"/>
            <wp:effectExtent l="19050" t="0" r="9525" b="0"/>
            <wp:docPr id="6178" name="Picture 2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A7A125" wp14:editId="43DDD64B">
            <wp:extent cx="561975" cy="19050"/>
            <wp:effectExtent l="19050" t="0" r="9525" b="0"/>
            <wp:docPr id="61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72CA86" wp14:editId="3ED030E6">
            <wp:extent cx="561975" cy="19050"/>
            <wp:effectExtent l="19050" t="0" r="9525" b="0"/>
            <wp:docPr id="618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F0C690" wp14:editId="56FE6870">
            <wp:extent cx="561975" cy="19050"/>
            <wp:effectExtent l="19050" t="0" r="9525" b="0"/>
            <wp:docPr id="61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F980A1" wp14:editId="16C88891">
            <wp:extent cx="561975" cy="19050"/>
            <wp:effectExtent l="19050" t="0" r="9525" b="0"/>
            <wp:docPr id="6182" name="Picture 2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2BE1B1" wp14:editId="7C7E13EC">
            <wp:extent cx="561975" cy="19050"/>
            <wp:effectExtent l="19050" t="0" r="9525" b="0"/>
            <wp:docPr id="61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CF2FA9" wp14:editId="266421AA">
            <wp:extent cx="561975" cy="19050"/>
            <wp:effectExtent l="19050" t="0" r="9525" b="0"/>
            <wp:docPr id="6184" name="Picture 2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6C443B" wp14:editId="56828497">
            <wp:extent cx="561975" cy="19050"/>
            <wp:effectExtent l="19050" t="0" r="9525" b="0"/>
            <wp:docPr id="61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258A0B" wp14:editId="032DA523">
            <wp:extent cx="561975" cy="19050"/>
            <wp:effectExtent l="19050" t="0" r="9525" b="0"/>
            <wp:docPr id="6186" name="Picture 2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24DABA" wp14:editId="65E7CF16">
            <wp:extent cx="561975" cy="19050"/>
            <wp:effectExtent l="19050" t="0" r="9525" b="0"/>
            <wp:docPr id="61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0074B3" wp14:editId="7189A8ED">
            <wp:extent cx="561975" cy="19050"/>
            <wp:effectExtent l="19050" t="0" r="9525" b="0"/>
            <wp:docPr id="6188" name="Picture 2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228B40" wp14:editId="4D44F988">
            <wp:extent cx="561975" cy="19050"/>
            <wp:effectExtent l="19050" t="0" r="9525" b="0"/>
            <wp:docPr id="61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25A3BB" wp14:editId="41072828">
            <wp:extent cx="561975" cy="19050"/>
            <wp:effectExtent l="19050" t="0" r="9525" b="0"/>
            <wp:docPr id="6190" name="Picture 2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9C5D99" wp14:editId="6BBF92F7">
            <wp:extent cx="561975" cy="19050"/>
            <wp:effectExtent l="19050" t="0" r="9525" b="0"/>
            <wp:docPr id="61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760C83" wp14:editId="5ECABDF4">
            <wp:extent cx="561975" cy="19050"/>
            <wp:effectExtent l="19050" t="0" r="9525" b="0"/>
            <wp:docPr id="6192" name="Picture 2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E6149B" wp14:editId="6FB1456A">
            <wp:extent cx="561975" cy="19050"/>
            <wp:effectExtent l="19050" t="0" r="9525" b="0"/>
            <wp:docPr id="61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C0DBCE" wp14:editId="47BD680B">
            <wp:extent cx="561975" cy="19050"/>
            <wp:effectExtent l="19050" t="0" r="9525" b="0"/>
            <wp:docPr id="6194" name="Picture 2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4D51BA" wp14:editId="59451D57">
            <wp:extent cx="561975" cy="19050"/>
            <wp:effectExtent l="19050" t="0" r="9525" b="0"/>
            <wp:docPr id="61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838B77" wp14:editId="108A2D8C">
            <wp:extent cx="561975" cy="19050"/>
            <wp:effectExtent l="19050" t="0" r="9525" b="0"/>
            <wp:docPr id="619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021B1E" wp14:editId="0BD71DC7">
            <wp:extent cx="561975" cy="19050"/>
            <wp:effectExtent l="19050" t="0" r="9525" b="0"/>
            <wp:docPr id="61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9E0088" wp14:editId="068745D0">
            <wp:extent cx="561975" cy="19050"/>
            <wp:effectExtent l="19050" t="0" r="9525" b="0"/>
            <wp:docPr id="6198" name="Picture 2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8DFF54" wp14:editId="7888E6EB">
            <wp:extent cx="561975" cy="19050"/>
            <wp:effectExtent l="19050" t="0" r="9525" b="0"/>
            <wp:docPr id="61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0FC86C" wp14:editId="7388A53B">
            <wp:extent cx="561975" cy="19050"/>
            <wp:effectExtent l="19050" t="0" r="9525" b="0"/>
            <wp:docPr id="6200" name="Picture 2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37CC02" wp14:editId="639A4111">
            <wp:extent cx="561975" cy="19050"/>
            <wp:effectExtent l="19050" t="0" r="9525" b="0"/>
            <wp:docPr id="62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BF08EF" wp14:editId="4EC697E8">
            <wp:extent cx="561975" cy="19050"/>
            <wp:effectExtent l="19050" t="0" r="9525" b="0"/>
            <wp:docPr id="6202" name="Picture 2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BE8C61" wp14:editId="301C2AB3">
            <wp:extent cx="561975" cy="19050"/>
            <wp:effectExtent l="19050" t="0" r="9525" b="0"/>
            <wp:docPr id="62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9ED71D" wp14:editId="3FAF5551">
            <wp:extent cx="561975" cy="19050"/>
            <wp:effectExtent l="19050" t="0" r="9525" b="0"/>
            <wp:docPr id="620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68DFD7" wp14:editId="066005AA">
            <wp:extent cx="561975" cy="19050"/>
            <wp:effectExtent l="19050" t="0" r="9525" b="0"/>
            <wp:docPr id="62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C5F3F8" wp14:editId="412D4730">
            <wp:extent cx="561975" cy="19050"/>
            <wp:effectExtent l="19050" t="0" r="9525" b="0"/>
            <wp:docPr id="6206" name="Picture 2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10CAF7" wp14:editId="7C4726FD">
            <wp:extent cx="561975" cy="19050"/>
            <wp:effectExtent l="19050" t="0" r="9525" b="0"/>
            <wp:docPr id="62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AFC021" wp14:editId="016A9FEA">
            <wp:extent cx="561975" cy="19050"/>
            <wp:effectExtent l="19050" t="0" r="9525" b="0"/>
            <wp:docPr id="6208" name="Picture 2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857306" wp14:editId="049AB508">
            <wp:extent cx="561975" cy="19050"/>
            <wp:effectExtent l="19050" t="0" r="9525" b="0"/>
            <wp:docPr id="62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1F98B2" wp14:editId="5D31C59F">
            <wp:extent cx="561975" cy="19050"/>
            <wp:effectExtent l="19050" t="0" r="9525" b="0"/>
            <wp:docPr id="6210" name="Picture 2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77403F" wp14:editId="4EE8A8C5">
            <wp:extent cx="561975" cy="19050"/>
            <wp:effectExtent l="19050" t="0" r="9525" b="0"/>
            <wp:docPr id="62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9F7F62" wp14:editId="57E6A911">
            <wp:extent cx="561975" cy="19050"/>
            <wp:effectExtent l="19050" t="0" r="9525" b="0"/>
            <wp:docPr id="6212" name="Picture 2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F0E28B" wp14:editId="222FC185">
            <wp:extent cx="561975" cy="19050"/>
            <wp:effectExtent l="19050" t="0" r="9525" b="0"/>
            <wp:docPr id="62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1FC8AF" wp14:editId="6762B258">
            <wp:extent cx="561975" cy="19050"/>
            <wp:effectExtent l="19050" t="0" r="9525" b="0"/>
            <wp:docPr id="6214" name="Picture 2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60D2D4" wp14:editId="2D84E855">
            <wp:extent cx="561975" cy="19050"/>
            <wp:effectExtent l="19050" t="0" r="9525" b="0"/>
            <wp:docPr id="62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D1CC22" wp14:editId="31912A97">
            <wp:extent cx="561975" cy="19050"/>
            <wp:effectExtent l="19050" t="0" r="9525" b="0"/>
            <wp:docPr id="6216" name="Picture 2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1BAE76" wp14:editId="2600A2E9">
            <wp:extent cx="561975" cy="19050"/>
            <wp:effectExtent l="19050" t="0" r="9525" b="0"/>
            <wp:docPr id="62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768769" wp14:editId="3B35748D">
            <wp:extent cx="561975" cy="19050"/>
            <wp:effectExtent l="19050" t="0" r="9525" b="0"/>
            <wp:docPr id="6218" name="Picture 2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C521EA" wp14:editId="01B2C10A">
            <wp:extent cx="561975" cy="19050"/>
            <wp:effectExtent l="19050" t="0" r="9525" b="0"/>
            <wp:docPr id="62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A4447F" wp14:editId="55E487E4">
            <wp:extent cx="561975" cy="19050"/>
            <wp:effectExtent l="19050" t="0" r="9525" b="0"/>
            <wp:docPr id="622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3E18CF" wp14:editId="584A9504">
            <wp:extent cx="561975" cy="19050"/>
            <wp:effectExtent l="19050" t="0" r="9525" b="0"/>
            <wp:docPr id="62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438FCC" wp14:editId="7AF05AAD">
            <wp:extent cx="561975" cy="19050"/>
            <wp:effectExtent l="19050" t="0" r="9525" b="0"/>
            <wp:docPr id="6222" name="Picture 2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D38951" wp14:editId="5B47ECF9">
            <wp:extent cx="561975" cy="19050"/>
            <wp:effectExtent l="19050" t="0" r="9525" b="0"/>
            <wp:docPr id="62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5AF2BB" wp14:editId="491EEDD0">
            <wp:extent cx="561975" cy="19050"/>
            <wp:effectExtent l="19050" t="0" r="9525" b="0"/>
            <wp:docPr id="6224" name="Picture 2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962465" wp14:editId="14FF1CBF">
            <wp:extent cx="561975" cy="19050"/>
            <wp:effectExtent l="19050" t="0" r="9525" b="0"/>
            <wp:docPr id="62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FE8E00" wp14:editId="559A5BD5">
            <wp:extent cx="561975" cy="19050"/>
            <wp:effectExtent l="19050" t="0" r="9525" b="0"/>
            <wp:docPr id="6226" name="Picture 2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C1DF4F" wp14:editId="31A0A6E0">
            <wp:extent cx="561975" cy="19050"/>
            <wp:effectExtent l="19050" t="0" r="9525" b="0"/>
            <wp:docPr id="62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2EBCA8" wp14:editId="4B087EB4">
            <wp:extent cx="561975" cy="19050"/>
            <wp:effectExtent l="19050" t="0" r="9525" b="0"/>
            <wp:docPr id="622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F19B08" wp14:editId="12D53B01">
            <wp:extent cx="561975" cy="19050"/>
            <wp:effectExtent l="19050" t="0" r="9525" b="0"/>
            <wp:docPr id="62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455894" wp14:editId="1463D69F">
            <wp:extent cx="561975" cy="19050"/>
            <wp:effectExtent l="19050" t="0" r="9525" b="0"/>
            <wp:docPr id="6230" name="Picture 2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2D55B9" wp14:editId="473E6A61">
            <wp:extent cx="561975" cy="19050"/>
            <wp:effectExtent l="19050" t="0" r="9525" b="0"/>
            <wp:docPr id="62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83F2B7" wp14:editId="21032A67">
            <wp:extent cx="561975" cy="19050"/>
            <wp:effectExtent l="19050" t="0" r="9525" b="0"/>
            <wp:docPr id="6232" name="Picture 2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7E75AE" wp14:editId="3B7559E5">
            <wp:extent cx="561975" cy="19050"/>
            <wp:effectExtent l="19050" t="0" r="9525" b="0"/>
            <wp:docPr id="62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067D2F" wp14:editId="33FD497E">
            <wp:extent cx="561975" cy="19050"/>
            <wp:effectExtent l="19050" t="0" r="9525" b="0"/>
            <wp:docPr id="6234" name="Picture 2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F94350" wp14:editId="7398140C">
            <wp:extent cx="561975" cy="19050"/>
            <wp:effectExtent l="19050" t="0" r="9525" b="0"/>
            <wp:docPr id="62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461535" wp14:editId="17A86E0B">
            <wp:extent cx="561975" cy="19050"/>
            <wp:effectExtent l="19050" t="0" r="9525" b="0"/>
            <wp:docPr id="6236" name="Picture 2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926307" wp14:editId="11EDE4E1">
            <wp:extent cx="561975" cy="19050"/>
            <wp:effectExtent l="19050" t="0" r="9525" b="0"/>
            <wp:docPr id="62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723D57" wp14:editId="2FA815E3">
            <wp:extent cx="561975" cy="19050"/>
            <wp:effectExtent l="19050" t="0" r="9525" b="0"/>
            <wp:docPr id="6238" name="Picture 2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5C72DD" wp14:editId="1BAF7A7A">
            <wp:extent cx="561975" cy="19050"/>
            <wp:effectExtent l="19050" t="0" r="9525" b="0"/>
            <wp:docPr id="62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FA6D44" wp14:editId="633EA676">
            <wp:extent cx="561975" cy="19050"/>
            <wp:effectExtent l="19050" t="0" r="9525" b="0"/>
            <wp:docPr id="6240" name="Picture 2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84F81F" wp14:editId="092FB5C0">
            <wp:extent cx="561975" cy="19050"/>
            <wp:effectExtent l="19050" t="0" r="9525" b="0"/>
            <wp:docPr id="62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5C3D3A" wp14:editId="1BA58F92">
            <wp:extent cx="561975" cy="19050"/>
            <wp:effectExtent l="19050" t="0" r="9525" b="0"/>
            <wp:docPr id="6242" name="Picture 2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81A20A" wp14:editId="3D3236D8">
            <wp:extent cx="561975" cy="19050"/>
            <wp:effectExtent l="19050" t="0" r="9525" b="0"/>
            <wp:docPr id="62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6ED4CF" wp14:editId="18E6E8F6">
            <wp:extent cx="561975" cy="19050"/>
            <wp:effectExtent l="19050" t="0" r="9525" b="0"/>
            <wp:docPr id="624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83DE16" wp14:editId="76EBDF16">
            <wp:extent cx="561975" cy="19050"/>
            <wp:effectExtent l="19050" t="0" r="9525" b="0"/>
            <wp:docPr id="62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DA3AD0" wp14:editId="3C0F2617">
            <wp:extent cx="561975" cy="19050"/>
            <wp:effectExtent l="19050" t="0" r="9525" b="0"/>
            <wp:docPr id="6246" name="Picture 2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3502BE" wp14:editId="08B70A52">
            <wp:extent cx="561975" cy="19050"/>
            <wp:effectExtent l="19050" t="0" r="9525" b="0"/>
            <wp:docPr id="62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13905A" wp14:editId="1695BF1D">
            <wp:extent cx="561975" cy="19050"/>
            <wp:effectExtent l="19050" t="0" r="9525" b="0"/>
            <wp:docPr id="6248" name="Picture 2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D17D1A" wp14:editId="44B8FF73">
            <wp:extent cx="561975" cy="19050"/>
            <wp:effectExtent l="19050" t="0" r="9525" b="0"/>
            <wp:docPr id="62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2CB0AD" wp14:editId="3582A4C8">
            <wp:extent cx="561975" cy="19050"/>
            <wp:effectExtent l="19050" t="0" r="9525" b="0"/>
            <wp:docPr id="6250" name="Picture 2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F84E84" wp14:editId="23E91132">
            <wp:extent cx="561975" cy="19050"/>
            <wp:effectExtent l="19050" t="0" r="9525" b="0"/>
            <wp:docPr id="62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456CBA" wp14:editId="6568F2EF">
            <wp:extent cx="561975" cy="19050"/>
            <wp:effectExtent l="19050" t="0" r="9525" b="0"/>
            <wp:docPr id="625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3CB317" wp14:editId="61AF1AEC">
            <wp:extent cx="561975" cy="19050"/>
            <wp:effectExtent l="19050" t="0" r="9525" b="0"/>
            <wp:docPr id="62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A8B7F6" wp14:editId="04A6253F">
            <wp:extent cx="561975" cy="19050"/>
            <wp:effectExtent l="19050" t="0" r="9525" b="0"/>
            <wp:docPr id="6254" name="Picture 3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EFA34C" wp14:editId="28588A67">
            <wp:extent cx="561975" cy="19050"/>
            <wp:effectExtent l="19050" t="0" r="9525" b="0"/>
            <wp:docPr id="62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C26B8E" wp14:editId="28A51422">
            <wp:extent cx="561975" cy="19050"/>
            <wp:effectExtent l="19050" t="0" r="9525" b="0"/>
            <wp:docPr id="625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022541" wp14:editId="4D5C24B3">
            <wp:extent cx="561975" cy="19050"/>
            <wp:effectExtent l="19050" t="0" r="9525" b="0"/>
            <wp:docPr id="62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F8CB0E" wp14:editId="7D92C4BB">
            <wp:extent cx="561975" cy="19050"/>
            <wp:effectExtent l="19050" t="0" r="9525" b="0"/>
            <wp:docPr id="6258"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922250" wp14:editId="3B3B0B96">
            <wp:extent cx="561975" cy="19050"/>
            <wp:effectExtent l="19050" t="0" r="9525" b="0"/>
            <wp:docPr id="62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385FFF" wp14:editId="04C796B4">
            <wp:extent cx="561975" cy="19050"/>
            <wp:effectExtent l="19050" t="0" r="9525" b="0"/>
            <wp:docPr id="6260"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ED1B6E" wp14:editId="5E4232F6">
            <wp:extent cx="561975" cy="19050"/>
            <wp:effectExtent l="19050" t="0" r="9525" b="0"/>
            <wp:docPr id="62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A9E5B4" wp14:editId="0CDDF82B">
            <wp:extent cx="561975" cy="19050"/>
            <wp:effectExtent l="19050" t="0" r="9525" b="0"/>
            <wp:docPr id="6262"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8651ED" wp14:editId="4E01D5CD">
            <wp:extent cx="561975" cy="19050"/>
            <wp:effectExtent l="19050" t="0" r="9525" b="0"/>
            <wp:docPr id="62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73F81C" wp14:editId="77020D74">
            <wp:extent cx="561975" cy="19050"/>
            <wp:effectExtent l="19050" t="0" r="9525" b="0"/>
            <wp:docPr id="626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CB1FB1" wp14:editId="1F8B8938">
            <wp:extent cx="561975" cy="19050"/>
            <wp:effectExtent l="19050" t="0" r="9525" b="0"/>
            <wp:docPr id="62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1BDA7F" wp14:editId="129A19F9">
            <wp:extent cx="561975" cy="19050"/>
            <wp:effectExtent l="19050" t="0" r="9525" b="0"/>
            <wp:docPr id="6266"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E32526" wp14:editId="7114E56A">
            <wp:extent cx="561975" cy="19050"/>
            <wp:effectExtent l="19050" t="0" r="9525" b="0"/>
            <wp:docPr id="62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B1FFB4" wp14:editId="4CAB8152">
            <wp:extent cx="561975" cy="19050"/>
            <wp:effectExtent l="19050" t="0" r="9525" b="0"/>
            <wp:docPr id="626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8CF3F7" wp14:editId="3C782804">
            <wp:extent cx="561975" cy="19050"/>
            <wp:effectExtent l="19050" t="0" r="9525" b="0"/>
            <wp:docPr id="62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A400C2" wp14:editId="76BE1479">
            <wp:extent cx="561975" cy="19050"/>
            <wp:effectExtent l="19050" t="0" r="9525" b="0"/>
            <wp:docPr id="6270"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246BC7" wp14:editId="11479B05">
            <wp:extent cx="561975" cy="19050"/>
            <wp:effectExtent l="19050" t="0" r="9525" b="0"/>
            <wp:docPr id="62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12CDAF" wp14:editId="03697544">
            <wp:extent cx="561975" cy="19050"/>
            <wp:effectExtent l="19050" t="0" r="9525" b="0"/>
            <wp:docPr id="6272"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C45824" wp14:editId="2A7654E1">
            <wp:extent cx="561975" cy="19050"/>
            <wp:effectExtent l="19050" t="0" r="9525" b="0"/>
            <wp:docPr id="62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A31761" wp14:editId="43C49D55">
            <wp:extent cx="561975" cy="19050"/>
            <wp:effectExtent l="19050" t="0" r="9525" b="0"/>
            <wp:docPr id="6274"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D4AF73" wp14:editId="425BCC5B">
            <wp:extent cx="561975" cy="19050"/>
            <wp:effectExtent l="19050" t="0" r="9525" b="0"/>
            <wp:docPr id="62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BBA961" wp14:editId="785DE4C6">
            <wp:extent cx="561975" cy="19050"/>
            <wp:effectExtent l="19050" t="0" r="9525" b="0"/>
            <wp:docPr id="627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1E6768" wp14:editId="3A71D4C7">
            <wp:extent cx="561975" cy="19050"/>
            <wp:effectExtent l="19050" t="0" r="9525" b="0"/>
            <wp:docPr id="62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FCA186" wp14:editId="65CD533D">
            <wp:extent cx="561975" cy="19050"/>
            <wp:effectExtent l="19050" t="0" r="9525" b="0"/>
            <wp:docPr id="6278"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FF48E5" wp14:editId="2C9C24BA">
            <wp:extent cx="561975" cy="19050"/>
            <wp:effectExtent l="19050" t="0" r="9525" b="0"/>
            <wp:docPr id="62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39BB80" wp14:editId="2ADB05BA">
            <wp:extent cx="561975" cy="19050"/>
            <wp:effectExtent l="19050" t="0" r="9525" b="0"/>
            <wp:docPr id="6280"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777D86" wp14:editId="16174610">
            <wp:extent cx="561975" cy="19050"/>
            <wp:effectExtent l="19050" t="0" r="9525" b="0"/>
            <wp:docPr id="62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E79920" wp14:editId="70EA14C6">
            <wp:extent cx="561975" cy="19050"/>
            <wp:effectExtent l="19050" t="0" r="9525" b="0"/>
            <wp:docPr id="6282"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2BD9F4" wp14:editId="30554061">
            <wp:extent cx="561975" cy="19050"/>
            <wp:effectExtent l="19050" t="0" r="9525" b="0"/>
            <wp:docPr id="62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93A1CE" wp14:editId="27B32A23">
            <wp:extent cx="561975" cy="19050"/>
            <wp:effectExtent l="19050" t="0" r="9525" b="0"/>
            <wp:docPr id="6284"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645370" wp14:editId="66E1B78B">
            <wp:extent cx="561975" cy="19050"/>
            <wp:effectExtent l="19050" t="0" r="9525" b="0"/>
            <wp:docPr id="62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4B30C0" wp14:editId="6B9A2D1C">
            <wp:extent cx="561975" cy="19050"/>
            <wp:effectExtent l="19050" t="0" r="9525" b="0"/>
            <wp:docPr id="6286"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C172A7" wp14:editId="5C581E4C">
            <wp:extent cx="561975" cy="19050"/>
            <wp:effectExtent l="19050" t="0" r="9525" b="0"/>
            <wp:docPr id="62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8F3B34" wp14:editId="00DEFB75">
            <wp:extent cx="561975" cy="19050"/>
            <wp:effectExtent l="19050" t="0" r="9525" b="0"/>
            <wp:docPr id="6288"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616883" wp14:editId="04F31521">
            <wp:extent cx="561975" cy="19050"/>
            <wp:effectExtent l="19050" t="0" r="9525" b="0"/>
            <wp:docPr id="62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7E400D" wp14:editId="126C21F9">
            <wp:extent cx="561975" cy="19050"/>
            <wp:effectExtent l="19050" t="0" r="9525" b="0"/>
            <wp:docPr id="6290"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5FF70B" wp14:editId="51953391">
            <wp:extent cx="561975" cy="19050"/>
            <wp:effectExtent l="19050" t="0" r="9525" b="0"/>
            <wp:docPr id="62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E821F5" wp14:editId="5B6B9D80">
            <wp:extent cx="561975" cy="19050"/>
            <wp:effectExtent l="19050" t="0" r="9525" b="0"/>
            <wp:docPr id="629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862E1C" wp14:editId="18A3D69E">
            <wp:extent cx="561975" cy="19050"/>
            <wp:effectExtent l="19050" t="0" r="9525" b="0"/>
            <wp:docPr id="62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6D3B32" wp14:editId="5984D829">
            <wp:extent cx="561975" cy="19050"/>
            <wp:effectExtent l="19050" t="0" r="9525" b="0"/>
            <wp:docPr id="6294"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65856B" wp14:editId="49BC429F">
            <wp:extent cx="561975" cy="19050"/>
            <wp:effectExtent l="19050" t="0" r="9525" b="0"/>
            <wp:docPr id="62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54A50D" wp14:editId="084CD505">
            <wp:extent cx="561975" cy="19050"/>
            <wp:effectExtent l="19050" t="0" r="9525" b="0"/>
            <wp:docPr id="6296"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94C682" wp14:editId="14902AB8">
            <wp:extent cx="561975" cy="19050"/>
            <wp:effectExtent l="19050" t="0" r="9525" b="0"/>
            <wp:docPr id="62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C37EE0" wp14:editId="5BE753C1">
            <wp:extent cx="561975" cy="19050"/>
            <wp:effectExtent l="19050" t="0" r="9525" b="0"/>
            <wp:docPr id="6298"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850108" wp14:editId="0D857BA8">
            <wp:extent cx="561975" cy="19050"/>
            <wp:effectExtent l="19050" t="0" r="9525" b="0"/>
            <wp:docPr id="62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E59726" wp14:editId="06E472B6">
            <wp:extent cx="561975" cy="19050"/>
            <wp:effectExtent l="19050" t="0" r="9525" b="0"/>
            <wp:docPr id="630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1164CC" wp14:editId="07548DD3">
            <wp:extent cx="561975" cy="19050"/>
            <wp:effectExtent l="19050" t="0" r="9525" b="0"/>
            <wp:docPr id="63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D19578" wp14:editId="705FF0CF">
            <wp:extent cx="561975" cy="19050"/>
            <wp:effectExtent l="19050" t="0" r="9525" b="0"/>
            <wp:docPr id="6302"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A63BB2" wp14:editId="234CF74E">
            <wp:extent cx="561975" cy="19050"/>
            <wp:effectExtent l="19050" t="0" r="9525" b="0"/>
            <wp:docPr id="63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B8246E" wp14:editId="655A7988">
            <wp:extent cx="561975" cy="19050"/>
            <wp:effectExtent l="19050" t="0" r="9525" b="0"/>
            <wp:docPr id="6304"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F553FC" wp14:editId="10A3D4E0">
            <wp:extent cx="561975" cy="19050"/>
            <wp:effectExtent l="19050" t="0" r="9525" b="0"/>
            <wp:docPr id="63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2A3F2F" wp14:editId="07C6D58E">
            <wp:extent cx="561975" cy="19050"/>
            <wp:effectExtent l="19050" t="0" r="9525" b="0"/>
            <wp:docPr id="6306"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FB5637" wp14:editId="52276D92">
            <wp:extent cx="561975" cy="19050"/>
            <wp:effectExtent l="19050" t="0" r="9525" b="0"/>
            <wp:docPr id="63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A361F7" wp14:editId="0FF2181A">
            <wp:extent cx="561975" cy="19050"/>
            <wp:effectExtent l="19050" t="0" r="9525" b="0"/>
            <wp:docPr id="6308"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9348FA" wp14:editId="0E638D1E">
            <wp:extent cx="561975" cy="19050"/>
            <wp:effectExtent l="19050" t="0" r="9525" b="0"/>
            <wp:docPr id="63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2979C3" wp14:editId="7E30FAB6">
            <wp:extent cx="561975" cy="19050"/>
            <wp:effectExtent l="19050" t="0" r="9525" b="0"/>
            <wp:docPr id="6310"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0F2642" wp14:editId="383B7B7B">
            <wp:extent cx="561975" cy="19050"/>
            <wp:effectExtent l="19050" t="0" r="9525" b="0"/>
            <wp:docPr id="63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FCFECA" wp14:editId="70C774CE">
            <wp:extent cx="561975" cy="19050"/>
            <wp:effectExtent l="19050" t="0" r="9525" b="0"/>
            <wp:docPr id="6312"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D8F27B" wp14:editId="53DB2509">
            <wp:extent cx="561975" cy="19050"/>
            <wp:effectExtent l="19050" t="0" r="9525" b="0"/>
            <wp:docPr id="63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28A7A2" wp14:editId="47B3B1C4">
            <wp:extent cx="561975" cy="19050"/>
            <wp:effectExtent l="19050" t="0" r="9525" b="0"/>
            <wp:docPr id="6314"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B783B8" wp14:editId="424509AD">
            <wp:extent cx="561975" cy="19050"/>
            <wp:effectExtent l="19050" t="0" r="9525" b="0"/>
            <wp:docPr id="63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9117E6" wp14:editId="724EBB87">
            <wp:extent cx="561975" cy="19050"/>
            <wp:effectExtent l="19050" t="0" r="9525" b="0"/>
            <wp:docPr id="631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7D1650" wp14:editId="46CDE709">
            <wp:extent cx="561975" cy="19050"/>
            <wp:effectExtent l="19050" t="0" r="9525" b="0"/>
            <wp:docPr id="63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25144B" wp14:editId="7D885AC8">
            <wp:extent cx="561975" cy="19050"/>
            <wp:effectExtent l="19050" t="0" r="9525" b="0"/>
            <wp:docPr id="6318"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0FAD2E" wp14:editId="3B73A7BC">
            <wp:extent cx="561975" cy="19050"/>
            <wp:effectExtent l="19050" t="0" r="9525" b="0"/>
            <wp:docPr id="63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F6B209" wp14:editId="3918DBD6">
            <wp:extent cx="561975" cy="19050"/>
            <wp:effectExtent l="19050" t="0" r="9525" b="0"/>
            <wp:docPr id="6320"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B66F0C" wp14:editId="36CECBB8">
            <wp:extent cx="561975" cy="19050"/>
            <wp:effectExtent l="19050" t="0" r="9525" b="0"/>
            <wp:docPr id="63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6A19B3" wp14:editId="1F68C949">
            <wp:extent cx="561975" cy="19050"/>
            <wp:effectExtent l="19050" t="0" r="9525" b="0"/>
            <wp:docPr id="6322"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FEC685" wp14:editId="76129D5A">
            <wp:extent cx="561975" cy="19050"/>
            <wp:effectExtent l="19050" t="0" r="9525" b="0"/>
            <wp:docPr id="63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2B7903" wp14:editId="75CE308B">
            <wp:extent cx="561975" cy="19050"/>
            <wp:effectExtent l="19050" t="0" r="9525" b="0"/>
            <wp:docPr id="632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293724" wp14:editId="02351043">
            <wp:extent cx="561975" cy="19050"/>
            <wp:effectExtent l="19050" t="0" r="9525" b="0"/>
            <wp:docPr id="63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BD85F3" wp14:editId="29C8A12D">
            <wp:extent cx="561975" cy="19050"/>
            <wp:effectExtent l="19050" t="0" r="9525" b="0"/>
            <wp:docPr id="6326"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DC0EBF" wp14:editId="652E6F3B">
            <wp:extent cx="561975" cy="19050"/>
            <wp:effectExtent l="19050" t="0" r="9525" b="0"/>
            <wp:docPr id="63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6E0CF7" wp14:editId="35F4341A">
            <wp:extent cx="561975" cy="19050"/>
            <wp:effectExtent l="19050" t="0" r="9525" b="0"/>
            <wp:docPr id="6328"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7F9126" wp14:editId="5CF0587D">
            <wp:extent cx="561975" cy="19050"/>
            <wp:effectExtent l="19050" t="0" r="9525" b="0"/>
            <wp:docPr id="63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7F8CA7" wp14:editId="3743A2F5">
            <wp:extent cx="561975" cy="19050"/>
            <wp:effectExtent l="19050" t="0" r="9525" b="0"/>
            <wp:docPr id="6330"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CF6500" wp14:editId="07627C3B">
            <wp:extent cx="561975" cy="19050"/>
            <wp:effectExtent l="19050" t="0" r="9525" b="0"/>
            <wp:docPr id="63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44A4FE" wp14:editId="2C7AA201">
            <wp:extent cx="561975" cy="19050"/>
            <wp:effectExtent l="19050" t="0" r="9525" b="0"/>
            <wp:docPr id="6332"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A5D242" wp14:editId="2F801C46">
            <wp:extent cx="561975" cy="19050"/>
            <wp:effectExtent l="19050" t="0" r="9525" b="0"/>
            <wp:docPr id="63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C96B4A" wp14:editId="2A25E920">
            <wp:extent cx="561975" cy="19050"/>
            <wp:effectExtent l="19050" t="0" r="9525" b="0"/>
            <wp:docPr id="6334"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6D320A" wp14:editId="7725730F">
            <wp:extent cx="561975" cy="19050"/>
            <wp:effectExtent l="19050" t="0" r="9525" b="0"/>
            <wp:docPr id="63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BC06F3" wp14:editId="326385E6">
            <wp:extent cx="561975" cy="19050"/>
            <wp:effectExtent l="19050" t="0" r="9525" b="0"/>
            <wp:docPr id="6336"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149881" wp14:editId="442B5F6F">
            <wp:extent cx="561975" cy="19050"/>
            <wp:effectExtent l="19050" t="0" r="9525" b="0"/>
            <wp:docPr id="63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F9059B" wp14:editId="4258F4CF">
            <wp:extent cx="561975" cy="19050"/>
            <wp:effectExtent l="19050" t="0" r="9525" b="0"/>
            <wp:docPr id="6338"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B47972" wp14:editId="4BA3F8DC">
            <wp:extent cx="561975" cy="19050"/>
            <wp:effectExtent l="19050" t="0" r="9525" b="0"/>
            <wp:docPr id="63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8EDFB8" wp14:editId="402980D7">
            <wp:extent cx="561975" cy="19050"/>
            <wp:effectExtent l="19050" t="0" r="9525" b="0"/>
            <wp:docPr id="634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40A0A2" wp14:editId="315F293D">
            <wp:extent cx="561975" cy="19050"/>
            <wp:effectExtent l="19050" t="0" r="9525" b="0"/>
            <wp:docPr id="63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BDE074" wp14:editId="51588D11">
            <wp:extent cx="561975" cy="19050"/>
            <wp:effectExtent l="19050" t="0" r="9525" b="0"/>
            <wp:docPr id="6342"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28B797" wp14:editId="2E1803B5">
            <wp:extent cx="561975" cy="19050"/>
            <wp:effectExtent l="19050" t="0" r="9525" b="0"/>
            <wp:docPr id="63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530726" wp14:editId="0E463930">
            <wp:extent cx="561975" cy="19050"/>
            <wp:effectExtent l="19050" t="0" r="9525" b="0"/>
            <wp:docPr id="6344"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0CADFF" wp14:editId="7C7BD504">
            <wp:extent cx="561975" cy="19050"/>
            <wp:effectExtent l="19050" t="0" r="9525" b="0"/>
            <wp:docPr id="63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A8024D" wp14:editId="096D0397">
            <wp:extent cx="561975" cy="19050"/>
            <wp:effectExtent l="19050" t="0" r="9525" b="0"/>
            <wp:docPr id="6346"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2F7380" wp14:editId="556EBF74">
            <wp:extent cx="561975" cy="19050"/>
            <wp:effectExtent l="19050" t="0" r="9525" b="0"/>
            <wp:docPr id="63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B3A9B3" wp14:editId="4B81E25D">
            <wp:extent cx="561975" cy="19050"/>
            <wp:effectExtent l="19050" t="0" r="9525" b="0"/>
            <wp:docPr id="634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D5D550" wp14:editId="36653B80">
            <wp:extent cx="561975" cy="19050"/>
            <wp:effectExtent l="19050" t="0" r="9525" b="0"/>
            <wp:docPr id="63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A86461" wp14:editId="2B1FD700">
            <wp:extent cx="561975" cy="19050"/>
            <wp:effectExtent l="19050" t="0" r="9525" b="0"/>
            <wp:docPr id="6350"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87D4D7" wp14:editId="18FD4501">
            <wp:extent cx="561975" cy="19050"/>
            <wp:effectExtent l="19050" t="0" r="9525" b="0"/>
            <wp:docPr id="63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4CE572" wp14:editId="6C0B1516">
            <wp:extent cx="561975" cy="19050"/>
            <wp:effectExtent l="19050" t="0" r="9525" b="0"/>
            <wp:docPr id="6352"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34E28F" wp14:editId="07E43B47">
            <wp:extent cx="561975" cy="19050"/>
            <wp:effectExtent l="19050" t="0" r="9525" b="0"/>
            <wp:docPr id="63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C2D687" wp14:editId="22ACE90E">
            <wp:extent cx="561975" cy="19050"/>
            <wp:effectExtent l="19050" t="0" r="9525" b="0"/>
            <wp:docPr id="6354"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75777B" wp14:editId="5B7588C4">
            <wp:extent cx="561975" cy="19050"/>
            <wp:effectExtent l="19050" t="0" r="9525" b="0"/>
            <wp:docPr id="63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0CB44C" wp14:editId="4D6DB36E">
            <wp:extent cx="561975" cy="19050"/>
            <wp:effectExtent l="19050" t="0" r="9525" b="0"/>
            <wp:docPr id="6356"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896B6A" wp14:editId="26EA7CEE">
            <wp:extent cx="561975" cy="19050"/>
            <wp:effectExtent l="19050" t="0" r="9525" b="0"/>
            <wp:docPr id="63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C76B83" wp14:editId="59744B24">
            <wp:extent cx="561975" cy="19050"/>
            <wp:effectExtent l="19050" t="0" r="9525" b="0"/>
            <wp:docPr id="6358"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739A04" wp14:editId="36E8618C">
            <wp:extent cx="561975" cy="19050"/>
            <wp:effectExtent l="19050" t="0" r="9525" b="0"/>
            <wp:docPr id="63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F30663" wp14:editId="0548C53B">
            <wp:extent cx="561975" cy="19050"/>
            <wp:effectExtent l="19050" t="0" r="9525" b="0"/>
            <wp:docPr id="6360"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C323ED" wp14:editId="00461D7C">
            <wp:extent cx="561975" cy="19050"/>
            <wp:effectExtent l="19050" t="0" r="9525" b="0"/>
            <wp:docPr id="63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E5BE1E" wp14:editId="34BB54D9">
            <wp:extent cx="561975" cy="19050"/>
            <wp:effectExtent l="19050" t="0" r="9525" b="0"/>
            <wp:docPr id="6362"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B2E9CB" wp14:editId="17BFC5DF">
            <wp:extent cx="561975" cy="19050"/>
            <wp:effectExtent l="19050" t="0" r="9525" b="0"/>
            <wp:docPr id="63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16CD89" wp14:editId="0CD7CC3A">
            <wp:extent cx="561975" cy="19050"/>
            <wp:effectExtent l="19050" t="0" r="9525" b="0"/>
            <wp:docPr id="636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C27D2C" wp14:editId="3948F25A">
            <wp:extent cx="561975" cy="19050"/>
            <wp:effectExtent l="19050" t="0" r="9525" b="0"/>
            <wp:docPr id="63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8639B7" wp14:editId="3E610536">
            <wp:extent cx="561975" cy="19050"/>
            <wp:effectExtent l="19050" t="0" r="9525" b="0"/>
            <wp:docPr id="6366"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11B964" wp14:editId="620203D3">
            <wp:extent cx="561975" cy="19050"/>
            <wp:effectExtent l="19050" t="0" r="9525" b="0"/>
            <wp:docPr id="63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598EF9" wp14:editId="40CE875A">
            <wp:extent cx="561975" cy="19050"/>
            <wp:effectExtent l="19050" t="0" r="9525" b="0"/>
            <wp:docPr id="6368"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2B5792" wp14:editId="6FCB5EA4">
            <wp:extent cx="561975" cy="19050"/>
            <wp:effectExtent l="19050" t="0" r="9525" b="0"/>
            <wp:docPr id="63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FABB47" wp14:editId="18EF7CD2">
            <wp:extent cx="561975" cy="19050"/>
            <wp:effectExtent l="19050" t="0" r="9525" b="0"/>
            <wp:docPr id="6370"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943897" wp14:editId="6F4BCA73">
            <wp:extent cx="561975" cy="19050"/>
            <wp:effectExtent l="19050" t="0" r="9525" b="0"/>
            <wp:docPr id="63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A29690" wp14:editId="7D76E4A8">
            <wp:extent cx="561975" cy="19050"/>
            <wp:effectExtent l="19050" t="0" r="9525" b="0"/>
            <wp:docPr id="637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2EF2C5" wp14:editId="05246595">
            <wp:extent cx="561975" cy="19050"/>
            <wp:effectExtent l="19050" t="0" r="9525" b="0"/>
            <wp:docPr id="63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59BBD3" wp14:editId="6D877E6B">
            <wp:extent cx="561975" cy="19050"/>
            <wp:effectExtent l="19050" t="0" r="9525" b="0"/>
            <wp:docPr id="6374"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09B6E0" wp14:editId="49B96759">
            <wp:extent cx="561975" cy="19050"/>
            <wp:effectExtent l="19050" t="0" r="9525" b="0"/>
            <wp:docPr id="63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BE8F1C" wp14:editId="7185047A">
            <wp:extent cx="561975" cy="19050"/>
            <wp:effectExtent l="19050" t="0" r="9525" b="0"/>
            <wp:docPr id="6376"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09BE53" wp14:editId="6BD72F52">
            <wp:extent cx="561975" cy="19050"/>
            <wp:effectExtent l="19050" t="0" r="9525" b="0"/>
            <wp:docPr id="63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3F4D55" wp14:editId="4C868920">
            <wp:extent cx="561975" cy="19050"/>
            <wp:effectExtent l="19050" t="0" r="9525" b="0"/>
            <wp:docPr id="6378"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4762E5" wp14:editId="2DA9D5F7">
            <wp:extent cx="561975" cy="19050"/>
            <wp:effectExtent l="19050" t="0" r="9525" b="0"/>
            <wp:docPr id="63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823859" wp14:editId="09B8A373">
            <wp:extent cx="561975" cy="19050"/>
            <wp:effectExtent l="19050" t="0" r="9525" b="0"/>
            <wp:docPr id="6380"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632296" wp14:editId="7532839F">
            <wp:extent cx="561975" cy="19050"/>
            <wp:effectExtent l="19050" t="0" r="9525" b="0"/>
            <wp:docPr id="63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F04E45" wp14:editId="76F768EE">
            <wp:extent cx="561975" cy="19050"/>
            <wp:effectExtent l="19050" t="0" r="9525" b="0"/>
            <wp:docPr id="6382"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8177B0" wp14:editId="5DD94CEA">
            <wp:extent cx="561975" cy="19050"/>
            <wp:effectExtent l="19050" t="0" r="9525" b="0"/>
            <wp:docPr id="63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688CC3" wp14:editId="69ED1A49">
            <wp:extent cx="561975" cy="19050"/>
            <wp:effectExtent l="19050" t="0" r="9525" b="0"/>
            <wp:docPr id="6384"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164FB1" wp14:editId="1AFC05BB">
            <wp:extent cx="561975" cy="19050"/>
            <wp:effectExtent l="19050" t="0" r="9525" b="0"/>
            <wp:docPr id="63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7494E6" wp14:editId="00811DB7">
            <wp:extent cx="561975" cy="19050"/>
            <wp:effectExtent l="19050" t="0" r="9525" b="0"/>
            <wp:docPr id="6386"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5DA701" wp14:editId="47DCD40A">
            <wp:extent cx="561975" cy="19050"/>
            <wp:effectExtent l="19050" t="0" r="9525" b="0"/>
            <wp:docPr id="63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BF609E" wp14:editId="31EA7733">
            <wp:extent cx="561975" cy="19050"/>
            <wp:effectExtent l="19050" t="0" r="9525" b="0"/>
            <wp:docPr id="638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EBA54A" wp14:editId="0D30BF7C">
            <wp:extent cx="561975" cy="19050"/>
            <wp:effectExtent l="19050" t="0" r="9525" b="0"/>
            <wp:docPr id="63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2EA2FC" wp14:editId="722F5418">
            <wp:extent cx="561975" cy="19050"/>
            <wp:effectExtent l="19050" t="0" r="9525" b="0"/>
            <wp:docPr id="6390"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B9FF8D" wp14:editId="268D8E2E">
            <wp:extent cx="561975" cy="19050"/>
            <wp:effectExtent l="19050" t="0" r="9525" b="0"/>
            <wp:docPr id="63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9438E7" wp14:editId="1457C69E">
            <wp:extent cx="561975" cy="19050"/>
            <wp:effectExtent l="19050" t="0" r="9525" b="0"/>
            <wp:docPr id="6392"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6B66EE" wp14:editId="61586F88">
            <wp:extent cx="561975" cy="19050"/>
            <wp:effectExtent l="19050" t="0" r="9525" b="0"/>
            <wp:docPr id="63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BBA1A8" wp14:editId="7135570F">
            <wp:extent cx="561975" cy="19050"/>
            <wp:effectExtent l="19050" t="0" r="9525" b="0"/>
            <wp:docPr id="6394"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59E106" wp14:editId="611A5F58">
            <wp:extent cx="561975" cy="19050"/>
            <wp:effectExtent l="19050" t="0" r="9525" b="0"/>
            <wp:docPr id="63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C8ADB3" wp14:editId="6CBC9A18">
            <wp:extent cx="561975" cy="19050"/>
            <wp:effectExtent l="19050" t="0" r="9525" b="0"/>
            <wp:docPr id="639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708468" wp14:editId="69943CA8">
            <wp:extent cx="561975" cy="19050"/>
            <wp:effectExtent l="19050" t="0" r="9525" b="0"/>
            <wp:docPr id="63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E7DFAE" wp14:editId="387D1092">
            <wp:extent cx="561975" cy="19050"/>
            <wp:effectExtent l="19050" t="0" r="9525" b="0"/>
            <wp:docPr id="6398"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F17C58" wp14:editId="3B3C0480">
            <wp:extent cx="561975" cy="19050"/>
            <wp:effectExtent l="19050" t="0" r="9525" b="0"/>
            <wp:docPr id="63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8575C0" wp14:editId="0302F2A9">
            <wp:extent cx="561975" cy="19050"/>
            <wp:effectExtent l="19050" t="0" r="9525" b="0"/>
            <wp:docPr id="6400"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2401CE" wp14:editId="37660F76">
            <wp:extent cx="561975" cy="19050"/>
            <wp:effectExtent l="19050" t="0" r="9525" b="0"/>
            <wp:docPr id="64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6BE141" wp14:editId="02AD6E15">
            <wp:extent cx="561975" cy="19050"/>
            <wp:effectExtent l="19050" t="0" r="9525" b="0"/>
            <wp:docPr id="6402"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64CB95" wp14:editId="7FE2F68F">
            <wp:extent cx="561975" cy="19050"/>
            <wp:effectExtent l="19050" t="0" r="9525" b="0"/>
            <wp:docPr id="64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19BE37" wp14:editId="13A31DF9">
            <wp:extent cx="561975" cy="19050"/>
            <wp:effectExtent l="19050" t="0" r="9525" b="0"/>
            <wp:docPr id="6404"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C192B3" wp14:editId="6425D489">
            <wp:extent cx="561975" cy="19050"/>
            <wp:effectExtent l="19050" t="0" r="9525" b="0"/>
            <wp:docPr id="64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57812F" wp14:editId="2A03B3C1">
            <wp:extent cx="561975" cy="19050"/>
            <wp:effectExtent l="19050" t="0" r="9525" b="0"/>
            <wp:docPr id="6406"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13B81F" wp14:editId="6E8B6243">
            <wp:extent cx="561975" cy="19050"/>
            <wp:effectExtent l="19050" t="0" r="9525" b="0"/>
            <wp:docPr id="64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459ED8" wp14:editId="2DEBC413">
            <wp:extent cx="561975" cy="19050"/>
            <wp:effectExtent l="19050" t="0" r="9525" b="0"/>
            <wp:docPr id="6408"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CDCD44" wp14:editId="1A4884AB">
            <wp:extent cx="561975" cy="19050"/>
            <wp:effectExtent l="19050" t="0" r="9525" b="0"/>
            <wp:docPr id="64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165B3A" wp14:editId="53B6A85F">
            <wp:extent cx="561975" cy="19050"/>
            <wp:effectExtent l="19050" t="0" r="9525" b="0"/>
            <wp:docPr id="6410"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66185C" wp14:editId="64C13EB6">
            <wp:extent cx="561975" cy="19050"/>
            <wp:effectExtent l="19050" t="0" r="9525" b="0"/>
            <wp:docPr id="64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8FBC48" wp14:editId="79371322">
            <wp:extent cx="561975" cy="19050"/>
            <wp:effectExtent l="19050" t="0" r="9525" b="0"/>
            <wp:docPr id="641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E5FEA7" wp14:editId="22673DE3">
            <wp:extent cx="561975" cy="19050"/>
            <wp:effectExtent l="19050" t="0" r="9525" b="0"/>
            <wp:docPr id="64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BDF28C" wp14:editId="2B0ED0D5">
            <wp:extent cx="561975" cy="19050"/>
            <wp:effectExtent l="19050" t="0" r="9525" b="0"/>
            <wp:docPr id="6414"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6E4B79" wp14:editId="0C5267D5">
            <wp:extent cx="561975" cy="19050"/>
            <wp:effectExtent l="19050" t="0" r="9525" b="0"/>
            <wp:docPr id="64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66080E" wp14:editId="754FEB55">
            <wp:extent cx="561975" cy="19050"/>
            <wp:effectExtent l="19050" t="0" r="9525" b="0"/>
            <wp:docPr id="6416"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040B73" wp14:editId="34380016">
            <wp:extent cx="561975" cy="19050"/>
            <wp:effectExtent l="19050" t="0" r="9525" b="0"/>
            <wp:docPr id="64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682681" wp14:editId="2D9A0CE3">
            <wp:extent cx="561975" cy="19050"/>
            <wp:effectExtent l="19050" t="0" r="9525" b="0"/>
            <wp:docPr id="6418"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ED3B22" wp14:editId="6D023295">
            <wp:extent cx="561975" cy="19050"/>
            <wp:effectExtent l="19050" t="0" r="9525" b="0"/>
            <wp:docPr id="64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5B76EB" wp14:editId="37EDC15B">
            <wp:extent cx="561975" cy="19050"/>
            <wp:effectExtent l="19050" t="0" r="9525" b="0"/>
            <wp:docPr id="642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1F8B70" wp14:editId="50351730">
            <wp:extent cx="561975" cy="19050"/>
            <wp:effectExtent l="19050" t="0" r="9525" b="0"/>
            <wp:docPr id="64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C75B90" wp14:editId="3E1075F5">
            <wp:extent cx="561975" cy="19050"/>
            <wp:effectExtent l="19050" t="0" r="9525" b="0"/>
            <wp:docPr id="6422"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8A1F42" wp14:editId="05DDE5FF">
            <wp:extent cx="561975" cy="19050"/>
            <wp:effectExtent l="19050" t="0" r="9525" b="0"/>
            <wp:docPr id="64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CD11E6" wp14:editId="5234691D">
            <wp:extent cx="561975" cy="19050"/>
            <wp:effectExtent l="19050" t="0" r="9525" b="0"/>
            <wp:docPr id="6424"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B15F18" wp14:editId="1299E23B">
            <wp:extent cx="561975" cy="19050"/>
            <wp:effectExtent l="19050" t="0" r="9525" b="0"/>
            <wp:docPr id="64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88A1FD" wp14:editId="78BB355B">
            <wp:extent cx="561975" cy="19050"/>
            <wp:effectExtent l="19050" t="0" r="9525" b="0"/>
            <wp:docPr id="6426"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FAEB14" wp14:editId="75194464">
            <wp:extent cx="561975" cy="19050"/>
            <wp:effectExtent l="19050" t="0" r="9525" b="0"/>
            <wp:docPr id="64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61A045" wp14:editId="6D4E5F4A">
            <wp:extent cx="561975" cy="19050"/>
            <wp:effectExtent l="19050" t="0" r="9525" b="0"/>
            <wp:docPr id="6428"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AA8D1F" wp14:editId="13F4C631">
            <wp:extent cx="561975" cy="19050"/>
            <wp:effectExtent l="19050" t="0" r="9525" b="0"/>
            <wp:docPr id="64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63F6E1" wp14:editId="0602EE9B">
            <wp:extent cx="561975" cy="19050"/>
            <wp:effectExtent l="19050" t="0" r="9525" b="0"/>
            <wp:docPr id="6430"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88741F" wp14:editId="42DB8B80">
            <wp:extent cx="561975" cy="19050"/>
            <wp:effectExtent l="19050" t="0" r="9525" b="0"/>
            <wp:docPr id="64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8376DA" wp14:editId="7D7382BA">
            <wp:extent cx="561975" cy="19050"/>
            <wp:effectExtent l="19050" t="0" r="9525" b="0"/>
            <wp:docPr id="6432"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6B0B63" wp14:editId="4CA0AB82">
            <wp:extent cx="561975" cy="19050"/>
            <wp:effectExtent l="19050" t="0" r="9525" b="0"/>
            <wp:docPr id="64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E06C33" wp14:editId="1EA3AF6E">
            <wp:extent cx="561975" cy="19050"/>
            <wp:effectExtent l="19050" t="0" r="9525" b="0"/>
            <wp:docPr id="6434"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8DCCB5" wp14:editId="42F2E2A4">
            <wp:extent cx="561975" cy="19050"/>
            <wp:effectExtent l="19050" t="0" r="9525" b="0"/>
            <wp:docPr id="64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ED91D4" wp14:editId="07007392">
            <wp:extent cx="561975" cy="19050"/>
            <wp:effectExtent l="19050" t="0" r="9525" b="0"/>
            <wp:docPr id="643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5E5DC3" wp14:editId="3A3FE4BF">
            <wp:extent cx="561975" cy="19050"/>
            <wp:effectExtent l="19050" t="0" r="9525" b="0"/>
            <wp:docPr id="64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37443C" wp14:editId="23418B43">
            <wp:extent cx="561975" cy="19050"/>
            <wp:effectExtent l="19050" t="0" r="9525" b="0"/>
            <wp:docPr id="6438"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885E89" wp14:editId="1E9F7567">
            <wp:extent cx="561975" cy="19050"/>
            <wp:effectExtent l="19050" t="0" r="9525" b="0"/>
            <wp:docPr id="64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67BCC5" wp14:editId="34C1AEEE">
            <wp:extent cx="561975" cy="19050"/>
            <wp:effectExtent l="19050" t="0" r="9525" b="0"/>
            <wp:docPr id="6440"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60A061" wp14:editId="66F55A64">
            <wp:extent cx="561975" cy="19050"/>
            <wp:effectExtent l="19050" t="0" r="9525" b="0"/>
            <wp:docPr id="64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998E29" wp14:editId="36EFA0F3">
            <wp:extent cx="561975" cy="19050"/>
            <wp:effectExtent l="19050" t="0" r="9525" b="0"/>
            <wp:docPr id="6442"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FE4D0A" wp14:editId="33DE4C67">
            <wp:extent cx="561975" cy="19050"/>
            <wp:effectExtent l="19050" t="0" r="9525" b="0"/>
            <wp:docPr id="64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25E81A" wp14:editId="334621BC">
            <wp:extent cx="561975" cy="19050"/>
            <wp:effectExtent l="19050" t="0" r="9525" b="0"/>
            <wp:docPr id="644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88FF8B" wp14:editId="36C02D98">
            <wp:extent cx="561975" cy="19050"/>
            <wp:effectExtent l="19050" t="0" r="9525" b="0"/>
            <wp:docPr id="64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A1FF9B" wp14:editId="32D7998D">
            <wp:extent cx="561975" cy="19050"/>
            <wp:effectExtent l="19050" t="0" r="9525" b="0"/>
            <wp:docPr id="6446" name="Picture 5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2A9190" wp14:editId="401F04E6">
            <wp:extent cx="561975" cy="19050"/>
            <wp:effectExtent l="19050" t="0" r="9525" b="0"/>
            <wp:docPr id="64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0BBF41" wp14:editId="3AB4CFF8">
            <wp:extent cx="561975" cy="19050"/>
            <wp:effectExtent l="19050" t="0" r="9525" b="0"/>
            <wp:docPr id="6448" name="Picture 5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9B2F24" wp14:editId="6D6C5968">
            <wp:extent cx="561975" cy="19050"/>
            <wp:effectExtent l="19050" t="0" r="9525" b="0"/>
            <wp:docPr id="64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AEE91C" wp14:editId="0131BA9B">
            <wp:extent cx="561975" cy="19050"/>
            <wp:effectExtent l="19050" t="0" r="9525" b="0"/>
            <wp:docPr id="6450" name="Picture 5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D08148" wp14:editId="38FC911B">
            <wp:extent cx="561975" cy="19050"/>
            <wp:effectExtent l="19050" t="0" r="9525" b="0"/>
            <wp:docPr id="64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57980B" wp14:editId="5770B2AA">
            <wp:extent cx="561975" cy="19050"/>
            <wp:effectExtent l="19050" t="0" r="9525" b="0"/>
            <wp:docPr id="6452" name="Picture 5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830757" wp14:editId="52BD5771">
            <wp:extent cx="561975" cy="19050"/>
            <wp:effectExtent l="19050" t="0" r="9525" b="0"/>
            <wp:docPr id="64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D064CA" wp14:editId="09B771F4">
            <wp:extent cx="561975" cy="19050"/>
            <wp:effectExtent l="19050" t="0" r="9525" b="0"/>
            <wp:docPr id="6454" name="Picture 5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9B4593" wp14:editId="28C9117D">
            <wp:extent cx="561975" cy="19050"/>
            <wp:effectExtent l="19050" t="0" r="9525" b="0"/>
            <wp:docPr id="64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B0B044" wp14:editId="496701F6">
            <wp:extent cx="561975" cy="19050"/>
            <wp:effectExtent l="19050" t="0" r="9525" b="0"/>
            <wp:docPr id="6456" name="Picture 5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C30B5E" wp14:editId="4897D630">
            <wp:extent cx="561975" cy="19050"/>
            <wp:effectExtent l="19050" t="0" r="9525" b="0"/>
            <wp:docPr id="64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00BC65" wp14:editId="2B4810B6">
            <wp:extent cx="561975" cy="19050"/>
            <wp:effectExtent l="19050" t="0" r="9525" b="0"/>
            <wp:docPr id="6458" name="Picture 5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B5DB6E" wp14:editId="09AFBF1D">
            <wp:extent cx="561975" cy="19050"/>
            <wp:effectExtent l="19050" t="0" r="9525" b="0"/>
            <wp:docPr id="64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437F32" wp14:editId="56737BD4">
            <wp:extent cx="561975" cy="19050"/>
            <wp:effectExtent l="19050" t="0" r="9525" b="0"/>
            <wp:docPr id="6460" name="Picture 5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62459D" wp14:editId="00156A76">
            <wp:extent cx="561975" cy="19050"/>
            <wp:effectExtent l="19050" t="0" r="9525" b="0"/>
            <wp:docPr id="64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A1DCD9" wp14:editId="6CA26292">
            <wp:extent cx="561975" cy="19050"/>
            <wp:effectExtent l="19050" t="0" r="9525" b="0"/>
            <wp:docPr id="6462" name="Picture 5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AC7E8A" wp14:editId="707F4594">
            <wp:extent cx="561975" cy="19050"/>
            <wp:effectExtent l="19050" t="0" r="9525" b="0"/>
            <wp:docPr id="64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9D299D" wp14:editId="715246C5">
            <wp:extent cx="561975" cy="19050"/>
            <wp:effectExtent l="19050" t="0" r="9525" b="0"/>
            <wp:docPr id="6464" name="Picture 6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71F27E" wp14:editId="3A70C096">
            <wp:extent cx="561975" cy="19050"/>
            <wp:effectExtent l="19050" t="0" r="9525" b="0"/>
            <wp:docPr id="64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991B3A" wp14:editId="16B646A8">
            <wp:extent cx="561975" cy="19050"/>
            <wp:effectExtent l="19050" t="0" r="9525" b="0"/>
            <wp:docPr id="6466" name="Picture 6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C1528D" wp14:editId="3888DBEA">
            <wp:extent cx="561975" cy="19050"/>
            <wp:effectExtent l="19050" t="0" r="9525" b="0"/>
            <wp:docPr id="64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698109" wp14:editId="6B883F16">
            <wp:extent cx="561975" cy="19050"/>
            <wp:effectExtent l="19050" t="0" r="9525" b="0"/>
            <wp:docPr id="646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E922E8" wp14:editId="5EECF81E">
            <wp:extent cx="561975" cy="19050"/>
            <wp:effectExtent l="19050" t="0" r="9525" b="0"/>
            <wp:docPr id="64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F78EEF" wp14:editId="0B334038">
            <wp:extent cx="561975" cy="19050"/>
            <wp:effectExtent l="19050" t="0" r="9525" b="0"/>
            <wp:docPr id="6470" name="Picture 6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334C35" wp14:editId="72FF5901">
            <wp:extent cx="561975" cy="19050"/>
            <wp:effectExtent l="19050" t="0" r="9525" b="0"/>
            <wp:docPr id="64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066DB4" wp14:editId="16AB736D">
            <wp:extent cx="561975" cy="19050"/>
            <wp:effectExtent l="19050" t="0" r="9525" b="0"/>
            <wp:docPr id="6472" name="Picture 6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77D8B1" wp14:editId="72C0CBB3">
            <wp:extent cx="561975" cy="19050"/>
            <wp:effectExtent l="19050" t="0" r="9525" b="0"/>
            <wp:docPr id="64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538437" wp14:editId="44042B4A">
            <wp:extent cx="561975" cy="19050"/>
            <wp:effectExtent l="19050" t="0" r="9525" b="0"/>
            <wp:docPr id="6474" name="Picture 6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FD92A4" wp14:editId="10EF98D7">
            <wp:extent cx="561975" cy="19050"/>
            <wp:effectExtent l="19050" t="0" r="9525" b="0"/>
            <wp:docPr id="64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C71BF0" wp14:editId="3B87A9FE">
            <wp:extent cx="561975" cy="19050"/>
            <wp:effectExtent l="19050" t="0" r="9525" b="0"/>
            <wp:docPr id="6476" name="Picture 6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914D03" wp14:editId="074460D5">
            <wp:extent cx="561975" cy="19050"/>
            <wp:effectExtent l="19050" t="0" r="9525" b="0"/>
            <wp:docPr id="64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437EB4" wp14:editId="6960A97D">
            <wp:extent cx="561975" cy="19050"/>
            <wp:effectExtent l="19050" t="0" r="9525" b="0"/>
            <wp:docPr id="6478" name="Picture 6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53020B" wp14:editId="57822D79">
            <wp:extent cx="561975" cy="19050"/>
            <wp:effectExtent l="19050" t="0" r="9525" b="0"/>
            <wp:docPr id="64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174DC1" wp14:editId="710EB3EF">
            <wp:extent cx="561975" cy="19050"/>
            <wp:effectExtent l="19050" t="0" r="9525" b="0"/>
            <wp:docPr id="6480" name="Picture 6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19DB52" wp14:editId="66FFD099">
            <wp:extent cx="561975" cy="19050"/>
            <wp:effectExtent l="19050" t="0" r="9525" b="0"/>
            <wp:docPr id="64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F2686D" wp14:editId="349D1E8D">
            <wp:extent cx="561975" cy="19050"/>
            <wp:effectExtent l="19050" t="0" r="9525" b="0"/>
            <wp:docPr id="6482" name="Picture 6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A9D1EE" wp14:editId="2FE74E9C">
            <wp:extent cx="561975" cy="19050"/>
            <wp:effectExtent l="19050" t="0" r="9525" b="0"/>
            <wp:docPr id="64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BF8485" wp14:editId="694BD7F4">
            <wp:extent cx="561975" cy="19050"/>
            <wp:effectExtent l="19050" t="0" r="9525" b="0"/>
            <wp:docPr id="648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A88C3A" wp14:editId="661845B7">
            <wp:extent cx="561975" cy="19050"/>
            <wp:effectExtent l="19050" t="0" r="9525" b="0"/>
            <wp:docPr id="64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37639B" wp14:editId="03F52141">
            <wp:extent cx="561975" cy="19050"/>
            <wp:effectExtent l="19050" t="0" r="9525" b="0"/>
            <wp:docPr id="6486" name="Picture 6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097C53" wp14:editId="7CF36174">
            <wp:extent cx="561975" cy="19050"/>
            <wp:effectExtent l="19050" t="0" r="9525" b="0"/>
            <wp:docPr id="64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EE8F29" wp14:editId="1DF6E0A7">
            <wp:extent cx="561975" cy="19050"/>
            <wp:effectExtent l="19050" t="0" r="9525" b="0"/>
            <wp:docPr id="6488" name="Picture 6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152875" wp14:editId="7DBDD669">
            <wp:extent cx="561975" cy="19050"/>
            <wp:effectExtent l="19050" t="0" r="9525" b="0"/>
            <wp:docPr id="64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D7660A" wp14:editId="40727D0D">
            <wp:extent cx="561975" cy="19050"/>
            <wp:effectExtent l="19050" t="0" r="9525" b="0"/>
            <wp:docPr id="6490" name="Picture 6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343976" wp14:editId="058D2043">
            <wp:extent cx="561975" cy="19050"/>
            <wp:effectExtent l="19050" t="0" r="9525" b="0"/>
            <wp:docPr id="64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1B6D42" wp14:editId="413B28F3">
            <wp:extent cx="561975" cy="19050"/>
            <wp:effectExtent l="19050" t="0" r="9525" b="0"/>
            <wp:docPr id="649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9ED4C6" wp14:editId="09556DAD">
            <wp:extent cx="561975" cy="19050"/>
            <wp:effectExtent l="19050" t="0" r="9525" b="0"/>
            <wp:docPr id="64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5D2CBD" wp14:editId="6A8A0C8C">
            <wp:extent cx="561975" cy="19050"/>
            <wp:effectExtent l="19050" t="0" r="9525" b="0"/>
            <wp:docPr id="6494" name="Picture 6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105869" wp14:editId="071C9029">
            <wp:extent cx="561975" cy="19050"/>
            <wp:effectExtent l="19050" t="0" r="9525" b="0"/>
            <wp:docPr id="64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D32A77" wp14:editId="59111290">
            <wp:extent cx="561975" cy="19050"/>
            <wp:effectExtent l="19050" t="0" r="9525" b="0"/>
            <wp:docPr id="6496" name="Picture 6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01F78C" wp14:editId="0982C2E1">
            <wp:extent cx="561975" cy="19050"/>
            <wp:effectExtent l="19050" t="0" r="9525" b="0"/>
            <wp:docPr id="64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7ADF84" wp14:editId="1CDDCA7C">
            <wp:extent cx="561975" cy="19050"/>
            <wp:effectExtent l="19050" t="0" r="9525" b="0"/>
            <wp:docPr id="6498" name="Picture 6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ADB085" wp14:editId="39599E02">
            <wp:extent cx="561975" cy="19050"/>
            <wp:effectExtent l="19050" t="0" r="9525" b="0"/>
            <wp:docPr id="64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0F7557" wp14:editId="72155070">
            <wp:extent cx="561975" cy="19050"/>
            <wp:effectExtent l="19050" t="0" r="9525" b="0"/>
            <wp:docPr id="6500" name="Picture 6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BBBD9E" wp14:editId="5B6623A6">
            <wp:extent cx="561975" cy="19050"/>
            <wp:effectExtent l="19050" t="0" r="9525" b="0"/>
            <wp:docPr id="65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727B8E" wp14:editId="5AFAF823">
            <wp:extent cx="561975" cy="19050"/>
            <wp:effectExtent l="19050" t="0" r="9525" b="0"/>
            <wp:docPr id="6502" name="Picture 6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0E32CD" wp14:editId="60BFC560">
            <wp:extent cx="561975" cy="19050"/>
            <wp:effectExtent l="19050" t="0" r="9525" b="0"/>
            <wp:docPr id="65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03EB16" wp14:editId="095E8476">
            <wp:extent cx="561975" cy="19050"/>
            <wp:effectExtent l="19050" t="0" r="9525" b="0"/>
            <wp:docPr id="6504" name="Picture 6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0C51B3" wp14:editId="15A707A9">
            <wp:extent cx="561975" cy="19050"/>
            <wp:effectExtent l="19050" t="0" r="9525" b="0"/>
            <wp:docPr id="65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DDAABF" wp14:editId="29EC3EC0">
            <wp:extent cx="561975" cy="19050"/>
            <wp:effectExtent l="19050" t="0" r="9525" b="0"/>
            <wp:docPr id="6506" name="Picture 6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300BA9" wp14:editId="393C5046">
            <wp:extent cx="561975" cy="19050"/>
            <wp:effectExtent l="19050" t="0" r="9525" b="0"/>
            <wp:docPr id="65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E06D43" wp14:editId="11CC8965">
            <wp:extent cx="561975" cy="19050"/>
            <wp:effectExtent l="19050" t="0" r="9525" b="0"/>
            <wp:docPr id="650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BFAA4D" wp14:editId="49F5382B">
            <wp:extent cx="561975" cy="19050"/>
            <wp:effectExtent l="19050" t="0" r="9525" b="0"/>
            <wp:docPr id="65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78AE8C" wp14:editId="33CD2466">
            <wp:extent cx="561975" cy="19050"/>
            <wp:effectExtent l="19050" t="0" r="9525" b="0"/>
            <wp:docPr id="6510" name="Picture 6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FA3A57" wp14:editId="1D9CFAEB">
            <wp:extent cx="561975" cy="19050"/>
            <wp:effectExtent l="19050" t="0" r="9525" b="0"/>
            <wp:docPr id="65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52BEA6" wp14:editId="43689F66">
            <wp:extent cx="561975" cy="19050"/>
            <wp:effectExtent l="19050" t="0" r="9525" b="0"/>
            <wp:docPr id="6512" name="Picture 6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B7F5A2" wp14:editId="6F56F8B4">
            <wp:extent cx="561975" cy="19050"/>
            <wp:effectExtent l="19050" t="0" r="9525" b="0"/>
            <wp:docPr id="65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8FFBB6" wp14:editId="0CB86BBB">
            <wp:extent cx="561975" cy="19050"/>
            <wp:effectExtent l="19050" t="0" r="9525" b="0"/>
            <wp:docPr id="6514" name="Picture 6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09AD18" wp14:editId="00422220">
            <wp:extent cx="561975" cy="19050"/>
            <wp:effectExtent l="19050" t="0" r="9525" b="0"/>
            <wp:docPr id="65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23E624" wp14:editId="7040B59D">
            <wp:extent cx="561975" cy="19050"/>
            <wp:effectExtent l="19050" t="0" r="9525" b="0"/>
            <wp:docPr id="65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843BA2" wp14:editId="54F0A99D">
            <wp:extent cx="561975" cy="19050"/>
            <wp:effectExtent l="19050" t="0" r="9525" b="0"/>
            <wp:docPr id="65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A7DE4D" wp14:editId="560809E3">
            <wp:extent cx="561975" cy="19050"/>
            <wp:effectExtent l="19050" t="0" r="9525" b="0"/>
            <wp:docPr id="6518" name="Picture 6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70221C" wp14:editId="21D93B14">
            <wp:extent cx="561975" cy="19050"/>
            <wp:effectExtent l="19050" t="0" r="9525" b="0"/>
            <wp:docPr id="65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BC3CDE" wp14:editId="4177D8E1">
            <wp:extent cx="561975" cy="19050"/>
            <wp:effectExtent l="19050" t="0" r="9525" b="0"/>
            <wp:docPr id="6520" name="Picture 6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C80D7A" wp14:editId="6EB9BDB6">
            <wp:extent cx="561975" cy="19050"/>
            <wp:effectExtent l="19050" t="0" r="9525" b="0"/>
            <wp:docPr id="65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AFD864" wp14:editId="030D561D">
            <wp:extent cx="561975" cy="19050"/>
            <wp:effectExtent l="19050" t="0" r="9525" b="0"/>
            <wp:docPr id="6522" name="Picture 6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AD4B96" wp14:editId="6039840C">
            <wp:extent cx="561975" cy="19050"/>
            <wp:effectExtent l="19050" t="0" r="9525" b="0"/>
            <wp:docPr id="65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8BA6F0" wp14:editId="1D901237">
            <wp:extent cx="561975" cy="19050"/>
            <wp:effectExtent l="19050" t="0" r="9525" b="0"/>
            <wp:docPr id="6524" name="Picture 6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179755" wp14:editId="13155912">
            <wp:extent cx="561975" cy="19050"/>
            <wp:effectExtent l="19050" t="0" r="9525" b="0"/>
            <wp:docPr id="65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06BC11" wp14:editId="5E699850">
            <wp:extent cx="561975" cy="19050"/>
            <wp:effectExtent l="19050" t="0" r="9525" b="0"/>
            <wp:docPr id="6526" name="Picture 6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05217D" wp14:editId="23E26585">
            <wp:extent cx="561975" cy="19050"/>
            <wp:effectExtent l="19050" t="0" r="9525" b="0"/>
            <wp:docPr id="65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5D6021" wp14:editId="7C3DB065">
            <wp:extent cx="561975" cy="19050"/>
            <wp:effectExtent l="19050" t="0" r="9525" b="0"/>
            <wp:docPr id="6528" name="Picture 6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A50DCC" wp14:editId="080F35BC">
            <wp:extent cx="561975" cy="19050"/>
            <wp:effectExtent l="19050" t="0" r="9525" b="0"/>
            <wp:docPr id="65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8D32FB" wp14:editId="25E99E2D">
            <wp:extent cx="561975" cy="19050"/>
            <wp:effectExtent l="19050" t="0" r="9525" b="0"/>
            <wp:docPr id="6530" name="Picture 6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65F9C5" wp14:editId="792BB0BD">
            <wp:extent cx="561975" cy="19050"/>
            <wp:effectExtent l="19050" t="0" r="9525" b="0"/>
            <wp:docPr id="65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282904" wp14:editId="4BBA36B9">
            <wp:extent cx="561975" cy="19050"/>
            <wp:effectExtent l="19050" t="0" r="9525" b="0"/>
            <wp:docPr id="653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D240DB" wp14:editId="3A0EEFBF">
            <wp:extent cx="561975" cy="19050"/>
            <wp:effectExtent l="19050" t="0" r="9525" b="0"/>
            <wp:docPr id="65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103239" wp14:editId="0A63AB9F">
            <wp:extent cx="561975" cy="19050"/>
            <wp:effectExtent l="19050" t="0" r="9525" b="0"/>
            <wp:docPr id="6534" name="Picture 6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BBB05B" wp14:editId="37695260">
            <wp:extent cx="561975" cy="19050"/>
            <wp:effectExtent l="19050" t="0" r="9525" b="0"/>
            <wp:docPr id="65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89F302" wp14:editId="6D3C6E2A">
            <wp:extent cx="561975" cy="19050"/>
            <wp:effectExtent l="19050" t="0" r="9525" b="0"/>
            <wp:docPr id="6536" name="Picture 6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5B2450" wp14:editId="3D8CEFFF">
            <wp:extent cx="561975" cy="19050"/>
            <wp:effectExtent l="19050" t="0" r="9525" b="0"/>
            <wp:docPr id="65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DFE8CB" wp14:editId="42F2A7CF">
            <wp:extent cx="561975" cy="19050"/>
            <wp:effectExtent l="19050" t="0" r="9525" b="0"/>
            <wp:docPr id="6538" name="Picture 6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1C97E6" wp14:editId="4DFC3B61">
            <wp:extent cx="561975" cy="19050"/>
            <wp:effectExtent l="19050" t="0" r="9525" b="0"/>
            <wp:docPr id="65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7ED692" wp14:editId="7CFA932D">
            <wp:extent cx="561975" cy="19050"/>
            <wp:effectExtent l="19050" t="0" r="9525" b="0"/>
            <wp:docPr id="654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ED1405" wp14:editId="2925C23C">
            <wp:extent cx="561975" cy="19050"/>
            <wp:effectExtent l="19050" t="0" r="9525" b="0"/>
            <wp:docPr id="65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99370A" wp14:editId="18E139CD">
            <wp:extent cx="561975" cy="19050"/>
            <wp:effectExtent l="19050" t="0" r="9525" b="0"/>
            <wp:docPr id="6542" name="Picture 6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7325AC" wp14:editId="4378F3CD">
            <wp:extent cx="561975" cy="19050"/>
            <wp:effectExtent l="19050" t="0" r="9525" b="0"/>
            <wp:docPr id="65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2DE1C8" wp14:editId="053B7520">
            <wp:extent cx="561975" cy="19050"/>
            <wp:effectExtent l="19050" t="0" r="9525" b="0"/>
            <wp:docPr id="654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08FA55" wp14:editId="54786113">
            <wp:extent cx="561975" cy="19050"/>
            <wp:effectExtent l="19050" t="0" r="9525" b="0"/>
            <wp:docPr id="65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30F9B5" wp14:editId="56E86C7E">
            <wp:extent cx="561975" cy="19050"/>
            <wp:effectExtent l="19050" t="0" r="9525" b="0"/>
            <wp:docPr id="6546"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971283" wp14:editId="17AE0548">
            <wp:extent cx="561975" cy="19050"/>
            <wp:effectExtent l="19050" t="0" r="9525" b="0"/>
            <wp:docPr id="65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0D5EE5" wp14:editId="3DFE3276">
            <wp:extent cx="561975" cy="19050"/>
            <wp:effectExtent l="19050" t="0" r="9525" b="0"/>
            <wp:docPr id="6548"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E2A657" wp14:editId="211450C4">
            <wp:extent cx="561975" cy="19050"/>
            <wp:effectExtent l="19050" t="0" r="9525" b="0"/>
            <wp:docPr id="65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6B3E08" wp14:editId="64376FAD">
            <wp:extent cx="561975" cy="19050"/>
            <wp:effectExtent l="19050" t="0" r="9525" b="0"/>
            <wp:docPr id="6550"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C43795" wp14:editId="2B953303">
            <wp:extent cx="561975" cy="19050"/>
            <wp:effectExtent l="19050" t="0" r="9525" b="0"/>
            <wp:docPr id="65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D2B270" wp14:editId="4F143CF1">
            <wp:extent cx="561975" cy="19050"/>
            <wp:effectExtent l="19050" t="0" r="9525" b="0"/>
            <wp:docPr id="655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72C39D" wp14:editId="0BC7449E">
            <wp:extent cx="561975" cy="19050"/>
            <wp:effectExtent l="19050" t="0" r="9525" b="0"/>
            <wp:docPr id="65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A0080F" wp14:editId="74621D29">
            <wp:extent cx="561975" cy="19050"/>
            <wp:effectExtent l="19050" t="0" r="9525" b="0"/>
            <wp:docPr id="6554"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059584" wp14:editId="3845F140">
            <wp:extent cx="561975" cy="19050"/>
            <wp:effectExtent l="19050" t="0" r="9525" b="0"/>
            <wp:docPr id="65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44E74F" wp14:editId="646AB157">
            <wp:extent cx="561975" cy="19050"/>
            <wp:effectExtent l="19050" t="0" r="9525" b="0"/>
            <wp:docPr id="655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224951" wp14:editId="7A63AC26">
            <wp:extent cx="561975" cy="19050"/>
            <wp:effectExtent l="19050" t="0" r="9525" b="0"/>
            <wp:docPr id="65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D0143B" wp14:editId="35A500F6">
            <wp:extent cx="561975" cy="19050"/>
            <wp:effectExtent l="19050" t="0" r="9525" b="0"/>
            <wp:docPr id="6558"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22BBEE" wp14:editId="4D9055C7">
            <wp:extent cx="561975" cy="19050"/>
            <wp:effectExtent l="19050" t="0" r="9525" b="0"/>
            <wp:docPr id="65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37959A" wp14:editId="3072F469">
            <wp:extent cx="561975" cy="19050"/>
            <wp:effectExtent l="19050" t="0" r="9525" b="0"/>
            <wp:docPr id="6560"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173437" wp14:editId="263AF42E">
            <wp:extent cx="561975" cy="19050"/>
            <wp:effectExtent l="19050" t="0" r="9525" b="0"/>
            <wp:docPr id="65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B64627" wp14:editId="71AE1DE8">
            <wp:extent cx="561975" cy="19050"/>
            <wp:effectExtent l="19050" t="0" r="9525" b="0"/>
            <wp:docPr id="6562"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BE4205" wp14:editId="00F793A9">
            <wp:extent cx="561975" cy="19050"/>
            <wp:effectExtent l="19050" t="0" r="9525" b="0"/>
            <wp:docPr id="65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E865B4" wp14:editId="529283C8">
            <wp:extent cx="561975" cy="19050"/>
            <wp:effectExtent l="19050" t="0" r="9525" b="0"/>
            <wp:docPr id="656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D66962" wp14:editId="1195AEF8">
            <wp:extent cx="561975" cy="19050"/>
            <wp:effectExtent l="19050" t="0" r="9525" b="0"/>
            <wp:docPr id="65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6615D1" wp14:editId="055FD5D6">
            <wp:extent cx="561975" cy="19050"/>
            <wp:effectExtent l="19050" t="0" r="9525" b="0"/>
            <wp:docPr id="6566"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9B1D3A" wp14:editId="01BD138A">
            <wp:extent cx="561975" cy="19050"/>
            <wp:effectExtent l="19050" t="0" r="9525" b="0"/>
            <wp:docPr id="65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A343F6" wp14:editId="0B73225E">
            <wp:extent cx="561975" cy="19050"/>
            <wp:effectExtent l="19050" t="0" r="9525" b="0"/>
            <wp:docPr id="6568"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FA2D24" wp14:editId="4AA2925F">
            <wp:extent cx="561975" cy="19050"/>
            <wp:effectExtent l="19050" t="0" r="9525" b="0"/>
            <wp:docPr id="65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D62D9D" wp14:editId="08A0B77B">
            <wp:extent cx="561975" cy="19050"/>
            <wp:effectExtent l="19050" t="0" r="9525" b="0"/>
            <wp:docPr id="6570"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AB9C30" wp14:editId="0A93A140">
            <wp:extent cx="561975" cy="19050"/>
            <wp:effectExtent l="19050" t="0" r="9525" b="0"/>
            <wp:docPr id="65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9DD67C" wp14:editId="2E3A42C4">
            <wp:extent cx="561975" cy="19050"/>
            <wp:effectExtent l="19050" t="0" r="9525" b="0"/>
            <wp:docPr id="6572"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202C61" wp14:editId="49532A2D">
            <wp:extent cx="561975" cy="19050"/>
            <wp:effectExtent l="19050" t="0" r="9525" b="0"/>
            <wp:docPr id="65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85EF3F" wp14:editId="2B37F0C5">
            <wp:extent cx="561975" cy="19050"/>
            <wp:effectExtent l="19050" t="0" r="9525" b="0"/>
            <wp:docPr id="6574"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1C87D7" wp14:editId="0D940785">
            <wp:extent cx="561975" cy="19050"/>
            <wp:effectExtent l="19050" t="0" r="9525" b="0"/>
            <wp:docPr id="65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F12694" wp14:editId="7861A426">
            <wp:extent cx="561975" cy="19050"/>
            <wp:effectExtent l="19050" t="0" r="9525" b="0"/>
            <wp:docPr id="6576"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E34256" wp14:editId="2D74C9D1">
            <wp:extent cx="561975" cy="19050"/>
            <wp:effectExtent l="19050" t="0" r="9525" b="0"/>
            <wp:docPr id="65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6F11F7" wp14:editId="64113607">
            <wp:extent cx="561975" cy="19050"/>
            <wp:effectExtent l="19050" t="0" r="9525" b="0"/>
            <wp:docPr id="6578"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5289C8" wp14:editId="107C6BF7">
            <wp:extent cx="561975" cy="19050"/>
            <wp:effectExtent l="19050" t="0" r="9525" b="0"/>
            <wp:docPr id="65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469FF4" wp14:editId="0073071F">
            <wp:extent cx="561975" cy="19050"/>
            <wp:effectExtent l="19050" t="0" r="9525" b="0"/>
            <wp:docPr id="658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E4DB92" wp14:editId="01C8496F">
            <wp:extent cx="561975" cy="19050"/>
            <wp:effectExtent l="19050" t="0" r="9525" b="0"/>
            <wp:docPr id="65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B5DAA6" wp14:editId="0A91FC69">
            <wp:extent cx="561975" cy="19050"/>
            <wp:effectExtent l="19050" t="0" r="9525" b="0"/>
            <wp:docPr id="6582"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8CF421" wp14:editId="437E615E">
            <wp:extent cx="561975" cy="19050"/>
            <wp:effectExtent l="19050" t="0" r="9525" b="0"/>
            <wp:docPr id="65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6A22A5" wp14:editId="1CC0096E">
            <wp:extent cx="561975" cy="19050"/>
            <wp:effectExtent l="19050" t="0" r="9525" b="0"/>
            <wp:docPr id="6584"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36939C" wp14:editId="5EC9888F">
            <wp:extent cx="561975" cy="19050"/>
            <wp:effectExtent l="19050" t="0" r="9525" b="0"/>
            <wp:docPr id="65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88BB53" wp14:editId="3C875624">
            <wp:extent cx="561975" cy="19050"/>
            <wp:effectExtent l="19050" t="0" r="9525" b="0"/>
            <wp:docPr id="6586"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0067A4" wp14:editId="3D94B9C6">
            <wp:extent cx="561975" cy="19050"/>
            <wp:effectExtent l="19050" t="0" r="9525" b="0"/>
            <wp:docPr id="65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A7A771" wp14:editId="73CF4A9A">
            <wp:extent cx="561975" cy="19050"/>
            <wp:effectExtent l="19050" t="0" r="9525" b="0"/>
            <wp:docPr id="658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6DEAC1" wp14:editId="7DD3F535">
            <wp:extent cx="561975" cy="19050"/>
            <wp:effectExtent l="19050" t="0" r="9525" b="0"/>
            <wp:docPr id="65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72DF46" wp14:editId="1CEC655C">
            <wp:extent cx="561975" cy="19050"/>
            <wp:effectExtent l="19050" t="0" r="9525" b="0"/>
            <wp:docPr id="6590"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F94799" wp14:editId="7D3C95DD">
            <wp:extent cx="561975" cy="19050"/>
            <wp:effectExtent l="19050" t="0" r="9525" b="0"/>
            <wp:docPr id="65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4E44F6" wp14:editId="0DB846A5">
            <wp:extent cx="561975" cy="19050"/>
            <wp:effectExtent l="19050" t="0" r="9525" b="0"/>
            <wp:docPr id="6592"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7AE109" wp14:editId="1217FFD9">
            <wp:extent cx="561975" cy="19050"/>
            <wp:effectExtent l="19050" t="0" r="9525" b="0"/>
            <wp:docPr id="65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BED8C3" wp14:editId="5D8E7BC4">
            <wp:extent cx="561975" cy="19050"/>
            <wp:effectExtent l="19050" t="0" r="9525" b="0"/>
            <wp:docPr id="6594"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2F009E" wp14:editId="2C379540">
            <wp:extent cx="561975" cy="19050"/>
            <wp:effectExtent l="19050" t="0" r="9525" b="0"/>
            <wp:docPr id="65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6588A5" wp14:editId="31381E53">
            <wp:extent cx="561975" cy="19050"/>
            <wp:effectExtent l="19050" t="0" r="9525" b="0"/>
            <wp:docPr id="6596"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F01DB5" wp14:editId="26B09481">
            <wp:extent cx="561975" cy="19050"/>
            <wp:effectExtent l="19050" t="0" r="9525" b="0"/>
            <wp:docPr id="65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3DD3FB" wp14:editId="61FA2A16">
            <wp:extent cx="561975" cy="19050"/>
            <wp:effectExtent l="19050" t="0" r="9525" b="0"/>
            <wp:docPr id="6598"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2D6907" wp14:editId="4A2325FB">
            <wp:extent cx="561975" cy="19050"/>
            <wp:effectExtent l="19050" t="0" r="9525" b="0"/>
            <wp:docPr id="65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74F25D" wp14:editId="3E82AE01">
            <wp:extent cx="561975" cy="19050"/>
            <wp:effectExtent l="19050" t="0" r="9525" b="0"/>
            <wp:docPr id="6600"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5A3C7F" wp14:editId="3ECFAFB3">
            <wp:extent cx="561975" cy="19050"/>
            <wp:effectExtent l="19050" t="0" r="9525" b="0"/>
            <wp:docPr id="66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943E85" wp14:editId="122F3BA7">
            <wp:extent cx="561975" cy="19050"/>
            <wp:effectExtent l="19050" t="0" r="9525" b="0"/>
            <wp:docPr id="6602"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102626" wp14:editId="3B944749">
            <wp:extent cx="561975" cy="19050"/>
            <wp:effectExtent l="19050" t="0" r="9525" b="0"/>
            <wp:docPr id="66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7FA04C" wp14:editId="35356937">
            <wp:extent cx="561975" cy="19050"/>
            <wp:effectExtent l="19050" t="0" r="9525" b="0"/>
            <wp:docPr id="660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122225" wp14:editId="1BB4C401">
            <wp:extent cx="561975" cy="19050"/>
            <wp:effectExtent l="19050" t="0" r="9525" b="0"/>
            <wp:docPr id="66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D016AF" wp14:editId="4A02F384">
            <wp:extent cx="561975" cy="19050"/>
            <wp:effectExtent l="19050" t="0" r="9525" b="0"/>
            <wp:docPr id="6606"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44F4C8" wp14:editId="666F7C30">
            <wp:extent cx="561975" cy="19050"/>
            <wp:effectExtent l="19050" t="0" r="9525" b="0"/>
            <wp:docPr id="66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FC2E0E" wp14:editId="2E7FA927">
            <wp:extent cx="561975" cy="19050"/>
            <wp:effectExtent l="19050" t="0" r="9525" b="0"/>
            <wp:docPr id="6608"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88FD61" wp14:editId="0C6D65A2">
            <wp:extent cx="561975" cy="19050"/>
            <wp:effectExtent l="19050" t="0" r="9525" b="0"/>
            <wp:docPr id="66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E0A0D6" wp14:editId="5387194B">
            <wp:extent cx="561975" cy="19050"/>
            <wp:effectExtent l="19050" t="0" r="9525" b="0"/>
            <wp:docPr id="6610"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E22D23" wp14:editId="7FEA57DA">
            <wp:extent cx="561975" cy="19050"/>
            <wp:effectExtent l="19050" t="0" r="9525" b="0"/>
            <wp:docPr id="66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39329E" wp14:editId="1957B67C">
            <wp:extent cx="561975" cy="19050"/>
            <wp:effectExtent l="19050" t="0" r="9525" b="0"/>
            <wp:docPr id="661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0079C7" wp14:editId="0E4CB31E">
            <wp:extent cx="561975" cy="19050"/>
            <wp:effectExtent l="19050" t="0" r="9525" b="0"/>
            <wp:docPr id="66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8047FD" wp14:editId="67567054">
            <wp:extent cx="561975" cy="19050"/>
            <wp:effectExtent l="19050" t="0" r="9525" b="0"/>
            <wp:docPr id="6614"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2021ED" wp14:editId="3DC27204">
            <wp:extent cx="561975" cy="19050"/>
            <wp:effectExtent l="19050" t="0" r="9525" b="0"/>
            <wp:docPr id="66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9CD31A" wp14:editId="065B6983">
            <wp:extent cx="561975" cy="19050"/>
            <wp:effectExtent l="19050" t="0" r="9525" b="0"/>
            <wp:docPr id="6616"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EB6AA1" wp14:editId="11668A7E">
            <wp:extent cx="561975" cy="19050"/>
            <wp:effectExtent l="19050" t="0" r="9525" b="0"/>
            <wp:docPr id="66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DBBBBF" wp14:editId="79BE5C29">
            <wp:extent cx="561975" cy="19050"/>
            <wp:effectExtent l="19050" t="0" r="9525" b="0"/>
            <wp:docPr id="6618"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E27F91" wp14:editId="0A449C18">
            <wp:extent cx="561975" cy="19050"/>
            <wp:effectExtent l="19050" t="0" r="9525" b="0"/>
            <wp:docPr id="66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2503F6" wp14:editId="7815B387">
            <wp:extent cx="561975" cy="19050"/>
            <wp:effectExtent l="19050" t="0" r="9525" b="0"/>
            <wp:docPr id="6620"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9546F7" wp14:editId="40D05490">
            <wp:extent cx="561975" cy="19050"/>
            <wp:effectExtent l="19050" t="0" r="9525" b="0"/>
            <wp:docPr id="66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48E245" wp14:editId="6E1D2F41">
            <wp:extent cx="561975" cy="19050"/>
            <wp:effectExtent l="19050" t="0" r="9525" b="0"/>
            <wp:docPr id="6622"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AAC7AC" wp14:editId="62BB0373">
            <wp:extent cx="561975" cy="19050"/>
            <wp:effectExtent l="19050" t="0" r="9525" b="0"/>
            <wp:docPr id="66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803742" wp14:editId="40D4A8B5">
            <wp:extent cx="561975" cy="19050"/>
            <wp:effectExtent l="19050" t="0" r="9525" b="0"/>
            <wp:docPr id="6624"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58F767" wp14:editId="2518077B">
            <wp:extent cx="561975" cy="19050"/>
            <wp:effectExtent l="19050" t="0" r="9525" b="0"/>
            <wp:docPr id="66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E3C417" wp14:editId="2DE667FE">
            <wp:extent cx="561975" cy="19050"/>
            <wp:effectExtent l="19050" t="0" r="9525" b="0"/>
            <wp:docPr id="6626"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30599B" wp14:editId="08EA8373">
            <wp:extent cx="561975" cy="19050"/>
            <wp:effectExtent l="19050" t="0" r="9525" b="0"/>
            <wp:docPr id="66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C19B3C" wp14:editId="496D1913">
            <wp:extent cx="561975" cy="19050"/>
            <wp:effectExtent l="19050" t="0" r="9525" b="0"/>
            <wp:docPr id="662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67C44B" wp14:editId="1CE25BA6">
            <wp:extent cx="561975" cy="19050"/>
            <wp:effectExtent l="19050" t="0" r="9525" b="0"/>
            <wp:docPr id="66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E2A016" wp14:editId="3B2428FC">
            <wp:extent cx="561975" cy="19050"/>
            <wp:effectExtent l="19050" t="0" r="9525" b="0"/>
            <wp:docPr id="6630"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451FD7" wp14:editId="77E36234">
            <wp:extent cx="561975" cy="19050"/>
            <wp:effectExtent l="19050" t="0" r="9525" b="0"/>
            <wp:docPr id="66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3B62B1" wp14:editId="26461F9B">
            <wp:extent cx="561975" cy="19050"/>
            <wp:effectExtent l="19050" t="0" r="9525" b="0"/>
            <wp:docPr id="6632"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374816" wp14:editId="42D55879">
            <wp:extent cx="561975" cy="19050"/>
            <wp:effectExtent l="19050" t="0" r="9525" b="0"/>
            <wp:docPr id="66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AFE3C4" wp14:editId="2FC18675">
            <wp:extent cx="561975" cy="19050"/>
            <wp:effectExtent l="19050" t="0" r="9525" b="0"/>
            <wp:docPr id="6634"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500F72" wp14:editId="506D5331">
            <wp:extent cx="561975" cy="19050"/>
            <wp:effectExtent l="19050" t="0" r="9525" b="0"/>
            <wp:docPr id="66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1D6348" wp14:editId="3B768AE3">
            <wp:extent cx="561975" cy="19050"/>
            <wp:effectExtent l="19050" t="0" r="9525" b="0"/>
            <wp:docPr id="663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BAF61D" wp14:editId="18809399">
            <wp:extent cx="561975" cy="19050"/>
            <wp:effectExtent l="19050" t="0" r="9525" b="0"/>
            <wp:docPr id="66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AB1EFD" wp14:editId="1AD0918D">
            <wp:extent cx="561975" cy="19050"/>
            <wp:effectExtent l="19050" t="0" r="9525" b="0"/>
            <wp:docPr id="6638"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6C8632" wp14:editId="3464F9F1">
            <wp:extent cx="561975" cy="19050"/>
            <wp:effectExtent l="19050" t="0" r="9525" b="0"/>
            <wp:docPr id="66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D55ADC" wp14:editId="340B6843">
            <wp:extent cx="561975" cy="19050"/>
            <wp:effectExtent l="19050" t="0" r="9525" b="0"/>
            <wp:docPr id="6640"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ABB0FA" wp14:editId="39B12A1B">
            <wp:extent cx="561975" cy="19050"/>
            <wp:effectExtent l="19050" t="0" r="9525" b="0"/>
            <wp:docPr id="66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A92BFE" wp14:editId="61099579">
            <wp:extent cx="561975" cy="19050"/>
            <wp:effectExtent l="19050" t="0" r="9525" b="0"/>
            <wp:docPr id="6642"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B839DE" wp14:editId="0190DD9B">
            <wp:extent cx="561975" cy="19050"/>
            <wp:effectExtent l="19050" t="0" r="9525" b="0"/>
            <wp:docPr id="66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9242A0" wp14:editId="5F12BA42">
            <wp:extent cx="561975" cy="19050"/>
            <wp:effectExtent l="19050" t="0" r="9525" b="0"/>
            <wp:docPr id="6644"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805BEA" wp14:editId="135311C1">
            <wp:extent cx="561975" cy="19050"/>
            <wp:effectExtent l="19050" t="0" r="9525" b="0"/>
            <wp:docPr id="66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DCC265" wp14:editId="541AA01D">
            <wp:extent cx="561975" cy="19050"/>
            <wp:effectExtent l="19050" t="0" r="9525" b="0"/>
            <wp:docPr id="6646"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7D6974" wp14:editId="124356B8">
            <wp:extent cx="561975" cy="19050"/>
            <wp:effectExtent l="19050" t="0" r="9525" b="0"/>
            <wp:docPr id="66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628093" wp14:editId="29EB55EE">
            <wp:extent cx="561975" cy="19050"/>
            <wp:effectExtent l="19050" t="0" r="9525" b="0"/>
            <wp:docPr id="6648"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4C4CB9" wp14:editId="3E283710">
            <wp:extent cx="561975" cy="19050"/>
            <wp:effectExtent l="19050" t="0" r="9525" b="0"/>
            <wp:docPr id="66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D54332" wp14:editId="3B7F9B99">
            <wp:extent cx="561975" cy="19050"/>
            <wp:effectExtent l="19050" t="0" r="9525" b="0"/>
            <wp:docPr id="6650"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810C88" wp14:editId="56CA8FFA">
            <wp:extent cx="561975" cy="19050"/>
            <wp:effectExtent l="19050" t="0" r="9525" b="0"/>
            <wp:docPr id="66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024A1B" wp14:editId="56E1B0F1">
            <wp:extent cx="561975" cy="19050"/>
            <wp:effectExtent l="19050" t="0" r="9525" b="0"/>
            <wp:docPr id="665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4E042A" wp14:editId="6B028756">
            <wp:extent cx="561975" cy="19050"/>
            <wp:effectExtent l="19050" t="0" r="9525" b="0"/>
            <wp:docPr id="66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0EE467" wp14:editId="655D2E7D">
            <wp:extent cx="561975" cy="19050"/>
            <wp:effectExtent l="19050" t="0" r="9525" b="0"/>
            <wp:docPr id="6654"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CD60E7" wp14:editId="5C0B628C">
            <wp:extent cx="561975" cy="19050"/>
            <wp:effectExtent l="19050" t="0" r="9525" b="0"/>
            <wp:docPr id="66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D06C87" wp14:editId="45E03E73">
            <wp:extent cx="561975" cy="19050"/>
            <wp:effectExtent l="19050" t="0" r="9525" b="0"/>
            <wp:docPr id="6656"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C89F96" wp14:editId="199F2738">
            <wp:extent cx="561975" cy="19050"/>
            <wp:effectExtent l="19050" t="0" r="9525" b="0"/>
            <wp:docPr id="66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B04E23" wp14:editId="4BB2506F">
            <wp:extent cx="561975" cy="19050"/>
            <wp:effectExtent l="19050" t="0" r="9525" b="0"/>
            <wp:docPr id="6658"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C48340" wp14:editId="17EBE852">
            <wp:extent cx="561975" cy="19050"/>
            <wp:effectExtent l="19050" t="0" r="9525" b="0"/>
            <wp:docPr id="66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3C62DC" wp14:editId="37A9804B">
            <wp:extent cx="561975" cy="19050"/>
            <wp:effectExtent l="19050" t="0" r="9525" b="0"/>
            <wp:docPr id="666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AB8613" wp14:editId="5B437605">
            <wp:extent cx="561975" cy="19050"/>
            <wp:effectExtent l="19050" t="0" r="9525" b="0"/>
            <wp:docPr id="66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13860B" wp14:editId="760A20DF">
            <wp:extent cx="561975" cy="19050"/>
            <wp:effectExtent l="19050" t="0" r="9525" b="0"/>
            <wp:docPr id="6662"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9BF2C9" wp14:editId="62BDF8E3">
            <wp:extent cx="561975" cy="19050"/>
            <wp:effectExtent l="19050" t="0" r="9525" b="0"/>
            <wp:docPr id="66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01FDA6" wp14:editId="406C9356">
            <wp:extent cx="561975" cy="19050"/>
            <wp:effectExtent l="19050" t="0" r="9525" b="0"/>
            <wp:docPr id="6664"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5D0F67" wp14:editId="2D24AEFF">
            <wp:extent cx="561975" cy="19050"/>
            <wp:effectExtent l="19050" t="0" r="9525" b="0"/>
            <wp:docPr id="66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5A3889" wp14:editId="6737E00B">
            <wp:extent cx="561975" cy="19050"/>
            <wp:effectExtent l="19050" t="0" r="9525" b="0"/>
            <wp:docPr id="6666"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9B04FF" wp14:editId="071BA646">
            <wp:extent cx="561975" cy="19050"/>
            <wp:effectExtent l="19050" t="0" r="9525" b="0"/>
            <wp:docPr id="66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C673AA" wp14:editId="3A502F5A">
            <wp:extent cx="561975" cy="19050"/>
            <wp:effectExtent l="19050" t="0" r="9525" b="0"/>
            <wp:docPr id="6668"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356D6F" wp14:editId="69B3F7B7">
            <wp:extent cx="561975" cy="19050"/>
            <wp:effectExtent l="19050" t="0" r="9525" b="0"/>
            <wp:docPr id="66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3310C1" wp14:editId="1A169DD3">
            <wp:extent cx="561975" cy="19050"/>
            <wp:effectExtent l="19050" t="0" r="9525" b="0"/>
            <wp:docPr id="6670"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B155BB" wp14:editId="5E32DBF8">
            <wp:extent cx="561975" cy="19050"/>
            <wp:effectExtent l="19050" t="0" r="9525" b="0"/>
            <wp:docPr id="66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2DAECE" wp14:editId="5397FC63">
            <wp:extent cx="561975" cy="19050"/>
            <wp:effectExtent l="19050" t="0" r="9525" b="0"/>
            <wp:docPr id="6672"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BA3CDB" wp14:editId="6BBD5DB2">
            <wp:extent cx="561975" cy="19050"/>
            <wp:effectExtent l="19050" t="0" r="9525" b="0"/>
            <wp:docPr id="66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C06216" wp14:editId="217FB98A">
            <wp:extent cx="561975" cy="19050"/>
            <wp:effectExtent l="19050" t="0" r="9525" b="0"/>
            <wp:docPr id="6674"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FDAAEA" wp14:editId="0D92AD4D">
            <wp:extent cx="561975" cy="19050"/>
            <wp:effectExtent l="19050" t="0" r="9525" b="0"/>
            <wp:docPr id="66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0F11BA" wp14:editId="1027F39A">
            <wp:extent cx="561975" cy="19050"/>
            <wp:effectExtent l="19050" t="0" r="9525" b="0"/>
            <wp:docPr id="667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B9050E" wp14:editId="4003C713">
            <wp:extent cx="561975" cy="19050"/>
            <wp:effectExtent l="19050" t="0" r="9525" b="0"/>
            <wp:docPr id="66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F8E756" wp14:editId="46CFBA5D">
            <wp:extent cx="561975" cy="19050"/>
            <wp:effectExtent l="19050" t="0" r="9525" b="0"/>
            <wp:docPr id="6678"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2D5FD2" wp14:editId="29C1D38E">
            <wp:extent cx="561975" cy="19050"/>
            <wp:effectExtent l="19050" t="0" r="9525" b="0"/>
            <wp:docPr id="66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DDC761" wp14:editId="56369114">
            <wp:extent cx="561975" cy="19050"/>
            <wp:effectExtent l="19050" t="0" r="9525" b="0"/>
            <wp:docPr id="6680"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6898FE" wp14:editId="75C1EAE3">
            <wp:extent cx="561975" cy="19050"/>
            <wp:effectExtent l="19050" t="0" r="9525" b="0"/>
            <wp:docPr id="66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5D0386" wp14:editId="2A5CE54D">
            <wp:extent cx="561975" cy="19050"/>
            <wp:effectExtent l="19050" t="0" r="9525" b="0"/>
            <wp:docPr id="6682"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D58899" wp14:editId="42E63651">
            <wp:extent cx="561975" cy="19050"/>
            <wp:effectExtent l="19050" t="0" r="9525" b="0"/>
            <wp:docPr id="66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BE8803" wp14:editId="6C74929C">
            <wp:extent cx="561975" cy="19050"/>
            <wp:effectExtent l="19050" t="0" r="9525" b="0"/>
            <wp:docPr id="668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295B5D" wp14:editId="00A2DFD2">
            <wp:extent cx="561975" cy="19050"/>
            <wp:effectExtent l="19050" t="0" r="9525" b="0"/>
            <wp:docPr id="66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713763" wp14:editId="29667801">
            <wp:extent cx="561975" cy="19050"/>
            <wp:effectExtent l="19050" t="0" r="9525" b="0"/>
            <wp:docPr id="6686"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1695B0" wp14:editId="0C795AE4">
            <wp:extent cx="561975" cy="19050"/>
            <wp:effectExtent l="19050" t="0" r="9525" b="0"/>
            <wp:docPr id="66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A0A5CF" wp14:editId="7C05CCE3">
            <wp:extent cx="561975" cy="19050"/>
            <wp:effectExtent l="19050" t="0" r="9525" b="0"/>
            <wp:docPr id="6688"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9226BD" wp14:editId="52E4E751">
            <wp:extent cx="561975" cy="19050"/>
            <wp:effectExtent l="19050" t="0" r="9525" b="0"/>
            <wp:docPr id="66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8AF348" wp14:editId="17A3D75E">
            <wp:extent cx="561975" cy="19050"/>
            <wp:effectExtent l="19050" t="0" r="9525" b="0"/>
            <wp:docPr id="6690"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89EC32" wp14:editId="5D36F2BC">
            <wp:extent cx="561975" cy="19050"/>
            <wp:effectExtent l="19050" t="0" r="9525" b="0"/>
            <wp:docPr id="66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0AF575" wp14:editId="5F775734">
            <wp:extent cx="561975" cy="19050"/>
            <wp:effectExtent l="19050" t="0" r="9525" b="0"/>
            <wp:docPr id="6692"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594D98" wp14:editId="7D0282AD">
            <wp:extent cx="561975" cy="19050"/>
            <wp:effectExtent l="19050" t="0" r="9525" b="0"/>
            <wp:docPr id="66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5C2B78" wp14:editId="3EFC9627">
            <wp:extent cx="561975" cy="19050"/>
            <wp:effectExtent l="19050" t="0" r="9525" b="0"/>
            <wp:docPr id="6694"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191DCC" wp14:editId="0D990DD4">
            <wp:extent cx="561975" cy="19050"/>
            <wp:effectExtent l="19050" t="0" r="9525" b="0"/>
            <wp:docPr id="66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B43517" wp14:editId="73657A3C">
            <wp:extent cx="561975" cy="19050"/>
            <wp:effectExtent l="19050" t="0" r="9525" b="0"/>
            <wp:docPr id="6696"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0F498F" wp14:editId="4085ACDE">
            <wp:extent cx="561975" cy="19050"/>
            <wp:effectExtent l="19050" t="0" r="9525" b="0"/>
            <wp:docPr id="66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45AA25" wp14:editId="029D440F">
            <wp:extent cx="561975" cy="19050"/>
            <wp:effectExtent l="19050" t="0" r="9525" b="0"/>
            <wp:docPr id="6698"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48952A" wp14:editId="098F626D">
            <wp:extent cx="561975" cy="19050"/>
            <wp:effectExtent l="19050" t="0" r="9525" b="0"/>
            <wp:docPr id="66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BFA4DF" wp14:editId="3F24DE79">
            <wp:extent cx="561975" cy="19050"/>
            <wp:effectExtent l="19050" t="0" r="9525" b="0"/>
            <wp:docPr id="670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778B2C" wp14:editId="7922C7D6">
            <wp:extent cx="561975" cy="19050"/>
            <wp:effectExtent l="19050" t="0" r="9525" b="0"/>
            <wp:docPr id="67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594711" wp14:editId="6A08276C">
            <wp:extent cx="561975" cy="19050"/>
            <wp:effectExtent l="19050" t="0" r="9525" b="0"/>
            <wp:docPr id="6702"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DD48AD" wp14:editId="253A0B03">
            <wp:extent cx="561975" cy="19050"/>
            <wp:effectExtent l="19050" t="0" r="9525" b="0"/>
            <wp:docPr id="67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C536B9" wp14:editId="2ED13FBC">
            <wp:extent cx="561975" cy="19050"/>
            <wp:effectExtent l="19050" t="0" r="9525" b="0"/>
            <wp:docPr id="6704"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86D1AF" wp14:editId="4B26FDDE">
            <wp:extent cx="561975" cy="19050"/>
            <wp:effectExtent l="19050" t="0" r="9525" b="0"/>
            <wp:docPr id="67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E5F894" wp14:editId="5E7E11D1">
            <wp:extent cx="561975" cy="19050"/>
            <wp:effectExtent l="19050" t="0" r="9525" b="0"/>
            <wp:docPr id="6706"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7E66C7" wp14:editId="7D39B0B0">
            <wp:extent cx="561975" cy="19050"/>
            <wp:effectExtent l="19050" t="0" r="9525" b="0"/>
            <wp:docPr id="67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3C4C52" wp14:editId="0948AD59">
            <wp:extent cx="561975" cy="19050"/>
            <wp:effectExtent l="19050" t="0" r="9525" b="0"/>
            <wp:docPr id="670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2EF4B7" wp14:editId="586EF1F6">
            <wp:extent cx="561975" cy="19050"/>
            <wp:effectExtent l="19050" t="0" r="9525" b="0"/>
            <wp:docPr id="67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455045" wp14:editId="0525421C">
            <wp:extent cx="561975" cy="19050"/>
            <wp:effectExtent l="19050" t="0" r="9525" b="0"/>
            <wp:docPr id="6710"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65D3E3" wp14:editId="3A7E6948">
            <wp:extent cx="561975" cy="19050"/>
            <wp:effectExtent l="19050" t="0" r="9525" b="0"/>
            <wp:docPr id="67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99C361" wp14:editId="0BE9257A">
            <wp:extent cx="561975" cy="19050"/>
            <wp:effectExtent l="19050" t="0" r="9525" b="0"/>
            <wp:docPr id="6712"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4F6681" wp14:editId="231C2AA6">
            <wp:extent cx="561975" cy="19050"/>
            <wp:effectExtent l="19050" t="0" r="9525" b="0"/>
            <wp:docPr id="67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9CD63C" wp14:editId="3DD36A8D">
            <wp:extent cx="561975" cy="19050"/>
            <wp:effectExtent l="19050" t="0" r="9525" b="0"/>
            <wp:docPr id="6714"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AB8A3F" wp14:editId="39E389B9">
            <wp:extent cx="561975" cy="19050"/>
            <wp:effectExtent l="19050" t="0" r="9525" b="0"/>
            <wp:docPr id="67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275B57" wp14:editId="25E81058">
            <wp:extent cx="561975" cy="19050"/>
            <wp:effectExtent l="19050" t="0" r="9525" b="0"/>
            <wp:docPr id="6716"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C7BD7C" wp14:editId="53BD1CC1">
            <wp:extent cx="561975" cy="19050"/>
            <wp:effectExtent l="19050" t="0" r="9525" b="0"/>
            <wp:docPr id="67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0508BC" wp14:editId="712CC7FF">
            <wp:extent cx="561975" cy="19050"/>
            <wp:effectExtent l="19050" t="0" r="9525" b="0"/>
            <wp:docPr id="6718"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016836" wp14:editId="7707D314">
            <wp:extent cx="561975" cy="19050"/>
            <wp:effectExtent l="19050" t="0" r="9525" b="0"/>
            <wp:docPr id="67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39A2F3" wp14:editId="782D0157">
            <wp:extent cx="561975" cy="19050"/>
            <wp:effectExtent l="19050" t="0" r="9525" b="0"/>
            <wp:docPr id="6720"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99683B" wp14:editId="2540997E">
            <wp:extent cx="561975" cy="19050"/>
            <wp:effectExtent l="19050" t="0" r="9525" b="0"/>
            <wp:docPr id="67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4D4C91" wp14:editId="427F2FB1">
            <wp:extent cx="561975" cy="19050"/>
            <wp:effectExtent l="19050" t="0" r="9525" b="0"/>
            <wp:docPr id="6722"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556B0D" wp14:editId="7BF88BB7">
            <wp:extent cx="561975" cy="19050"/>
            <wp:effectExtent l="19050" t="0" r="9525" b="0"/>
            <wp:docPr id="67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14DBF4" wp14:editId="0046C57C">
            <wp:extent cx="561975" cy="19050"/>
            <wp:effectExtent l="19050" t="0" r="9525" b="0"/>
            <wp:docPr id="672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12CF1C" wp14:editId="0AA02D55">
            <wp:extent cx="561975" cy="19050"/>
            <wp:effectExtent l="19050" t="0" r="9525" b="0"/>
            <wp:docPr id="67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F7D4AB" wp14:editId="67A68633">
            <wp:extent cx="561975" cy="19050"/>
            <wp:effectExtent l="19050" t="0" r="9525" b="0"/>
            <wp:docPr id="6726"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7749CF" wp14:editId="4D5790FF">
            <wp:extent cx="561975" cy="19050"/>
            <wp:effectExtent l="19050" t="0" r="9525" b="0"/>
            <wp:docPr id="67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6257C9" wp14:editId="5ECE88FE">
            <wp:extent cx="561975" cy="19050"/>
            <wp:effectExtent l="19050" t="0" r="9525" b="0"/>
            <wp:docPr id="6728"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6A6359" wp14:editId="70721676">
            <wp:extent cx="561975" cy="19050"/>
            <wp:effectExtent l="19050" t="0" r="9525" b="0"/>
            <wp:docPr id="67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D4917E" wp14:editId="6CDE8CE0">
            <wp:extent cx="561975" cy="19050"/>
            <wp:effectExtent l="19050" t="0" r="9525" b="0"/>
            <wp:docPr id="6730"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CF621D" wp14:editId="1EF3CC60">
            <wp:extent cx="561975" cy="19050"/>
            <wp:effectExtent l="19050" t="0" r="9525" b="0"/>
            <wp:docPr id="67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F4508D" wp14:editId="7CC2E43F">
            <wp:extent cx="561975" cy="19050"/>
            <wp:effectExtent l="19050" t="0" r="9525" b="0"/>
            <wp:docPr id="673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BB3979" wp14:editId="3898C913">
            <wp:extent cx="561975" cy="19050"/>
            <wp:effectExtent l="19050" t="0" r="9525" b="0"/>
            <wp:docPr id="67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66A9E1" wp14:editId="758FFD9E">
            <wp:extent cx="561975" cy="19050"/>
            <wp:effectExtent l="19050" t="0" r="9525" b="0"/>
            <wp:docPr id="6734" name="Picture 8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019148" wp14:editId="472F4CCD">
            <wp:extent cx="561975" cy="19050"/>
            <wp:effectExtent l="19050" t="0" r="9525" b="0"/>
            <wp:docPr id="67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A21F8C" wp14:editId="72A13E35">
            <wp:extent cx="561975" cy="19050"/>
            <wp:effectExtent l="19050" t="0" r="9525" b="0"/>
            <wp:docPr id="6736" name="Picture 8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DC7D4D" wp14:editId="5BBFCB29">
            <wp:extent cx="561975" cy="19050"/>
            <wp:effectExtent l="19050" t="0" r="9525" b="0"/>
            <wp:docPr id="67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E1DC14" wp14:editId="5EC4D297">
            <wp:extent cx="561975" cy="19050"/>
            <wp:effectExtent l="19050" t="0" r="9525" b="0"/>
            <wp:docPr id="6738" name="Picture 8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CFD734" wp14:editId="237FB265">
            <wp:extent cx="561975" cy="19050"/>
            <wp:effectExtent l="19050" t="0" r="9525" b="0"/>
            <wp:docPr id="67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EB919F" wp14:editId="0C3E852A">
            <wp:extent cx="561975" cy="19050"/>
            <wp:effectExtent l="19050" t="0" r="9525" b="0"/>
            <wp:docPr id="6740" name="Picture 8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874E3C" wp14:editId="42D1338E">
            <wp:extent cx="561975" cy="19050"/>
            <wp:effectExtent l="19050" t="0" r="9525" b="0"/>
            <wp:docPr id="67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B3ADAB" wp14:editId="7E1A6637">
            <wp:extent cx="561975" cy="19050"/>
            <wp:effectExtent l="19050" t="0" r="9525" b="0"/>
            <wp:docPr id="6742" name="Picture 8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D037CD" wp14:editId="2FF99C00">
            <wp:extent cx="561975" cy="19050"/>
            <wp:effectExtent l="19050" t="0" r="9525" b="0"/>
            <wp:docPr id="67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E26E64" wp14:editId="2AB1A342">
            <wp:extent cx="561975" cy="19050"/>
            <wp:effectExtent l="19050" t="0" r="9525" b="0"/>
            <wp:docPr id="6744" name="Picture 8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D0E5E7" wp14:editId="1810C156">
            <wp:extent cx="561975" cy="19050"/>
            <wp:effectExtent l="19050" t="0" r="9525" b="0"/>
            <wp:docPr id="67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D5C1CE" wp14:editId="0478D335">
            <wp:extent cx="561975" cy="19050"/>
            <wp:effectExtent l="19050" t="0" r="9525" b="0"/>
            <wp:docPr id="6746" name="Picture 8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4B43CA" wp14:editId="24746451">
            <wp:extent cx="561975" cy="19050"/>
            <wp:effectExtent l="19050" t="0" r="9525" b="0"/>
            <wp:docPr id="67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39394A" wp14:editId="4E5798C2">
            <wp:extent cx="561975" cy="19050"/>
            <wp:effectExtent l="19050" t="0" r="9525" b="0"/>
            <wp:docPr id="6748" name="Picture 8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8C3241" wp14:editId="4A70B10B">
            <wp:extent cx="561975" cy="19050"/>
            <wp:effectExtent l="19050" t="0" r="9525" b="0"/>
            <wp:docPr id="67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44CD22" wp14:editId="4A7E7EE5">
            <wp:extent cx="561975" cy="19050"/>
            <wp:effectExtent l="19050" t="0" r="9525" b="0"/>
            <wp:docPr id="6750" name="Picture 8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D70675" wp14:editId="611FAC97">
            <wp:extent cx="561975" cy="19050"/>
            <wp:effectExtent l="19050" t="0" r="9525" b="0"/>
            <wp:docPr id="67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2D00E3" wp14:editId="3487CAC0">
            <wp:extent cx="561975" cy="19050"/>
            <wp:effectExtent l="19050" t="0" r="9525" b="0"/>
            <wp:docPr id="6752" name="Picture 8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79E9C3" wp14:editId="5809B8A7">
            <wp:extent cx="561975" cy="19050"/>
            <wp:effectExtent l="19050" t="0" r="9525" b="0"/>
            <wp:docPr id="67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FDBE35" wp14:editId="2C769B12">
            <wp:extent cx="561975" cy="19050"/>
            <wp:effectExtent l="19050" t="0" r="9525" b="0"/>
            <wp:docPr id="6754" name="Picture 8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27D4A2" wp14:editId="5C15358C">
            <wp:extent cx="561975" cy="19050"/>
            <wp:effectExtent l="19050" t="0" r="9525" b="0"/>
            <wp:docPr id="67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B42EE0" wp14:editId="7F771A3E">
            <wp:extent cx="561975" cy="19050"/>
            <wp:effectExtent l="19050" t="0" r="9525" b="0"/>
            <wp:docPr id="675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36B8AF" wp14:editId="2957C44D">
            <wp:extent cx="561975" cy="19050"/>
            <wp:effectExtent l="19050" t="0" r="9525" b="0"/>
            <wp:docPr id="67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1296B1" wp14:editId="0F2BBA2D">
            <wp:extent cx="561975" cy="19050"/>
            <wp:effectExtent l="19050" t="0" r="9525" b="0"/>
            <wp:docPr id="6758" name="Picture 8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921AD4" wp14:editId="4F1BFF9F">
            <wp:extent cx="561975" cy="19050"/>
            <wp:effectExtent l="19050" t="0" r="9525" b="0"/>
            <wp:docPr id="67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2A50FB" wp14:editId="727154F8">
            <wp:extent cx="561975" cy="19050"/>
            <wp:effectExtent l="19050" t="0" r="9525" b="0"/>
            <wp:docPr id="6760" name="Picture 8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D5993F" wp14:editId="1D64BE03">
            <wp:extent cx="561975" cy="19050"/>
            <wp:effectExtent l="19050" t="0" r="9525" b="0"/>
            <wp:docPr id="67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DA2E71" wp14:editId="1934709E">
            <wp:extent cx="561975" cy="19050"/>
            <wp:effectExtent l="19050" t="0" r="9525" b="0"/>
            <wp:docPr id="6762" name="Picture 8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D12B2D" wp14:editId="727225A7">
            <wp:extent cx="561975" cy="19050"/>
            <wp:effectExtent l="19050" t="0" r="9525" b="0"/>
            <wp:docPr id="67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1B5C60" wp14:editId="54B38725">
            <wp:extent cx="561975" cy="19050"/>
            <wp:effectExtent l="19050" t="0" r="9525" b="0"/>
            <wp:docPr id="6764" name="Picture 9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548018" wp14:editId="72C2D08A">
            <wp:extent cx="561975" cy="19050"/>
            <wp:effectExtent l="19050" t="0" r="9525" b="0"/>
            <wp:docPr id="67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C72456" wp14:editId="10C9C7CB">
            <wp:extent cx="561975" cy="19050"/>
            <wp:effectExtent l="19050" t="0" r="9525" b="0"/>
            <wp:docPr id="6766" name="Picture 9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027457" wp14:editId="0135ECED">
            <wp:extent cx="561975" cy="19050"/>
            <wp:effectExtent l="19050" t="0" r="9525" b="0"/>
            <wp:docPr id="67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CEDFDF" wp14:editId="776F2216">
            <wp:extent cx="561975" cy="19050"/>
            <wp:effectExtent l="19050" t="0" r="9525" b="0"/>
            <wp:docPr id="6768" name="Picture 9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7B948C" wp14:editId="08FEAC55">
            <wp:extent cx="561975" cy="19050"/>
            <wp:effectExtent l="19050" t="0" r="9525" b="0"/>
            <wp:docPr id="67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25FAE4" wp14:editId="2516D7A5">
            <wp:extent cx="561975" cy="19050"/>
            <wp:effectExtent l="19050" t="0" r="9525" b="0"/>
            <wp:docPr id="6770" name="Picture 9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5B8E1C" wp14:editId="6B67B8B6">
            <wp:extent cx="561975" cy="19050"/>
            <wp:effectExtent l="19050" t="0" r="9525" b="0"/>
            <wp:docPr id="67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2617BB" wp14:editId="21690CEB">
            <wp:extent cx="561975" cy="19050"/>
            <wp:effectExtent l="19050" t="0" r="9525" b="0"/>
            <wp:docPr id="677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215EBF" wp14:editId="593CBB3F">
            <wp:extent cx="561975" cy="19050"/>
            <wp:effectExtent l="19050" t="0" r="9525" b="0"/>
            <wp:docPr id="67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E85561" wp14:editId="31201686">
            <wp:extent cx="561975" cy="19050"/>
            <wp:effectExtent l="19050" t="0" r="9525" b="0"/>
            <wp:docPr id="6774" name="Picture 9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0CD392" wp14:editId="021D470F">
            <wp:extent cx="561975" cy="19050"/>
            <wp:effectExtent l="19050" t="0" r="9525" b="0"/>
            <wp:docPr id="67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3BB4B6" wp14:editId="65906EAD">
            <wp:extent cx="561975" cy="19050"/>
            <wp:effectExtent l="19050" t="0" r="9525" b="0"/>
            <wp:docPr id="6776" name="Picture 9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F2DB68" wp14:editId="2FD80896">
            <wp:extent cx="561975" cy="19050"/>
            <wp:effectExtent l="19050" t="0" r="9525" b="0"/>
            <wp:docPr id="67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CE3A3D" wp14:editId="3B9CDE2C">
            <wp:extent cx="561975" cy="19050"/>
            <wp:effectExtent l="19050" t="0" r="9525" b="0"/>
            <wp:docPr id="6778" name="Picture 9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0417AD" wp14:editId="140D0B96">
            <wp:extent cx="561975" cy="19050"/>
            <wp:effectExtent l="19050" t="0" r="9525" b="0"/>
            <wp:docPr id="67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8234C2" wp14:editId="452EEA51">
            <wp:extent cx="561975" cy="19050"/>
            <wp:effectExtent l="19050" t="0" r="9525" b="0"/>
            <wp:docPr id="678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DFF839" wp14:editId="32427188">
            <wp:extent cx="561975" cy="19050"/>
            <wp:effectExtent l="19050" t="0" r="9525" b="0"/>
            <wp:docPr id="67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0A4B8B" wp14:editId="3800E4DE">
            <wp:extent cx="561975" cy="19050"/>
            <wp:effectExtent l="19050" t="0" r="9525" b="0"/>
            <wp:docPr id="6782" name="Picture 9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58FC88" wp14:editId="11DCA5C1">
            <wp:extent cx="561975" cy="19050"/>
            <wp:effectExtent l="19050" t="0" r="9525" b="0"/>
            <wp:docPr id="67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CFA75E" wp14:editId="31549B37">
            <wp:extent cx="561975" cy="19050"/>
            <wp:effectExtent l="19050" t="0" r="9525" b="0"/>
            <wp:docPr id="6784" name="Picture 9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D34D32" wp14:editId="66454430">
            <wp:extent cx="561975" cy="19050"/>
            <wp:effectExtent l="19050" t="0" r="9525" b="0"/>
            <wp:docPr id="67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55DB27" wp14:editId="1AC5285C">
            <wp:extent cx="561975" cy="19050"/>
            <wp:effectExtent l="19050" t="0" r="9525" b="0"/>
            <wp:docPr id="6786" name="Picture 9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AA05F3" wp14:editId="4DB2FB6A">
            <wp:extent cx="561975" cy="19050"/>
            <wp:effectExtent l="19050" t="0" r="9525" b="0"/>
            <wp:docPr id="67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63FDED" wp14:editId="251166EF">
            <wp:extent cx="561975" cy="19050"/>
            <wp:effectExtent l="19050" t="0" r="9525" b="0"/>
            <wp:docPr id="6788" name="Picture 9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A69FA4" wp14:editId="3E470EA0">
            <wp:extent cx="561975" cy="19050"/>
            <wp:effectExtent l="19050" t="0" r="9525" b="0"/>
            <wp:docPr id="67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08E4DE" wp14:editId="3B410332">
            <wp:extent cx="561975" cy="19050"/>
            <wp:effectExtent l="19050" t="0" r="9525" b="0"/>
            <wp:docPr id="6790" name="Picture 9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247A3E" wp14:editId="3A7277A3">
            <wp:extent cx="561975" cy="19050"/>
            <wp:effectExtent l="19050" t="0" r="9525" b="0"/>
            <wp:docPr id="67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647D42" wp14:editId="2E262D09">
            <wp:extent cx="561975" cy="19050"/>
            <wp:effectExtent l="19050" t="0" r="9525" b="0"/>
            <wp:docPr id="6792" name="Picture 9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9A86DE" wp14:editId="0834A8E6">
            <wp:extent cx="561975" cy="19050"/>
            <wp:effectExtent l="19050" t="0" r="9525" b="0"/>
            <wp:docPr id="67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404682" wp14:editId="27DDE9F5">
            <wp:extent cx="561975" cy="19050"/>
            <wp:effectExtent l="19050" t="0" r="9525" b="0"/>
            <wp:docPr id="6794" name="Picture 9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6511BB" wp14:editId="4B65EF7A">
            <wp:extent cx="561975" cy="19050"/>
            <wp:effectExtent l="19050" t="0" r="9525" b="0"/>
            <wp:docPr id="67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A0EC2C" wp14:editId="58910716">
            <wp:extent cx="561975" cy="19050"/>
            <wp:effectExtent l="19050" t="0" r="9525" b="0"/>
            <wp:docPr id="679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C9AC2F" wp14:editId="29DF7512">
            <wp:extent cx="561975" cy="19050"/>
            <wp:effectExtent l="19050" t="0" r="9525" b="0"/>
            <wp:docPr id="67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9AFFE3" wp14:editId="6157AB30">
            <wp:extent cx="561975" cy="19050"/>
            <wp:effectExtent l="19050" t="0" r="9525" b="0"/>
            <wp:docPr id="6798" name="Picture 9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4F36DC" wp14:editId="28F8A1BD">
            <wp:extent cx="561975" cy="19050"/>
            <wp:effectExtent l="19050" t="0" r="9525" b="0"/>
            <wp:docPr id="67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61A766" wp14:editId="6E5FE8CA">
            <wp:extent cx="561975" cy="19050"/>
            <wp:effectExtent l="19050" t="0" r="9525" b="0"/>
            <wp:docPr id="6800" name="Picture 9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728D6F" wp14:editId="75A8C57F">
            <wp:extent cx="561975" cy="19050"/>
            <wp:effectExtent l="19050" t="0" r="9525" b="0"/>
            <wp:docPr id="68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AD81CF" wp14:editId="2959D8F6">
            <wp:extent cx="561975" cy="19050"/>
            <wp:effectExtent l="19050" t="0" r="9525" b="0"/>
            <wp:docPr id="6802" name="Picture 9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E52B62" wp14:editId="50BE3C85">
            <wp:extent cx="561975" cy="19050"/>
            <wp:effectExtent l="19050" t="0" r="9525" b="0"/>
            <wp:docPr id="68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24A624" wp14:editId="7206752A">
            <wp:extent cx="561975" cy="19050"/>
            <wp:effectExtent l="19050" t="0" r="9525" b="0"/>
            <wp:docPr id="680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C9AE09" wp14:editId="6026911E">
            <wp:extent cx="561975" cy="19050"/>
            <wp:effectExtent l="19050" t="0" r="9525" b="0"/>
            <wp:docPr id="68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9A23DC" wp14:editId="2E5E8158">
            <wp:extent cx="561975" cy="19050"/>
            <wp:effectExtent l="19050" t="0" r="9525" b="0"/>
            <wp:docPr id="6806" name="Picture 9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94DF50" wp14:editId="3C47F1CE">
            <wp:extent cx="561975" cy="19050"/>
            <wp:effectExtent l="19050" t="0" r="9525" b="0"/>
            <wp:docPr id="68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143B7C" wp14:editId="363AE11C">
            <wp:extent cx="561975" cy="19050"/>
            <wp:effectExtent l="19050" t="0" r="9525" b="0"/>
            <wp:docPr id="6808" name="Picture 9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DAB994" wp14:editId="610E2467">
            <wp:extent cx="561975" cy="19050"/>
            <wp:effectExtent l="19050" t="0" r="9525" b="0"/>
            <wp:docPr id="68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9761C0" wp14:editId="288DF6E4">
            <wp:extent cx="561975" cy="19050"/>
            <wp:effectExtent l="19050" t="0" r="9525" b="0"/>
            <wp:docPr id="6810" name="Picture 9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455148" wp14:editId="234C29CC">
            <wp:extent cx="561975" cy="19050"/>
            <wp:effectExtent l="19050" t="0" r="9525" b="0"/>
            <wp:docPr id="68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EC4D81" wp14:editId="736611E5">
            <wp:extent cx="561975" cy="19050"/>
            <wp:effectExtent l="19050" t="0" r="9525" b="0"/>
            <wp:docPr id="6812" name="Picture 9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C97BB3" wp14:editId="259B3F19">
            <wp:extent cx="561975" cy="19050"/>
            <wp:effectExtent l="19050" t="0" r="9525" b="0"/>
            <wp:docPr id="68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D056FB" wp14:editId="06A5BE2B">
            <wp:extent cx="561975" cy="19050"/>
            <wp:effectExtent l="19050" t="0" r="9525" b="0"/>
            <wp:docPr id="6814" name="Picture 9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7D2913" wp14:editId="1F9D933F">
            <wp:extent cx="561975" cy="19050"/>
            <wp:effectExtent l="19050" t="0" r="9525" b="0"/>
            <wp:docPr id="68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26AD74" wp14:editId="15D9259E">
            <wp:extent cx="561975" cy="19050"/>
            <wp:effectExtent l="19050" t="0" r="9525" b="0"/>
            <wp:docPr id="6816" name="Picture 9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84D638" wp14:editId="711B088B">
            <wp:extent cx="561975" cy="19050"/>
            <wp:effectExtent l="19050" t="0" r="9525" b="0"/>
            <wp:docPr id="68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23B369" wp14:editId="35A680D0">
            <wp:extent cx="561975" cy="19050"/>
            <wp:effectExtent l="19050" t="0" r="9525" b="0"/>
            <wp:docPr id="6818" name="Picture 9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A871D8" wp14:editId="0C2453D9">
            <wp:extent cx="561975" cy="19050"/>
            <wp:effectExtent l="19050" t="0" r="9525" b="0"/>
            <wp:docPr id="68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B16048" wp14:editId="77C789B0">
            <wp:extent cx="561975" cy="19050"/>
            <wp:effectExtent l="19050" t="0" r="9525" b="0"/>
            <wp:docPr id="682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FA157B" wp14:editId="6116E2ED">
            <wp:extent cx="561975" cy="19050"/>
            <wp:effectExtent l="19050" t="0" r="9525" b="0"/>
            <wp:docPr id="68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0C96BB" wp14:editId="6BFF6EB4">
            <wp:extent cx="561975" cy="19050"/>
            <wp:effectExtent l="19050" t="0" r="9525" b="0"/>
            <wp:docPr id="6822" name="Picture 9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46E960" wp14:editId="5873D6A0">
            <wp:extent cx="561975" cy="19050"/>
            <wp:effectExtent l="19050" t="0" r="9525" b="0"/>
            <wp:docPr id="68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FD8E4A" wp14:editId="1048A8BE">
            <wp:extent cx="561975" cy="19050"/>
            <wp:effectExtent l="19050" t="0" r="9525" b="0"/>
            <wp:docPr id="6824" name="Picture 9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7E3E3D" wp14:editId="5C26935C">
            <wp:extent cx="561975" cy="19050"/>
            <wp:effectExtent l="19050" t="0" r="9525" b="0"/>
            <wp:docPr id="68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F00B29" wp14:editId="69E8FC75">
            <wp:extent cx="561975" cy="19050"/>
            <wp:effectExtent l="19050" t="0" r="9525" b="0"/>
            <wp:docPr id="6826" name="Picture 9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2A092B" wp14:editId="29AE8958">
            <wp:extent cx="561975" cy="19050"/>
            <wp:effectExtent l="19050" t="0" r="9525" b="0"/>
            <wp:docPr id="68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D7BCD4" wp14:editId="1A73CBE9">
            <wp:extent cx="561975" cy="19050"/>
            <wp:effectExtent l="19050" t="0" r="9525" b="0"/>
            <wp:docPr id="682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627AA4" wp14:editId="4807CCFB">
            <wp:extent cx="561975" cy="19050"/>
            <wp:effectExtent l="19050" t="0" r="9525" b="0"/>
            <wp:docPr id="68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4F8622" wp14:editId="7BD9B518">
            <wp:extent cx="561975" cy="19050"/>
            <wp:effectExtent l="19050" t="0" r="9525" b="0"/>
            <wp:docPr id="6830" name="Picture 9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05458A" wp14:editId="6749A7A8">
            <wp:extent cx="561975" cy="19050"/>
            <wp:effectExtent l="19050" t="0" r="9525" b="0"/>
            <wp:docPr id="68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B1C0C9" wp14:editId="313D8FF3">
            <wp:extent cx="561975" cy="19050"/>
            <wp:effectExtent l="19050" t="0" r="9525" b="0"/>
            <wp:docPr id="683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C82835" wp14:editId="16BB454F">
            <wp:extent cx="561975" cy="19050"/>
            <wp:effectExtent l="19050" t="0" r="9525" b="0"/>
            <wp:docPr id="68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5EA930" wp14:editId="2F8D66D6">
            <wp:extent cx="561975" cy="19050"/>
            <wp:effectExtent l="19050" t="0" r="9525" b="0"/>
            <wp:docPr id="6834"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AEF5C2" wp14:editId="79170165">
            <wp:extent cx="561975" cy="19050"/>
            <wp:effectExtent l="19050" t="0" r="9525" b="0"/>
            <wp:docPr id="68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9D6B71" wp14:editId="6C2F8951">
            <wp:extent cx="561975" cy="19050"/>
            <wp:effectExtent l="19050" t="0" r="9525" b="0"/>
            <wp:docPr id="6836"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B3DC44" wp14:editId="6D160693">
            <wp:extent cx="561975" cy="19050"/>
            <wp:effectExtent l="19050" t="0" r="9525" b="0"/>
            <wp:docPr id="68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072892" wp14:editId="0AAC2390">
            <wp:extent cx="561975" cy="19050"/>
            <wp:effectExtent l="19050" t="0" r="9525" b="0"/>
            <wp:docPr id="6838"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DCF979" wp14:editId="205B51BE">
            <wp:extent cx="561975" cy="19050"/>
            <wp:effectExtent l="19050" t="0" r="9525" b="0"/>
            <wp:docPr id="68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5B9962" wp14:editId="5718455D">
            <wp:extent cx="561975" cy="19050"/>
            <wp:effectExtent l="19050" t="0" r="9525" b="0"/>
            <wp:docPr id="684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29F393" wp14:editId="397232BB">
            <wp:extent cx="561975" cy="19050"/>
            <wp:effectExtent l="19050" t="0" r="9525" b="0"/>
            <wp:docPr id="68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111216" wp14:editId="42EFD43F">
            <wp:extent cx="561975" cy="19050"/>
            <wp:effectExtent l="19050" t="0" r="9525" b="0"/>
            <wp:docPr id="6842"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AE5147" wp14:editId="0B70C2D9">
            <wp:extent cx="561975" cy="19050"/>
            <wp:effectExtent l="19050" t="0" r="9525" b="0"/>
            <wp:docPr id="68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EFBF31" wp14:editId="2B86BC21">
            <wp:extent cx="561975" cy="19050"/>
            <wp:effectExtent l="19050" t="0" r="9525" b="0"/>
            <wp:docPr id="684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EC053E" wp14:editId="7B9211C2">
            <wp:extent cx="561975" cy="19050"/>
            <wp:effectExtent l="19050" t="0" r="9525" b="0"/>
            <wp:docPr id="68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C03198" wp14:editId="413B6045">
            <wp:extent cx="561975" cy="19050"/>
            <wp:effectExtent l="19050" t="0" r="9525" b="0"/>
            <wp:docPr id="6846"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E91EEB" wp14:editId="1353EDC6">
            <wp:extent cx="561975" cy="19050"/>
            <wp:effectExtent l="19050" t="0" r="9525" b="0"/>
            <wp:docPr id="68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D57496" wp14:editId="38E6660D">
            <wp:extent cx="561975" cy="19050"/>
            <wp:effectExtent l="19050" t="0" r="9525" b="0"/>
            <wp:docPr id="6848"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E5C61A" wp14:editId="7EEDDB49">
            <wp:extent cx="561975" cy="19050"/>
            <wp:effectExtent l="19050" t="0" r="9525" b="0"/>
            <wp:docPr id="68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028BDD" wp14:editId="2ABC5901">
            <wp:extent cx="561975" cy="19050"/>
            <wp:effectExtent l="19050" t="0" r="9525" b="0"/>
            <wp:docPr id="6850"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AF4C4A" wp14:editId="5E0E6CF3">
            <wp:extent cx="561975" cy="19050"/>
            <wp:effectExtent l="19050" t="0" r="9525" b="0"/>
            <wp:docPr id="68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769DB6" wp14:editId="638D3D7C">
            <wp:extent cx="561975" cy="19050"/>
            <wp:effectExtent l="19050" t="0" r="9525" b="0"/>
            <wp:docPr id="685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7CAD3E" wp14:editId="160EEC48">
            <wp:extent cx="561975" cy="19050"/>
            <wp:effectExtent l="19050" t="0" r="9525" b="0"/>
            <wp:docPr id="68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8B47F1" wp14:editId="5B53D4D2">
            <wp:extent cx="561975" cy="19050"/>
            <wp:effectExtent l="19050" t="0" r="9525" b="0"/>
            <wp:docPr id="6854"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186830" wp14:editId="5561C27E">
            <wp:extent cx="561975" cy="19050"/>
            <wp:effectExtent l="19050" t="0" r="9525" b="0"/>
            <wp:docPr id="68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6F3970" wp14:editId="1FFB331D">
            <wp:extent cx="561975" cy="19050"/>
            <wp:effectExtent l="19050" t="0" r="9525" b="0"/>
            <wp:docPr id="6856"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E4A692" wp14:editId="18D6EA03">
            <wp:extent cx="561975" cy="19050"/>
            <wp:effectExtent l="19050" t="0" r="9525" b="0"/>
            <wp:docPr id="68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DC26B3" wp14:editId="23C54E96">
            <wp:extent cx="561975" cy="19050"/>
            <wp:effectExtent l="19050" t="0" r="9525" b="0"/>
            <wp:docPr id="6858"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6494C0" wp14:editId="24AB75CC">
            <wp:extent cx="561975" cy="19050"/>
            <wp:effectExtent l="19050" t="0" r="9525" b="0"/>
            <wp:docPr id="68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D2EA19" wp14:editId="166BBCDE">
            <wp:extent cx="561975" cy="19050"/>
            <wp:effectExtent l="19050" t="0" r="9525" b="0"/>
            <wp:docPr id="6860"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3946D2" wp14:editId="365ECCA4">
            <wp:extent cx="561975" cy="19050"/>
            <wp:effectExtent l="19050" t="0" r="9525" b="0"/>
            <wp:docPr id="68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DD8E0F" wp14:editId="679FD786">
            <wp:extent cx="561975" cy="19050"/>
            <wp:effectExtent l="19050" t="0" r="9525" b="0"/>
            <wp:docPr id="6862"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1C161A" wp14:editId="2288EF43">
            <wp:extent cx="561975" cy="19050"/>
            <wp:effectExtent l="19050" t="0" r="9525" b="0"/>
            <wp:docPr id="68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4FB514" wp14:editId="5EE2B501">
            <wp:extent cx="561975" cy="19050"/>
            <wp:effectExtent l="19050" t="0" r="9525" b="0"/>
            <wp:docPr id="6864"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46C134" wp14:editId="476EB990">
            <wp:extent cx="561975" cy="19050"/>
            <wp:effectExtent l="19050" t="0" r="9525" b="0"/>
            <wp:docPr id="68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D1A2B3" wp14:editId="6E5BA19D">
            <wp:extent cx="561975" cy="19050"/>
            <wp:effectExtent l="19050" t="0" r="9525" b="0"/>
            <wp:docPr id="6866"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53F627" wp14:editId="4C170238">
            <wp:extent cx="561975" cy="19050"/>
            <wp:effectExtent l="19050" t="0" r="9525" b="0"/>
            <wp:docPr id="68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BD0632" wp14:editId="53A37C90">
            <wp:extent cx="561975" cy="19050"/>
            <wp:effectExtent l="19050" t="0" r="9525" b="0"/>
            <wp:docPr id="686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EE7655" wp14:editId="743E626F">
            <wp:extent cx="561975" cy="19050"/>
            <wp:effectExtent l="19050" t="0" r="9525" b="0"/>
            <wp:docPr id="68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532813" wp14:editId="49351C2C">
            <wp:extent cx="561975" cy="19050"/>
            <wp:effectExtent l="19050" t="0" r="9525" b="0"/>
            <wp:docPr id="6870"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869177" wp14:editId="66872EA9">
            <wp:extent cx="561975" cy="19050"/>
            <wp:effectExtent l="19050" t="0" r="9525" b="0"/>
            <wp:docPr id="68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15FE94" wp14:editId="45D47744">
            <wp:extent cx="561975" cy="19050"/>
            <wp:effectExtent l="19050" t="0" r="9525" b="0"/>
            <wp:docPr id="6872"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F03D27" wp14:editId="5566C5A7">
            <wp:extent cx="561975" cy="19050"/>
            <wp:effectExtent l="19050" t="0" r="9525" b="0"/>
            <wp:docPr id="68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B97242" wp14:editId="7F612F9B">
            <wp:extent cx="561975" cy="19050"/>
            <wp:effectExtent l="19050" t="0" r="9525" b="0"/>
            <wp:docPr id="6874"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6C4126" wp14:editId="2A0C21C1">
            <wp:extent cx="561975" cy="19050"/>
            <wp:effectExtent l="19050" t="0" r="9525" b="0"/>
            <wp:docPr id="68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779F83" wp14:editId="3E2F397C">
            <wp:extent cx="561975" cy="19050"/>
            <wp:effectExtent l="19050" t="0" r="9525" b="0"/>
            <wp:docPr id="687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BD1C2B" wp14:editId="55EE7A75">
            <wp:extent cx="561975" cy="19050"/>
            <wp:effectExtent l="19050" t="0" r="9525" b="0"/>
            <wp:docPr id="68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DCB65E" wp14:editId="064D0227">
            <wp:extent cx="561975" cy="19050"/>
            <wp:effectExtent l="19050" t="0" r="9525" b="0"/>
            <wp:docPr id="6878"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584904" wp14:editId="7CF5F6CA">
            <wp:extent cx="561975" cy="19050"/>
            <wp:effectExtent l="19050" t="0" r="9525" b="0"/>
            <wp:docPr id="68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09A982" wp14:editId="24B89919">
            <wp:extent cx="561975" cy="19050"/>
            <wp:effectExtent l="19050" t="0" r="9525" b="0"/>
            <wp:docPr id="6880"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D628C1" wp14:editId="2AE64856">
            <wp:extent cx="561975" cy="19050"/>
            <wp:effectExtent l="19050" t="0" r="9525" b="0"/>
            <wp:docPr id="68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71C503" wp14:editId="2A9FDFA7">
            <wp:extent cx="561975" cy="19050"/>
            <wp:effectExtent l="19050" t="0" r="9525" b="0"/>
            <wp:docPr id="6882"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53E228" wp14:editId="77180639">
            <wp:extent cx="561975" cy="19050"/>
            <wp:effectExtent l="19050" t="0" r="9525" b="0"/>
            <wp:docPr id="68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B3B5E9" wp14:editId="5C569990">
            <wp:extent cx="561975" cy="19050"/>
            <wp:effectExtent l="19050" t="0" r="9525" b="0"/>
            <wp:docPr id="6884"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4E1523" wp14:editId="2B8DA1CE">
            <wp:extent cx="561975" cy="19050"/>
            <wp:effectExtent l="19050" t="0" r="9525" b="0"/>
            <wp:docPr id="68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851741" wp14:editId="53D9FF87">
            <wp:extent cx="561975" cy="19050"/>
            <wp:effectExtent l="19050" t="0" r="9525" b="0"/>
            <wp:docPr id="6886"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2CB748" wp14:editId="67802BCE">
            <wp:extent cx="561975" cy="19050"/>
            <wp:effectExtent l="19050" t="0" r="9525" b="0"/>
            <wp:docPr id="68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1D7858" wp14:editId="749EA121">
            <wp:extent cx="561975" cy="19050"/>
            <wp:effectExtent l="19050" t="0" r="9525" b="0"/>
            <wp:docPr id="6888"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98750A" wp14:editId="67CEB275">
            <wp:extent cx="561975" cy="19050"/>
            <wp:effectExtent l="19050" t="0" r="9525" b="0"/>
            <wp:docPr id="68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A12AAF" wp14:editId="64EF8943">
            <wp:extent cx="561975" cy="19050"/>
            <wp:effectExtent l="19050" t="0" r="9525" b="0"/>
            <wp:docPr id="6890"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71BBC3" wp14:editId="2A3CFB50">
            <wp:extent cx="561975" cy="19050"/>
            <wp:effectExtent l="19050" t="0" r="9525" b="0"/>
            <wp:docPr id="68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81ECE1" wp14:editId="13692BCA">
            <wp:extent cx="561975" cy="19050"/>
            <wp:effectExtent l="19050" t="0" r="9525" b="0"/>
            <wp:docPr id="689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C192C4" wp14:editId="512838E3">
            <wp:extent cx="561975" cy="19050"/>
            <wp:effectExtent l="19050" t="0" r="9525" b="0"/>
            <wp:docPr id="68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1B5028" wp14:editId="25DED364">
            <wp:extent cx="561975" cy="19050"/>
            <wp:effectExtent l="19050" t="0" r="9525" b="0"/>
            <wp:docPr id="6894"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607A64" wp14:editId="40445114">
            <wp:extent cx="561975" cy="19050"/>
            <wp:effectExtent l="19050" t="0" r="9525" b="0"/>
            <wp:docPr id="68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E744C2" wp14:editId="1E458DD0">
            <wp:extent cx="561975" cy="19050"/>
            <wp:effectExtent l="19050" t="0" r="9525" b="0"/>
            <wp:docPr id="6896"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5E150A" wp14:editId="4D5A0E7A">
            <wp:extent cx="561975" cy="19050"/>
            <wp:effectExtent l="19050" t="0" r="9525" b="0"/>
            <wp:docPr id="68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EA4340" wp14:editId="4022BB6D">
            <wp:extent cx="561975" cy="19050"/>
            <wp:effectExtent l="19050" t="0" r="9525" b="0"/>
            <wp:docPr id="6898"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7D21E3" wp14:editId="4E89BA69">
            <wp:extent cx="561975" cy="19050"/>
            <wp:effectExtent l="19050" t="0" r="9525" b="0"/>
            <wp:docPr id="68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C129C9" wp14:editId="516CBD1D">
            <wp:extent cx="561975" cy="19050"/>
            <wp:effectExtent l="19050" t="0" r="9525" b="0"/>
            <wp:docPr id="690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9FEB1C" wp14:editId="390B6864">
            <wp:extent cx="561975" cy="19050"/>
            <wp:effectExtent l="19050" t="0" r="9525" b="0"/>
            <wp:docPr id="69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B0884B" wp14:editId="60694F0E">
            <wp:extent cx="561975" cy="19050"/>
            <wp:effectExtent l="19050" t="0" r="9525" b="0"/>
            <wp:docPr id="6902"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0AB390" wp14:editId="0C976F3C">
            <wp:extent cx="561975" cy="19050"/>
            <wp:effectExtent l="19050" t="0" r="9525" b="0"/>
            <wp:docPr id="69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93150F" wp14:editId="2D9BA622">
            <wp:extent cx="561975" cy="19050"/>
            <wp:effectExtent l="19050" t="0" r="9525" b="0"/>
            <wp:docPr id="6904"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413D58" wp14:editId="2CDB2E63">
            <wp:extent cx="561975" cy="19050"/>
            <wp:effectExtent l="19050" t="0" r="9525" b="0"/>
            <wp:docPr id="69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8F6880" wp14:editId="6BA8DCDA">
            <wp:extent cx="561975" cy="19050"/>
            <wp:effectExtent l="19050" t="0" r="9525" b="0"/>
            <wp:docPr id="6906"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2D75D4" wp14:editId="130E2FBE">
            <wp:extent cx="561975" cy="19050"/>
            <wp:effectExtent l="19050" t="0" r="9525" b="0"/>
            <wp:docPr id="69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4A4AD1" wp14:editId="1724EFA5">
            <wp:extent cx="561975" cy="19050"/>
            <wp:effectExtent l="19050" t="0" r="9525" b="0"/>
            <wp:docPr id="6908"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0A5DDC" wp14:editId="4BBFC7B8">
            <wp:extent cx="561975" cy="19050"/>
            <wp:effectExtent l="19050" t="0" r="9525" b="0"/>
            <wp:docPr id="69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5DAEFE" wp14:editId="000F1541">
            <wp:extent cx="561975" cy="19050"/>
            <wp:effectExtent l="19050" t="0" r="9525" b="0"/>
            <wp:docPr id="6910"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AEFCF5" wp14:editId="1D2B3280">
            <wp:extent cx="561975" cy="19050"/>
            <wp:effectExtent l="19050" t="0" r="9525" b="0"/>
            <wp:docPr id="69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3D2468" wp14:editId="4DAA5D55">
            <wp:extent cx="561975" cy="19050"/>
            <wp:effectExtent l="19050" t="0" r="9525" b="0"/>
            <wp:docPr id="6912"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CB5E86" wp14:editId="63F5E995">
            <wp:extent cx="561975" cy="19050"/>
            <wp:effectExtent l="19050" t="0" r="9525" b="0"/>
            <wp:docPr id="69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0EEE17" wp14:editId="13D0D6F4">
            <wp:extent cx="561975" cy="19050"/>
            <wp:effectExtent l="19050" t="0" r="9525" b="0"/>
            <wp:docPr id="6914"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D30603" wp14:editId="339A83D9">
            <wp:extent cx="561975" cy="19050"/>
            <wp:effectExtent l="19050" t="0" r="9525" b="0"/>
            <wp:docPr id="69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C0DEBE" wp14:editId="072E00BC">
            <wp:extent cx="561975" cy="19050"/>
            <wp:effectExtent l="19050" t="0" r="9525" b="0"/>
            <wp:docPr id="691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DEDA62" wp14:editId="226C89EA">
            <wp:extent cx="561975" cy="19050"/>
            <wp:effectExtent l="19050" t="0" r="9525" b="0"/>
            <wp:docPr id="69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F3A535" wp14:editId="7615BBDD">
            <wp:extent cx="561975" cy="19050"/>
            <wp:effectExtent l="19050" t="0" r="9525" b="0"/>
            <wp:docPr id="6918"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D516C7" wp14:editId="1BD7B620">
            <wp:extent cx="561975" cy="19050"/>
            <wp:effectExtent l="19050" t="0" r="9525" b="0"/>
            <wp:docPr id="69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729755" wp14:editId="70246A13">
            <wp:extent cx="561975" cy="19050"/>
            <wp:effectExtent l="19050" t="0" r="9525" b="0"/>
            <wp:docPr id="6920"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063EB5" wp14:editId="4AA07D7F">
            <wp:extent cx="561975" cy="19050"/>
            <wp:effectExtent l="19050" t="0" r="9525" b="0"/>
            <wp:docPr id="69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FB3F84" wp14:editId="06C05E48">
            <wp:extent cx="561975" cy="19050"/>
            <wp:effectExtent l="19050" t="0" r="9525" b="0"/>
            <wp:docPr id="6922"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EDB3E5" wp14:editId="661B1375">
            <wp:extent cx="561975" cy="19050"/>
            <wp:effectExtent l="19050" t="0" r="9525" b="0"/>
            <wp:docPr id="69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C66358" wp14:editId="50DDF9C4">
            <wp:extent cx="561975" cy="19050"/>
            <wp:effectExtent l="19050" t="0" r="9525" b="0"/>
            <wp:docPr id="692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C3A306" wp14:editId="625220AD">
            <wp:extent cx="561975" cy="19050"/>
            <wp:effectExtent l="19050" t="0" r="9525" b="0"/>
            <wp:docPr id="69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BC84A9" wp14:editId="723A0BE0">
            <wp:extent cx="561975" cy="19050"/>
            <wp:effectExtent l="19050" t="0" r="9525" b="0"/>
            <wp:docPr id="6926"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E69154" wp14:editId="23620E39">
            <wp:extent cx="561975" cy="19050"/>
            <wp:effectExtent l="19050" t="0" r="9525" b="0"/>
            <wp:docPr id="69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C857DC" wp14:editId="37DF3A69">
            <wp:extent cx="561975" cy="19050"/>
            <wp:effectExtent l="19050" t="0" r="9525" b="0"/>
            <wp:docPr id="6928"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D09D6C" wp14:editId="2333F275">
            <wp:extent cx="561975" cy="19050"/>
            <wp:effectExtent l="19050" t="0" r="9525" b="0"/>
            <wp:docPr id="69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E92B27" wp14:editId="7E2936EE">
            <wp:extent cx="561975" cy="19050"/>
            <wp:effectExtent l="19050" t="0" r="9525" b="0"/>
            <wp:docPr id="6930"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2D3868" wp14:editId="77D9AFA4">
            <wp:extent cx="561975" cy="19050"/>
            <wp:effectExtent l="19050" t="0" r="9525" b="0"/>
            <wp:docPr id="69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3419D1" wp14:editId="6ACF4ED9">
            <wp:extent cx="561975" cy="19050"/>
            <wp:effectExtent l="19050" t="0" r="9525" b="0"/>
            <wp:docPr id="6932"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10D8A3" wp14:editId="5753BE27">
            <wp:extent cx="561975" cy="19050"/>
            <wp:effectExtent l="19050" t="0" r="9525" b="0"/>
            <wp:docPr id="69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B2CF4F" wp14:editId="60C7EE2D">
            <wp:extent cx="561975" cy="19050"/>
            <wp:effectExtent l="19050" t="0" r="9525" b="0"/>
            <wp:docPr id="6934"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092470" wp14:editId="06C7D2B4">
            <wp:extent cx="561975" cy="19050"/>
            <wp:effectExtent l="19050" t="0" r="9525" b="0"/>
            <wp:docPr id="69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EAFA2A" wp14:editId="638BEEA1">
            <wp:extent cx="561975" cy="19050"/>
            <wp:effectExtent l="19050" t="0" r="9525" b="0"/>
            <wp:docPr id="6936"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4E7A5F" wp14:editId="7FB946DB">
            <wp:extent cx="561975" cy="19050"/>
            <wp:effectExtent l="19050" t="0" r="9525" b="0"/>
            <wp:docPr id="69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E0302E" wp14:editId="10A5087D">
            <wp:extent cx="561975" cy="19050"/>
            <wp:effectExtent l="19050" t="0" r="9525" b="0"/>
            <wp:docPr id="6938"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436A99" wp14:editId="035D2922">
            <wp:extent cx="561975" cy="19050"/>
            <wp:effectExtent l="19050" t="0" r="9525" b="0"/>
            <wp:docPr id="69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FF9DA6" wp14:editId="144FA7CC">
            <wp:extent cx="561975" cy="19050"/>
            <wp:effectExtent l="19050" t="0" r="9525" b="0"/>
            <wp:docPr id="694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E50351" wp14:editId="42BD1BD5">
            <wp:extent cx="561975" cy="19050"/>
            <wp:effectExtent l="19050" t="0" r="9525" b="0"/>
            <wp:docPr id="69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E19950" wp14:editId="48C37139">
            <wp:extent cx="561975" cy="19050"/>
            <wp:effectExtent l="19050" t="0" r="9525" b="0"/>
            <wp:docPr id="6942"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DB6590" wp14:editId="57D3EE39">
            <wp:extent cx="561975" cy="19050"/>
            <wp:effectExtent l="19050" t="0" r="9525" b="0"/>
            <wp:docPr id="69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66E149" wp14:editId="1DDDB2E5">
            <wp:extent cx="561975" cy="19050"/>
            <wp:effectExtent l="19050" t="0" r="9525" b="0"/>
            <wp:docPr id="6944"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24BAF4" wp14:editId="65251295">
            <wp:extent cx="561975" cy="19050"/>
            <wp:effectExtent l="19050" t="0" r="9525" b="0"/>
            <wp:docPr id="69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46C634" wp14:editId="682E9E31">
            <wp:extent cx="561975" cy="19050"/>
            <wp:effectExtent l="19050" t="0" r="9525" b="0"/>
            <wp:docPr id="6946"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77ADD1" wp14:editId="0D5419F9">
            <wp:extent cx="561975" cy="19050"/>
            <wp:effectExtent l="19050" t="0" r="9525" b="0"/>
            <wp:docPr id="69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752046" wp14:editId="1E640DD3">
            <wp:extent cx="561975" cy="19050"/>
            <wp:effectExtent l="19050" t="0" r="9525" b="0"/>
            <wp:docPr id="694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731CCF" wp14:editId="7E252423">
            <wp:extent cx="561975" cy="19050"/>
            <wp:effectExtent l="19050" t="0" r="9525" b="0"/>
            <wp:docPr id="69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E84521" wp14:editId="76B0EAE9">
            <wp:extent cx="561975" cy="19050"/>
            <wp:effectExtent l="19050" t="0" r="9525" b="0"/>
            <wp:docPr id="6950"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30EA72" wp14:editId="7B9F16B7">
            <wp:extent cx="561975" cy="19050"/>
            <wp:effectExtent l="19050" t="0" r="9525" b="0"/>
            <wp:docPr id="69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375BB3" wp14:editId="63C5A72F">
            <wp:extent cx="561975" cy="19050"/>
            <wp:effectExtent l="19050" t="0" r="9525" b="0"/>
            <wp:docPr id="6952"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ABA904" wp14:editId="447FCA5B">
            <wp:extent cx="561975" cy="19050"/>
            <wp:effectExtent l="19050" t="0" r="9525" b="0"/>
            <wp:docPr id="69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82DEF8" wp14:editId="38B0CF19">
            <wp:extent cx="561975" cy="19050"/>
            <wp:effectExtent l="19050" t="0" r="9525" b="0"/>
            <wp:docPr id="6954"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05C76C" wp14:editId="62C0762A">
            <wp:extent cx="561975" cy="19050"/>
            <wp:effectExtent l="19050" t="0" r="9525" b="0"/>
            <wp:docPr id="69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8213E2" wp14:editId="75418AC8">
            <wp:extent cx="561975" cy="19050"/>
            <wp:effectExtent l="19050" t="0" r="9525" b="0"/>
            <wp:docPr id="6956"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761802" wp14:editId="43840095">
            <wp:extent cx="561975" cy="19050"/>
            <wp:effectExtent l="19050" t="0" r="9525" b="0"/>
            <wp:docPr id="69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1737B6" wp14:editId="27C103F4">
            <wp:extent cx="561975" cy="19050"/>
            <wp:effectExtent l="19050" t="0" r="9525" b="0"/>
            <wp:docPr id="6958"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C18261" wp14:editId="44B39BCE">
            <wp:extent cx="561975" cy="19050"/>
            <wp:effectExtent l="19050" t="0" r="9525" b="0"/>
            <wp:docPr id="69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6CFC23" wp14:editId="25119D70">
            <wp:extent cx="561975" cy="19050"/>
            <wp:effectExtent l="19050" t="0" r="9525" b="0"/>
            <wp:docPr id="6960"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D1998C" wp14:editId="16FC4AC1">
            <wp:extent cx="561975" cy="19050"/>
            <wp:effectExtent l="19050" t="0" r="9525" b="0"/>
            <wp:docPr id="69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CC9F1C" wp14:editId="3000DC93">
            <wp:extent cx="561975" cy="19050"/>
            <wp:effectExtent l="19050" t="0" r="9525" b="0"/>
            <wp:docPr id="6962"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1AC05B" wp14:editId="19522B71">
            <wp:extent cx="561975" cy="19050"/>
            <wp:effectExtent l="19050" t="0" r="9525" b="0"/>
            <wp:docPr id="69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59535D" wp14:editId="7DDFCAEF">
            <wp:extent cx="561975" cy="19050"/>
            <wp:effectExtent l="19050" t="0" r="9525" b="0"/>
            <wp:docPr id="696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791CDA" wp14:editId="7A5499F4">
            <wp:extent cx="561975" cy="19050"/>
            <wp:effectExtent l="19050" t="0" r="9525" b="0"/>
            <wp:docPr id="69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A31FC7" wp14:editId="7F06CBC3">
            <wp:extent cx="561975" cy="19050"/>
            <wp:effectExtent l="19050" t="0" r="9525" b="0"/>
            <wp:docPr id="6966"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C3FA11" wp14:editId="735D2C53">
            <wp:extent cx="561975" cy="19050"/>
            <wp:effectExtent l="19050" t="0" r="9525" b="0"/>
            <wp:docPr id="69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7A574C" wp14:editId="6873F538">
            <wp:extent cx="561975" cy="19050"/>
            <wp:effectExtent l="19050" t="0" r="9525" b="0"/>
            <wp:docPr id="6968"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9353CA" wp14:editId="06023C2F">
            <wp:extent cx="561975" cy="19050"/>
            <wp:effectExtent l="19050" t="0" r="9525" b="0"/>
            <wp:docPr id="69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CB9BB6" wp14:editId="04215748">
            <wp:extent cx="561975" cy="19050"/>
            <wp:effectExtent l="19050" t="0" r="9525" b="0"/>
            <wp:docPr id="6970"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1E278C" wp14:editId="35DFD6CA">
            <wp:extent cx="561975" cy="19050"/>
            <wp:effectExtent l="19050" t="0" r="9525" b="0"/>
            <wp:docPr id="69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3FCE4F" wp14:editId="15DA9F1E">
            <wp:extent cx="561975" cy="19050"/>
            <wp:effectExtent l="19050" t="0" r="9525" b="0"/>
            <wp:docPr id="697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170362" wp14:editId="30E9BD5D">
            <wp:extent cx="561975" cy="19050"/>
            <wp:effectExtent l="19050" t="0" r="9525" b="0"/>
            <wp:docPr id="69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126EE2" wp14:editId="68347C43">
            <wp:extent cx="561975" cy="19050"/>
            <wp:effectExtent l="19050" t="0" r="9525" b="0"/>
            <wp:docPr id="6974"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8FFDF7" wp14:editId="6F0ECE96">
            <wp:extent cx="561975" cy="19050"/>
            <wp:effectExtent l="19050" t="0" r="9525" b="0"/>
            <wp:docPr id="69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1832E0" wp14:editId="096481E3">
            <wp:extent cx="561975" cy="19050"/>
            <wp:effectExtent l="19050" t="0" r="9525" b="0"/>
            <wp:docPr id="6976"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D79204" wp14:editId="3C099844">
            <wp:extent cx="561975" cy="19050"/>
            <wp:effectExtent l="19050" t="0" r="9525" b="0"/>
            <wp:docPr id="69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23496F" wp14:editId="7FC51444">
            <wp:extent cx="561975" cy="19050"/>
            <wp:effectExtent l="19050" t="0" r="9525" b="0"/>
            <wp:docPr id="6978"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A778F4" wp14:editId="21D7F30C">
            <wp:extent cx="561975" cy="19050"/>
            <wp:effectExtent l="19050" t="0" r="9525" b="0"/>
            <wp:docPr id="69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93D4FE" wp14:editId="665F18F8">
            <wp:extent cx="561975" cy="19050"/>
            <wp:effectExtent l="19050" t="0" r="9525" b="0"/>
            <wp:docPr id="6980"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4DD64E" wp14:editId="6A2363F9">
            <wp:extent cx="561975" cy="19050"/>
            <wp:effectExtent l="19050" t="0" r="9525" b="0"/>
            <wp:docPr id="69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BF280A" wp14:editId="426FE6A4">
            <wp:extent cx="561975" cy="19050"/>
            <wp:effectExtent l="19050" t="0" r="9525" b="0"/>
            <wp:docPr id="6982"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F007B4" wp14:editId="68647455">
            <wp:extent cx="561975" cy="19050"/>
            <wp:effectExtent l="19050" t="0" r="9525" b="0"/>
            <wp:docPr id="69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CFC8F4" wp14:editId="6E5D1DF1">
            <wp:extent cx="561975" cy="19050"/>
            <wp:effectExtent l="19050" t="0" r="9525" b="0"/>
            <wp:docPr id="6984"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529693" wp14:editId="4C6727CB">
            <wp:extent cx="561975" cy="19050"/>
            <wp:effectExtent l="19050" t="0" r="9525" b="0"/>
            <wp:docPr id="69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6E7EE6" wp14:editId="26070377">
            <wp:extent cx="561975" cy="19050"/>
            <wp:effectExtent l="19050" t="0" r="9525" b="0"/>
            <wp:docPr id="6986"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1CB1C3" wp14:editId="45DC7542">
            <wp:extent cx="561975" cy="19050"/>
            <wp:effectExtent l="19050" t="0" r="9525" b="0"/>
            <wp:docPr id="69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8B42B6" wp14:editId="3A8B22E0">
            <wp:extent cx="561975" cy="19050"/>
            <wp:effectExtent l="19050" t="0" r="9525" b="0"/>
            <wp:docPr id="698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C5AE4A" wp14:editId="68BC0839">
            <wp:extent cx="561975" cy="19050"/>
            <wp:effectExtent l="19050" t="0" r="9525" b="0"/>
            <wp:docPr id="69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946D85" wp14:editId="293A2FA1">
            <wp:extent cx="561975" cy="19050"/>
            <wp:effectExtent l="19050" t="0" r="9525" b="0"/>
            <wp:docPr id="6990"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4202B0" wp14:editId="576DF38D">
            <wp:extent cx="561975" cy="19050"/>
            <wp:effectExtent l="19050" t="0" r="9525" b="0"/>
            <wp:docPr id="69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254B5B" wp14:editId="21C8A173">
            <wp:extent cx="561975" cy="19050"/>
            <wp:effectExtent l="19050" t="0" r="9525" b="0"/>
            <wp:docPr id="6992"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E685E1" wp14:editId="2EAADF0F">
            <wp:extent cx="561975" cy="19050"/>
            <wp:effectExtent l="19050" t="0" r="9525" b="0"/>
            <wp:docPr id="69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3BFF83" wp14:editId="54C64637">
            <wp:extent cx="561975" cy="19050"/>
            <wp:effectExtent l="19050" t="0" r="9525" b="0"/>
            <wp:docPr id="6994"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808F1C" wp14:editId="3FFF0AED">
            <wp:extent cx="561975" cy="19050"/>
            <wp:effectExtent l="19050" t="0" r="9525" b="0"/>
            <wp:docPr id="69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52F333" wp14:editId="2748C1D9">
            <wp:extent cx="561975" cy="19050"/>
            <wp:effectExtent l="19050" t="0" r="9525" b="0"/>
            <wp:docPr id="699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415EE6" wp14:editId="3FE278D1">
            <wp:extent cx="561975" cy="19050"/>
            <wp:effectExtent l="19050" t="0" r="9525" b="0"/>
            <wp:docPr id="69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41CCE7" wp14:editId="6D5EB818">
            <wp:extent cx="561975" cy="19050"/>
            <wp:effectExtent l="19050" t="0" r="9525" b="0"/>
            <wp:docPr id="6998"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C96C6C" wp14:editId="7B51673D">
            <wp:extent cx="561975" cy="19050"/>
            <wp:effectExtent l="19050" t="0" r="9525" b="0"/>
            <wp:docPr id="69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F28099" wp14:editId="7E3C6E15">
            <wp:extent cx="561975" cy="19050"/>
            <wp:effectExtent l="19050" t="0" r="9525" b="0"/>
            <wp:docPr id="7000"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58093F" wp14:editId="1F67AC33">
            <wp:extent cx="561975" cy="19050"/>
            <wp:effectExtent l="19050" t="0" r="9525" b="0"/>
            <wp:docPr id="70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45F32C" wp14:editId="018EC63D">
            <wp:extent cx="561975" cy="19050"/>
            <wp:effectExtent l="19050" t="0" r="9525" b="0"/>
            <wp:docPr id="7002"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57D12C" wp14:editId="0D007BFA">
            <wp:extent cx="561975" cy="19050"/>
            <wp:effectExtent l="19050" t="0" r="9525" b="0"/>
            <wp:docPr id="70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A0CF7A" wp14:editId="42447B39">
            <wp:extent cx="561975" cy="19050"/>
            <wp:effectExtent l="19050" t="0" r="9525" b="0"/>
            <wp:docPr id="7004"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3815DE" wp14:editId="7AABCF85">
            <wp:extent cx="561975" cy="19050"/>
            <wp:effectExtent l="19050" t="0" r="9525" b="0"/>
            <wp:docPr id="70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451468" wp14:editId="712CB39E">
            <wp:extent cx="561975" cy="19050"/>
            <wp:effectExtent l="19050" t="0" r="9525" b="0"/>
            <wp:docPr id="7006"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F3AC6F" wp14:editId="512AF7DD">
            <wp:extent cx="561975" cy="19050"/>
            <wp:effectExtent l="19050" t="0" r="9525" b="0"/>
            <wp:docPr id="70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73B572" wp14:editId="0A04C04B">
            <wp:extent cx="561975" cy="19050"/>
            <wp:effectExtent l="19050" t="0" r="9525" b="0"/>
            <wp:docPr id="7008"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51A3AE" wp14:editId="1E015162">
            <wp:extent cx="561975" cy="19050"/>
            <wp:effectExtent l="19050" t="0" r="9525" b="0"/>
            <wp:docPr id="70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9BEA27" wp14:editId="7F72B3EE">
            <wp:extent cx="561975" cy="19050"/>
            <wp:effectExtent l="19050" t="0" r="9525" b="0"/>
            <wp:docPr id="7010"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6DA286" wp14:editId="7F00F2A0">
            <wp:extent cx="561975" cy="19050"/>
            <wp:effectExtent l="19050" t="0" r="9525" b="0"/>
            <wp:docPr id="70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68DF61" wp14:editId="6C4E84CC">
            <wp:extent cx="561975" cy="19050"/>
            <wp:effectExtent l="19050" t="0" r="9525" b="0"/>
            <wp:docPr id="701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4969EB" wp14:editId="6A710DBF">
            <wp:extent cx="561975" cy="19050"/>
            <wp:effectExtent l="19050" t="0" r="9525" b="0"/>
            <wp:docPr id="70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294D21" wp14:editId="61809E50">
            <wp:extent cx="561975" cy="19050"/>
            <wp:effectExtent l="19050" t="0" r="9525" b="0"/>
            <wp:docPr id="7014"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464D2A" wp14:editId="0A0AFF88">
            <wp:extent cx="561975" cy="19050"/>
            <wp:effectExtent l="19050" t="0" r="9525" b="0"/>
            <wp:docPr id="70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F9AB84" wp14:editId="1F35E01D">
            <wp:extent cx="561975" cy="19050"/>
            <wp:effectExtent l="19050" t="0" r="9525" b="0"/>
            <wp:docPr id="7016"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E3875B" wp14:editId="63CCB18E">
            <wp:extent cx="561975" cy="19050"/>
            <wp:effectExtent l="19050" t="0" r="9525" b="0"/>
            <wp:docPr id="70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C48C66" wp14:editId="154AE98B">
            <wp:extent cx="561975" cy="19050"/>
            <wp:effectExtent l="19050" t="0" r="9525" b="0"/>
            <wp:docPr id="7018"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EE2DB8" wp14:editId="4D5CDCD6">
            <wp:extent cx="561975" cy="19050"/>
            <wp:effectExtent l="19050" t="0" r="9525" b="0"/>
            <wp:docPr id="70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90D448" wp14:editId="152CC67E">
            <wp:extent cx="561975" cy="19050"/>
            <wp:effectExtent l="19050" t="0" r="9525" b="0"/>
            <wp:docPr id="702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C79ED2" wp14:editId="1224D055">
            <wp:extent cx="561975" cy="19050"/>
            <wp:effectExtent l="19050" t="0" r="9525" b="0"/>
            <wp:docPr id="70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59120A" wp14:editId="5915D635">
            <wp:extent cx="561975" cy="19050"/>
            <wp:effectExtent l="19050" t="0" r="9525" b="0"/>
            <wp:docPr id="7022" name="Picture 1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C7A185" wp14:editId="468C453B">
            <wp:extent cx="561975" cy="19050"/>
            <wp:effectExtent l="19050" t="0" r="9525" b="0"/>
            <wp:docPr id="70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48C114" wp14:editId="1823CB2C">
            <wp:extent cx="561975" cy="19050"/>
            <wp:effectExtent l="19050" t="0" r="9525" b="0"/>
            <wp:docPr id="7024" name="Picture 1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362596" wp14:editId="284CB3BA">
            <wp:extent cx="561975" cy="19050"/>
            <wp:effectExtent l="19050" t="0" r="9525" b="0"/>
            <wp:docPr id="70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979DF2" wp14:editId="5093094E">
            <wp:extent cx="561975" cy="19050"/>
            <wp:effectExtent l="19050" t="0" r="9525" b="0"/>
            <wp:docPr id="7026" name="Picture 1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D8DE9C" wp14:editId="21E0E861">
            <wp:extent cx="561975" cy="19050"/>
            <wp:effectExtent l="19050" t="0" r="9525" b="0"/>
            <wp:docPr id="70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3FA5AF" wp14:editId="40C3F940">
            <wp:extent cx="561975" cy="19050"/>
            <wp:effectExtent l="19050" t="0" r="9525" b="0"/>
            <wp:docPr id="7028" name="Picture 1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3DDB73" wp14:editId="1518A465">
            <wp:extent cx="561975" cy="19050"/>
            <wp:effectExtent l="19050" t="0" r="9525" b="0"/>
            <wp:docPr id="70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677375" wp14:editId="34C53542">
            <wp:extent cx="561975" cy="19050"/>
            <wp:effectExtent l="19050" t="0" r="9525" b="0"/>
            <wp:docPr id="7030" name="Picture 1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98F23B" wp14:editId="62917F53">
            <wp:extent cx="561975" cy="19050"/>
            <wp:effectExtent l="19050" t="0" r="9525" b="0"/>
            <wp:docPr id="70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CE6E58" wp14:editId="446BDB9E">
            <wp:extent cx="561975" cy="19050"/>
            <wp:effectExtent l="19050" t="0" r="9525" b="0"/>
            <wp:docPr id="7032" name="Picture 11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D51856" wp14:editId="22138737">
            <wp:extent cx="561975" cy="19050"/>
            <wp:effectExtent l="19050" t="0" r="9525" b="0"/>
            <wp:docPr id="70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371914" wp14:editId="76C9F4C5">
            <wp:extent cx="561975" cy="19050"/>
            <wp:effectExtent l="19050" t="0" r="9525" b="0"/>
            <wp:docPr id="7034" name="Picture 1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C027F9" wp14:editId="32CA3F6B">
            <wp:extent cx="561975" cy="19050"/>
            <wp:effectExtent l="19050" t="0" r="9525" b="0"/>
            <wp:docPr id="70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EFBC0C" wp14:editId="6F0DD978">
            <wp:extent cx="561975" cy="19050"/>
            <wp:effectExtent l="19050" t="0" r="9525" b="0"/>
            <wp:docPr id="7036" name="Picture 1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5CCAE2" wp14:editId="5FDFDDFF">
            <wp:extent cx="561975" cy="19050"/>
            <wp:effectExtent l="19050" t="0" r="9525" b="0"/>
            <wp:docPr id="70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546BB0" wp14:editId="03B3FB09">
            <wp:extent cx="561975" cy="19050"/>
            <wp:effectExtent l="19050" t="0" r="9525" b="0"/>
            <wp:docPr id="7038" name="Picture 1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B22F4F" wp14:editId="10CDB588">
            <wp:extent cx="561975" cy="19050"/>
            <wp:effectExtent l="19050" t="0" r="9525" b="0"/>
            <wp:docPr id="70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B9CEFD" wp14:editId="79469CAB">
            <wp:extent cx="561975" cy="19050"/>
            <wp:effectExtent l="19050" t="0" r="9525" b="0"/>
            <wp:docPr id="7040" name="Picture 11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F54761" wp14:editId="70C0266F">
            <wp:extent cx="561975" cy="19050"/>
            <wp:effectExtent l="19050" t="0" r="9525" b="0"/>
            <wp:docPr id="70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8F5422" wp14:editId="139B4DBB">
            <wp:extent cx="561975" cy="19050"/>
            <wp:effectExtent l="19050" t="0" r="9525" b="0"/>
            <wp:docPr id="7042" name="Picture 1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01CD4F" wp14:editId="082E2964">
            <wp:extent cx="561975" cy="19050"/>
            <wp:effectExtent l="19050" t="0" r="9525" b="0"/>
            <wp:docPr id="70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F6A510" wp14:editId="2A273872">
            <wp:extent cx="561975" cy="19050"/>
            <wp:effectExtent l="19050" t="0" r="9525" b="0"/>
            <wp:docPr id="704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AD3AF7" wp14:editId="39BBEF7F">
            <wp:extent cx="561975" cy="19050"/>
            <wp:effectExtent l="19050" t="0" r="9525" b="0"/>
            <wp:docPr id="70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DFA5D6" wp14:editId="13EA069E">
            <wp:extent cx="561975" cy="19050"/>
            <wp:effectExtent l="19050" t="0" r="9525" b="0"/>
            <wp:docPr id="7046" name="Picture 1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0CA940" wp14:editId="44C5CB86">
            <wp:extent cx="561975" cy="19050"/>
            <wp:effectExtent l="19050" t="0" r="9525" b="0"/>
            <wp:docPr id="70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1DB442" wp14:editId="55994D59">
            <wp:extent cx="561975" cy="19050"/>
            <wp:effectExtent l="19050" t="0" r="9525" b="0"/>
            <wp:docPr id="7048" name="Picture 1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393575" wp14:editId="2EC4B973">
            <wp:extent cx="561975" cy="19050"/>
            <wp:effectExtent l="19050" t="0" r="9525" b="0"/>
            <wp:docPr id="70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0B32A4" wp14:editId="64A28A74">
            <wp:extent cx="561975" cy="19050"/>
            <wp:effectExtent l="19050" t="0" r="9525" b="0"/>
            <wp:docPr id="7050" name="Picture 1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A66BEA" wp14:editId="6D86DFCC">
            <wp:extent cx="561975" cy="19050"/>
            <wp:effectExtent l="19050" t="0" r="9525" b="0"/>
            <wp:docPr id="70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44959C" wp14:editId="642C6F4A">
            <wp:extent cx="561975" cy="19050"/>
            <wp:effectExtent l="19050" t="0" r="9525" b="0"/>
            <wp:docPr id="7052" name="Picture 1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B6601F" wp14:editId="4A9250DD">
            <wp:extent cx="561975" cy="19050"/>
            <wp:effectExtent l="19050" t="0" r="9525" b="0"/>
            <wp:docPr id="70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3512B0" wp14:editId="111AD311">
            <wp:extent cx="561975" cy="19050"/>
            <wp:effectExtent l="19050" t="0" r="9525" b="0"/>
            <wp:docPr id="7054" name="Picture 1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1FE095" wp14:editId="5AF790D0">
            <wp:extent cx="561975" cy="19050"/>
            <wp:effectExtent l="19050" t="0" r="9525" b="0"/>
            <wp:docPr id="70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7B6FD9" wp14:editId="287ED471">
            <wp:extent cx="561975" cy="19050"/>
            <wp:effectExtent l="19050" t="0" r="9525" b="0"/>
            <wp:docPr id="7056" name="Picture 11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A8A927" wp14:editId="756DF62F">
            <wp:extent cx="561975" cy="19050"/>
            <wp:effectExtent l="19050" t="0" r="9525" b="0"/>
            <wp:docPr id="70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8A720C" wp14:editId="5845EB55">
            <wp:extent cx="561975" cy="19050"/>
            <wp:effectExtent l="19050" t="0" r="9525" b="0"/>
            <wp:docPr id="7058" name="Picture 1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6205D5" wp14:editId="048669B7">
            <wp:extent cx="561975" cy="19050"/>
            <wp:effectExtent l="19050" t="0" r="9525" b="0"/>
            <wp:docPr id="70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9240D6" wp14:editId="0CCE23CB">
            <wp:extent cx="561975" cy="19050"/>
            <wp:effectExtent l="19050" t="0" r="9525" b="0"/>
            <wp:docPr id="706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3FD240" wp14:editId="3A71C13C">
            <wp:extent cx="561975" cy="19050"/>
            <wp:effectExtent l="19050" t="0" r="9525" b="0"/>
            <wp:docPr id="70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0EE86C" wp14:editId="0BF757F8">
            <wp:extent cx="561975" cy="19050"/>
            <wp:effectExtent l="19050" t="0" r="9525" b="0"/>
            <wp:docPr id="7062" name="Picture 1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F68BAE" wp14:editId="4F5949BB">
            <wp:extent cx="561975" cy="19050"/>
            <wp:effectExtent l="19050" t="0" r="9525" b="0"/>
            <wp:docPr id="70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6E7BA1" wp14:editId="3C898A28">
            <wp:extent cx="561975" cy="19050"/>
            <wp:effectExtent l="19050" t="0" r="9525" b="0"/>
            <wp:docPr id="7064" name="Picture 12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8602FE" wp14:editId="472D7150">
            <wp:extent cx="561975" cy="19050"/>
            <wp:effectExtent l="19050" t="0" r="9525" b="0"/>
            <wp:docPr id="70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60D5E4" wp14:editId="5EFA5EC6">
            <wp:extent cx="561975" cy="19050"/>
            <wp:effectExtent l="19050" t="0" r="9525" b="0"/>
            <wp:docPr id="7066" name="Picture 12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12AEB1" wp14:editId="55C49132">
            <wp:extent cx="561975" cy="19050"/>
            <wp:effectExtent l="19050" t="0" r="9525" b="0"/>
            <wp:docPr id="70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02FD48" wp14:editId="1ABBB65C">
            <wp:extent cx="561975" cy="19050"/>
            <wp:effectExtent l="19050" t="0" r="9525" b="0"/>
            <wp:docPr id="706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4F9CFF" wp14:editId="3F46B79B">
            <wp:extent cx="561975" cy="19050"/>
            <wp:effectExtent l="19050" t="0" r="9525" b="0"/>
            <wp:docPr id="70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FE8E67" wp14:editId="3EA9B7C5">
            <wp:extent cx="561975" cy="19050"/>
            <wp:effectExtent l="19050" t="0" r="9525" b="0"/>
            <wp:docPr id="7070" name="Picture 12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FBDCCE" wp14:editId="4C529550">
            <wp:extent cx="561975" cy="19050"/>
            <wp:effectExtent l="19050" t="0" r="9525" b="0"/>
            <wp:docPr id="70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370D09" wp14:editId="35FBC61F">
            <wp:extent cx="561975" cy="19050"/>
            <wp:effectExtent l="19050" t="0" r="9525" b="0"/>
            <wp:docPr id="7072" name="Picture 12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EC616A" wp14:editId="0561E44C">
            <wp:extent cx="561975" cy="19050"/>
            <wp:effectExtent l="19050" t="0" r="9525" b="0"/>
            <wp:docPr id="70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7FE159" wp14:editId="1FF4CD7B">
            <wp:extent cx="561975" cy="19050"/>
            <wp:effectExtent l="19050" t="0" r="9525" b="0"/>
            <wp:docPr id="7074" name="Picture 12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7B995D" wp14:editId="59B748AB">
            <wp:extent cx="561975" cy="19050"/>
            <wp:effectExtent l="19050" t="0" r="9525" b="0"/>
            <wp:docPr id="70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6BB7B0" wp14:editId="2A72C689">
            <wp:extent cx="561975" cy="19050"/>
            <wp:effectExtent l="19050" t="0" r="9525" b="0"/>
            <wp:docPr id="7076" name="Picture 12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374951" wp14:editId="34047035">
            <wp:extent cx="561975" cy="19050"/>
            <wp:effectExtent l="19050" t="0" r="9525" b="0"/>
            <wp:docPr id="70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517B8B" wp14:editId="35FD589E">
            <wp:extent cx="561975" cy="19050"/>
            <wp:effectExtent l="19050" t="0" r="9525" b="0"/>
            <wp:docPr id="7078" name="Picture 12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3D6610" wp14:editId="75814448">
            <wp:extent cx="561975" cy="19050"/>
            <wp:effectExtent l="19050" t="0" r="9525" b="0"/>
            <wp:docPr id="70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258181" wp14:editId="68E61BBC">
            <wp:extent cx="561975" cy="19050"/>
            <wp:effectExtent l="19050" t="0" r="9525" b="0"/>
            <wp:docPr id="7080" name="Picture 12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C2EE76" wp14:editId="774305AC">
            <wp:extent cx="561975" cy="19050"/>
            <wp:effectExtent l="19050" t="0" r="9525" b="0"/>
            <wp:docPr id="70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3D8B66" wp14:editId="1119A1E6">
            <wp:extent cx="561975" cy="19050"/>
            <wp:effectExtent l="19050" t="0" r="9525" b="0"/>
            <wp:docPr id="7082" name="Picture 12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649FDE" wp14:editId="7255BAAC">
            <wp:extent cx="561975" cy="19050"/>
            <wp:effectExtent l="19050" t="0" r="9525" b="0"/>
            <wp:docPr id="70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E74D12" wp14:editId="0D849DA9">
            <wp:extent cx="561975" cy="19050"/>
            <wp:effectExtent l="19050" t="0" r="9525" b="0"/>
            <wp:docPr id="708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A10202" wp14:editId="42D6E79C">
            <wp:extent cx="561975" cy="19050"/>
            <wp:effectExtent l="19050" t="0" r="9525" b="0"/>
            <wp:docPr id="70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802031" wp14:editId="535FCD71">
            <wp:extent cx="561975" cy="19050"/>
            <wp:effectExtent l="19050" t="0" r="9525" b="0"/>
            <wp:docPr id="7086" name="Picture 12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59597F" wp14:editId="07CB10C4">
            <wp:extent cx="561975" cy="19050"/>
            <wp:effectExtent l="19050" t="0" r="9525" b="0"/>
            <wp:docPr id="70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4EE874" wp14:editId="323854ED">
            <wp:extent cx="561975" cy="19050"/>
            <wp:effectExtent l="19050" t="0" r="9525" b="0"/>
            <wp:docPr id="7088" name="Picture 12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1ED713" wp14:editId="582DB89C">
            <wp:extent cx="561975" cy="19050"/>
            <wp:effectExtent l="19050" t="0" r="9525" b="0"/>
            <wp:docPr id="70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10282A" wp14:editId="1FE1B7E4">
            <wp:extent cx="561975" cy="19050"/>
            <wp:effectExtent l="19050" t="0" r="9525" b="0"/>
            <wp:docPr id="7090" name="Picture 12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585735" wp14:editId="25165AA2">
            <wp:extent cx="561975" cy="19050"/>
            <wp:effectExtent l="19050" t="0" r="9525" b="0"/>
            <wp:docPr id="70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9FAC2D" wp14:editId="399D2472">
            <wp:extent cx="561975" cy="19050"/>
            <wp:effectExtent l="19050" t="0" r="9525" b="0"/>
            <wp:docPr id="709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8C0B0B" wp14:editId="039098D7">
            <wp:extent cx="561975" cy="19050"/>
            <wp:effectExtent l="19050" t="0" r="9525" b="0"/>
            <wp:docPr id="70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441C89" wp14:editId="1907A8F6">
            <wp:extent cx="561975" cy="19050"/>
            <wp:effectExtent l="19050" t="0" r="9525" b="0"/>
            <wp:docPr id="7094" name="Picture 12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E99C24" wp14:editId="7E17E272">
            <wp:extent cx="561975" cy="19050"/>
            <wp:effectExtent l="19050" t="0" r="9525" b="0"/>
            <wp:docPr id="70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5739A7" wp14:editId="2E4BC0D1">
            <wp:extent cx="561975" cy="19050"/>
            <wp:effectExtent l="19050" t="0" r="9525" b="0"/>
            <wp:docPr id="7096" name="Picture 12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30E339" wp14:editId="0D89DE9F">
            <wp:extent cx="561975" cy="19050"/>
            <wp:effectExtent l="19050" t="0" r="9525" b="0"/>
            <wp:docPr id="70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2E363A" wp14:editId="70E33F4F">
            <wp:extent cx="561975" cy="19050"/>
            <wp:effectExtent l="19050" t="0" r="9525" b="0"/>
            <wp:docPr id="7098" name="Picture 12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00BDCC" wp14:editId="0C7E1DF1">
            <wp:extent cx="561975" cy="19050"/>
            <wp:effectExtent l="19050" t="0" r="9525" b="0"/>
            <wp:docPr id="70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4F706E" wp14:editId="4B99098C">
            <wp:extent cx="561975" cy="19050"/>
            <wp:effectExtent l="19050" t="0" r="9525" b="0"/>
            <wp:docPr id="7100" name="Picture 12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1014AE" wp14:editId="08F6225E">
            <wp:extent cx="561975" cy="19050"/>
            <wp:effectExtent l="19050" t="0" r="9525" b="0"/>
            <wp:docPr id="71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912ABE" wp14:editId="0D219684">
            <wp:extent cx="561975" cy="19050"/>
            <wp:effectExtent l="19050" t="0" r="9525" b="0"/>
            <wp:docPr id="7102" name="Picture 12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97F11C" wp14:editId="4C09B0FD">
            <wp:extent cx="561975" cy="19050"/>
            <wp:effectExtent l="19050" t="0" r="9525" b="0"/>
            <wp:docPr id="71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D7B061" wp14:editId="2F96443E">
            <wp:extent cx="561975" cy="19050"/>
            <wp:effectExtent l="19050" t="0" r="9525" b="0"/>
            <wp:docPr id="7104" name="Picture 12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C4D18C" wp14:editId="43A7A53A">
            <wp:extent cx="561975" cy="19050"/>
            <wp:effectExtent l="19050" t="0" r="9525" b="0"/>
            <wp:docPr id="71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7A72D9" wp14:editId="21949AF8">
            <wp:extent cx="561975" cy="19050"/>
            <wp:effectExtent l="19050" t="0" r="9525" b="0"/>
            <wp:docPr id="7106" name="Picture 12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09CF0B" wp14:editId="5C58C69D">
            <wp:extent cx="561975" cy="19050"/>
            <wp:effectExtent l="19050" t="0" r="9525" b="0"/>
            <wp:docPr id="71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C86B45" wp14:editId="27C82809">
            <wp:extent cx="561975" cy="19050"/>
            <wp:effectExtent l="19050" t="0" r="9525" b="0"/>
            <wp:docPr id="710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B49F4F" wp14:editId="605082D2">
            <wp:extent cx="561975" cy="19050"/>
            <wp:effectExtent l="19050" t="0" r="9525" b="0"/>
            <wp:docPr id="71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B7AC6D" wp14:editId="205E87EC">
            <wp:extent cx="561975" cy="19050"/>
            <wp:effectExtent l="19050" t="0" r="9525" b="0"/>
            <wp:docPr id="7110" name="Picture 12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9136A8" wp14:editId="0EEAC7A4">
            <wp:extent cx="561975" cy="19050"/>
            <wp:effectExtent l="19050" t="0" r="9525" b="0"/>
            <wp:docPr id="71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F994AD" wp14:editId="04C9903C">
            <wp:extent cx="561975" cy="19050"/>
            <wp:effectExtent l="19050" t="0" r="9525" b="0"/>
            <wp:docPr id="7112" name="Picture 12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AF0A0A" wp14:editId="2D20FCF9">
            <wp:extent cx="561975" cy="19050"/>
            <wp:effectExtent l="19050" t="0" r="9525" b="0"/>
            <wp:docPr id="71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95A00A" wp14:editId="382999B1">
            <wp:extent cx="561975" cy="19050"/>
            <wp:effectExtent l="19050" t="0" r="9525" b="0"/>
            <wp:docPr id="7114" name="Picture 12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F9F105" wp14:editId="45A01EDD">
            <wp:extent cx="561975" cy="19050"/>
            <wp:effectExtent l="19050" t="0" r="9525" b="0"/>
            <wp:docPr id="71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CCDA28" wp14:editId="0FD9EA28">
            <wp:extent cx="561975" cy="19050"/>
            <wp:effectExtent l="19050" t="0" r="9525" b="0"/>
            <wp:docPr id="71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F8A7CB" wp14:editId="1F49F77B">
            <wp:extent cx="561975" cy="19050"/>
            <wp:effectExtent l="19050" t="0" r="9525" b="0"/>
            <wp:docPr id="71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A7F043" wp14:editId="0CB93E97">
            <wp:extent cx="561975" cy="19050"/>
            <wp:effectExtent l="19050" t="0" r="9525" b="0"/>
            <wp:docPr id="7118" name="Picture 12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A2F143" wp14:editId="3B0E58FA">
            <wp:extent cx="561975" cy="19050"/>
            <wp:effectExtent l="19050" t="0" r="9525" b="0"/>
            <wp:docPr id="71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784D28" wp14:editId="1234C54F">
            <wp:extent cx="561975" cy="19050"/>
            <wp:effectExtent l="19050" t="0" r="9525" b="0"/>
            <wp:docPr id="712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823002" wp14:editId="56787B11">
            <wp:extent cx="561975" cy="19050"/>
            <wp:effectExtent l="19050" t="0" r="9525" b="0"/>
            <wp:docPr id="71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1619CF" wp14:editId="55E903D9">
            <wp:extent cx="561975" cy="19050"/>
            <wp:effectExtent l="19050" t="0" r="9525" b="0"/>
            <wp:docPr id="7122"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457A04" wp14:editId="6F66D1A7">
            <wp:extent cx="561975" cy="19050"/>
            <wp:effectExtent l="19050" t="0" r="9525" b="0"/>
            <wp:docPr id="71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85EA94" wp14:editId="6A8513CB">
            <wp:extent cx="561975" cy="19050"/>
            <wp:effectExtent l="19050" t="0" r="9525" b="0"/>
            <wp:docPr id="7124"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553F65" wp14:editId="776DC7B3">
            <wp:extent cx="561975" cy="19050"/>
            <wp:effectExtent l="19050" t="0" r="9525" b="0"/>
            <wp:docPr id="71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931F34" wp14:editId="2C20ED6D">
            <wp:extent cx="561975" cy="19050"/>
            <wp:effectExtent l="19050" t="0" r="9525" b="0"/>
            <wp:docPr id="7126"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4138C8" wp14:editId="0F2BFD64">
            <wp:extent cx="561975" cy="19050"/>
            <wp:effectExtent l="19050" t="0" r="9525" b="0"/>
            <wp:docPr id="71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A4A9AA" wp14:editId="390DAB69">
            <wp:extent cx="561975" cy="19050"/>
            <wp:effectExtent l="19050" t="0" r="9525" b="0"/>
            <wp:docPr id="712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75AE04" wp14:editId="29A1A53F">
            <wp:extent cx="561975" cy="19050"/>
            <wp:effectExtent l="19050" t="0" r="9525" b="0"/>
            <wp:docPr id="71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4D3AE7" wp14:editId="62D981AA">
            <wp:extent cx="561975" cy="19050"/>
            <wp:effectExtent l="19050" t="0" r="9525" b="0"/>
            <wp:docPr id="7130"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50371D" wp14:editId="195F4401">
            <wp:extent cx="561975" cy="19050"/>
            <wp:effectExtent l="19050" t="0" r="9525" b="0"/>
            <wp:docPr id="71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C0A67D" wp14:editId="57BFF83A">
            <wp:extent cx="561975" cy="19050"/>
            <wp:effectExtent l="19050" t="0" r="9525" b="0"/>
            <wp:docPr id="713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A2BBC8" wp14:editId="500AEB61">
            <wp:extent cx="561975" cy="19050"/>
            <wp:effectExtent l="19050" t="0" r="9525" b="0"/>
            <wp:docPr id="71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F4CEAA" wp14:editId="43A93536">
            <wp:extent cx="561975" cy="19050"/>
            <wp:effectExtent l="19050" t="0" r="9525" b="0"/>
            <wp:docPr id="7134"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6B3035" wp14:editId="2425480F">
            <wp:extent cx="561975" cy="19050"/>
            <wp:effectExtent l="19050" t="0" r="9525" b="0"/>
            <wp:docPr id="71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4A2304" wp14:editId="482E39CD">
            <wp:extent cx="561975" cy="19050"/>
            <wp:effectExtent l="19050" t="0" r="9525" b="0"/>
            <wp:docPr id="7136"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6C5626" wp14:editId="4731C021">
            <wp:extent cx="561975" cy="19050"/>
            <wp:effectExtent l="19050" t="0" r="9525" b="0"/>
            <wp:docPr id="71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A48109" wp14:editId="73F7284F">
            <wp:extent cx="561975" cy="19050"/>
            <wp:effectExtent l="19050" t="0" r="9525" b="0"/>
            <wp:docPr id="7138"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D24A12" wp14:editId="7D70799D">
            <wp:extent cx="561975" cy="19050"/>
            <wp:effectExtent l="19050" t="0" r="9525" b="0"/>
            <wp:docPr id="71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F67D96" wp14:editId="313CBF95">
            <wp:extent cx="561975" cy="19050"/>
            <wp:effectExtent l="19050" t="0" r="9525" b="0"/>
            <wp:docPr id="714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8E73AD" wp14:editId="2DF85E55">
            <wp:extent cx="561975" cy="19050"/>
            <wp:effectExtent l="19050" t="0" r="9525" b="0"/>
            <wp:docPr id="71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47BC59" wp14:editId="5711682A">
            <wp:extent cx="561975" cy="19050"/>
            <wp:effectExtent l="19050" t="0" r="9525" b="0"/>
            <wp:docPr id="7142"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D5F82F" wp14:editId="189F169E">
            <wp:extent cx="561975" cy="19050"/>
            <wp:effectExtent l="19050" t="0" r="9525" b="0"/>
            <wp:docPr id="71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336253" wp14:editId="104FC31A">
            <wp:extent cx="561975" cy="19050"/>
            <wp:effectExtent l="19050" t="0" r="9525" b="0"/>
            <wp:docPr id="7144"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FC71B8" wp14:editId="15A37F4E">
            <wp:extent cx="561975" cy="19050"/>
            <wp:effectExtent l="19050" t="0" r="9525" b="0"/>
            <wp:docPr id="71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57968C" wp14:editId="07375014">
            <wp:extent cx="561975" cy="19050"/>
            <wp:effectExtent l="19050" t="0" r="9525" b="0"/>
            <wp:docPr id="7146"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07D339" wp14:editId="773F283E">
            <wp:extent cx="561975" cy="19050"/>
            <wp:effectExtent l="19050" t="0" r="9525" b="0"/>
            <wp:docPr id="71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F7BA26" wp14:editId="56AD25BC">
            <wp:extent cx="561975" cy="19050"/>
            <wp:effectExtent l="19050" t="0" r="9525" b="0"/>
            <wp:docPr id="7148"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8D86A5" wp14:editId="0F73509F">
            <wp:extent cx="561975" cy="19050"/>
            <wp:effectExtent l="19050" t="0" r="9525" b="0"/>
            <wp:docPr id="71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E88DB8" wp14:editId="5591C141">
            <wp:extent cx="561975" cy="19050"/>
            <wp:effectExtent l="19050" t="0" r="9525" b="0"/>
            <wp:docPr id="7150"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AFCCA7" wp14:editId="1A4B0E0B">
            <wp:extent cx="561975" cy="19050"/>
            <wp:effectExtent l="19050" t="0" r="9525" b="0"/>
            <wp:docPr id="71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667AA3" wp14:editId="127B935D">
            <wp:extent cx="561975" cy="19050"/>
            <wp:effectExtent l="19050" t="0" r="9525" b="0"/>
            <wp:docPr id="7152"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D10997" wp14:editId="53699F2D">
            <wp:extent cx="561975" cy="19050"/>
            <wp:effectExtent l="19050" t="0" r="9525" b="0"/>
            <wp:docPr id="71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0C5977" wp14:editId="72D0F515">
            <wp:extent cx="561975" cy="19050"/>
            <wp:effectExtent l="19050" t="0" r="9525" b="0"/>
            <wp:docPr id="7154"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571213" wp14:editId="085D4F07">
            <wp:extent cx="561975" cy="19050"/>
            <wp:effectExtent l="19050" t="0" r="9525" b="0"/>
            <wp:docPr id="71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AD7723" wp14:editId="5FC07160">
            <wp:extent cx="561975" cy="19050"/>
            <wp:effectExtent l="19050" t="0" r="9525" b="0"/>
            <wp:docPr id="715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CA4CDC" wp14:editId="0FF37DB9">
            <wp:extent cx="561975" cy="19050"/>
            <wp:effectExtent l="19050" t="0" r="9525" b="0"/>
            <wp:docPr id="71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2AE7F8" wp14:editId="0811CCB2">
            <wp:extent cx="561975" cy="19050"/>
            <wp:effectExtent l="19050" t="0" r="9525" b="0"/>
            <wp:docPr id="7158"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E67399" wp14:editId="7CED917D">
            <wp:extent cx="561975" cy="19050"/>
            <wp:effectExtent l="19050" t="0" r="9525" b="0"/>
            <wp:docPr id="71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F3719B" wp14:editId="565A1143">
            <wp:extent cx="561975" cy="19050"/>
            <wp:effectExtent l="19050" t="0" r="9525" b="0"/>
            <wp:docPr id="7160"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551BE4" wp14:editId="541BF0E3">
            <wp:extent cx="561975" cy="19050"/>
            <wp:effectExtent l="19050" t="0" r="9525" b="0"/>
            <wp:docPr id="71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F5265B" wp14:editId="2DCD4E7F">
            <wp:extent cx="561975" cy="19050"/>
            <wp:effectExtent l="19050" t="0" r="9525" b="0"/>
            <wp:docPr id="7162"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492505" wp14:editId="691E0436">
            <wp:extent cx="561975" cy="19050"/>
            <wp:effectExtent l="19050" t="0" r="9525" b="0"/>
            <wp:docPr id="71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946BD3" wp14:editId="3BF9602F">
            <wp:extent cx="561975" cy="19050"/>
            <wp:effectExtent l="19050" t="0" r="9525" b="0"/>
            <wp:docPr id="716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EBBF71" wp14:editId="371C401F">
            <wp:extent cx="561975" cy="19050"/>
            <wp:effectExtent l="19050" t="0" r="9525" b="0"/>
            <wp:docPr id="71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D4B895" wp14:editId="68BA055E">
            <wp:extent cx="561975" cy="19050"/>
            <wp:effectExtent l="19050" t="0" r="9525" b="0"/>
            <wp:docPr id="7166"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6CCDCD" wp14:editId="40200578">
            <wp:extent cx="561975" cy="19050"/>
            <wp:effectExtent l="19050" t="0" r="9525" b="0"/>
            <wp:docPr id="71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7E97D3" wp14:editId="3E933B37">
            <wp:extent cx="561975" cy="19050"/>
            <wp:effectExtent l="19050" t="0" r="9525" b="0"/>
            <wp:docPr id="7168"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538459" wp14:editId="6C091C3A">
            <wp:extent cx="561975" cy="19050"/>
            <wp:effectExtent l="19050" t="0" r="9525" b="0"/>
            <wp:docPr id="71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8CCB5E" wp14:editId="18629703">
            <wp:extent cx="561975" cy="19050"/>
            <wp:effectExtent l="19050" t="0" r="9525" b="0"/>
            <wp:docPr id="7170"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481AF8" wp14:editId="7E3F5D81">
            <wp:extent cx="561975" cy="19050"/>
            <wp:effectExtent l="19050" t="0" r="9525" b="0"/>
            <wp:docPr id="71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F30DA8" wp14:editId="0A5FC02C">
            <wp:extent cx="561975" cy="19050"/>
            <wp:effectExtent l="19050" t="0" r="9525" b="0"/>
            <wp:docPr id="7172"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5C1F2B" wp14:editId="67247D86">
            <wp:extent cx="561975" cy="19050"/>
            <wp:effectExtent l="19050" t="0" r="9525" b="0"/>
            <wp:docPr id="71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F073C3" wp14:editId="0C960A3C">
            <wp:extent cx="561975" cy="19050"/>
            <wp:effectExtent l="19050" t="0" r="9525" b="0"/>
            <wp:docPr id="7174"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136627" wp14:editId="4A42D583">
            <wp:extent cx="561975" cy="19050"/>
            <wp:effectExtent l="19050" t="0" r="9525" b="0"/>
            <wp:docPr id="71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05D970" wp14:editId="58733ECE">
            <wp:extent cx="561975" cy="19050"/>
            <wp:effectExtent l="19050" t="0" r="9525" b="0"/>
            <wp:docPr id="7176"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3D499D" wp14:editId="423DFD1A">
            <wp:extent cx="561975" cy="19050"/>
            <wp:effectExtent l="19050" t="0" r="9525" b="0"/>
            <wp:docPr id="71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23ABF4" wp14:editId="7688A3DA">
            <wp:extent cx="561975" cy="19050"/>
            <wp:effectExtent l="19050" t="0" r="9525" b="0"/>
            <wp:docPr id="7178"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02D7D4" wp14:editId="4F1EE71C">
            <wp:extent cx="561975" cy="19050"/>
            <wp:effectExtent l="19050" t="0" r="9525" b="0"/>
            <wp:docPr id="71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950A31" wp14:editId="43B4DEA8">
            <wp:extent cx="561975" cy="19050"/>
            <wp:effectExtent l="19050" t="0" r="9525" b="0"/>
            <wp:docPr id="718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CE9964" wp14:editId="6CDF5A4E">
            <wp:extent cx="561975" cy="19050"/>
            <wp:effectExtent l="19050" t="0" r="9525" b="0"/>
            <wp:docPr id="71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985F64" wp14:editId="23905F50">
            <wp:extent cx="561975" cy="19050"/>
            <wp:effectExtent l="19050" t="0" r="9525" b="0"/>
            <wp:docPr id="7182"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A54DAF" wp14:editId="04A239AD">
            <wp:extent cx="561975" cy="19050"/>
            <wp:effectExtent l="19050" t="0" r="9525" b="0"/>
            <wp:docPr id="71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8B4224" wp14:editId="1F7543EF">
            <wp:extent cx="561975" cy="19050"/>
            <wp:effectExtent l="19050" t="0" r="9525" b="0"/>
            <wp:docPr id="7184"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BBEE08" wp14:editId="74A78A4F">
            <wp:extent cx="561975" cy="19050"/>
            <wp:effectExtent l="19050" t="0" r="9525" b="0"/>
            <wp:docPr id="71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71FDFF" wp14:editId="6229FEDE">
            <wp:extent cx="561975" cy="19050"/>
            <wp:effectExtent l="19050" t="0" r="9525" b="0"/>
            <wp:docPr id="7186"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2385AF" wp14:editId="6DCC47CA">
            <wp:extent cx="561975" cy="19050"/>
            <wp:effectExtent l="19050" t="0" r="9525" b="0"/>
            <wp:docPr id="71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EAF995" wp14:editId="6175B240">
            <wp:extent cx="561975" cy="19050"/>
            <wp:effectExtent l="19050" t="0" r="9525" b="0"/>
            <wp:docPr id="718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443B61" wp14:editId="03A6FB4B">
            <wp:extent cx="561975" cy="19050"/>
            <wp:effectExtent l="19050" t="0" r="9525" b="0"/>
            <wp:docPr id="71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0313E2" wp14:editId="691EA24F">
            <wp:extent cx="561975" cy="19050"/>
            <wp:effectExtent l="19050" t="0" r="9525" b="0"/>
            <wp:docPr id="7190"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45AF67" wp14:editId="2766E22E">
            <wp:extent cx="561975" cy="19050"/>
            <wp:effectExtent l="19050" t="0" r="9525" b="0"/>
            <wp:docPr id="71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FFB76F" wp14:editId="5D2CE40E">
            <wp:extent cx="561975" cy="19050"/>
            <wp:effectExtent l="19050" t="0" r="9525" b="0"/>
            <wp:docPr id="7192"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35D8E9" wp14:editId="12CF24BC">
            <wp:extent cx="561975" cy="19050"/>
            <wp:effectExtent l="19050" t="0" r="9525" b="0"/>
            <wp:docPr id="71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C0FBB7" wp14:editId="198576E5">
            <wp:extent cx="561975" cy="19050"/>
            <wp:effectExtent l="19050" t="0" r="9525" b="0"/>
            <wp:docPr id="7194"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2EF9BF" wp14:editId="152FE3F7">
            <wp:extent cx="561975" cy="19050"/>
            <wp:effectExtent l="19050" t="0" r="9525" b="0"/>
            <wp:docPr id="71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492A75" wp14:editId="36EEBF65">
            <wp:extent cx="561975" cy="19050"/>
            <wp:effectExtent l="19050" t="0" r="9525" b="0"/>
            <wp:docPr id="7196"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3146F5" wp14:editId="7D7BE07E">
            <wp:extent cx="561975" cy="19050"/>
            <wp:effectExtent l="19050" t="0" r="9525" b="0"/>
            <wp:docPr id="71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604A86" wp14:editId="4D17A536">
            <wp:extent cx="561975" cy="19050"/>
            <wp:effectExtent l="19050" t="0" r="9525" b="0"/>
            <wp:docPr id="7198"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29DABE" wp14:editId="23B96180">
            <wp:extent cx="561975" cy="19050"/>
            <wp:effectExtent l="19050" t="0" r="9525" b="0"/>
            <wp:docPr id="71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DE2100" wp14:editId="79A4CAFF">
            <wp:extent cx="561975" cy="19050"/>
            <wp:effectExtent l="19050" t="0" r="9525" b="0"/>
            <wp:docPr id="7200"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0C9C36" wp14:editId="78D19BF4">
            <wp:extent cx="561975" cy="19050"/>
            <wp:effectExtent l="19050" t="0" r="9525" b="0"/>
            <wp:docPr id="72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58E5C4" wp14:editId="19734914">
            <wp:extent cx="561975" cy="19050"/>
            <wp:effectExtent l="19050" t="0" r="9525" b="0"/>
            <wp:docPr id="7202"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C73291" wp14:editId="52EBEE9E">
            <wp:extent cx="561975" cy="19050"/>
            <wp:effectExtent l="19050" t="0" r="9525" b="0"/>
            <wp:docPr id="72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2E0CAC" wp14:editId="41A90431">
            <wp:extent cx="561975" cy="19050"/>
            <wp:effectExtent l="19050" t="0" r="9525" b="0"/>
            <wp:docPr id="720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12A040" wp14:editId="419A5F90">
            <wp:extent cx="561975" cy="19050"/>
            <wp:effectExtent l="19050" t="0" r="9525" b="0"/>
            <wp:docPr id="72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50E683" wp14:editId="6CA80934">
            <wp:extent cx="561975" cy="19050"/>
            <wp:effectExtent l="19050" t="0" r="9525" b="0"/>
            <wp:docPr id="7206"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75F306" wp14:editId="18F8ECA6">
            <wp:extent cx="561975" cy="19050"/>
            <wp:effectExtent l="19050" t="0" r="9525" b="0"/>
            <wp:docPr id="72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9B4A03" wp14:editId="0073274A">
            <wp:extent cx="561975" cy="19050"/>
            <wp:effectExtent l="19050" t="0" r="9525" b="0"/>
            <wp:docPr id="7208"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B6FF53" wp14:editId="736DEAE4">
            <wp:extent cx="561975" cy="19050"/>
            <wp:effectExtent l="19050" t="0" r="9525" b="0"/>
            <wp:docPr id="72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D92D07" wp14:editId="58A15DA7">
            <wp:extent cx="561975" cy="19050"/>
            <wp:effectExtent l="19050" t="0" r="9525" b="0"/>
            <wp:docPr id="7210"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92B007" wp14:editId="3377C6A6">
            <wp:extent cx="561975" cy="19050"/>
            <wp:effectExtent l="19050" t="0" r="9525" b="0"/>
            <wp:docPr id="72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0C9A6F" wp14:editId="1F8D5CC8">
            <wp:extent cx="561975" cy="19050"/>
            <wp:effectExtent l="19050" t="0" r="9525" b="0"/>
            <wp:docPr id="721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2D30F0" wp14:editId="19BB1738">
            <wp:extent cx="561975" cy="19050"/>
            <wp:effectExtent l="19050" t="0" r="9525" b="0"/>
            <wp:docPr id="72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768361" wp14:editId="129AF762">
            <wp:extent cx="561975" cy="19050"/>
            <wp:effectExtent l="19050" t="0" r="9525" b="0"/>
            <wp:docPr id="7214"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112797" wp14:editId="5328C683">
            <wp:extent cx="561975" cy="19050"/>
            <wp:effectExtent l="19050" t="0" r="9525" b="0"/>
            <wp:docPr id="72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5476B1" wp14:editId="695A3BBD">
            <wp:extent cx="561975" cy="19050"/>
            <wp:effectExtent l="19050" t="0" r="9525" b="0"/>
            <wp:docPr id="7216"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B2C0E3" wp14:editId="759EAEA3">
            <wp:extent cx="561975" cy="19050"/>
            <wp:effectExtent l="19050" t="0" r="9525" b="0"/>
            <wp:docPr id="72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9E8BD0" wp14:editId="54669A48">
            <wp:extent cx="561975" cy="19050"/>
            <wp:effectExtent l="19050" t="0" r="9525" b="0"/>
            <wp:docPr id="7218"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398F53" wp14:editId="5E3C54D1">
            <wp:extent cx="561975" cy="19050"/>
            <wp:effectExtent l="19050" t="0" r="9525" b="0"/>
            <wp:docPr id="72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8EC4E5" wp14:editId="3F245F68">
            <wp:extent cx="561975" cy="19050"/>
            <wp:effectExtent l="19050" t="0" r="9525" b="0"/>
            <wp:docPr id="7220"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6CE6EE" wp14:editId="79E4239B">
            <wp:extent cx="561975" cy="19050"/>
            <wp:effectExtent l="19050" t="0" r="9525" b="0"/>
            <wp:docPr id="72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36E7EC" wp14:editId="156C10E5">
            <wp:extent cx="561975" cy="19050"/>
            <wp:effectExtent l="19050" t="0" r="9525" b="0"/>
            <wp:docPr id="7222"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D0D198" wp14:editId="7F059B17">
            <wp:extent cx="561975" cy="19050"/>
            <wp:effectExtent l="19050" t="0" r="9525" b="0"/>
            <wp:docPr id="72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1BD0B2" wp14:editId="67220292">
            <wp:extent cx="561975" cy="19050"/>
            <wp:effectExtent l="19050" t="0" r="9525" b="0"/>
            <wp:docPr id="7224"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C986F0" wp14:editId="344A6E3E">
            <wp:extent cx="561975" cy="19050"/>
            <wp:effectExtent l="19050" t="0" r="9525" b="0"/>
            <wp:docPr id="72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741E30" wp14:editId="4FB6CCDC">
            <wp:extent cx="561975" cy="19050"/>
            <wp:effectExtent l="19050" t="0" r="9525" b="0"/>
            <wp:docPr id="7226"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DE0151" wp14:editId="09E561C3">
            <wp:extent cx="561975" cy="19050"/>
            <wp:effectExtent l="19050" t="0" r="9525" b="0"/>
            <wp:docPr id="72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E42771" wp14:editId="2EC9FD55">
            <wp:extent cx="561975" cy="19050"/>
            <wp:effectExtent l="19050" t="0" r="9525" b="0"/>
            <wp:docPr id="722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087335" wp14:editId="5D387D1D">
            <wp:extent cx="561975" cy="19050"/>
            <wp:effectExtent l="19050" t="0" r="9525" b="0"/>
            <wp:docPr id="72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24989A" wp14:editId="25FF2855">
            <wp:extent cx="561975" cy="19050"/>
            <wp:effectExtent l="19050" t="0" r="9525" b="0"/>
            <wp:docPr id="7230"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BB1D4B" wp14:editId="4D5FACF9">
            <wp:extent cx="561975" cy="19050"/>
            <wp:effectExtent l="19050" t="0" r="9525" b="0"/>
            <wp:docPr id="72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7BA76B" wp14:editId="24D2A158">
            <wp:extent cx="561975" cy="19050"/>
            <wp:effectExtent l="19050" t="0" r="9525" b="0"/>
            <wp:docPr id="7232"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846EE8" wp14:editId="569F8E20">
            <wp:extent cx="561975" cy="19050"/>
            <wp:effectExtent l="19050" t="0" r="9525" b="0"/>
            <wp:docPr id="72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1C4548" wp14:editId="519AA4F6">
            <wp:extent cx="561975" cy="19050"/>
            <wp:effectExtent l="19050" t="0" r="9525" b="0"/>
            <wp:docPr id="7234"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B747FC" wp14:editId="7651677C">
            <wp:extent cx="561975" cy="19050"/>
            <wp:effectExtent l="19050" t="0" r="9525" b="0"/>
            <wp:docPr id="72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FBF131" wp14:editId="7B60A310">
            <wp:extent cx="561975" cy="19050"/>
            <wp:effectExtent l="19050" t="0" r="9525" b="0"/>
            <wp:docPr id="723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5C9AD8" wp14:editId="0CAD1807">
            <wp:extent cx="561975" cy="19050"/>
            <wp:effectExtent l="19050" t="0" r="9525" b="0"/>
            <wp:docPr id="72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7F89ED" wp14:editId="22DB2A95">
            <wp:extent cx="561975" cy="19050"/>
            <wp:effectExtent l="19050" t="0" r="9525" b="0"/>
            <wp:docPr id="7238"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FD55AB" wp14:editId="2DCC5C29">
            <wp:extent cx="561975" cy="19050"/>
            <wp:effectExtent l="19050" t="0" r="9525" b="0"/>
            <wp:docPr id="72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F85EF9" wp14:editId="3A603446">
            <wp:extent cx="561975" cy="19050"/>
            <wp:effectExtent l="19050" t="0" r="9525" b="0"/>
            <wp:docPr id="7240"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C235A7" wp14:editId="10910171">
            <wp:extent cx="561975" cy="19050"/>
            <wp:effectExtent l="19050" t="0" r="9525" b="0"/>
            <wp:docPr id="72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F10140" wp14:editId="29C9CCBE">
            <wp:extent cx="561975" cy="19050"/>
            <wp:effectExtent l="19050" t="0" r="9525" b="0"/>
            <wp:docPr id="7242"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C05C5B" wp14:editId="17A3E5E7">
            <wp:extent cx="561975" cy="19050"/>
            <wp:effectExtent l="19050" t="0" r="9525" b="0"/>
            <wp:docPr id="72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B79667" wp14:editId="6F11ABD5">
            <wp:extent cx="561975" cy="19050"/>
            <wp:effectExtent l="19050" t="0" r="9525" b="0"/>
            <wp:docPr id="7244"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F9EFFC" wp14:editId="767855B5">
            <wp:extent cx="561975" cy="19050"/>
            <wp:effectExtent l="19050" t="0" r="9525" b="0"/>
            <wp:docPr id="72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7D05AE" wp14:editId="344FA0AE">
            <wp:extent cx="561975" cy="19050"/>
            <wp:effectExtent l="19050" t="0" r="9525" b="0"/>
            <wp:docPr id="7246"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D3FD17" wp14:editId="78A14470">
            <wp:extent cx="561975" cy="19050"/>
            <wp:effectExtent l="19050" t="0" r="9525" b="0"/>
            <wp:docPr id="72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CB86A1" wp14:editId="63F8B7C3">
            <wp:extent cx="561975" cy="19050"/>
            <wp:effectExtent l="19050" t="0" r="9525" b="0"/>
            <wp:docPr id="7248"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AE958C" wp14:editId="5FABF04D">
            <wp:extent cx="561975" cy="19050"/>
            <wp:effectExtent l="19050" t="0" r="9525" b="0"/>
            <wp:docPr id="72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2EAF02" wp14:editId="33FCD54A">
            <wp:extent cx="561975" cy="19050"/>
            <wp:effectExtent l="19050" t="0" r="9525" b="0"/>
            <wp:docPr id="7250"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8F5180" wp14:editId="66365844">
            <wp:extent cx="561975" cy="19050"/>
            <wp:effectExtent l="19050" t="0" r="9525" b="0"/>
            <wp:docPr id="72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E50E75" wp14:editId="67686B9A">
            <wp:extent cx="561975" cy="19050"/>
            <wp:effectExtent l="19050" t="0" r="9525" b="0"/>
            <wp:docPr id="725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F4EFA1" wp14:editId="6E99B08D">
            <wp:extent cx="561975" cy="19050"/>
            <wp:effectExtent l="19050" t="0" r="9525" b="0"/>
            <wp:docPr id="72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1712DA" wp14:editId="253AF1F7">
            <wp:extent cx="561975" cy="19050"/>
            <wp:effectExtent l="19050" t="0" r="9525" b="0"/>
            <wp:docPr id="7254"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61501E" wp14:editId="6D4B825C">
            <wp:extent cx="561975" cy="19050"/>
            <wp:effectExtent l="19050" t="0" r="9525" b="0"/>
            <wp:docPr id="72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D5001B" wp14:editId="7A71C8DF">
            <wp:extent cx="561975" cy="19050"/>
            <wp:effectExtent l="19050" t="0" r="9525" b="0"/>
            <wp:docPr id="7256"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3414A2" wp14:editId="3B089458">
            <wp:extent cx="561975" cy="19050"/>
            <wp:effectExtent l="19050" t="0" r="9525" b="0"/>
            <wp:docPr id="72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2FD9CC" wp14:editId="6DC33B2D">
            <wp:extent cx="561975" cy="19050"/>
            <wp:effectExtent l="19050" t="0" r="9525" b="0"/>
            <wp:docPr id="7258"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C225E8" wp14:editId="34351929">
            <wp:extent cx="561975" cy="19050"/>
            <wp:effectExtent l="19050" t="0" r="9525" b="0"/>
            <wp:docPr id="72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1318AD" wp14:editId="1BA69C70">
            <wp:extent cx="561975" cy="19050"/>
            <wp:effectExtent l="19050" t="0" r="9525" b="0"/>
            <wp:docPr id="726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CC2444" wp14:editId="6F982BA7">
            <wp:extent cx="561975" cy="19050"/>
            <wp:effectExtent l="19050" t="0" r="9525" b="0"/>
            <wp:docPr id="72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CF9589" wp14:editId="25A889F4">
            <wp:extent cx="561975" cy="19050"/>
            <wp:effectExtent l="19050" t="0" r="9525" b="0"/>
            <wp:docPr id="7262"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C11FAB" wp14:editId="04E8CEA6">
            <wp:extent cx="561975" cy="19050"/>
            <wp:effectExtent l="19050" t="0" r="9525" b="0"/>
            <wp:docPr id="72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4C5C84" wp14:editId="76862637">
            <wp:extent cx="561975" cy="19050"/>
            <wp:effectExtent l="19050" t="0" r="9525" b="0"/>
            <wp:docPr id="7264"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750C56" wp14:editId="0C66F891">
            <wp:extent cx="561975" cy="19050"/>
            <wp:effectExtent l="19050" t="0" r="9525" b="0"/>
            <wp:docPr id="72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5A846D" wp14:editId="5C973AD0">
            <wp:extent cx="561975" cy="19050"/>
            <wp:effectExtent l="19050" t="0" r="9525" b="0"/>
            <wp:docPr id="7266"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B82903" wp14:editId="240A1DB3">
            <wp:extent cx="561975" cy="19050"/>
            <wp:effectExtent l="19050" t="0" r="9525" b="0"/>
            <wp:docPr id="72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222C0D" wp14:editId="4100C843">
            <wp:extent cx="561975" cy="19050"/>
            <wp:effectExtent l="19050" t="0" r="9525" b="0"/>
            <wp:docPr id="7268"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0F8E80" wp14:editId="2DDAAE60">
            <wp:extent cx="561975" cy="19050"/>
            <wp:effectExtent l="19050" t="0" r="9525" b="0"/>
            <wp:docPr id="72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60659A" wp14:editId="42269EC9">
            <wp:extent cx="561975" cy="19050"/>
            <wp:effectExtent l="19050" t="0" r="9525" b="0"/>
            <wp:docPr id="7270"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A656B1" wp14:editId="2E589DB1">
            <wp:extent cx="561975" cy="19050"/>
            <wp:effectExtent l="19050" t="0" r="9525" b="0"/>
            <wp:docPr id="72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A65D87" wp14:editId="415ECFCC">
            <wp:extent cx="561975" cy="19050"/>
            <wp:effectExtent l="19050" t="0" r="9525" b="0"/>
            <wp:docPr id="7272"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569116" wp14:editId="2D08D9E0">
            <wp:extent cx="561975" cy="19050"/>
            <wp:effectExtent l="19050" t="0" r="9525" b="0"/>
            <wp:docPr id="72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9B3AF8" wp14:editId="293218B5">
            <wp:extent cx="561975" cy="19050"/>
            <wp:effectExtent l="19050" t="0" r="9525" b="0"/>
            <wp:docPr id="7274"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EA9EB7" wp14:editId="20D7867C">
            <wp:extent cx="561975" cy="19050"/>
            <wp:effectExtent l="19050" t="0" r="9525" b="0"/>
            <wp:docPr id="72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4EF8C7" wp14:editId="7BAA9779">
            <wp:extent cx="561975" cy="19050"/>
            <wp:effectExtent l="19050" t="0" r="9525" b="0"/>
            <wp:docPr id="727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81EB1A" wp14:editId="45251EE2">
            <wp:extent cx="561975" cy="19050"/>
            <wp:effectExtent l="19050" t="0" r="9525" b="0"/>
            <wp:docPr id="72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1EA728" wp14:editId="7EFF8850">
            <wp:extent cx="561975" cy="19050"/>
            <wp:effectExtent l="19050" t="0" r="9525" b="0"/>
            <wp:docPr id="7278"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1D5CA6" wp14:editId="7D78223E">
            <wp:extent cx="561975" cy="19050"/>
            <wp:effectExtent l="19050" t="0" r="9525" b="0"/>
            <wp:docPr id="72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C6B1D8" wp14:editId="55A14EC2">
            <wp:extent cx="561975" cy="19050"/>
            <wp:effectExtent l="19050" t="0" r="9525" b="0"/>
            <wp:docPr id="7280"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575786" wp14:editId="39C56A80">
            <wp:extent cx="561975" cy="19050"/>
            <wp:effectExtent l="19050" t="0" r="9525" b="0"/>
            <wp:docPr id="72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937A87" wp14:editId="65D07890">
            <wp:extent cx="561975" cy="19050"/>
            <wp:effectExtent l="19050" t="0" r="9525" b="0"/>
            <wp:docPr id="7282"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AE1F42" wp14:editId="77F1CC83">
            <wp:extent cx="561975" cy="19050"/>
            <wp:effectExtent l="19050" t="0" r="9525" b="0"/>
            <wp:docPr id="72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3FBDDF" wp14:editId="3263C64A">
            <wp:extent cx="561975" cy="19050"/>
            <wp:effectExtent l="19050" t="0" r="9525" b="0"/>
            <wp:docPr id="728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BADA27" wp14:editId="734FD8C4">
            <wp:extent cx="561975" cy="19050"/>
            <wp:effectExtent l="19050" t="0" r="9525" b="0"/>
            <wp:docPr id="72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3BC5CC" wp14:editId="652000D8">
            <wp:extent cx="561975" cy="19050"/>
            <wp:effectExtent l="19050" t="0" r="9525" b="0"/>
            <wp:docPr id="7286"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CD413A" wp14:editId="384C10FB">
            <wp:extent cx="561975" cy="19050"/>
            <wp:effectExtent l="19050" t="0" r="9525" b="0"/>
            <wp:docPr id="72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344EE4" wp14:editId="46C35546">
            <wp:extent cx="561975" cy="19050"/>
            <wp:effectExtent l="19050" t="0" r="9525" b="0"/>
            <wp:docPr id="7288"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AB2D1B" wp14:editId="17EE3403">
            <wp:extent cx="561975" cy="19050"/>
            <wp:effectExtent l="19050" t="0" r="9525" b="0"/>
            <wp:docPr id="72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4E0A58" wp14:editId="54EF8EBC">
            <wp:extent cx="561975" cy="19050"/>
            <wp:effectExtent l="19050" t="0" r="9525" b="0"/>
            <wp:docPr id="7290"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43A80E" wp14:editId="0F92C7D4">
            <wp:extent cx="561975" cy="19050"/>
            <wp:effectExtent l="19050" t="0" r="9525" b="0"/>
            <wp:docPr id="72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08BFF9" wp14:editId="23B97087">
            <wp:extent cx="561975" cy="19050"/>
            <wp:effectExtent l="19050" t="0" r="9525" b="0"/>
            <wp:docPr id="7292"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1E9FF2" wp14:editId="5DEAC388">
            <wp:extent cx="561975" cy="19050"/>
            <wp:effectExtent l="19050" t="0" r="9525" b="0"/>
            <wp:docPr id="72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5C103A" wp14:editId="70E7300C">
            <wp:extent cx="561975" cy="19050"/>
            <wp:effectExtent l="19050" t="0" r="9525" b="0"/>
            <wp:docPr id="7294"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2B384A" wp14:editId="451B5981">
            <wp:extent cx="561975" cy="19050"/>
            <wp:effectExtent l="19050" t="0" r="9525" b="0"/>
            <wp:docPr id="72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4595FC" wp14:editId="1997C282">
            <wp:extent cx="561975" cy="19050"/>
            <wp:effectExtent l="19050" t="0" r="9525" b="0"/>
            <wp:docPr id="7296"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0DC685" wp14:editId="2185DF98">
            <wp:extent cx="561975" cy="19050"/>
            <wp:effectExtent l="19050" t="0" r="9525" b="0"/>
            <wp:docPr id="72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DF86B0" wp14:editId="453ED7D1">
            <wp:extent cx="561975" cy="19050"/>
            <wp:effectExtent l="19050" t="0" r="9525" b="0"/>
            <wp:docPr id="7298"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EA4A84" wp14:editId="35395869">
            <wp:extent cx="561975" cy="19050"/>
            <wp:effectExtent l="19050" t="0" r="9525" b="0"/>
            <wp:docPr id="72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017F4B" wp14:editId="787D6790">
            <wp:extent cx="561975" cy="19050"/>
            <wp:effectExtent l="19050" t="0" r="9525" b="0"/>
            <wp:docPr id="730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FB014F" wp14:editId="216E3999">
            <wp:extent cx="561975" cy="19050"/>
            <wp:effectExtent l="19050" t="0" r="9525" b="0"/>
            <wp:docPr id="73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A46CD7" wp14:editId="6AF027CE">
            <wp:extent cx="561975" cy="19050"/>
            <wp:effectExtent l="19050" t="0" r="9525" b="0"/>
            <wp:docPr id="7302"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33F06A" wp14:editId="559ADF9C">
            <wp:extent cx="561975" cy="19050"/>
            <wp:effectExtent l="19050" t="0" r="9525" b="0"/>
            <wp:docPr id="73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8139FE" wp14:editId="459A8257">
            <wp:extent cx="561975" cy="19050"/>
            <wp:effectExtent l="19050" t="0" r="9525" b="0"/>
            <wp:docPr id="7304"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871EDE" wp14:editId="01B80DA2">
            <wp:extent cx="561975" cy="19050"/>
            <wp:effectExtent l="19050" t="0" r="9525" b="0"/>
            <wp:docPr id="73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EFB14F" wp14:editId="6271D2AE">
            <wp:extent cx="561975" cy="19050"/>
            <wp:effectExtent l="19050" t="0" r="9525" b="0"/>
            <wp:docPr id="7306"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AC49C6" wp14:editId="4397030D">
            <wp:extent cx="561975" cy="19050"/>
            <wp:effectExtent l="19050" t="0" r="9525" b="0"/>
            <wp:docPr id="73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5CE690" wp14:editId="6E05D7CF">
            <wp:extent cx="561975" cy="19050"/>
            <wp:effectExtent l="19050" t="0" r="9525" b="0"/>
            <wp:docPr id="730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35148F" wp14:editId="1C62B59A">
            <wp:extent cx="561975" cy="19050"/>
            <wp:effectExtent l="19050" t="0" r="9525" b="0"/>
            <wp:docPr id="73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DD8DF8" wp14:editId="7B9C1F55">
            <wp:extent cx="561975" cy="19050"/>
            <wp:effectExtent l="19050" t="0" r="9525" b="0"/>
            <wp:docPr id="7310" name="Picture 14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6B0195" wp14:editId="372874CA">
            <wp:extent cx="561975" cy="19050"/>
            <wp:effectExtent l="19050" t="0" r="9525" b="0"/>
            <wp:docPr id="73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15440C" wp14:editId="18E051F6">
            <wp:extent cx="561975" cy="19050"/>
            <wp:effectExtent l="19050" t="0" r="9525" b="0"/>
            <wp:docPr id="7312" name="Picture 14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B4F66C" wp14:editId="695E85F1">
            <wp:extent cx="561975" cy="19050"/>
            <wp:effectExtent l="19050" t="0" r="9525" b="0"/>
            <wp:docPr id="73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45605D" wp14:editId="028ECC9F">
            <wp:extent cx="561975" cy="19050"/>
            <wp:effectExtent l="19050" t="0" r="9525" b="0"/>
            <wp:docPr id="7314" name="Picture 14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4C9467" wp14:editId="03E60672">
            <wp:extent cx="561975" cy="19050"/>
            <wp:effectExtent l="19050" t="0" r="9525" b="0"/>
            <wp:docPr id="73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91F16C" wp14:editId="3BE783F1">
            <wp:extent cx="561975" cy="19050"/>
            <wp:effectExtent l="19050" t="0" r="9525" b="0"/>
            <wp:docPr id="7316" name="Picture 14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BD87DF" wp14:editId="71124F40">
            <wp:extent cx="561975" cy="19050"/>
            <wp:effectExtent l="19050" t="0" r="9525" b="0"/>
            <wp:docPr id="73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7730E6" wp14:editId="059BE211">
            <wp:extent cx="561975" cy="19050"/>
            <wp:effectExtent l="19050" t="0" r="9525" b="0"/>
            <wp:docPr id="7318" name="Picture 14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3C58FA" wp14:editId="4E2E4E81">
            <wp:extent cx="561975" cy="19050"/>
            <wp:effectExtent l="19050" t="0" r="9525" b="0"/>
            <wp:docPr id="73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8682FA" wp14:editId="005BA20B">
            <wp:extent cx="561975" cy="19050"/>
            <wp:effectExtent l="19050" t="0" r="9525" b="0"/>
            <wp:docPr id="7320" name="Picture 14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641EB7" wp14:editId="59FB3E74">
            <wp:extent cx="561975" cy="19050"/>
            <wp:effectExtent l="19050" t="0" r="9525" b="0"/>
            <wp:docPr id="73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97C68E" wp14:editId="57A8E3F7">
            <wp:extent cx="561975" cy="19050"/>
            <wp:effectExtent l="19050" t="0" r="9525" b="0"/>
            <wp:docPr id="7322" name="Picture 14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3E6548" wp14:editId="45C039DF">
            <wp:extent cx="561975" cy="19050"/>
            <wp:effectExtent l="19050" t="0" r="9525" b="0"/>
            <wp:docPr id="73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78FB1F" wp14:editId="0E46CFAC">
            <wp:extent cx="561975" cy="19050"/>
            <wp:effectExtent l="19050" t="0" r="9525" b="0"/>
            <wp:docPr id="7324" name="Picture 14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99B341" wp14:editId="1C7EA02E">
            <wp:extent cx="561975" cy="19050"/>
            <wp:effectExtent l="19050" t="0" r="9525" b="0"/>
            <wp:docPr id="73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D3B6D7" wp14:editId="151A1D71">
            <wp:extent cx="561975" cy="19050"/>
            <wp:effectExtent l="19050" t="0" r="9525" b="0"/>
            <wp:docPr id="7326" name="Picture 14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E82888" wp14:editId="5667B0E3">
            <wp:extent cx="561975" cy="19050"/>
            <wp:effectExtent l="19050" t="0" r="9525" b="0"/>
            <wp:docPr id="73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F9D93E" wp14:editId="26100521">
            <wp:extent cx="561975" cy="19050"/>
            <wp:effectExtent l="19050" t="0" r="9525" b="0"/>
            <wp:docPr id="7328" name="Picture 14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A18227" wp14:editId="020AF0BB">
            <wp:extent cx="561975" cy="19050"/>
            <wp:effectExtent l="19050" t="0" r="9525" b="0"/>
            <wp:docPr id="73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C1F23F" wp14:editId="4377638F">
            <wp:extent cx="561975" cy="19050"/>
            <wp:effectExtent l="19050" t="0" r="9525" b="0"/>
            <wp:docPr id="7330" name="Picture 14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333B7E" wp14:editId="067E22C0">
            <wp:extent cx="561975" cy="19050"/>
            <wp:effectExtent l="19050" t="0" r="9525" b="0"/>
            <wp:docPr id="73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07C84A" wp14:editId="359B7CA0">
            <wp:extent cx="561975" cy="19050"/>
            <wp:effectExtent l="19050" t="0" r="9525" b="0"/>
            <wp:docPr id="733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08D361" wp14:editId="52A1EE21">
            <wp:extent cx="561975" cy="19050"/>
            <wp:effectExtent l="19050" t="0" r="9525" b="0"/>
            <wp:docPr id="73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39432D" wp14:editId="14D2F15D">
            <wp:extent cx="561975" cy="19050"/>
            <wp:effectExtent l="19050" t="0" r="9525" b="0"/>
            <wp:docPr id="7334" name="Picture 14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82325B" wp14:editId="4CD2C864">
            <wp:extent cx="561975" cy="19050"/>
            <wp:effectExtent l="19050" t="0" r="9525" b="0"/>
            <wp:docPr id="73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5E7D91" wp14:editId="3D040A54">
            <wp:extent cx="561975" cy="19050"/>
            <wp:effectExtent l="19050" t="0" r="9525" b="0"/>
            <wp:docPr id="7336" name="Picture 14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0D0C82" wp14:editId="12A5C8D2">
            <wp:extent cx="561975" cy="19050"/>
            <wp:effectExtent l="19050" t="0" r="9525" b="0"/>
            <wp:docPr id="73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15E1D9" wp14:editId="4B863F90">
            <wp:extent cx="561975" cy="19050"/>
            <wp:effectExtent l="19050" t="0" r="9525" b="0"/>
            <wp:docPr id="7338" name="Picture 14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41495B" wp14:editId="7BA82449">
            <wp:extent cx="561975" cy="19050"/>
            <wp:effectExtent l="19050" t="0" r="9525" b="0"/>
            <wp:docPr id="73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850B03" wp14:editId="17047418">
            <wp:extent cx="561975" cy="19050"/>
            <wp:effectExtent l="19050" t="0" r="9525" b="0"/>
            <wp:docPr id="7340" name="Picture 14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E675E4" wp14:editId="44457602">
            <wp:extent cx="561975" cy="19050"/>
            <wp:effectExtent l="19050" t="0" r="9525" b="0"/>
            <wp:docPr id="73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CCFDD3" wp14:editId="4E324BFD">
            <wp:extent cx="561975" cy="19050"/>
            <wp:effectExtent l="19050" t="0" r="9525" b="0"/>
            <wp:docPr id="7342" name="Picture 14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99F58F" wp14:editId="7F6E682E">
            <wp:extent cx="561975" cy="19050"/>
            <wp:effectExtent l="19050" t="0" r="9525" b="0"/>
            <wp:docPr id="73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9FA904" wp14:editId="0D23E57C">
            <wp:extent cx="561975" cy="19050"/>
            <wp:effectExtent l="19050" t="0" r="9525" b="0"/>
            <wp:docPr id="7344" name="Picture 14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277028" wp14:editId="45068B84">
            <wp:extent cx="561975" cy="19050"/>
            <wp:effectExtent l="19050" t="0" r="9525" b="0"/>
            <wp:docPr id="73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2330C1" wp14:editId="0C1221E0">
            <wp:extent cx="561975" cy="19050"/>
            <wp:effectExtent l="19050" t="0" r="9525" b="0"/>
            <wp:docPr id="7346" name="Picture 14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AA45F9" wp14:editId="554B32C1">
            <wp:extent cx="561975" cy="19050"/>
            <wp:effectExtent l="19050" t="0" r="9525" b="0"/>
            <wp:docPr id="73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E6F306" wp14:editId="77061002">
            <wp:extent cx="561975" cy="19050"/>
            <wp:effectExtent l="19050" t="0" r="9525" b="0"/>
            <wp:docPr id="734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A10CF8" wp14:editId="437B63D4">
            <wp:extent cx="561975" cy="19050"/>
            <wp:effectExtent l="19050" t="0" r="9525" b="0"/>
            <wp:docPr id="73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B19EC5" wp14:editId="0C24D4D8">
            <wp:extent cx="561975" cy="19050"/>
            <wp:effectExtent l="19050" t="0" r="9525" b="0"/>
            <wp:docPr id="7350" name="Picture 14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061DE2" wp14:editId="11B568E1">
            <wp:extent cx="561975" cy="19050"/>
            <wp:effectExtent l="19050" t="0" r="9525" b="0"/>
            <wp:docPr id="73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854A4A" wp14:editId="4F7FEED2">
            <wp:extent cx="561975" cy="19050"/>
            <wp:effectExtent l="19050" t="0" r="9525" b="0"/>
            <wp:docPr id="7352" name="Picture 14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F9C487" wp14:editId="7DF571DD">
            <wp:extent cx="561975" cy="19050"/>
            <wp:effectExtent l="19050" t="0" r="9525" b="0"/>
            <wp:docPr id="73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1E312E" wp14:editId="3D51A254">
            <wp:extent cx="561975" cy="19050"/>
            <wp:effectExtent l="19050" t="0" r="9525" b="0"/>
            <wp:docPr id="7354" name="Picture 14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CD4A93" wp14:editId="01B2F659">
            <wp:extent cx="561975" cy="19050"/>
            <wp:effectExtent l="19050" t="0" r="9525" b="0"/>
            <wp:docPr id="73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A15B12" wp14:editId="4E2F97DC">
            <wp:extent cx="561975" cy="19050"/>
            <wp:effectExtent l="19050" t="0" r="9525" b="0"/>
            <wp:docPr id="735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E1A6FF" wp14:editId="75D03078">
            <wp:extent cx="561975" cy="19050"/>
            <wp:effectExtent l="19050" t="0" r="9525" b="0"/>
            <wp:docPr id="73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E04F66" wp14:editId="0E52D3CD">
            <wp:extent cx="561975" cy="19050"/>
            <wp:effectExtent l="19050" t="0" r="9525" b="0"/>
            <wp:docPr id="7358" name="Picture 14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94077D" wp14:editId="3BEFF9BD">
            <wp:extent cx="561975" cy="19050"/>
            <wp:effectExtent l="19050" t="0" r="9525" b="0"/>
            <wp:docPr id="73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4C8B66" wp14:editId="138C8353">
            <wp:extent cx="561975" cy="19050"/>
            <wp:effectExtent l="19050" t="0" r="9525" b="0"/>
            <wp:docPr id="7360" name="Picture 14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96D4A2" wp14:editId="056805A8">
            <wp:extent cx="561975" cy="19050"/>
            <wp:effectExtent l="19050" t="0" r="9525" b="0"/>
            <wp:docPr id="73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ADA98D" wp14:editId="5B4E2FA3">
            <wp:extent cx="561975" cy="19050"/>
            <wp:effectExtent l="19050" t="0" r="9525" b="0"/>
            <wp:docPr id="7362" name="Picture 14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867310" wp14:editId="7DF9109D">
            <wp:extent cx="561975" cy="19050"/>
            <wp:effectExtent l="19050" t="0" r="9525" b="0"/>
            <wp:docPr id="73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FF5523" wp14:editId="1C721488">
            <wp:extent cx="561975" cy="19050"/>
            <wp:effectExtent l="19050" t="0" r="9525" b="0"/>
            <wp:docPr id="7364" name="Picture 15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8A5FB3" wp14:editId="5A863C01">
            <wp:extent cx="561975" cy="19050"/>
            <wp:effectExtent l="19050" t="0" r="9525" b="0"/>
            <wp:docPr id="73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B8D45E" wp14:editId="4FB80A77">
            <wp:extent cx="561975" cy="19050"/>
            <wp:effectExtent l="19050" t="0" r="9525" b="0"/>
            <wp:docPr id="7366" name="Picture 15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765BC8" wp14:editId="71ABFEB7">
            <wp:extent cx="561975" cy="19050"/>
            <wp:effectExtent l="19050" t="0" r="9525" b="0"/>
            <wp:docPr id="73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57A45E" wp14:editId="3349ADF3">
            <wp:extent cx="561975" cy="19050"/>
            <wp:effectExtent l="19050" t="0" r="9525" b="0"/>
            <wp:docPr id="7368" name="Picture 15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A30A3C" wp14:editId="05CC7A2A">
            <wp:extent cx="561975" cy="19050"/>
            <wp:effectExtent l="19050" t="0" r="9525" b="0"/>
            <wp:docPr id="73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7752FC" wp14:editId="4CB74A17">
            <wp:extent cx="561975" cy="19050"/>
            <wp:effectExtent l="19050" t="0" r="9525" b="0"/>
            <wp:docPr id="7370" name="Picture 15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A22534" wp14:editId="1D7A155C">
            <wp:extent cx="561975" cy="19050"/>
            <wp:effectExtent l="19050" t="0" r="9525" b="0"/>
            <wp:docPr id="73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921940" wp14:editId="52DF9A3E">
            <wp:extent cx="561975" cy="19050"/>
            <wp:effectExtent l="19050" t="0" r="9525" b="0"/>
            <wp:docPr id="737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2D2F3D" wp14:editId="4B7A1485">
            <wp:extent cx="561975" cy="19050"/>
            <wp:effectExtent l="19050" t="0" r="9525" b="0"/>
            <wp:docPr id="73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721898" wp14:editId="252656BD">
            <wp:extent cx="561975" cy="19050"/>
            <wp:effectExtent l="19050" t="0" r="9525" b="0"/>
            <wp:docPr id="7374" name="Picture 15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DA4A21" wp14:editId="335ABA0B">
            <wp:extent cx="561975" cy="19050"/>
            <wp:effectExtent l="19050" t="0" r="9525" b="0"/>
            <wp:docPr id="73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9FFA9C" wp14:editId="265DF882">
            <wp:extent cx="561975" cy="19050"/>
            <wp:effectExtent l="19050" t="0" r="9525" b="0"/>
            <wp:docPr id="7376" name="Picture 15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1351CA" wp14:editId="4635A5EC">
            <wp:extent cx="561975" cy="19050"/>
            <wp:effectExtent l="19050" t="0" r="9525" b="0"/>
            <wp:docPr id="73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2B2C2C" wp14:editId="7A4A5ADD">
            <wp:extent cx="561975" cy="19050"/>
            <wp:effectExtent l="19050" t="0" r="9525" b="0"/>
            <wp:docPr id="7378" name="Picture 15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8CCA0C" wp14:editId="612FE847">
            <wp:extent cx="561975" cy="19050"/>
            <wp:effectExtent l="19050" t="0" r="9525" b="0"/>
            <wp:docPr id="73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EED54C" wp14:editId="36796E7F">
            <wp:extent cx="561975" cy="19050"/>
            <wp:effectExtent l="19050" t="0" r="9525" b="0"/>
            <wp:docPr id="738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90C637" wp14:editId="2C112225">
            <wp:extent cx="561975" cy="19050"/>
            <wp:effectExtent l="19050" t="0" r="9525" b="0"/>
            <wp:docPr id="73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57AA27" wp14:editId="4627634C">
            <wp:extent cx="561975" cy="19050"/>
            <wp:effectExtent l="19050" t="0" r="9525" b="0"/>
            <wp:docPr id="7382" name="Picture 15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193F3C" wp14:editId="139BDED4">
            <wp:extent cx="561975" cy="19050"/>
            <wp:effectExtent l="19050" t="0" r="9525" b="0"/>
            <wp:docPr id="73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C03292" wp14:editId="3160F6CA">
            <wp:extent cx="561975" cy="19050"/>
            <wp:effectExtent l="19050" t="0" r="9525" b="0"/>
            <wp:docPr id="7384" name="Picture 15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E85E80" wp14:editId="407E3A67">
            <wp:extent cx="561975" cy="19050"/>
            <wp:effectExtent l="19050" t="0" r="9525" b="0"/>
            <wp:docPr id="73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935C75" wp14:editId="414EC294">
            <wp:extent cx="561975" cy="19050"/>
            <wp:effectExtent l="19050" t="0" r="9525" b="0"/>
            <wp:docPr id="7386" name="Picture 15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8B8BF3" wp14:editId="55849722">
            <wp:extent cx="561975" cy="19050"/>
            <wp:effectExtent l="19050" t="0" r="9525" b="0"/>
            <wp:docPr id="73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A6D37C" wp14:editId="4D0C179C">
            <wp:extent cx="561975" cy="19050"/>
            <wp:effectExtent l="19050" t="0" r="9525" b="0"/>
            <wp:docPr id="7388" name="Picture 15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F29429" wp14:editId="6C2AD696">
            <wp:extent cx="561975" cy="19050"/>
            <wp:effectExtent l="19050" t="0" r="9525" b="0"/>
            <wp:docPr id="73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7735B3" wp14:editId="7253DB95">
            <wp:extent cx="561975" cy="19050"/>
            <wp:effectExtent l="19050" t="0" r="9525" b="0"/>
            <wp:docPr id="7390" name="Picture 15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1BCEE1" wp14:editId="43DC4902">
            <wp:extent cx="561975" cy="19050"/>
            <wp:effectExtent l="19050" t="0" r="9525" b="0"/>
            <wp:docPr id="73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E99F33" wp14:editId="418D60B0">
            <wp:extent cx="561975" cy="19050"/>
            <wp:effectExtent l="19050" t="0" r="9525" b="0"/>
            <wp:docPr id="7392" name="Picture 15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C30ED6" wp14:editId="411D0BD9">
            <wp:extent cx="561975" cy="19050"/>
            <wp:effectExtent l="19050" t="0" r="9525" b="0"/>
            <wp:docPr id="73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5C5116" wp14:editId="7A9F76E1">
            <wp:extent cx="561975" cy="19050"/>
            <wp:effectExtent l="19050" t="0" r="9525" b="0"/>
            <wp:docPr id="7394" name="Picture 15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A0974A" wp14:editId="75D8CDF7">
            <wp:extent cx="561975" cy="19050"/>
            <wp:effectExtent l="19050" t="0" r="9525" b="0"/>
            <wp:docPr id="73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628600" wp14:editId="73BB7ED8">
            <wp:extent cx="561975" cy="19050"/>
            <wp:effectExtent l="19050" t="0" r="9525" b="0"/>
            <wp:docPr id="739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FE244B" wp14:editId="02C34CF5">
            <wp:extent cx="561975" cy="19050"/>
            <wp:effectExtent l="19050" t="0" r="9525" b="0"/>
            <wp:docPr id="73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6C0249" wp14:editId="5FA07599">
            <wp:extent cx="561975" cy="19050"/>
            <wp:effectExtent l="19050" t="0" r="9525" b="0"/>
            <wp:docPr id="7398" name="Picture 15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CC5F93" wp14:editId="207B60F2">
            <wp:extent cx="561975" cy="19050"/>
            <wp:effectExtent l="19050" t="0" r="9525" b="0"/>
            <wp:docPr id="73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42F5E3" wp14:editId="7BDFD45C">
            <wp:extent cx="561975" cy="19050"/>
            <wp:effectExtent l="19050" t="0" r="9525" b="0"/>
            <wp:docPr id="7400" name="Picture 15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E2D7E3" wp14:editId="1D811315">
            <wp:extent cx="561975" cy="19050"/>
            <wp:effectExtent l="19050" t="0" r="9525" b="0"/>
            <wp:docPr id="74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C5CA84" wp14:editId="6DF72B80">
            <wp:extent cx="561975" cy="19050"/>
            <wp:effectExtent l="19050" t="0" r="9525" b="0"/>
            <wp:docPr id="7402" name="Picture 15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4CCFF3" wp14:editId="23D28042">
            <wp:extent cx="561975" cy="19050"/>
            <wp:effectExtent l="19050" t="0" r="9525" b="0"/>
            <wp:docPr id="74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8F3BCB" wp14:editId="5AF5B017">
            <wp:extent cx="561975" cy="19050"/>
            <wp:effectExtent l="19050" t="0" r="9525" b="0"/>
            <wp:docPr id="740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7137ED" wp14:editId="787B4334">
            <wp:extent cx="561975" cy="19050"/>
            <wp:effectExtent l="19050" t="0" r="9525" b="0"/>
            <wp:docPr id="74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CE265E" wp14:editId="1EA29D05">
            <wp:extent cx="561975" cy="19050"/>
            <wp:effectExtent l="19050" t="0" r="9525" b="0"/>
            <wp:docPr id="7406" name="Picture 15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6E9D7C" wp14:editId="319C81A1">
            <wp:extent cx="561975" cy="19050"/>
            <wp:effectExtent l="19050" t="0" r="9525" b="0"/>
            <wp:docPr id="74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25C053" wp14:editId="2F500AE4">
            <wp:extent cx="561975" cy="19050"/>
            <wp:effectExtent l="19050" t="0" r="9525" b="0"/>
            <wp:docPr id="740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BEA565" wp14:editId="28DBE1FE">
            <wp:extent cx="561975" cy="19050"/>
            <wp:effectExtent l="19050" t="0" r="9525" b="0"/>
            <wp:docPr id="74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799FFF" wp14:editId="52FBC17E">
            <wp:extent cx="561975" cy="19050"/>
            <wp:effectExtent l="19050" t="0" r="9525" b="0"/>
            <wp:docPr id="7410"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3AE008" wp14:editId="30B163E8">
            <wp:extent cx="561975" cy="19050"/>
            <wp:effectExtent l="19050" t="0" r="9525" b="0"/>
            <wp:docPr id="74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527C52" wp14:editId="177822BE">
            <wp:extent cx="561975" cy="19050"/>
            <wp:effectExtent l="19050" t="0" r="9525" b="0"/>
            <wp:docPr id="7412"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D99B67" wp14:editId="152BAA18">
            <wp:extent cx="561975" cy="19050"/>
            <wp:effectExtent l="19050" t="0" r="9525" b="0"/>
            <wp:docPr id="74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290EF2" wp14:editId="0D2F248C">
            <wp:extent cx="561975" cy="19050"/>
            <wp:effectExtent l="19050" t="0" r="9525" b="0"/>
            <wp:docPr id="7414"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99BF09" wp14:editId="7942B49A">
            <wp:extent cx="561975" cy="19050"/>
            <wp:effectExtent l="19050" t="0" r="9525" b="0"/>
            <wp:docPr id="74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176D36" wp14:editId="10C56E70">
            <wp:extent cx="561975" cy="19050"/>
            <wp:effectExtent l="19050" t="0" r="9525" b="0"/>
            <wp:docPr id="74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2A6C8C" wp14:editId="5392F0A1">
            <wp:extent cx="561975" cy="19050"/>
            <wp:effectExtent l="19050" t="0" r="9525" b="0"/>
            <wp:docPr id="74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262C0D" wp14:editId="1E74D2AE">
            <wp:extent cx="561975" cy="19050"/>
            <wp:effectExtent l="19050" t="0" r="9525" b="0"/>
            <wp:docPr id="7418"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C31C88" wp14:editId="122A2D2E">
            <wp:extent cx="561975" cy="19050"/>
            <wp:effectExtent l="19050" t="0" r="9525" b="0"/>
            <wp:docPr id="74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13F1C9" wp14:editId="532FA614">
            <wp:extent cx="561975" cy="19050"/>
            <wp:effectExtent l="19050" t="0" r="9525" b="0"/>
            <wp:docPr id="742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03230E" wp14:editId="2164CF77">
            <wp:extent cx="561975" cy="19050"/>
            <wp:effectExtent l="19050" t="0" r="9525" b="0"/>
            <wp:docPr id="74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77D9FA" wp14:editId="17F22C2E">
            <wp:extent cx="561975" cy="19050"/>
            <wp:effectExtent l="19050" t="0" r="9525" b="0"/>
            <wp:docPr id="7422"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95AAD1" wp14:editId="48C6E00D">
            <wp:extent cx="561975" cy="19050"/>
            <wp:effectExtent l="19050" t="0" r="9525" b="0"/>
            <wp:docPr id="74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8E418B" wp14:editId="3C753DC6">
            <wp:extent cx="561975" cy="19050"/>
            <wp:effectExtent l="19050" t="0" r="9525" b="0"/>
            <wp:docPr id="7424"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CFAB52" wp14:editId="51EC5330">
            <wp:extent cx="561975" cy="19050"/>
            <wp:effectExtent l="19050" t="0" r="9525" b="0"/>
            <wp:docPr id="74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402F94" wp14:editId="236E241F">
            <wp:extent cx="561975" cy="19050"/>
            <wp:effectExtent l="19050" t="0" r="9525" b="0"/>
            <wp:docPr id="7426"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6C8DB4" wp14:editId="0685276F">
            <wp:extent cx="561975" cy="19050"/>
            <wp:effectExtent l="19050" t="0" r="9525" b="0"/>
            <wp:docPr id="74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467629" wp14:editId="532FDC82">
            <wp:extent cx="561975" cy="19050"/>
            <wp:effectExtent l="19050" t="0" r="9525" b="0"/>
            <wp:docPr id="742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2B4A5B" wp14:editId="0DD06AD1">
            <wp:extent cx="561975" cy="19050"/>
            <wp:effectExtent l="19050" t="0" r="9525" b="0"/>
            <wp:docPr id="74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9E7AD1" wp14:editId="4DDA61D1">
            <wp:extent cx="561975" cy="19050"/>
            <wp:effectExtent l="19050" t="0" r="9525" b="0"/>
            <wp:docPr id="7430"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E76A1D" wp14:editId="41DEB68C">
            <wp:extent cx="561975" cy="19050"/>
            <wp:effectExtent l="19050" t="0" r="9525" b="0"/>
            <wp:docPr id="74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0DF4CD" wp14:editId="6A750B13">
            <wp:extent cx="561975" cy="19050"/>
            <wp:effectExtent l="19050" t="0" r="9525" b="0"/>
            <wp:docPr id="7432"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36D75B" wp14:editId="7DF096C5">
            <wp:extent cx="561975" cy="19050"/>
            <wp:effectExtent l="19050" t="0" r="9525" b="0"/>
            <wp:docPr id="74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D5062B" wp14:editId="345A6A2D">
            <wp:extent cx="561975" cy="19050"/>
            <wp:effectExtent l="19050" t="0" r="9525" b="0"/>
            <wp:docPr id="7434"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A80FED" wp14:editId="4977A6D4">
            <wp:extent cx="561975" cy="19050"/>
            <wp:effectExtent l="19050" t="0" r="9525" b="0"/>
            <wp:docPr id="74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47E18B" wp14:editId="76A452C1">
            <wp:extent cx="561975" cy="19050"/>
            <wp:effectExtent l="19050" t="0" r="9525" b="0"/>
            <wp:docPr id="7436"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07BE56" wp14:editId="591DA569">
            <wp:extent cx="561975" cy="19050"/>
            <wp:effectExtent l="19050" t="0" r="9525" b="0"/>
            <wp:docPr id="74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5F8183" wp14:editId="27F86CA9">
            <wp:extent cx="561975" cy="19050"/>
            <wp:effectExtent l="19050" t="0" r="9525" b="0"/>
            <wp:docPr id="7438"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6D62B8" wp14:editId="7F70DFB7">
            <wp:extent cx="561975" cy="19050"/>
            <wp:effectExtent l="19050" t="0" r="9525" b="0"/>
            <wp:docPr id="74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437C80" wp14:editId="400BF3AC">
            <wp:extent cx="561975" cy="19050"/>
            <wp:effectExtent l="19050" t="0" r="9525" b="0"/>
            <wp:docPr id="7440"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8FD7AA" wp14:editId="1A5167DB">
            <wp:extent cx="561975" cy="19050"/>
            <wp:effectExtent l="19050" t="0" r="9525" b="0"/>
            <wp:docPr id="74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0A00E5" wp14:editId="5AD11DD7">
            <wp:extent cx="561975" cy="19050"/>
            <wp:effectExtent l="19050" t="0" r="9525" b="0"/>
            <wp:docPr id="7442"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72BA57" wp14:editId="03637167">
            <wp:extent cx="561975" cy="19050"/>
            <wp:effectExtent l="19050" t="0" r="9525" b="0"/>
            <wp:docPr id="74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022F12" wp14:editId="03D4974A">
            <wp:extent cx="561975" cy="19050"/>
            <wp:effectExtent l="19050" t="0" r="9525" b="0"/>
            <wp:docPr id="744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BCABE1" wp14:editId="1A1AA0D8">
            <wp:extent cx="561975" cy="19050"/>
            <wp:effectExtent l="19050" t="0" r="9525" b="0"/>
            <wp:docPr id="74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994A99" wp14:editId="35CF980A">
            <wp:extent cx="561975" cy="19050"/>
            <wp:effectExtent l="19050" t="0" r="9525" b="0"/>
            <wp:docPr id="7446"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0883E8" wp14:editId="79B95809">
            <wp:extent cx="561975" cy="19050"/>
            <wp:effectExtent l="19050" t="0" r="9525" b="0"/>
            <wp:docPr id="74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733BBE" wp14:editId="1DC7C636">
            <wp:extent cx="561975" cy="19050"/>
            <wp:effectExtent l="19050" t="0" r="9525" b="0"/>
            <wp:docPr id="7448"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0BC576" wp14:editId="22A2EA0E">
            <wp:extent cx="561975" cy="19050"/>
            <wp:effectExtent l="19050" t="0" r="9525" b="0"/>
            <wp:docPr id="74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F9D8AD" wp14:editId="31FA4A87">
            <wp:extent cx="561975" cy="19050"/>
            <wp:effectExtent l="19050" t="0" r="9525" b="0"/>
            <wp:docPr id="7450"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09E32C" wp14:editId="185D0FCA">
            <wp:extent cx="561975" cy="19050"/>
            <wp:effectExtent l="19050" t="0" r="9525" b="0"/>
            <wp:docPr id="74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337513" wp14:editId="621F38AF">
            <wp:extent cx="561975" cy="19050"/>
            <wp:effectExtent l="19050" t="0" r="9525" b="0"/>
            <wp:docPr id="745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CE8928" wp14:editId="2870BFD7">
            <wp:extent cx="561975" cy="19050"/>
            <wp:effectExtent l="19050" t="0" r="9525" b="0"/>
            <wp:docPr id="74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7C5BB3" wp14:editId="25D6852C">
            <wp:extent cx="561975" cy="19050"/>
            <wp:effectExtent l="19050" t="0" r="9525" b="0"/>
            <wp:docPr id="7454"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BFA3BB" wp14:editId="1FF8FFFF">
            <wp:extent cx="561975" cy="19050"/>
            <wp:effectExtent l="19050" t="0" r="9525" b="0"/>
            <wp:docPr id="74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81A2EB" wp14:editId="3E53DD93">
            <wp:extent cx="561975" cy="19050"/>
            <wp:effectExtent l="19050" t="0" r="9525" b="0"/>
            <wp:docPr id="7456"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681FD4" wp14:editId="5F99D02C">
            <wp:extent cx="561975" cy="19050"/>
            <wp:effectExtent l="19050" t="0" r="9525" b="0"/>
            <wp:docPr id="74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D3FEC1" wp14:editId="21E0F2A1">
            <wp:extent cx="561975" cy="19050"/>
            <wp:effectExtent l="19050" t="0" r="9525" b="0"/>
            <wp:docPr id="7458"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C8CD06" wp14:editId="2B6E4469">
            <wp:extent cx="561975" cy="19050"/>
            <wp:effectExtent l="19050" t="0" r="9525" b="0"/>
            <wp:docPr id="74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4332D5" wp14:editId="6D01E22E">
            <wp:extent cx="561975" cy="19050"/>
            <wp:effectExtent l="19050" t="0" r="9525" b="0"/>
            <wp:docPr id="7460"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4EDF84" wp14:editId="78E1BEDD">
            <wp:extent cx="561975" cy="19050"/>
            <wp:effectExtent l="19050" t="0" r="9525" b="0"/>
            <wp:docPr id="74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64247E" wp14:editId="27D8A129">
            <wp:extent cx="561975" cy="19050"/>
            <wp:effectExtent l="19050" t="0" r="9525" b="0"/>
            <wp:docPr id="7462"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AB5BE4" wp14:editId="14F103EF">
            <wp:extent cx="561975" cy="19050"/>
            <wp:effectExtent l="19050" t="0" r="9525" b="0"/>
            <wp:docPr id="74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30B3F3" wp14:editId="50746018">
            <wp:extent cx="561975" cy="19050"/>
            <wp:effectExtent l="19050" t="0" r="9525" b="0"/>
            <wp:docPr id="7464"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976B70" wp14:editId="1B015EB0">
            <wp:extent cx="561975" cy="19050"/>
            <wp:effectExtent l="19050" t="0" r="9525" b="0"/>
            <wp:docPr id="74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9A45DB" wp14:editId="1F7693B7">
            <wp:extent cx="561975" cy="19050"/>
            <wp:effectExtent l="19050" t="0" r="9525" b="0"/>
            <wp:docPr id="7466"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0D8CF4" wp14:editId="59E52C54">
            <wp:extent cx="561975" cy="19050"/>
            <wp:effectExtent l="19050" t="0" r="9525" b="0"/>
            <wp:docPr id="74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E27B7D" wp14:editId="56A8569B">
            <wp:extent cx="561975" cy="19050"/>
            <wp:effectExtent l="19050" t="0" r="9525" b="0"/>
            <wp:docPr id="746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0F5D3D" wp14:editId="4F78BA56">
            <wp:extent cx="561975" cy="19050"/>
            <wp:effectExtent l="19050" t="0" r="9525" b="0"/>
            <wp:docPr id="74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915287" wp14:editId="1317E45B">
            <wp:extent cx="561975" cy="19050"/>
            <wp:effectExtent l="19050" t="0" r="9525" b="0"/>
            <wp:docPr id="7470"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A02C56" wp14:editId="19D19857">
            <wp:extent cx="561975" cy="19050"/>
            <wp:effectExtent l="19050" t="0" r="9525" b="0"/>
            <wp:docPr id="74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CE04D2" wp14:editId="329B9D25">
            <wp:extent cx="561975" cy="19050"/>
            <wp:effectExtent l="19050" t="0" r="9525" b="0"/>
            <wp:docPr id="7472"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E85867" wp14:editId="6A943797">
            <wp:extent cx="561975" cy="19050"/>
            <wp:effectExtent l="19050" t="0" r="9525" b="0"/>
            <wp:docPr id="74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258355" wp14:editId="612C27CC">
            <wp:extent cx="561975" cy="19050"/>
            <wp:effectExtent l="19050" t="0" r="9525" b="0"/>
            <wp:docPr id="7474"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FFA7BB" wp14:editId="6BD29CFA">
            <wp:extent cx="561975" cy="19050"/>
            <wp:effectExtent l="19050" t="0" r="9525" b="0"/>
            <wp:docPr id="74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DD2054" wp14:editId="032DF396">
            <wp:extent cx="561975" cy="19050"/>
            <wp:effectExtent l="19050" t="0" r="9525" b="0"/>
            <wp:docPr id="747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E67665" wp14:editId="6858BD4F">
            <wp:extent cx="561975" cy="19050"/>
            <wp:effectExtent l="19050" t="0" r="9525" b="0"/>
            <wp:docPr id="74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636E85" wp14:editId="1493B099">
            <wp:extent cx="561975" cy="19050"/>
            <wp:effectExtent l="19050" t="0" r="9525" b="0"/>
            <wp:docPr id="7478"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EA8D9E" wp14:editId="41478412">
            <wp:extent cx="561975" cy="19050"/>
            <wp:effectExtent l="19050" t="0" r="9525" b="0"/>
            <wp:docPr id="74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A27DAE" wp14:editId="47BC6B08">
            <wp:extent cx="561975" cy="19050"/>
            <wp:effectExtent l="19050" t="0" r="9525" b="0"/>
            <wp:docPr id="7480"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62DE43" wp14:editId="45F56756">
            <wp:extent cx="561975" cy="19050"/>
            <wp:effectExtent l="19050" t="0" r="9525" b="0"/>
            <wp:docPr id="74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8A3484" wp14:editId="3B0DA9D5">
            <wp:extent cx="561975" cy="19050"/>
            <wp:effectExtent l="19050" t="0" r="9525" b="0"/>
            <wp:docPr id="7482"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393037" wp14:editId="2AFB6DAC">
            <wp:extent cx="561975" cy="19050"/>
            <wp:effectExtent l="19050" t="0" r="9525" b="0"/>
            <wp:docPr id="74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AB2219" wp14:editId="6247DEEA">
            <wp:extent cx="561975" cy="19050"/>
            <wp:effectExtent l="19050" t="0" r="9525" b="0"/>
            <wp:docPr id="7484"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3F9BEF" wp14:editId="754E135C">
            <wp:extent cx="561975" cy="19050"/>
            <wp:effectExtent l="19050" t="0" r="9525" b="0"/>
            <wp:docPr id="74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49B438" wp14:editId="5993B5AA">
            <wp:extent cx="561975" cy="19050"/>
            <wp:effectExtent l="19050" t="0" r="9525" b="0"/>
            <wp:docPr id="7486"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AD1520" wp14:editId="1510225A">
            <wp:extent cx="561975" cy="19050"/>
            <wp:effectExtent l="19050" t="0" r="9525" b="0"/>
            <wp:docPr id="74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02933D" wp14:editId="28D75C02">
            <wp:extent cx="561975" cy="19050"/>
            <wp:effectExtent l="19050" t="0" r="9525" b="0"/>
            <wp:docPr id="7488"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F19230" wp14:editId="168236FF">
            <wp:extent cx="561975" cy="19050"/>
            <wp:effectExtent l="19050" t="0" r="9525" b="0"/>
            <wp:docPr id="74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849C45" wp14:editId="266BCF6C">
            <wp:extent cx="561975" cy="19050"/>
            <wp:effectExtent l="19050" t="0" r="9525" b="0"/>
            <wp:docPr id="7490"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01193C" wp14:editId="7231D2B5">
            <wp:extent cx="561975" cy="19050"/>
            <wp:effectExtent l="19050" t="0" r="9525" b="0"/>
            <wp:docPr id="74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6D67A1" wp14:editId="0C2D91B0">
            <wp:extent cx="561975" cy="19050"/>
            <wp:effectExtent l="19050" t="0" r="9525" b="0"/>
            <wp:docPr id="749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3ACCB3" wp14:editId="29CBDEF9">
            <wp:extent cx="561975" cy="19050"/>
            <wp:effectExtent l="19050" t="0" r="9525" b="0"/>
            <wp:docPr id="74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35B82C" wp14:editId="60E72EEC">
            <wp:extent cx="561975" cy="19050"/>
            <wp:effectExtent l="19050" t="0" r="9525" b="0"/>
            <wp:docPr id="7494"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0003C1" wp14:editId="3B9CCBCB">
            <wp:extent cx="561975" cy="19050"/>
            <wp:effectExtent l="19050" t="0" r="9525" b="0"/>
            <wp:docPr id="74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430BEF" wp14:editId="6C2D737D">
            <wp:extent cx="561975" cy="19050"/>
            <wp:effectExtent l="19050" t="0" r="9525" b="0"/>
            <wp:docPr id="7496"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B46DEF" wp14:editId="72EA3679">
            <wp:extent cx="561975" cy="19050"/>
            <wp:effectExtent l="19050" t="0" r="9525" b="0"/>
            <wp:docPr id="74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38B932" wp14:editId="012562BF">
            <wp:extent cx="561975" cy="19050"/>
            <wp:effectExtent l="19050" t="0" r="9525" b="0"/>
            <wp:docPr id="7498"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49F9FA" wp14:editId="3B07B554">
            <wp:extent cx="561975" cy="19050"/>
            <wp:effectExtent l="19050" t="0" r="9525" b="0"/>
            <wp:docPr id="74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C41DC3" wp14:editId="4BB69383">
            <wp:extent cx="561975" cy="19050"/>
            <wp:effectExtent l="19050" t="0" r="9525" b="0"/>
            <wp:docPr id="750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45E1FB" wp14:editId="31FB2869">
            <wp:extent cx="561975" cy="19050"/>
            <wp:effectExtent l="19050" t="0" r="9525" b="0"/>
            <wp:docPr id="75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4A0FE7" wp14:editId="3350B688">
            <wp:extent cx="561975" cy="19050"/>
            <wp:effectExtent l="19050" t="0" r="9525" b="0"/>
            <wp:docPr id="7502"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77604A" wp14:editId="10B5CB68">
            <wp:extent cx="561975" cy="19050"/>
            <wp:effectExtent l="19050" t="0" r="9525" b="0"/>
            <wp:docPr id="75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490410" wp14:editId="712DA4E3">
            <wp:extent cx="561975" cy="19050"/>
            <wp:effectExtent l="19050" t="0" r="9525" b="0"/>
            <wp:docPr id="7504"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1B98D0" wp14:editId="60C2699C">
            <wp:extent cx="561975" cy="19050"/>
            <wp:effectExtent l="19050" t="0" r="9525" b="0"/>
            <wp:docPr id="75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5A5DDD" wp14:editId="2ECFB91C">
            <wp:extent cx="561975" cy="19050"/>
            <wp:effectExtent l="19050" t="0" r="9525" b="0"/>
            <wp:docPr id="7506"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FD2822" wp14:editId="17F98CB3">
            <wp:extent cx="561975" cy="19050"/>
            <wp:effectExtent l="19050" t="0" r="9525" b="0"/>
            <wp:docPr id="75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977BAD" wp14:editId="5D709515">
            <wp:extent cx="561975" cy="19050"/>
            <wp:effectExtent l="19050" t="0" r="9525" b="0"/>
            <wp:docPr id="7508"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141C6C" wp14:editId="7593343F">
            <wp:extent cx="561975" cy="19050"/>
            <wp:effectExtent l="19050" t="0" r="9525" b="0"/>
            <wp:docPr id="75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484D00" wp14:editId="0FBEB313">
            <wp:extent cx="561975" cy="19050"/>
            <wp:effectExtent l="19050" t="0" r="9525" b="0"/>
            <wp:docPr id="7510"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E88A9D" wp14:editId="711A710A">
            <wp:extent cx="561975" cy="19050"/>
            <wp:effectExtent l="19050" t="0" r="9525" b="0"/>
            <wp:docPr id="75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6F7BD4" wp14:editId="35EE3CC6">
            <wp:extent cx="561975" cy="19050"/>
            <wp:effectExtent l="19050" t="0" r="9525" b="0"/>
            <wp:docPr id="7512"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9E39B8" wp14:editId="44190DC0">
            <wp:extent cx="561975" cy="19050"/>
            <wp:effectExtent l="19050" t="0" r="9525" b="0"/>
            <wp:docPr id="75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316AA6" wp14:editId="52D52B5C">
            <wp:extent cx="561975" cy="19050"/>
            <wp:effectExtent l="19050" t="0" r="9525" b="0"/>
            <wp:docPr id="7514"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ED4615" wp14:editId="67A66F6A">
            <wp:extent cx="561975" cy="19050"/>
            <wp:effectExtent l="19050" t="0" r="9525" b="0"/>
            <wp:docPr id="75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0D22E6" wp14:editId="4E00D940">
            <wp:extent cx="561975" cy="19050"/>
            <wp:effectExtent l="19050" t="0" r="9525" b="0"/>
            <wp:docPr id="751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9B444B" wp14:editId="0C97B522">
            <wp:extent cx="561975" cy="19050"/>
            <wp:effectExtent l="19050" t="0" r="9525" b="0"/>
            <wp:docPr id="75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0CA28F" wp14:editId="06C50D30">
            <wp:extent cx="561975" cy="19050"/>
            <wp:effectExtent l="19050" t="0" r="9525" b="0"/>
            <wp:docPr id="7518"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97979E" wp14:editId="62A0768B">
            <wp:extent cx="561975" cy="19050"/>
            <wp:effectExtent l="19050" t="0" r="9525" b="0"/>
            <wp:docPr id="75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F08CC9" wp14:editId="6755D023">
            <wp:extent cx="561975" cy="19050"/>
            <wp:effectExtent l="19050" t="0" r="9525" b="0"/>
            <wp:docPr id="7520"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1EB5BD" wp14:editId="4F2F0A7F">
            <wp:extent cx="561975" cy="19050"/>
            <wp:effectExtent l="19050" t="0" r="9525" b="0"/>
            <wp:docPr id="75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B2871F" wp14:editId="0DF69A10">
            <wp:extent cx="561975" cy="19050"/>
            <wp:effectExtent l="19050" t="0" r="9525" b="0"/>
            <wp:docPr id="7522"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811D92" wp14:editId="1C584800">
            <wp:extent cx="561975" cy="19050"/>
            <wp:effectExtent l="19050" t="0" r="9525" b="0"/>
            <wp:docPr id="75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CEF94D" wp14:editId="7C3EB584">
            <wp:extent cx="561975" cy="19050"/>
            <wp:effectExtent l="19050" t="0" r="9525" b="0"/>
            <wp:docPr id="752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C69227" wp14:editId="38E19CB0">
            <wp:extent cx="561975" cy="19050"/>
            <wp:effectExtent l="19050" t="0" r="9525" b="0"/>
            <wp:docPr id="75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44E075" wp14:editId="6763BE25">
            <wp:extent cx="561975" cy="19050"/>
            <wp:effectExtent l="19050" t="0" r="9525" b="0"/>
            <wp:docPr id="7526"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8282E1" wp14:editId="41E3F217">
            <wp:extent cx="561975" cy="19050"/>
            <wp:effectExtent l="19050" t="0" r="9525" b="0"/>
            <wp:docPr id="75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CB3C0A" wp14:editId="6FCB23BF">
            <wp:extent cx="561975" cy="19050"/>
            <wp:effectExtent l="19050" t="0" r="9525" b="0"/>
            <wp:docPr id="7528"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27479A" wp14:editId="00F2CA79">
            <wp:extent cx="561975" cy="19050"/>
            <wp:effectExtent l="19050" t="0" r="9525" b="0"/>
            <wp:docPr id="75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4E2A2B" wp14:editId="3AB4A5E3">
            <wp:extent cx="561975" cy="19050"/>
            <wp:effectExtent l="19050" t="0" r="9525" b="0"/>
            <wp:docPr id="7530"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4CDAFE" wp14:editId="027A20D6">
            <wp:extent cx="561975" cy="19050"/>
            <wp:effectExtent l="19050" t="0" r="9525" b="0"/>
            <wp:docPr id="75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4A6E10" wp14:editId="1C6D17C3">
            <wp:extent cx="561975" cy="19050"/>
            <wp:effectExtent l="19050" t="0" r="9525" b="0"/>
            <wp:docPr id="7532"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3543F2" wp14:editId="367C65EB">
            <wp:extent cx="561975" cy="19050"/>
            <wp:effectExtent l="19050" t="0" r="9525" b="0"/>
            <wp:docPr id="75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5EBB64" wp14:editId="1647CF10">
            <wp:extent cx="561975" cy="19050"/>
            <wp:effectExtent l="19050" t="0" r="9525" b="0"/>
            <wp:docPr id="7534"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DF4338" wp14:editId="1F22B435">
            <wp:extent cx="561975" cy="19050"/>
            <wp:effectExtent l="19050" t="0" r="9525" b="0"/>
            <wp:docPr id="75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680835" wp14:editId="5F0FA082">
            <wp:extent cx="561975" cy="19050"/>
            <wp:effectExtent l="19050" t="0" r="9525" b="0"/>
            <wp:docPr id="7536"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8D9176" wp14:editId="53124DD5">
            <wp:extent cx="561975" cy="19050"/>
            <wp:effectExtent l="19050" t="0" r="9525" b="0"/>
            <wp:docPr id="75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40C8DD" wp14:editId="506669A7">
            <wp:extent cx="561975" cy="19050"/>
            <wp:effectExtent l="19050" t="0" r="9525" b="0"/>
            <wp:docPr id="7538"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EFFB52" wp14:editId="28893DE0">
            <wp:extent cx="561975" cy="19050"/>
            <wp:effectExtent l="19050" t="0" r="9525" b="0"/>
            <wp:docPr id="75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177FFC" wp14:editId="0495B693">
            <wp:extent cx="561975" cy="19050"/>
            <wp:effectExtent l="19050" t="0" r="9525" b="0"/>
            <wp:docPr id="754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89D893" wp14:editId="094681EE">
            <wp:extent cx="561975" cy="19050"/>
            <wp:effectExtent l="19050" t="0" r="9525" b="0"/>
            <wp:docPr id="75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F34B1E" wp14:editId="4095BEED">
            <wp:extent cx="561975" cy="19050"/>
            <wp:effectExtent l="19050" t="0" r="9525" b="0"/>
            <wp:docPr id="7542"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CA5BD8" wp14:editId="2D324DD4">
            <wp:extent cx="561975" cy="19050"/>
            <wp:effectExtent l="19050" t="0" r="9525" b="0"/>
            <wp:docPr id="75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E0881E" wp14:editId="29D2D964">
            <wp:extent cx="561975" cy="19050"/>
            <wp:effectExtent l="19050" t="0" r="9525" b="0"/>
            <wp:docPr id="7544"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EA99C9" wp14:editId="7B1A804B">
            <wp:extent cx="561975" cy="19050"/>
            <wp:effectExtent l="19050" t="0" r="9525" b="0"/>
            <wp:docPr id="75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B8BA00" wp14:editId="43C47C79">
            <wp:extent cx="561975" cy="19050"/>
            <wp:effectExtent l="19050" t="0" r="9525" b="0"/>
            <wp:docPr id="7546"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E80C11" wp14:editId="5823C769">
            <wp:extent cx="561975" cy="19050"/>
            <wp:effectExtent l="19050" t="0" r="9525" b="0"/>
            <wp:docPr id="75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A5DBD0" wp14:editId="48EE9E24">
            <wp:extent cx="561975" cy="19050"/>
            <wp:effectExtent l="19050" t="0" r="9525" b="0"/>
            <wp:docPr id="754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35B45B" wp14:editId="7854C266">
            <wp:extent cx="561975" cy="19050"/>
            <wp:effectExtent l="19050" t="0" r="9525" b="0"/>
            <wp:docPr id="75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B2BDDC" wp14:editId="722A9608">
            <wp:extent cx="561975" cy="19050"/>
            <wp:effectExtent l="19050" t="0" r="9525" b="0"/>
            <wp:docPr id="7550"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CAAD6F" wp14:editId="086C7756">
            <wp:extent cx="561975" cy="19050"/>
            <wp:effectExtent l="19050" t="0" r="9525" b="0"/>
            <wp:docPr id="75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2AC2F5" wp14:editId="37860AFE">
            <wp:extent cx="561975" cy="19050"/>
            <wp:effectExtent l="19050" t="0" r="9525" b="0"/>
            <wp:docPr id="7552"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6091E2" wp14:editId="0FC95C41">
            <wp:extent cx="561975" cy="19050"/>
            <wp:effectExtent l="19050" t="0" r="9525" b="0"/>
            <wp:docPr id="75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E4D23A" wp14:editId="7761BFC7">
            <wp:extent cx="561975" cy="19050"/>
            <wp:effectExtent l="19050" t="0" r="9525" b="0"/>
            <wp:docPr id="7554"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0724C8" wp14:editId="391B17A6">
            <wp:extent cx="561975" cy="19050"/>
            <wp:effectExtent l="19050" t="0" r="9525" b="0"/>
            <wp:docPr id="75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67130B" wp14:editId="105281BD">
            <wp:extent cx="561975" cy="19050"/>
            <wp:effectExtent l="19050" t="0" r="9525" b="0"/>
            <wp:docPr id="7556"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47E2FC" wp14:editId="08DBC7A6">
            <wp:extent cx="561975" cy="19050"/>
            <wp:effectExtent l="19050" t="0" r="9525" b="0"/>
            <wp:docPr id="75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86E692" wp14:editId="3C4862E1">
            <wp:extent cx="561975" cy="19050"/>
            <wp:effectExtent l="19050" t="0" r="9525" b="0"/>
            <wp:docPr id="7558"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0624AF" wp14:editId="46BA2A56">
            <wp:extent cx="561975" cy="19050"/>
            <wp:effectExtent l="19050" t="0" r="9525" b="0"/>
            <wp:docPr id="75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F6FA22" wp14:editId="13E6E2D7">
            <wp:extent cx="561975" cy="19050"/>
            <wp:effectExtent l="19050" t="0" r="9525" b="0"/>
            <wp:docPr id="7560"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990895" wp14:editId="58EAF1A0">
            <wp:extent cx="561975" cy="19050"/>
            <wp:effectExtent l="19050" t="0" r="9525" b="0"/>
            <wp:docPr id="75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447B7D" wp14:editId="064247A0">
            <wp:extent cx="561975" cy="19050"/>
            <wp:effectExtent l="19050" t="0" r="9525" b="0"/>
            <wp:docPr id="7562"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C2771A" wp14:editId="3A600034">
            <wp:extent cx="561975" cy="19050"/>
            <wp:effectExtent l="19050" t="0" r="9525" b="0"/>
            <wp:docPr id="75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F4A9FA" wp14:editId="3829A28E">
            <wp:extent cx="561975" cy="19050"/>
            <wp:effectExtent l="19050" t="0" r="9525" b="0"/>
            <wp:docPr id="756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4DE70C" wp14:editId="37A57972">
            <wp:extent cx="561975" cy="19050"/>
            <wp:effectExtent l="19050" t="0" r="9525" b="0"/>
            <wp:docPr id="75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30EC32" wp14:editId="09E21595">
            <wp:extent cx="561975" cy="19050"/>
            <wp:effectExtent l="19050" t="0" r="9525" b="0"/>
            <wp:docPr id="7566"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629952" wp14:editId="7EA0AE5C">
            <wp:extent cx="561975" cy="19050"/>
            <wp:effectExtent l="19050" t="0" r="9525" b="0"/>
            <wp:docPr id="75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4DFBE0" wp14:editId="4BC4B556">
            <wp:extent cx="561975" cy="19050"/>
            <wp:effectExtent l="19050" t="0" r="9525" b="0"/>
            <wp:docPr id="7568"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6D92E9" wp14:editId="0AA9D95A">
            <wp:extent cx="561975" cy="19050"/>
            <wp:effectExtent l="19050" t="0" r="9525" b="0"/>
            <wp:docPr id="75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0409F8" wp14:editId="02FF3262">
            <wp:extent cx="561975" cy="19050"/>
            <wp:effectExtent l="19050" t="0" r="9525" b="0"/>
            <wp:docPr id="7570"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3C916D" wp14:editId="15A3C271">
            <wp:extent cx="561975" cy="19050"/>
            <wp:effectExtent l="19050" t="0" r="9525" b="0"/>
            <wp:docPr id="75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672A3D" wp14:editId="7ECC410B">
            <wp:extent cx="561975" cy="19050"/>
            <wp:effectExtent l="19050" t="0" r="9525" b="0"/>
            <wp:docPr id="757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E84FDC" wp14:editId="774C9757">
            <wp:extent cx="561975" cy="19050"/>
            <wp:effectExtent l="19050" t="0" r="9525" b="0"/>
            <wp:docPr id="75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56DE83" wp14:editId="2FA335D0">
            <wp:extent cx="561975" cy="19050"/>
            <wp:effectExtent l="19050" t="0" r="9525" b="0"/>
            <wp:docPr id="7574"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542775" wp14:editId="6E7A8480">
            <wp:extent cx="561975" cy="19050"/>
            <wp:effectExtent l="19050" t="0" r="9525" b="0"/>
            <wp:docPr id="75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3A09E6" wp14:editId="669AAFDE">
            <wp:extent cx="561975" cy="19050"/>
            <wp:effectExtent l="19050" t="0" r="9525" b="0"/>
            <wp:docPr id="7576"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59C677" wp14:editId="2A1FB5DF">
            <wp:extent cx="561975" cy="19050"/>
            <wp:effectExtent l="19050" t="0" r="9525" b="0"/>
            <wp:docPr id="75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910268" wp14:editId="5F1613D1">
            <wp:extent cx="561975" cy="19050"/>
            <wp:effectExtent l="19050" t="0" r="9525" b="0"/>
            <wp:docPr id="7578"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031011" wp14:editId="298C3F88">
            <wp:extent cx="561975" cy="19050"/>
            <wp:effectExtent l="19050" t="0" r="9525" b="0"/>
            <wp:docPr id="75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6E18DB" wp14:editId="0EBC31E0">
            <wp:extent cx="561975" cy="19050"/>
            <wp:effectExtent l="19050" t="0" r="9525" b="0"/>
            <wp:docPr id="7580"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D20736" wp14:editId="686B7C3B">
            <wp:extent cx="561975" cy="19050"/>
            <wp:effectExtent l="19050" t="0" r="9525" b="0"/>
            <wp:docPr id="75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89C68F" wp14:editId="06936812">
            <wp:extent cx="561975" cy="19050"/>
            <wp:effectExtent l="19050" t="0" r="9525" b="0"/>
            <wp:docPr id="7582"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0C216D" wp14:editId="4C6B36DA">
            <wp:extent cx="561975" cy="19050"/>
            <wp:effectExtent l="19050" t="0" r="9525" b="0"/>
            <wp:docPr id="75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242462" wp14:editId="2D949F9D">
            <wp:extent cx="561975" cy="19050"/>
            <wp:effectExtent l="19050" t="0" r="9525" b="0"/>
            <wp:docPr id="7584"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BC25F9" wp14:editId="0209966E">
            <wp:extent cx="561975" cy="19050"/>
            <wp:effectExtent l="19050" t="0" r="9525" b="0"/>
            <wp:docPr id="75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DCACB0" wp14:editId="60D9B4A7">
            <wp:extent cx="561975" cy="19050"/>
            <wp:effectExtent l="19050" t="0" r="9525" b="0"/>
            <wp:docPr id="7586"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F45DE9" wp14:editId="2BC3750F">
            <wp:extent cx="561975" cy="19050"/>
            <wp:effectExtent l="19050" t="0" r="9525" b="0"/>
            <wp:docPr id="75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6E89E2" wp14:editId="1FAC56E1">
            <wp:extent cx="561975" cy="19050"/>
            <wp:effectExtent l="19050" t="0" r="9525" b="0"/>
            <wp:docPr id="758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8DBCEC" wp14:editId="259572A4">
            <wp:extent cx="561975" cy="19050"/>
            <wp:effectExtent l="19050" t="0" r="9525" b="0"/>
            <wp:docPr id="75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5BCD4D" wp14:editId="69DFE700">
            <wp:extent cx="561975" cy="19050"/>
            <wp:effectExtent l="19050" t="0" r="9525" b="0"/>
            <wp:docPr id="7590"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ADD7B8" wp14:editId="21399D30">
            <wp:extent cx="561975" cy="19050"/>
            <wp:effectExtent l="19050" t="0" r="9525" b="0"/>
            <wp:docPr id="75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501121" wp14:editId="2CADFEE6">
            <wp:extent cx="561975" cy="19050"/>
            <wp:effectExtent l="19050" t="0" r="9525" b="0"/>
            <wp:docPr id="7592"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188437" wp14:editId="0994F079">
            <wp:extent cx="561975" cy="19050"/>
            <wp:effectExtent l="19050" t="0" r="9525" b="0"/>
            <wp:docPr id="75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DA182B" wp14:editId="16DDE4AB">
            <wp:extent cx="561975" cy="19050"/>
            <wp:effectExtent l="19050" t="0" r="9525" b="0"/>
            <wp:docPr id="7594"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9A2CB1" wp14:editId="0AB16177">
            <wp:extent cx="561975" cy="19050"/>
            <wp:effectExtent l="19050" t="0" r="9525" b="0"/>
            <wp:docPr id="75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F4B991" wp14:editId="347FD761">
            <wp:extent cx="561975" cy="19050"/>
            <wp:effectExtent l="19050" t="0" r="9525" b="0"/>
            <wp:docPr id="759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7666B4" wp14:editId="044EBF4B">
            <wp:extent cx="561975" cy="19050"/>
            <wp:effectExtent l="19050" t="0" r="9525" b="0"/>
            <wp:docPr id="75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0D40B0" wp14:editId="037792BB">
            <wp:extent cx="561975" cy="19050"/>
            <wp:effectExtent l="19050" t="0" r="9525" b="0"/>
            <wp:docPr id="7598" name="Picture 17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44CDE7" wp14:editId="739BD2B5">
            <wp:extent cx="561975" cy="19050"/>
            <wp:effectExtent l="19050" t="0" r="9525" b="0"/>
            <wp:docPr id="75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EF6802" wp14:editId="6A75F11C">
            <wp:extent cx="561975" cy="19050"/>
            <wp:effectExtent l="19050" t="0" r="9525" b="0"/>
            <wp:docPr id="7600" name="Picture 17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AFBDF3" wp14:editId="7616FA00">
            <wp:extent cx="561975" cy="19050"/>
            <wp:effectExtent l="19050" t="0" r="9525" b="0"/>
            <wp:docPr id="76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81D353" wp14:editId="119504C7">
            <wp:extent cx="561975" cy="19050"/>
            <wp:effectExtent l="19050" t="0" r="9525" b="0"/>
            <wp:docPr id="7602" name="Picture 17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E4EFCE" wp14:editId="15D07D71">
            <wp:extent cx="561975" cy="19050"/>
            <wp:effectExtent l="19050" t="0" r="9525" b="0"/>
            <wp:docPr id="76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691617" wp14:editId="2C81597B">
            <wp:extent cx="561975" cy="19050"/>
            <wp:effectExtent l="19050" t="0" r="9525" b="0"/>
            <wp:docPr id="7604" name="Picture 17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529786" wp14:editId="708BF9B2">
            <wp:extent cx="561975" cy="19050"/>
            <wp:effectExtent l="19050" t="0" r="9525" b="0"/>
            <wp:docPr id="76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F711FB" wp14:editId="5579AED0">
            <wp:extent cx="561975" cy="19050"/>
            <wp:effectExtent l="19050" t="0" r="9525" b="0"/>
            <wp:docPr id="7606" name="Picture 17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34393B" wp14:editId="468453D7">
            <wp:extent cx="561975" cy="19050"/>
            <wp:effectExtent l="19050" t="0" r="9525" b="0"/>
            <wp:docPr id="76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913CEA" wp14:editId="27DAC6BC">
            <wp:extent cx="561975" cy="19050"/>
            <wp:effectExtent l="19050" t="0" r="9525" b="0"/>
            <wp:docPr id="7608" name="Picture 17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06D917" wp14:editId="14C30314">
            <wp:extent cx="561975" cy="19050"/>
            <wp:effectExtent l="19050" t="0" r="9525" b="0"/>
            <wp:docPr id="76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59C0D4" wp14:editId="46473F16">
            <wp:extent cx="561975" cy="19050"/>
            <wp:effectExtent l="19050" t="0" r="9525" b="0"/>
            <wp:docPr id="7610" name="Picture 17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4C0011" wp14:editId="1CAB542F">
            <wp:extent cx="561975" cy="19050"/>
            <wp:effectExtent l="19050" t="0" r="9525" b="0"/>
            <wp:docPr id="76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C957E7" wp14:editId="0E3E280A">
            <wp:extent cx="561975" cy="19050"/>
            <wp:effectExtent l="19050" t="0" r="9525" b="0"/>
            <wp:docPr id="7612" name="Picture 17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92C980" wp14:editId="7748DA03">
            <wp:extent cx="561975" cy="19050"/>
            <wp:effectExtent l="19050" t="0" r="9525" b="0"/>
            <wp:docPr id="76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E08CDE" wp14:editId="0188F5B2">
            <wp:extent cx="561975" cy="19050"/>
            <wp:effectExtent l="19050" t="0" r="9525" b="0"/>
            <wp:docPr id="7614" name="Picture 17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46675B" wp14:editId="6DF80904">
            <wp:extent cx="561975" cy="19050"/>
            <wp:effectExtent l="19050" t="0" r="9525" b="0"/>
            <wp:docPr id="76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7EC6AD" wp14:editId="1D98CE2A">
            <wp:extent cx="561975" cy="19050"/>
            <wp:effectExtent l="19050" t="0" r="9525" b="0"/>
            <wp:docPr id="7616" name="Picture 17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29E9A4" wp14:editId="04F4FDE4">
            <wp:extent cx="561975" cy="19050"/>
            <wp:effectExtent l="19050" t="0" r="9525" b="0"/>
            <wp:docPr id="76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BCC7FA" wp14:editId="7650ABD7">
            <wp:extent cx="561975" cy="19050"/>
            <wp:effectExtent l="19050" t="0" r="9525" b="0"/>
            <wp:docPr id="7618" name="Picture 17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DD5823" wp14:editId="398AE219">
            <wp:extent cx="561975" cy="19050"/>
            <wp:effectExtent l="19050" t="0" r="9525" b="0"/>
            <wp:docPr id="76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10B971" wp14:editId="3CA6EE28">
            <wp:extent cx="561975" cy="19050"/>
            <wp:effectExtent l="19050" t="0" r="9525" b="0"/>
            <wp:docPr id="762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0B40A8" wp14:editId="29BC5BDA">
            <wp:extent cx="561975" cy="19050"/>
            <wp:effectExtent l="19050" t="0" r="9525" b="0"/>
            <wp:docPr id="76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1C868C" wp14:editId="73628638">
            <wp:extent cx="561975" cy="19050"/>
            <wp:effectExtent l="19050" t="0" r="9525" b="0"/>
            <wp:docPr id="7622" name="Picture 17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C3F89F" wp14:editId="6A25C35A">
            <wp:extent cx="561975" cy="19050"/>
            <wp:effectExtent l="19050" t="0" r="9525" b="0"/>
            <wp:docPr id="76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C43A7F" wp14:editId="1404FC12">
            <wp:extent cx="561975" cy="19050"/>
            <wp:effectExtent l="19050" t="0" r="9525" b="0"/>
            <wp:docPr id="7624" name="Picture 17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470187" wp14:editId="25125A5B">
            <wp:extent cx="561975" cy="19050"/>
            <wp:effectExtent l="19050" t="0" r="9525" b="0"/>
            <wp:docPr id="76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212562" wp14:editId="2EA3EFA7">
            <wp:extent cx="561975" cy="19050"/>
            <wp:effectExtent l="19050" t="0" r="9525" b="0"/>
            <wp:docPr id="7626" name="Picture 17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2DA558" wp14:editId="0C2D0C58">
            <wp:extent cx="561975" cy="19050"/>
            <wp:effectExtent l="19050" t="0" r="9525" b="0"/>
            <wp:docPr id="76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3F4A9C" wp14:editId="121E16D2">
            <wp:extent cx="561975" cy="19050"/>
            <wp:effectExtent l="19050" t="0" r="9525" b="0"/>
            <wp:docPr id="7628" name="Picture 17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5E2918" wp14:editId="625B370A">
            <wp:extent cx="561975" cy="19050"/>
            <wp:effectExtent l="19050" t="0" r="9525" b="0"/>
            <wp:docPr id="76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5B52BF" wp14:editId="2A825A9B">
            <wp:extent cx="561975" cy="19050"/>
            <wp:effectExtent l="19050" t="0" r="9525" b="0"/>
            <wp:docPr id="7630" name="Picture 17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DAB164" wp14:editId="11D4354E">
            <wp:extent cx="561975" cy="19050"/>
            <wp:effectExtent l="19050" t="0" r="9525" b="0"/>
            <wp:docPr id="76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0D9B00" wp14:editId="4600022D">
            <wp:extent cx="561975" cy="19050"/>
            <wp:effectExtent l="19050" t="0" r="9525" b="0"/>
            <wp:docPr id="7632" name="Picture 17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605483" wp14:editId="4F96E91A">
            <wp:extent cx="561975" cy="19050"/>
            <wp:effectExtent l="19050" t="0" r="9525" b="0"/>
            <wp:docPr id="76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79572B" wp14:editId="29120CD3">
            <wp:extent cx="561975" cy="19050"/>
            <wp:effectExtent l="19050" t="0" r="9525" b="0"/>
            <wp:docPr id="7634" name="Picture 17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82CC66" wp14:editId="18E8456A">
            <wp:extent cx="561975" cy="19050"/>
            <wp:effectExtent l="19050" t="0" r="9525" b="0"/>
            <wp:docPr id="76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BBBD9D" wp14:editId="3A65FC2A">
            <wp:extent cx="561975" cy="19050"/>
            <wp:effectExtent l="19050" t="0" r="9525" b="0"/>
            <wp:docPr id="763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879FB6" wp14:editId="6F06FBC1">
            <wp:extent cx="561975" cy="19050"/>
            <wp:effectExtent l="19050" t="0" r="9525" b="0"/>
            <wp:docPr id="76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F51804" wp14:editId="4AA749DD">
            <wp:extent cx="561975" cy="19050"/>
            <wp:effectExtent l="19050" t="0" r="9525" b="0"/>
            <wp:docPr id="7638" name="Picture 17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C9793B" wp14:editId="623C8D05">
            <wp:extent cx="561975" cy="19050"/>
            <wp:effectExtent l="19050" t="0" r="9525" b="0"/>
            <wp:docPr id="76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FAE8AF" wp14:editId="7FBD62AD">
            <wp:extent cx="561975" cy="19050"/>
            <wp:effectExtent l="19050" t="0" r="9525" b="0"/>
            <wp:docPr id="7640" name="Picture 17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7F96A3" wp14:editId="7CC2B491">
            <wp:extent cx="561975" cy="19050"/>
            <wp:effectExtent l="19050" t="0" r="9525" b="0"/>
            <wp:docPr id="76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961835" wp14:editId="1D2B9B13">
            <wp:extent cx="561975" cy="19050"/>
            <wp:effectExtent l="19050" t="0" r="9525" b="0"/>
            <wp:docPr id="7642" name="Picture 17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E8D802" wp14:editId="7BB38FBA">
            <wp:extent cx="561975" cy="19050"/>
            <wp:effectExtent l="19050" t="0" r="9525" b="0"/>
            <wp:docPr id="76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9DCBF5" wp14:editId="6AA6335E">
            <wp:extent cx="561975" cy="19050"/>
            <wp:effectExtent l="19050" t="0" r="9525" b="0"/>
            <wp:docPr id="764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0D944A" wp14:editId="74FE8703">
            <wp:extent cx="561975" cy="19050"/>
            <wp:effectExtent l="19050" t="0" r="9525" b="0"/>
            <wp:docPr id="76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8E7DC4" wp14:editId="6C7BB5D2">
            <wp:extent cx="561975" cy="19050"/>
            <wp:effectExtent l="19050" t="0" r="9525" b="0"/>
            <wp:docPr id="7646" name="Picture 17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FB2F86" wp14:editId="1F5B19CC">
            <wp:extent cx="561975" cy="19050"/>
            <wp:effectExtent l="19050" t="0" r="9525" b="0"/>
            <wp:docPr id="76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F97317" wp14:editId="70C0F3DF">
            <wp:extent cx="561975" cy="19050"/>
            <wp:effectExtent l="19050" t="0" r="9525" b="0"/>
            <wp:docPr id="7648" name="Picture 17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58ACE5" wp14:editId="25EDA2D6">
            <wp:extent cx="561975" cy="19050"/>
            <wp:effectExtent l="19050" t="0" r="9525" b="0"/>
            <wp:docPr id="76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8CB6D2" wp14:editId="394E7047">
            <wp:extent cx="561975" cy="19050"/>
            <wp:effectExtent l="19050" t="0" r="9525" b="0"/>
            <wp:docPr id="7650" name="Picture 17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363368" wp14:editId="675EC790">
            <wp:extent cx="561975" cy="19050"/>
            <wp:effectExtent l="19050" t="0" r="9525" b="0"/>
            <wp:docPr id="76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1AD4A7" wp14:editId="325CCF61">
            <wp:extent cx="561975" cy="19050"/>
            <wp:effectExtent l="19050" t="0" r="9525" b="0"/>
            <wp:docPr id="7652" name="Picture 17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8C855F" wp14:editId="02E54BC8">
            <wp:extent cx="561975" cy="19050"/>
            <wp:effectExtent l="19050" t="0" r="9525" b="0"/>
            <wp:docPr id="76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98E8F6" wp14:editId="522DECC7">
            <wp:extent cx="561975" cy="19050"/>
            <wp:effectExtent l="19050" t="0" r="9525" b="0"/>
            <wp:docPr id="7654" name="Picture 17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E15CBE" wp14:editId="4EAFC5AE">
            <wp:extent cx="561975" cy="19050"/>
            <wp:effectExtent l="19050" t="0" r="9525" b="0"/>
            <wp:docPr id="76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3F8A30" wp14:editId="48A53572">
            <wp:extent cx="561975" cy="19050"/>
            <wp:effectExtent l="19050" t="0" r="9525" b="0"/>
            <wp:docPr id="7656" name="Picture 17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00205F" wp14:editId="70E69AB3">
            <wp:extent cx="561975" cy="19050"/>
            <wp:effectExtent l="19050" t="0" r="9525" b="0"/>
            <wp:docPr id="76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C9BC16" wp14:editId="2B4189F6">
            <wp:extent cx="561975" cy="19050"/>
            <wp:effectExtent l="19050" t="0" r="9525" b="0"/>
            <wp:docPr id="7658" name="Picture 17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566069" wp14:editId="68BD5EE7">
            <wp:extent cx="561975" cy="19050"/>
            <wp:effectExtent l="19050" t="0" r="9525" b="0"/>
            <wp:docPr id="76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EEBE0D" wp14:editId="38FDD569">
            <wp:extent cx="561975" cy="19050"/>
            <wp:effectExtent l="19050" t="0" r="9525" b="0"/>
            <wp:docPr id="766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F0EB11" wp14:editId="4176E7C8">
            <wp:extent cx="561975" cy="19050"/>
            <wp:effectExtent l="19050" t="0" r="9525" b="0"/>
            <wp:docPr id="76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A6C032" wp14:editId="5D27FE27">
            <wp:extent cx="561975" cy="19050"/>
            <wp:effectExtent l="19050" t="0" r="9525" b="0"/>
            <wp:docPr id="7662" name="Picture 17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4DFCA7" wp14:editId="64E26E61">
            <wp:extent cx="561975" cy="19050"/>
            <wp:effectExtent l="19050" t="0" r="9525" b="0"/>
            <wp:docPr id="76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B165AA" wp14:editId="79961035">
            <wp:extent cx="561975" cy="19050"/>
            <wp:effectExtent l="19050" t="0" r="9525" b="0"/>
            <wp:docPr id="7664" name="Picture 18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F8BF36" wp14:editId="3DCC3B22">
            <wp:extent cx="561975" cy="19050"/>
            <wp:effectExtent l="19050" t="0" r="9525" b="0"/>
            <wp:docPr id="76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0549E3" wp14:editId="68F06EB1">
            <wp:extent cx="561975" cy="19050"/>
            <wp:effectExtent l="19050" t="0" r="9525" b="0"/>
            <wp:docPr id="7666" name="Picture 18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D36559" wp14:editId="4AE3FA7F">
            <wp:extent cx="561975" cy="19050"/>
            <wp:effectExtent l="19050" t="0" r="9525" b="0"/>
            <wp:docPr id="76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0DBB05" wp14:editId="54CC8356">
            <wp:extent cx="561975" cy="19050"/>
            <wp:effectExtent l="19050" t="0" r="9525" b="0"/>
            <wp:docPr id="766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D74FE3" wp14:editId="1320828C">
            <wp:extent cx="561975" cy="19050"/>
            <wp:effectExtent l="19050" t="0" r="9525" b="0"/>
            <wp:docPr id="76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3CE87C" wp14:editId="78AFBCA7">
            <wp:extent cx="561975" cy="19050"/>
            <wp:effectExtent l="19050" t="0" r="9525" b="0"/>
            <wp:docPr id="7670" name="Picture 18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E54A2F" wp14:editId="5F5B95C2">
            <wp:extent cx="561975" cy="19050"/>
            <wp:effectExtent l="19050" t="0" r="9525" b="0"/>
            <wp:docPr id="76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8D2584" wp14:editId="5CE52453">
            <wp:extent cx="561975" cy="19050"/>
            <wp:effectExtent l="19050" t="0" r="9525" b="0"/>
            <wp:docPr id="7672" name="Picture 18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AF6927" wp14:editId="2D61F7AD">
            <wp:extent cx="561975" cy="19050"/>
            <wp:effectExtent l="19050" t="0" r="9525" b="0"/>
            <wp:docPr id="76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678104" wp14:editId="77CD2FC5">
            <wp:extent cx="561975" cy="19050"/>
            <wp:effectExtent l="19050" t="0" r="9525" b="0"/>
            <wp:docPr id="7674" name="Picture 18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AE970C" wp14:editId="65E57236">
            <wp:extent cx="561975" cy="19050"/>
            <wp:effectExtent l="19050" t="0" r="9525" b="0"/>
            <wp:docPr id="76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5B6D11" wp14:editId="0473EACA">
            <wp:extent cx="561975" cy="19050"/>
            <wp:effectExtent l="19050" t="0" r="9525" b="0"/>
            <wp:docPr id="7676" name="Picture 18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02F10A" wp14:editId="01E60C8A">
            <wp:extent cx="561975" cy="19050"/>
            <wp:effectExtent l="19050" t="0" r="9525" b="0"/>
            <wp:docPr id="76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7BC001" wp14:editId="3381D735">
            <wp:extent cx="561975" cy="19050"/>
            <wp:effectExtent l="19050" t="0" r="9525" b="0"/>
            <wp:docPr id="7678" name="Picture 18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29EBF1" wp14:editId="3E4D2E4E">
            <wp:extent cx="561975" cy="19050"/>
            <wp:effectExtent l="19050" t="0" r="9525" b="0"/>
            <wp:docPr id="76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F63131" wp14:editId="4CC9E9E2">
            <wp:extent cx="561975" cy="19050"/>
            <wp:effectExtent l="19050" t="0" r="9525" b="0"/>
            <wp:docPr id="7680" name="Picture 18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1E6F12" wp14:editId="1F97FBEE">
            <wp:extent cx="561975" cy="19050"/>
            <wp:effectExtent l="19050" t="0" r="9525" b="0"/>
            <wp:docPr id="76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A88CA4" wp14:editId="71282560">
            <wp:extent cx="561975" cy="19050"/>
            <wp:effectExtent l="19050" t="0" r="9525" b="0"/>
            <wp:docPr id="7682" name="Picture 18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2EBDC0" wp14:editId="18323B8E">
            <wp:extent cx="561975" cy="19050"/>
            <wp:effectExtent l="19050" t="0" r="9525" b="0"/>
            <wp:docPr id="76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237107" wp14:editId="1CB40D76">
            <wp:extent cx="561975" cy="19050"/>
            <wp:effectExtent l="19050" t="0" r="9525" b="0"/>
            <wp:docPr id="768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751B45" wp14:editId="21A3F0C6">
            <wp:extent cx="561975" cy="19050"/>
            <wp:effectExtent l="19050" t="0" r="9525" b="0"/>
            <wp:docPr id="76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589314" wp14:editId="460F341E">
            <wp:extent cx="561975" cy="19050"/>
            <wp:effectExtent l="19050" t="0" r="9525" b="0"/>
            <wp:docPr id="7686" name="Picture 18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4F322C" wp14:editId="0944A292">
            <wp:extent cx="561975" cy="19050"/>
            <wp:effectExtent l="19050" t="0" r="9525" b="0"/>
            <wp:docPr id="76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1D73B0" wp14:editId="69EBE6B3">
            <wp:extent cx="561975" cy="19050"/>
            <wp:effectExtent l="19050" t="0" r="9525" b="0"/>
            <wp:docPr id="7688" name="Picture 18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FE50F9" wp14:editId="4C75222B">
            <wp:extent cx="561975" cy="19050"/>
            <wp:effectExtent l="19050" t="0" r="9525" b="0"/>
            <wp:docPr id="76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ACB0ED" wp14:editId="300C3DC1">
            <wp:extent cx="561975" cy="19050"/>
            <wp:effectExtent l="19050" t="0" r="9525" b="0"/>
            <wp:docPr id="7690" name="Picture 18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A9DDCB" wp14:editId="6FAE95ED">
            <wp:extent cx="561975" cy="19050"/>
            <wp:effectExtent l="19050" t="0" r="9525" b="0"/>
            <wp:docPr id="76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BA957E" wp14:editId="6C05C7EE">
            <wp:extent cx="561975" cy="19050"/>
            <wp:effectExtent l="19050" t="0" r="9525" b="0"/>
            <wp:docPr id="769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D3E867" wp14:editId="40878378">
            <wp:extent cx="561975" cy="19050"/>
            <wp:effectExtent l="19050" t="0" r="9525" b="0"/>
            <wp:docPr id="76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CB7A72" wp14:editId="7E2537CF">
            <wp:extent cx="561975" cy="19050"/>
            <wp:effectExtent l="19050" t="0" r="9525" b="0"/>
            <wp:docPr id="7694" name="Picture 18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DAFC94" wp14:editId="1018A7B0">
            <wp:extent cx="561975" cy="19050"/>
            <wp:effectExtent l="19050" t="0" r="9525" b="0"/>
            <wp:docPr id="76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E5D066" wp14:editId="37789B24">
            <wp:extent cx="561975" cy="19050"/>
            <wp:effectExtent l="19050" t="0" r="9525" b="0"/>
            <wp:docPr id="7696"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E495DC" wp14:editId="6455F455">
            <wp:extent cx="561975" cy="19050"/>
            <wp:effectExtent l="19050" t="0" r="9525" b="0"/>
            <wp:docPr id="76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8B51CC" wp14:editId="0BCDCEB0">
            <wp:extent cx="561975" cy="19050"/>
            <wp:effectExtent l="19050" t="0" r="9525" b="0"/>
            <wp:docPr id="7698"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7EE5AA" wp14:editId="2C3D9FA6">
            <wp:extent cx="561975" cy="19050"/>
            <wp:effectExtent l="19050" t="0" r="9525" b="0"/>
            <wp:docPr id="76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226491" wp14:editId="6978F088">
            <wp:extent cx="561975" cy="19050"/>
            <wp:effectExtent l="19050" t="0" r="9525" b="0"/>
            <wp:docPr id="7700"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B073C9" wp14:editId="0F56D2D2">
            <wp:extent cx="561975" cy="19050"/>
            <wp:effectExtent l="19050" t="0" r="9525" b="0"/>
            <wp:docPr id="77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E26BE1" wp14:editId="595142F2">
            <wp:extent cx="561975" cy="19050"/>
            <wp:effectExtent l="19050" t="0" r="9525" b="0"/>
            <wp:docPr id="7702"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821E33" wp14:editId="23CD4DAA">
            <wp:extent cx="561975" cy="19050"/>
            <wp:effectExtent l="19050" t="0" r="9525" b="0"/>
            <wp:docPr id="77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294302" wp14:editId="47FC6BCF">
            <wp:extent cx="561975" cy="19050"/>
            <wp:effectExtent l="19050" t="0" r="9525" b="0"/>
            <wp:docPr id="770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C0B400" wp14:editId="30C628A3">
            <wp:extent cx="561975" cy="19050"/>
            <wp:effectExtent l="19050" t="0" r="9525" b="0"/>
            <wp:docPr id="77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11B761" wp14:editId="6BB4C69F">
            <wp:extent cx="561975" cy="19050"/>
            <wp:effectExtent l="19050" t="0" r="9525" b="0"/>
            <wp:docPr id="7706"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34BF6B" wp14:editId="2FA036E0">
            <wp:extent cx="561975" cy="19050"/>
            <wp:effectExtent l="19050" t="0" r="9525" b="0"/>
            <wp:docPr id="77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660266" wp14:editId="5476C06C">
            <wp:extent cx="561975" cy="19050"/>
            <wp:effectExtent l="19050" t="0" r="9525" b="0"/>
            <wp:docPr id="770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C0C001" wp14:editId="7F92DF38">
            <wp:extent cx="561975" cy="19050"/>
            <wp:effectExtent l="19050" t="0" r="9525" b="0"/>
            <wp:docPr id="77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8A6706" wp14:editId="189F1870">
            <wp:extent cx="561975" cy="19050"/>
            <wp:effectExtent l="19050" t="0" r="9525" b="0"/>
            <wp:docPr id="7710"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795090" wp14:editId="0B146FEB">
            <wp:extent cx="561975" cy="19050"/>
            <wp:effectExtent l="19050" t="0" r="9525" b="0"/>
            <wp:docPr id="77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16486A" wp14:editId="33E4CD45">
            <wp:extent cx="561975" cy="19050"/>
            <wp:effectExtent l="19050" t="0" r="9525" b="0"/>
            <wp:docPr id="7712"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A3A3D5" wp14:editId="7FD1256D">
            <wp:extent cx="561975" cy="19050"/>
            <wp:effectExtent l="19050" t="0" r="9525" b="0"/>
            <wp:docPr id="77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95BAF7" wp14:editId="2C324CA8">
            <wp:extent cx="561975" cy="19050"/>
            <wp:effectExtent l="19050" t="0" r="9525" b="0"/>
            <wp:docPr id="7714"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B381FB" wp14:editId="218E2F76">
            <wp:extent cx="561975" cy="19050"/>
            <wp:effectExtent l="19050" t="0" r="9525" b="0"/>
            <wp:docPr id="77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BF7AF6" wp14:editId="5ADD18F1">
            <wp:extent cx="561975" cy="19050"/>
            <wp:effectExtent l="19050" t="0" r="9525" b="0"/>
            <wp:docPr id="77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12ACC4" wp14:editId="3A7AC587">
            <wp:extent cx="561975" cy="19050"/>
            <wp:effectExtent l="19050" t="0" r="9525" b="0"/>
            <wp:docPr id="77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F89C4B" wp14:editId="6690B153">
            <wp:extent cx="561975" cy="19050"/>
            <wp:effectExtent l="19050" t="0" r="9525" b="0"/>
            <wp:docPr id="7718"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EFB350" wp14:editId="21BEEF10">
            <wp:extent cx="561975" cy="19050"/>
            <wp:effectExtent l="19050" t="0" r="9525" b="0"/>
            <wp:docPr id="77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E5FAFA" wp14:editId="75DA0B34">
            <wp:extent cx="561975" cy="19050"/>
            <wp:effectExtent l="19050" t="0" r="9525" b="0"/>
            <wp:docPr id="7720"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ECC78C" wp14:editId="3EB010DD">
            <wp:extent cx="561975" cy="19050"/>
            <wp:effectExtent l="19050" t="0" r="9525" b="0"/>
            <wp:docPr id="77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83C14F" wp14:editId="709BB110">
            <wp:extent cx="561975" cy="19050"/>
            <wp:effectExtent l="19050" t="0" r="9525" b="0"/>
            <wp:docPr id="7722"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E4A9F3" wp14:editId="2258A1ED">
            <wp:extent cx="561975" cy="19050"/>
            <wp:effectExtent l="19050" t="0" r="9525" b="0"/>
            <wp:docPr id="77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48C1FC" wp14:editId="2B46C5ED">
            <wp:extent cx="561975" cy="19050"/>
            <wp:effectExtent l="19050" t="0" r="9525" b="0"/>
            <wp:docPr id="7724"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23E5B8" wp14:editId="5D30AEC4">
            <wp:extent cx="561975" cy="19050"/>
            <wp:effectExtent l="19050" t="0" r="9525" b="0"/>
            <wp:docPr id="77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AD76C3" wp14:editId="2CB1DD59">
            <wp:extent cx="561975" cy="19050"/>
            <wp:effectExtent l="19050" t="0" r="9525" b="0"/>
            <wp:docPr id="7726"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857640" wp14:editId="211643B4">
            <wp:extent cx="561975" cy="19050"/>
            <wp:effectExtent l="19050" t="0" r="9525" b="0"/>
            <wp:docPr id="77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300AAF" wp14:editId="4416C18D">
            <wp:extent cx="561975" cy="19050"/>
            <wp:effectExtent l="19050" t="0" r="9525" b="0"/>
            <wp:docPr id="7728"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0C204E" wp14:editId="44402142">
            <wp:extent cx="561975" cy="19050"/>
            <wp:effectExtent l="19050" t="0" r="9525" b="0"/>
            <wp:docPr id="77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48C168" wp14:editId="6130AA37">
            <wp:extent cx="561975" cy="19050"/>
            <wp:effectExtent l="19050" t="0" r="9525" b="0"/>
            <wp:docPr id="7730"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FEEE80" wp14:editId="29107B45">
            <wp:extent cx="561975" cy="19050"/>
            <wp:effectExtent l="19050" t="0" r="9525" b="0"/>
            <wp:docPr id="77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55C694" wp14:editId="0DB004AB">
            <wp:extent cx="561975" cy="19050"/>
            <wp:effectExtent l="19050" t="0" r="9525" b="0"/>
            <wp:docPr id="773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AFD2FD" wp14:editId="583DF698">
            <wp:extent cx="561975" cy="19050"/>
            <wp:effectExtent l="19050" t="0" r="9525" b="0"/>
            <wp:docPr id="77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2A1862" wp14:editId="55F64868">
            <wp:extent cx="561975" cy="19050"/>
            <wp:effectExtent l="19050" t="0" r="9525" b="0"/>
            <wp:docPr id="7734"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44B1B2" wp14:editId="3A61D36E">
            <wp:extent cx="561975" cy="19050"/>
            <wp:effectExtent l="19050" t="0" r="9525" b="0"/>
            <wp:docPr id="77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F8EDAA" wp14:editId="49C27045">
            <wp:extent cx="561975" cy="19050"/>
            <wp:effectExtent l="19050" t="0" r="9525" b="0"/>
            <wp:docPr id="7736"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59D4EB" wp14:editId="684A0AA5">
            <wp:extent cx="561975" cy="19050"/>
            <wp:effectExtent l="19050" t="0" r="9525" b="0"/>
            <wp:docPr id="77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873C85" wp14:editId="0E29BFB1">
            <wp:extent cx="561975" cy="19050"/>
            <wp:effectExtent l="19050" t="0" r="9525" b="0"/>
            <wp:docPr id="7738"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ABA910" wp14:editId="3E81BAC1">
            <wp:extent cx="561975" cy="19050"/>
            <wp:effectExtent l="19050" t="0" r="9525" b="0"/>
            <wp:docPr id="77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E66657" wp14:editId="4EF0E47B">
            <wp:extent cx="561975" cy="19050"/>
            <wp:effectExtent l="19050" t="0" r="9525" b="0"/>
            <wp:docPr id="774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7A2A76" wp14:editId="0BBBBA4D">
            <wp:extent cx="561975" cy="19050"/>
            <wp:effectExtent l="19050" t="0" r="9525" b="0"/>
            <wp:docPr id="77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E6CFC0" wp14:editId="20BCBFEF">
            <wp:extent cx="561975" cy="19050"/>
            <wp:effectExtent l="19050" t="0" r="9525" b="0"/>
            <wp:docPr id="7742"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1BFCBC" wp14:editId="40BB61A8">
            <wp:extent cx="561975" cy="19050"/>
            <wp:effectExtent l="19050" t="0" r="9525" b="0"/>
            <wp:docPr id="77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9E4E0F" wp14:editId="27258219">
            <wp:extent cx="561975" cy="19050"/>
            <wp:effectExtent l="19050" t="0" r="9525" b="0"/>
            <wp:docPr id="7744"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FCBB3E" wp14:editId="4EA82246">
            <wp:extent cx="561975" cy="19050"/>
            <wp:effectExtent l="19050" t="0" r="9525" b="0"/>
            <wp:docPr id="77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37AEB9" wp14:editId="2A36BA23">
            <wp:extent cx="561975" cy="19050"/>
            <wp:effectExtent l="19050" t="0" r="9525" b="0"/>
            <wp:docPr id="7746"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8F9CC5" wp14:editId="707DF30D">
            <wp:extent cx="561975" cy="19050"/>
            <wp:effectExtent l="19050" t="0" r="9525" b="0"/>
            <wp:docPr id="77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E2307C" wp14:editId="426ADB24">
            <wp:extent cx="561975" cy="19050"/>
            <wp:effectExtent l="19050" t="0" r="9525" b="0"/>
            <wp:docPr id="7748"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65C29B" wp14:editId="12E77593">
            <wp:extent cx="561975" cy="19050"/>
            <wp:effectExtent l="19050" t="0" r="9525" b="0"/>
            <wp:docPr id="77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9643E5" wp14:editId="23B78A93">
            <wp:extent cx="561975" cy="19050"/>
            <wp:effectExtent l="19050" t="0" r="9525" b="0"/>
            <wp:docPr id="7750"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4BEFD6" wp14:editId="233CB4B1">
            <wp:extent cx="561975" cy="19050"/>
            <wp:effectExtent l="19050" t="0" r="9525" b="0"/>
            <wp:docPr id="77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ECBCDF" wp14:editId="1716974C">
            <wp:extent cx="561975" cy="19050"/>
            <wp:effectExtent l="19050" t="0" r="9525" b="0"/>
            <wp:docPr id="7752"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B701D2" wp14:editId="7FCDAC81">
            <wp:extent cx="561975" cy="19050"/>
            <wp:effectExtent l="19050" t="0" r="9525" b="0"/>
            <wp:docPr id="77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5FBB31" wp14:editId="439CF0B0">
            <wp:extent cx="561975" cy="19050"/>
            <wp:effectExtent l="19050" t="0" r="9525" b="0"/>
            <wp:docPr id="7754"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CA5804" wp14:editId="4B9F879D">
            <wp:extent cx="561975" cy="19050"/>
            <wp:effectExtent l="19050" t="0" r="9525" b="0"/>
            <wp:docPr id="77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227D1C" wp14:editId="4026644D">
            <wp:extent cx="561975" cy="19050"/>
            <wp:effectExtent l="19050" t="0" r="9525" b="0"/>
            <wp:docPr id="775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E2C29B" wp14:editId="6550659C">
            <wp:extent cx="561975" cy="19050"/>
            <wp:effectExtent l="19050" t="0" r="9525" b="0"/>
            <wp:docPr id="77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56FF71" wp14:editId="1C926FDD">
            <wp:extent cx="561975" cy="19050"/>
            <wp:effectExtent l="19050" t="0" r="9525" b="0"/>
            <wp:docPr id="7758"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DA34A5" wp14:editId="26228319">
            <wp:extent cx="561975" cy="19050"/>
            <wp:effectExtent l="19050" t="0" r="9525" b="0"/>
            <wp:docPr id="77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0C11CE" wp14:editId="0B13B666">
            <wp:extent cx="561975" cy="19050"/>
            <wp:effectExtent l="19050" t="0" r="9525" b="0"/>
            <wp:docPr id="7760"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492121" wp14:editId="268899B3">
            <wp:extent cx="561975" cy="19050"/>
            <wp:effectExtent l="19050" t="0" r="9525" b="0"/>
            <wp:docPr id="77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7D3008" wp14:editId="1AA8921A">
            <wp:extent cx="561975" cy="19050"/>
            <wp:effectExtent l="19050" t="0" r="9525" b="0"/>
            <wp:docPr id="7762"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F9B833" wp14:editId="3A1C64AE">
            <wp:extent cx="561975" cy="19050"/>
            <wp:effectExtent l="19050" t="0" r="9525" b="0"/>
            <wp:docPr id="77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4F2D1E" wp14:editId="6E82C3CB">
            <wp:extent cx="561975" cy="19050"/>
            <wp:effectExtent l="19050" t="0" r="9525" b="0"/>
            <wp:docPr id="776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9E322B" wp14:editId="34F752FE">
            <wp:extent cx="561975" cy="19050"/>
            <wp:effectExtent l="19050" t="0" r="9525" b="0"/>
            <wp:docPr id="77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37BD08" wp14:editId="685B9ED1">
            <wp:extent cx="561975" cy="19050"/>
            <wp:effectExtent l="19050" t="0" r="9525" b="0"/>
            <wp:docPr id="7766"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E899A2" wp14:editId="7F5AB04B">
            <wp:extent cx="561975" cy="19050"/>
            <wp:effectExtent l="19050" t="0" r="9525" b="0"/>
            <wp:docPr id="77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2A2248" wp14:editId="4C7219DE">
            <wp:extent cx="561975" cy="19050"/>
            <wp:effectExtent l="19050" t="0" r="9525" b="0"/>
            <wp:docPr id="7768"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574133" wp14:editId="3E6D1C6A">
            <wp:extent cx="561975" cy="19050"/>
            <wp:effectExtent l="19050" t="0" r="9525" b="0"/>
            <wp:docPr id="77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E7F502" wp14:editId="2FAF3A26">
            <wp:extent cx="561975" cy="19050"/>
            <wp:effectExtent l="19050" t="0" r="9525" b="0"/>
            <wp:docPr id="7770"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569759" wp14:editId="44F91F7A">
            <wp:extent cx="561975" cy="19050"/>
            <wp:effectExtent l="19050" t="0" r="9525" b="0"/>
            <wp:docPr id="77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3965C3" wp14:editId="4901A688">
            <wp:extent cx="561975" cy="19050"/>
            <wp:effectExtent l="19050" t="0" r="9525" b="0"/>
            <wp:docPr id="7772"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5E8E30" wp14:editId="4981BF06">
            <wp:extent cx="561975" cy="19050"/>
            <wp:effectExtent l="19050" t="0" r="9525" b="0"/>
            <wp:docPr id="77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8A1F20" wp14:editId="7AD8CF36">
            <wp:extent cx="561975" cy="19050"/>
            <wp:effectExtent l="19050" t="0" r="9525" b="0"/>
            <wp:docPr id="7774"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923A7C" wp14:editId="06DA883C">
            <wp:extent cx="561975" cy="19050"/>
            <wp:effectExtent l="19050" t="0" r="9525" b="0"/>
            <wp:docPr id="77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A90977" wp14:editId="57DCDF63">
            <wp:extent cx="561975" cy="19050"/>
            <wp:effectExtent l="19050" t="0" r="9525" b="0"/>
            <wp:docPr id="7776"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72CBE7" wp14:editId="02054F30">
            <wp:extent cx="561975" cy="19050"/>
            <wp:effectExtent l="19050" t="0" r="9525" b="0"/>
            <wp:docPr id="77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BB97FE" wp14:editId="57C29D8D">
            <wp:extent cx="561975" cy="19050"/>
            <wp:effectExtent l="19050" t="0" r="9525" b="0"/>
            <wp:docPr id="7778"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23167E" wp14:editId="3D22CBAC">
            <wp:extent cx="561975" cy="19050"/>
            <wp:effectExtent l="19050" t="0" r="9525" b="0"/>
            <wp:docPr id="77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EC4E89" wp14:editId="568DE1CB">
            <wp:extent cx="561975" cy="19050"/>
            <wp:effectExtent l="19050" t="0" r="9525" b="0"/>
            <wp:docPr id="778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1C04B0" wp14:editId="79EC828A">
            <wp:extent cx="561975" cy="19050"/>
            <wp:effectExtent l="19050" t="0" r="9525" b="0"/>
            <wp:docPr id="77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58E797" wp14:editId="4AB93E48">
            <wp:extent cx="561975" cy="19050"/>
            <wp:effectExtent l="19050" t="0" r="9525" b="0"/>
            <wp:docPr id="7782"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97335D" wp14:editId="269A489C">
            <wp:extent cx="561975" cy="19050"/>
            <wp:effectExtent l="19050" t="0" r="9525" b="0"/>
            <wp:docPr id="77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E049A3" wp14:editId="4275B833">
            <wp:extent cx="561975" cy="19050"/>
            <wp:effectExtent l="19050" t="0" r="9525" b="0"/>
            <wp:docPr id="7784"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284908" wp14:editId="59867CD7">
            <wp:extent cx="561975" cy="19050"/>
            <wp:effectExtent l="19050" t="0" r="9525" b="0"/>
            <wp:docPr id="77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702225" wp14:editId="43DA9758">
            <wp:extent cx="561975" cy="19050"/>
            <wp:effectExtent l="19050" t="0" r="9525" b="0"/>
            <wp:docPr id="7786"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ECE3C3" wp14:editId="21EA6CAF">
            <wp:extent cx="561975" cy="19050"/>
            <wp:effectExtent l="19050" t="0" r="9525" b="0"/>
            <wp:docPr id="77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583BEF" wp14:editId="090008CF">
            <wp:extent cx="561975" cy="19050"/>
            <wp:effectExtent l="19050" t="0" r="9525" b="0"/>
            <wp:docPr id="778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5E9D87" wp14:editId="05CE23F4">
            <wp:extent cx="561975" cy="19050"/>
            <wp:effectExtent l="19050" t="0" r="9525" b="0"/>
            <wp:docPr id="77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460E4C" wp14:editId="2A9F5E77">
            <wp:extent cx="561975" cy="19050"/>
            <wp:effectExtent l="19050" t="0" r="9525" b="0"/>
            <wp:docPr id="7790"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F7C170" wp14:editId="41C4C718">
            <wp:extent cx="561975" cy="19050"/>
            <wp:effectExtent l="19050" t="0" r="9525" b="0"/>
            <wp:docPr id="77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16C2A7" wp14:editId="45365FD4">
            <wp:extent cx="561975" cy="19050"/>
            <wp:effectExtent l="19050" t="0" r="9525" b="0"/>
            <wp:docPr id="7792"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0715B7" wp14:editId="74D8F52E">
            <wp:extent cx="561975" cy="19050"/>
            <wp:effectExtent l="19050" t="0" r="9525" b="0"/>
            <wp:docPr id="77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42CE89" wp14:editId="17FA3C1B">
            <wp:extent cx="561975" cy="19050"/>
            <wp:effectExtent l="19050" t="0" r="9525" b="0"/>
            <wp:docPr id="7794"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E0A595" wp14:editId="463D33CC">
            <wp:extent cx="561975" cy="19050"/>
            <wp:effectExtent l="19050" t="0" r="9525" b="0"/>
            <wp:docPr id="77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F8FDE4" wp14:editId="4F30D311">
            <wp:extent cx="561975" cy="19050"/>
            <wp:effectExtent l="19050" t="0" r="9525" b="0"/>
            <wp:docPr id="7796"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1E18B5" wp14:editId="60A68FF3">
            <wp:extent cx="561975" cy="19050"/>
            <wp:effectExtent l="19050" t="0" r="9525" b="0"/>
            <wp:docPr id="77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ED3FF5" wp14:editId="58BB7C4F">
            <wp:extent cx="561975" cy="19050"/>
            <wp:effectExtent l="19050" t="0" r="9525" b="0"/>
            <wp:docPr id="7798"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9CC887" wp14:editId="38C5B71D">
            <wp:extent cx="561975" cy="19050"/>
            <wp:effectExtent l="19050" t="0" r="9525" b="0"/>
            <wp:docPr id="77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0EA5BC" wp14:editId="10F8DABE">
            <wp:extent cx="561975" cy="19050"/>
            <wp:effectExtent l="19050" t="0" r="9525" b="0"/>
            <wp:docPr id="7800"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EC5C67" wp14:editId="47A1A9CB">
            <wp:extent cx="561975" cy="19050"/>
            <wp:effectExtent l="19050" t="0" r="9525" b="0"/>
            <wp:docPr id="78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FBAA70" wp14:editId="14C64E6D">
            <wp:extent cx="561975" cy="19050"/>
            <wp:effectExtent l="19050" t="0" r="9525" b="0"/>
            <wp:docPr id="7802"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BB66DE" wp14:editId="2E662020">
            <wp:extent cx="561975" cy="19050"/>
            <wp:effectExtent l="19050" t="0" r="9525" b="0"/>
            <wp:docPr id="78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EB3E6C" wp14:editId="41C6840F">
            <wp:extent cx="561975" cy="19050"/>
            <wp:effectExtent l="19050" t="0" r="9525" b="0"/>
            <wp:docPr id="780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C51095" wp14:editId="5E1A1BDD">
            <wp:extent cx="561975" cy="19050"/>
            <wp:effectExtent l="19050" t="0" r="9525" b="0"/>
            <wp:docPr id="78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ABD151" wp14:editId="1C89D6B6">
            <wp:extent cx="561975" cy="19050"/>
            <wp:effectExtent l="19050" t="0" r="9525" b="0"/>
            <wp:docPr id="7806"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FEC620" wp14:editId="3F03BACD">
            <wp:extent cx="561975" cy="19050"/>
            <wp:effectExtent l="19050" t="0" r="9525" b="0"/>
            <wp:docPr id="78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222A02" wp14:editId="72B258E7">
            <wp:extent cx="561975" cy="19050"/>
            <wp:effectExtent l="19050" t="0" r="9525" b="0"/>
            <wp:docPr id="7808"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098F61" wp14:editId="6CCE40A5">
            <wp:extent cx="561975" cy="19050"/>
            <wp:effectExtent l="19050" t="0" r="9525" b="0"/>
            <wp:docPr id="78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92F3ED" wp14:editId="03A499DA">
            <wp:extent cx="561975" cy="19050"/>
            <wp:effectExtent l="19050" t="0" r="9525" b="0"/>
            <wp:docPr id="7810"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AEF000" wp14:editId="3E3A057E">
            <wp:extent cx="561975" cy="19050"/>
            <wp:effectExtent l="19050" t="0" r="9525" b="0"/>
            <wp:docPr id="78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F19647" wp14:editId="191F0407">
            <wp:extent cx="561975" cy="19050"/>
            <wp:effectExtent l="19050" t="0" r="9525" b="0"/>
            <wp:docPr id="781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EA390A" wp14:editId="159B0CD4">
            <wp:extent cx="561975" cy="19050"/>
            <wp:effectExtent l="19050" t="0" r="9525" b="0"/>
            <wp:docPr id="78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47CC79" wp14:editId="757C2548">
            <wp:extent cx="561975" cy="19050"/>
            <wp:effectExtent l="19050" t="0" r="9525" b="0"/>
            <wp:docPr id="7814"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AF2794" wp14:editId="788E2C4F">
            <wp:extent cx="561975" cy="19050"/>
            <wp:effectExtent l="19050" t="0" r="9525" b="0"/>
            <wp:docPr id="78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46C0D9" wp14:editId="1260F8E9">
            <wp:extent cx="561975" cy="19050"/>
            <wp:effectExtent l="19050" t="0" r="9525" b="0"/>
            <wp:docPr id="7816"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39BF57" wp14:editId="1B6E3088">
            <wp:extent cx="561975" cy="19050"/>
            <wp:effectExtent l="19050" t="0" r="9525" b="0"/>
            <wp:docPr id="78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488AE9" wp14:editId="1306095E">
            <wp:extent cx="561975" cy="19050"/>
            <wp:effectExtent l="19050" t="0" r="9525" b="0"/>
            <wp:docPr id="7818"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A208A1" wp14:editId="0831EC26">
            <wp:extent cx="561975" cy="19050"/>
            <wp:effectExtent l="19050" t="0" r="9525" b="0"/>
            <wp:docPr id="78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3D113E" wp14:editId="07CB7482">
            <wp:extent cx="561975" cy="19050"/>
            <wp:effectExtent l="19050" t="0" r="9525" b="0"/>
            <wp:docPr id="7820"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4151CE" wp14:editId="1BEC169E">
            <wp:extent cx="561975" cy="19050"/>
            <wp:effectExtent l="19050" t="0" r="9525" b="0"/>
            <wp:docPr id="78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2C6983" wp14:editId="01D8B6B0">
            <wp:extent cx="561975" cy="19050"/>
            <wp:effectExtent l="19050" t="0" r="9525" b="0"/>
            <wp:docPr id="7822"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E52738" wp14:editId="7F1E92C4">
            <wp:extent cx="561975" cy="19050"/>
            <wp:effectExtent l="19050" t="0" r="9525" b="0"/>
            <wp:docPr id="78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F1710C" wp14:editId="138ABF57">
            <wp:extent cx="561975" cy="19050"/>
            <wp:effectExtent l="19050" t="0" r="9525" b="0"/>
            <wp:docPr id="7824"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DB283F" wp14:editId="0EA3E935">
            <wp:extent cx="561975" cy="19050"/>
            <wp:effectExtent l="19050" t="0" r="9525" b="0"/>
            <wp:docPr id="78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365472" wp14:editId="5C526A1C">
            <wp:extent cx="561975" cy="19050"/>
            <wp:effectExtent l="19050" t="0" r="9525" b="0"/>
            <wp:docPr id="7826"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BDA610" wp14:editId="6698913F">
            <wp:extent cx="561975" cy="19050"/>
            <wp:effectExtent l="19050" t="0" r="9525" b="0"/>
            <wp:docPr id="78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090B23" wp14:editId="23FCEAC0">
            <wp:extent cx="561975" cy="19050"/>
            <wp:effectExtent l="19050" t="0" r="9525" b="0"/>
            <wp:docPr id="782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C68198" wp14:editId="326686C0">
            <wp:extent cx="561975" cy="19050"/>
            <wp:effectExtent l="19050" t="0" r="9525" b="0"/>
            <wp:docPr id="78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4C481F" wp14:editId="637794F7">
            <wp:extent cx="561975" cy="19050"/>
            <wp:effectExtent l="19050" t="0" r="9525" b="0"/>
            <wp:docPr id="7830"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9AC169" wp14:editId="34FAD8C0">
            <wp:extent cx="561975" cy="19050"/>
            <wp:effectExtent l="19050" t="0" r="9525" b="0"/>
            <wp:docPr id="78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59FE1E" wp14:editId="15767980">
            <wp:extent cx="561975" cy="19050"/>
            <wp:effectExtent l="19050" t="0" r="9525" b="0"/>
            <wp:docPr id="7832"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1FEA9B" wp14:editId="4C78249C">
            <wp:extent cx="561975" cy="19050"/>
            <wp:effectExtent l="19050" t="0" r="9525" b="0"/>
            <wp:docPr id="78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214884" wp14:editId="6FE7D39B">
            <wp:extent cx="561975" cy="19050"/>
            <wp:effectExtent l="19050" t="0" r="9525" b="0"/>
            <wp:docPr id="7834"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ADD17A" wp14:editId="464A0C03">
            <wp:extent cx="561975" cy="19050"/>
            <wp:effectExtent l="19050" t="0" r="9525" b="0"/>
            <wp:docPr id="78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BBAF00" wp14:editId="383559A8">
            <wp:extent cx="561975" cy="19050"/>
            <wp:effectExtent l="19050" t="0" r="9525" b="0"/>
            <wp:docPr id="783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BD66E2" wp14:editId="0A20D8AD">
            <wp:extent cx="561975" cy="19050"/>
            <wp:effectExtent l="19050" t="0" r="9525" b="0"/>
            <wp:docPr id="78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251FF8" wp14:editId="10482CA3">
            <wp:extent cx="561975" cy="19050"/>
            <wp:effectExtent l="19050" t="0" r="9525" b="0"/>
            <wp:docPr id="7838"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E51DE4" wp14:editId="5FB881E7">
            <wp:extent cx="561975" cy="19050"/>
            <wp:effectExtent l="19050" t="0" r="9525" b="0"/>
            <wp:docPr id="78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5C5F19" wp14:editId="26B9164E">
            <wp:extent cx="561975" cy="19050"/>
            <wp:effectExtent l="19050" t="0" r="9525" b="0"/>
            <wp:docPr id="7840"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99681C" wp14:editId="093BAF60">
            <wp:extent cx="561975" cy="19050"/>
            <wp:effectExtent l="19050" t="0" r="9525" b="0"/>
            <wp:docPr id="78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C3A800" wp14:editId="5A10F5B2">
            <wp:extent cx="561975" cy="19050"/>
            <wp:effectExtent l="19050" t="0" r="9525" b="0"/>
            <wp:docPr id="7842"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AE8481" wp14:editId="5D1E36B5">
            <wp:extent cx="561975" cy="19050"/>
            <wp:effectExtent l="19050" t="0" r="9525" b="0"/>
            <wp:docPr id="78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25A288" wp14:editId="1DD92103">
            <wp:extent cx="561975" cy="19050"/>
            <wp:effectExtent l="19050" t="0" r="9525" b="0"/>
            <wp:docPr id="7844"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D42F41" wp14:editId="4025AF2C">
            <wp:extent cx="561975" cy="19050"/>
            <wp:effectExtent l="19050" t="0" r="9525" b="0"/>
            <wp:docPr id="78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BE0DAB" wp14:editId="161F1511">
            <wp:extent cx="561975" cy="19050"/>
            <wp:effectExtent l="19050" t="0" r="9525" b="0"/>
            <wp:docPr id="7846"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77ECA4" wp14:editId="30BE2F27">
            <wp:extent cx="561975" cy="19050"/>
            <wp:effectExtent l="19050" t="0" r="9525" b="0"/>
            <wp:docPr id="78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23A59E" wp14:editId="71954595">
            <wp:extent cx="561975" cy="19050"/>
            <wp:effectExtent l="19050" t="0" r="9525" b="0"/>
            <wp:docPr id="7848"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9B6543" wp14:editId="12885FD5">
            <wp:extent cx="561975" cy="19050"/>
            <wp:effectExtent l="19050" t="0" r="9525" b="0"/>
            <wp:docPr id="78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D13377" wp14:editId="38B021D7">
            <wp:extent cx="561975" cy="19050"/>
            <wp:effectExtent l="19050" t="0" r="9525" b="0"/>
            <wp:docPr id="7850"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0F0521" wp14:editId="53449C87">
            <wp:extent cx="561975" cy="19050"/>
            <wp:effectExtent l="19050" t="0" r="9525" b="0"/>
            <wp:docPr id="78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35C335" wp14:editId="4B8E8BC4">
            <wp:extent cx="561975" cy="19050"/>
            <wp:effectExtent l="19050" t="0" r="9525" b="0"/>
            <wp:docPr id="785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94AAEE" wp14:editId="006E464E">
            <wp:extent cx="561975" cy="19050"/>
            <wp:effectExtent l="19050" t="0" r="9525" b="0"/>
            <wp:docPr id="78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8BC9A6" wp14:editId="0AC39856">
            <wp:extent cx="561975" cy="19050"/>
            <wp:effectExtent l="19050" t="0" r="9525" b="0"/>
            <wp:docPr id="7854"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B7CE9C" wp14:editId="027DEAB7">
            <wp:extent cx="561975" cy="19050"/>
            <wp:effectExtent l="19050" t="0" r="9525" b="0"/>
            <wp:docPr id="78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A21482" wp14:editId="6BF98CE4">
            <wp:extent cx="561975" cy="19050"/>
            <wp:effectExtent l="19050" t="0" r="9525" b="0"/>
            <wp:docPr id="7856"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9EEEDD" wp14:editId="6F3E8965">
            <wp:extent cx="561975" cy="19050"/>
            <wp:effectExtent l="19050" t="0" r="9525" b="0"/>
            <wp:docPr id="78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29E439" wp14:editId="5B253459">
            <wp:extent cx="561975" cy="19050"/>
            <wp:effectExtent l="19050" t="0" r="9525" b="0"/>
            <wp:docPr id="7858"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562BC6" wp14:editId="2DDA24EC">
            <wp:extent cx="561975" cy="19050"/>
            <wp:effectExtent l="19050" t="0" r="9525" b="0"/>
            <wp:docPr id="78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C72AFB" wp14:editId="07C8B056">
            <wp:extent cx="561975" cy="19050"/>
            <wp:effectExtent l="19050" t="0" r="9525" b="0"/>
            <wp:docPr id="786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217BDB" wp14:editId="54994544">
            <wp:extent cx="561975" cy="19050"/>
            <wp:effectExtent l="19050" t="0" r="9525" b="0"/>
            <wp:docPr id="78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033133" wp14:editId="70832FCA">
            <wp:extent cx="561975" cy="19050"/>
            <wp:effectExtent l="19050" t="0" r="9525" b="0"/>
            <wp:docPr id="7862"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CD5669" wp14:editId="2778E811">
            <wp:extent cx="561975" cy="19050"/>
            <wp:effectExtent l="19050" t="0" r="9525" b="0"/>
            <wp:docPr id="78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6B99A2" wp14:editId="0EF1C44E">
            <wp:extent cx="561975" cy="19050"/>
            <wp:effectExtent l="19050" t="0" r="9525" b="0"/>
            <wp:docPr id="7864"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049FC0" wp14:editId="08718A88">
            <wp:extent cx="561975" cy="19050"/>
            <wp:effectExtent l="19050" t="0" r="9525" b="0"/>
            <wp:docPr id="78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DC279A" wp14:editId="46E7E828">
            <wp:extent cx="561975" cy="19050"/>
            <wp:effectExtent l="19050" t="0" r="9525" b="0"/>
            <wp:docPr id="7866"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C21CA0" wp14:editId="36D0F4A7">
            <wp:extent cx="561975" cy="19050"/>
            <wp:effectExtent l="19050" t="0" r="9525" b="0"/>
            <wp:docPr id="78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466BEF" wp14:editId="6DA76B51">
            <wp:extent cx="561975" cy="19050"/>
            <wp:effectExtent l="19050" t="0" r="9525" b="0"/>
            <wp:docPr id="7868"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CCE4CE" wp14:editId="31729FB5">
            <wp:extent cx="561975" cy="19050"/>
            <wp:effectExtent l="19050" t="0" r="9525" b="0"/>
            <wp:docPr id="78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65B9AC" wp14:editId="7A90C9EE">
            <wp:extent cx="561975" cy="19050"/>
            <wp:effectExtent l="19050" t="0" r="9525" b="0"/>
            <wp:docPr id="7870"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9FB67C" wp14:editId="4D2872CF">
            <wp:extent cx="561975" cy="19050"/>
            <wp:effectExtent l="19050" t="0" r="9525" b="0"/>
            <wp:docPr id="78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C95F25" wp14:editId="7F53D026">
            <wp:extent cx="561975" cy="19050"/>
            <wp:effectExtent l="19050" t="0" r="9525" b="0"/>
            <wp:docPr id="7872"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654D78" wp14:editId="4259E49D">
            <wp:extent cx="561975" cy="19050"/>
            <wp:effectExtent l="19050" t="0" r="9525" b="0"/>
            <wp:docPr id="78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A423B8" wp14:editId="6CFB04A9">
            <wp:extent cx="561975" cy="19050"/>
            <wp:effectExtent l="19050" t="0" r="9525" b="0"/>
            <wp:docPr id="7874"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EEB7C9" wp14:editId="050D858C">
            <wp:extent cx="561975" cy="19050"/>
            <wp:effectExtent l="19050" t="0" r="9525" b="0"/>
            <wp:docPr id="78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C8F225" wp14:editId="21FE6EAD">
            <wp:extent cx="561975" cy="19050"/>
            <wp:effectExtent l="19050" t="0" r="9525" b="0"/>
            <wp:docPr id="787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E8B8CB" wp14:editId="53060455">
            <wp:extent cx="561975" cy="19050"/>
            <wp:effectExtent l="19050" t="0" r="9525" b="0"/>
            <wp:docPr id="78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E120C0" wp14:editId="5FB2207E">
            <wp:extent cx="561975" cy="19050"/>
            <wp:effectExtent l="19050" t="0" r="9525" b="0"/>
            <wp:docPr id="7878"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956B32" wp14:editId="323E4CCF">
            <wp:extent cx="561975" cy="19050"/>
            <wp:effectExtent l="19050" t="0" r="9525" b="0"/>
            <wp:docPr id="78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156D67" wp14:editId="2012D7D8">
            <wp:extent cx="561975" cy="19050"/>
            <wp:effectExtent l="19050" t="0" r="9525" b="0"/>
            <wp:docPr id="7880"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EF41A1" wp14:editId="2EB56DE5">
            <wp:extent cx="561975" cy="19050"/>
            <wp:effectExtent l="19050" t="0" r="9525" b="0"/>
            <wp:docPr id="78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45AAB5" wp14:editId="68B2A44A">
            <wp:extent cx="561975" cy="19050"/>
            <wp:effectExtent l="19050" t="0" r="9525" b="0"/>
            <wp:docPr id="7882"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55901D" wp14:editId="758676AF">
            <wp:extent cx="561975" cy="19050"/>
            <wp:effectExtent l="19050" t="0" r="9525" b="0"/>
            <wp:docPr id="78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8402B9" wp14:editId="5D694374">
            <wp:extent cx="561975" cy="19050"/>
            <wp:effectExtent l="19050" t="0" r="9525" b="0"/>
            <wp:docPr id="788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4DA796" wp14:editId="0022F54C">
            <wp:extent cx="561975" cy="19050"/>
            <wp:effectExtent l="19050" t="0" r="9525" b="0"/>
            <wp:docPr id="78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2902E1" wp14:editId="38605A44">
            <wp:extent cx="561975" cy="19050"/>
            <wp:effectExtent l="19050" t="0" r="9525" b="0"/>
            <wp:docPr id="7886" name="Picture 20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73B379" wp14:editId="68B921D0">
            <wp:extent cx="561975" cy="19050"/>
            <wp:effectExtent l="19050" t="0" r="9525" b="0"/>
            <wp:docPr id="78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53283E" wp14:editId="0E3B99C9">
            <wp:extent cx="561975" cy="19050"/>
            <wp:effectExtent l="19050" t="0" r="9525" b="0"/>
            <wp:docPr id="7888" name="Picture 20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875D88" wp14:editId="271BF603">
            <wp:extent cx="561975" cy="19050"/>
            <wp:effectExtent l="19050" t="0" r="9525" b="0"/>
            <wp:docPr id="78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B98F21" wp14:editId="47B4CE1D">
            <wp:extent cx="561975" cy="19050"/>
            <wp:effectExtent l="19050" t="0" r="9525" b="0"/>
            <wp:docPr id="7890" name="Picture 20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540260" wp14:editId="77EC26E4">
            <wp:extent cx="561975" cy="19050"/>
            <wp:effectExtent l="19050" t="0" r="9525" b="0"/>
            <wp:docPr id="78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9CE925" wp14:editId="53A91512">
            <wp:extent cx="561975" cy="19050"/>
            <wp:effectExtent l="19050" t="0" r="9525" b="0"/>
            <wp:docPr id="7892" name="Picture 20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9A2B35" wp14:editId="6D7857A8">
            <wp:extent cx="561975" cy="19050"/>
            <wp:effectExtent l="19050" t="0" r="9525" b="0"/>
            <wp:docPr id="78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C7CC35" wp14:editId="57F1D09D">
            <wp:extent cx="561975" cy="19050"/>
            <wp:effectExtent l="19050" t="0" r="9525" b="0"/>
            <wp:docPr id="7894" name="Picture 20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DCFC30" wp14:editId="22C39F85">
            <wp:extent cx="561975" cy="19050"/>
            <wp:effectExtent l="19050" t="0" r="9525" b="0"/>
            <wp:docPr id="78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CB8250" wp14:editId="2B531E77">
            <wp:extent cx="561975" cy="19050"/>
            <wp:effectExtent l="19050" t="0" r="9525" b="0"/>
            <wp:docPr id="7896" name="Picture 20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C4882F" wp14:editId="44A93B74">
            <wp:extent cx="561975" cy="19050"/>
            <wp:effectExtent l="19050" t="0" r="9525" b="0"/>
            <wp:docPr id="78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5ABCD0" wp14:editId="530A5213">
            <wp:extent cx="561975" cy="19050"/>
            <wp:effectExtent l="19050" t="0" r="9525" b="0"/>
            <wp:docPr id="7898" name="Picture 20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FB8CED" wp14:editId="465A3AC3">
            <wp:extent cx="561975" cy="19050"/>
            <wp:effectExtent l="19050" t="0" r="9525" b="0"/>
            <wp:docPr id="78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8D1C71" wp14:editId="5688C71C">
            <wp:extent cx="561975" cy="19050"/>
            <wp:effectExtent l="19050" t="0" r="9525" b="0"/>
            <wp:docPr id="7900" name="Picture 20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4B4F84" wp14:editId="5C366CB1">
            <wp:extent cx="561975" cy="19050"/>
            <wp:effectExtent l="19050" t="0" r="9525" b="0"/>
            <wp:docPr id="79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F4B82A" wp14:editId="7D49F261">
            <wp:extent cx="561975" cy="19050"/>
            <wp:effectExtent l="19050" t="0" r="9525" b="0"/>
            <wp:docPr id="7902" name="Picture 20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E46C40" wp14:editId="0E199437">
            <wp:extent cx="561975" cy="19050"/>
            <wp:effectExtent l="19050" t="0" r="9525" b="0"/>
            <wp:docPr id="79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57C7F8" wp14:editId="709F1B3B">
            <wp:extent cx="561975" cy="19050"/>
            <wp:effectExtent l="19050" t="0" r="9525" b="0"/>
            <wp:docPr id="7904" name="Picture 20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E491BC" wp14:editId="35B790F8">
            <wp:extent cx="561975" cy="19050"/>
            <wp:effectExtent l="19050" t="0" r="9525" b="0"/>
            <wp:docPr id="79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41525C" wp14:editId="0B016C37">
            <wp:extent cx="561975" cy="19050"/>
            <wp:effectExtent l="19050" t="0" r="9525" b="0"/>
            <wp:docPr id="7906" name="Picture 20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A136D2" wp14:editId="53C10302">
            <wp:extent cx="561975" cy="19050"/>
            <wp:effectExtent l="19050" t="0" r="9525" b="0"/>
            <wp:docPr id="79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9D5312" wp14:editId="6488B03B">
            <wp:extent cx="561975" cy="19050"/>
            <wp:effectExtent l="19050" t="0" r="9525" b="0"/>
            <wp:docPr id="790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DDA757" wp14:editId="5469A1A0">
            <wp:extent cx="561975" cy="19050"/>
            <wp:effectExtent l="19050" t="0" r="9525" b="0"/>
            <wp:docPr id="79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6A5C0D" wp14:editId="525A5243">
            <wp:extent cx="561975" cy="19050"/>
            <wp:effectExtent l="19050" t="0" r="9525" b="0"/>
            <wp:docPr id="7910" name="Picture 20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12B1C6" wp14:editId="5E3AE62C">
            <wp:extent cx="561975" cy="19050"/>
            <wp:effectExtent l="19050" t="0" r="9525" b="0"/>
            <wp:docPr id="79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9D1FE5" wp14:editId="6ADD5BF8">
            <wp:extent cx="561975" cy="19050"/>
            <wp:effectExtent l="19050" t="0" r="9525" b="0"/>
            <wp:docPr id="7912" name="Picture 20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1E39BF" wp14:editId="279A2995">
            <wp:extent cx="561975" cy="19050"/>
            <wp:effectExtent l="19050" t="0" r="9525" b="0"/>
            <wp:docPr id="79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3A00C2" wp14:editId="2C3C0531">
            <wp:extent cx="561975" cy="19050"/>
            <wp:effectExtent l="19050" t="0" r="9525" b="0"/>
            <wp:docPr id="7914" name="Picture 20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A0062A" wp14:editId="3719392C">
            <wp:extent cx="561975" cy="19050"/>
            <wp:effectExtent l="19050" t="0" r="9525" b="0"/>
            <wp:docPr id="79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B32480" wp14:editId="3C8C2255">
            <wp:extent cx="561975" cy="19050"/>
            <wp:effectExtent l="19050" t="0" r="9525" b="0"/>
            <wp:docPr id="7916" name="Picture 20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0DFCEE" wp14:editId="1EAD1F70">
            <wp:extent cx="561975" cy="19050"/>
            <wp:effectExtent l="19050" t="0" r="9525" b="0"/>
            <wp:docPr id="79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9BD185" wp14:editId="5EC1C03E">
            <wp:extent cx="561975" cy="19050"/>
            <wp:effectExtent l="19050" t="0" r="9525" b="0"/>
            <wp:docPr id="7918" name="Picture 20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F8FE23" wp14:editId="703A68F7">
            <wp:extent cx="561975" cy="19050"/>
            <wp:effectExtent l="19050" t="0" r="9525" b="0"/>
            <wp:docPr id="79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D9CD49" wp14:editId="3DA51F3E">
            <wp:extent cx="561975" cy="19050"/>
            <wp:effectExtent l="19050" t="0" r="9525" b="0"/>
            <wp:docPr id="7920" name="Picture 20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AC706F" wp14:editId="2C61FCCF">
            <wp:extent cx="561975" cy="19050"/>
            <wp:effectExtent l="19050" t="0" r="9525" b="0"/>
            <wp:docPr id="79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2C6AAA" wp14:editId="3104E7F5">
            <wp:extent cx="561975" cy="19050"/>
            <wp:effectExtent l="19050" t="0" r="9525" b="0"/>
            <wp:docPr id="7922" name="Picture 20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436092" wp14:editId="47DC8E37">
            <wp:extent cx="561975" cy="19050"/>
            <wp:effectExtent l="19050" t="0" r="9525" b="0"/>
            <wp:docPr id="79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48B143" wp14:editId="46C55D03">
            <wp:extent cx="561975" cy="19050"/>
            <wp:effectExtent l="19050" t="0" r="9525" b="0"/>
            <wp:docPr id="792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8E17BB" wp14:editId="12311A08">
            <wp:extent cx="561975" cy="19050"/>
            <wp:effectExtent l="19050" t="0" r="9525" b="0"/>
            <wp:docPr id="79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C0681F" wp14:editId="70671E1D">
            <wp:extent cx="561975" cy="19050"/>
            <wp:effectExtent l="19050" t="0" r="9525" b="0"/>
            <wp:docPr id="7926" name="Picture 20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FB28DC" wp14:editId="445B5BB6">
            <wp:extent cx="561975" cy="19050"/>
            <wp:effectExtent l="19050" t="0" r="9525" b="0"/>
            <wp:docPr id="79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DA1C25" wp14:editId="6D76BF22">
            <wp:extent cx="561975" cy="19050"/>
            <wp:effectExtent l="19050" t="0" r="9525" b="0"/>
            <wp:docPr id="7928" name="Picture 20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8F79C1" wp14:editId="3E3ECB70">
            <wp:extent cx="561975" cy="19050"/>
            <wp:effectExtent l="19050" t="0" r="9525" b="0"/>
            <wp:docPr id="79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0F57F0" wp14:editId="09AD5A46">
            <wp:extent cx="561975" cy="19050"/>
            <wp:effectExtent l="19050" t="0" r="9525" b="0"/>
            <wp:docPr id="7930" name="Picture 20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6CD8DD" wp14:editId="1CC88149">
            <wp:extent cx="561975" cy="19050"/>
            <wp:effectExtent l="19050" t="0" r="9525" b="0"/>
            <wp:docPr id="79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148FAE" wp14:editId="56D8EEF6">
            <wp:extent cx="561975" cy="19050"/>
            <wp:effectExtent l="19050" t="0" r="9525" b="0"/>
            <wp:docPr id="793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542AA8" wp14:editId="46F56053">
            <wp:extent cx="561975" cy="19050"/>
            <wp:effectExtent l="19050" t="0" r="9525" b="0"/>
            <wp:docPr id="79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7D1C34" wp14:editId="30AFDEBE">
            <wp:extent cx="561975" cy="19050"/>
            <wp:effectExtent l="19050" t="0" r="9525" b="0"/>
            <wp:docPr id="7934" name="Picture 20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00EF6B" wp14:editId="4CEDD840">
            <wp:extent cx="561975" cy="19050"/>
            <wp:effectExtent l="19050" t="0" r="9525" b="0"/>
            <wp:docPr id="79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8DFD2B" wp14:editId="7136465E">
            <wp:extent cx="561975" cy="19050"/>
            <wp:effectExtent l="19050" t="0" r="9525" b="0"/>
            <wp:docPr id="7936" name="Picture 20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3665A1" wp14:editId="23E5B778">
            <wp:extent cx="561975" cy="19050"/>
            <wp:effectExtent l="19050" t="0" r="9525" b="0"/>
            <wp:docPr id="79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BC323D" wp14:editId="54E0181D">
            <wp:extent cx="561975" cy="19050"/>
            <wp:effectExtent l="19050" t="0" r="9525" b="0"/>
            <wp:docPr id="7938" name="Picture 20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09F517" wp14:editId="7D0C440D">
            <wp:extent cx="561975" cy="19050"/>
            <wp:effectExtent l="19050" t="0" r="9525" b="0"/>
            <wp:docPr id="79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9B989D" wp14:editId="1E3A9C79">
            <wp:extent cx="561975" cy="19050"/>
            <wp:effectExtent l="19050" t="0" r="9525" b="0"/>
            <wp:docPr id="7940" name="Picture 20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9194D7" wp14:editId="7107CF7F">
            <wp:extent cx="561975" cy="19050"/>
            <wp:effectExtent l="19050" t="0" r="9525" b="0"/>
            <wp:docPr id="79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B041B5" wp14:editId="2BD59F49">
            <wp:extent cx="561975" cy="19050"/>
            <wp:effectExtent l="19050" t="0" r="9525" b="0"/>
            <wp:docPr id="7942" name="Picture 20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4C87E4" wp14:editId="3C05FD89">
            <wp:extent cx="561975" cy="19050"/>
            <wp:effectExtent l="19050" t="0" r="9525" b="0"/>
            <wp:docPr id="79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DC4417" wp14:editId="392CFF99">
            <wp:extent cx="561975" cy="19050"/>
            <wp:effectExtent l="19050" t="0" r="9525" b="0"/>
            <wp:docPr id="7944" name="Picture 20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5650E0" wp14:editId="20694F02">
            <wp:extent cx="561975" cy="19050"/>
            <wp:effectExtent l="19050" t="0" r="9525" b="0"/>
            <wp:docPr id="79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08CAF5" wp14:editId="035EDA92">
            <wp:extent cx="561975" cy="19050"/>
            <wp:effectExtent l="19050" t="0" r="9525" b="0"/>
            <wp:docPr id="7946" name="Picture 20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F3C40B" wp14:editId="6AB4C2E2">
            <wp:extent cx="561975" cy="19050"/>
            <wp:effectExtent l="19050" t="0" r="9525" b="0"/>
            <wp:docPr id="79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A55469" wp14:editId="68A400BB">
            <wp:extent cx="561975" cy="19050"/>
            <wp:effectExtent l="19050" t="0" r="9525" b="0"/>
            <wp:docPr id="794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BCF5CC" wp14:editId="4A2E9A94">
            <wp:extent cx="561975" cy="19050"/>
            <wp:effectExtent l="19050" t="0" r="9525" b="0"/>
            <wp:docPr id="79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ED0930" wp14:editId="38866615">
            <wp:extent cx="561975" cy="19050"/>
            <wp:effectExtent l="19050" t="0" r="9525" b="0"/>
            <wp:docPr id="7950" name="Picture 20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06FFFC" wp14:editId="02971D8C">
            <wp:extent cx="561975" cy="19050"/>
            <wp:effectExtent l="19050" t="0" r="9525" b="0"/>
            <wp:docPr id="79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5543C5" wp14:editId="3415DA73">
            <wp:extent cx="561975" cy="19050"/>
            <wp:effectExtent l="19050" t="0" r="9525" b="0"/>
            <wp:docPr id="7952" name="Picture 20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6A3E53" wp14:editId="17E5DA1C">
            <wp:extent cx="561975" cy="19050"/>
            <wp:effectExtent l="19050" t="0" r="9525" b="0"/>
            <wp:docPr id="79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ED237C" wp14:editId="0F77388C">
            <wp:extent cx="561975" cy="19050"/>
            <wp:effectExtent l="19050" t="0" r="9525" b="0"/>
            <wp:docPr id="7954" name="Picture 20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C106EF" wp14:editId="6733E1E1">
            <wp:extent cx="561975" cy="19050"/>
            <wp:effectExtent l="19050" t="0" r="9525" b="0"/>
            <wp:docPr id="79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6D53AC" wp14:editId="192FCCA5">
            <wp:extent cx="561975" cy="19050"/>
            <wp:effectExtent l="19050" t="0" r="9525" b="0"/>
            <wp:docPr id="795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CAA3A4" wp14:editId="4DF4B247">
            <wp:extent cx="561975" cy="19050"/>
            <wp:effectExtent l="19050" t="0" r="9525" b="0"/>
            <wp:docPr id="79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68369E" wp14:editId="1C0429A9">
            <wp:extent cx="561975" cy="19050"/>
            <wp:effectExtent l="19050" t="0" r="9525" b="0"/>
            <wp:docPr id="7958" name="Picture 20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BEFF33" wp14:editId="48513A51">
            <wp:extent cx="561975" cy="19050"/>
            <wp:effectExtent l="19050" t="0" r="9525" b="0"/>
            <wp:docPr id="79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3719C1" wp14:editId="2FE3E345">
            <wp:extent cx="561975" cy="19050"/>
            <wp:effectExtent l="19050" t="0" r="9525" b="0"/>
            <wp:docPr id="7960" name="Picture 20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92A61B" wp14:editId="18FB440F">
            <wp:extent cx="561975" cy="19050"/>
            <wp:effectExtent l="19050" t="0" r="9525" b="0"/>
            <wp:docPr id="79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6EBCA7" wp14:editId="05483E45">
            <wp:extent cx="561975" cy="19050"/>
            <wp:effectExtent l="19050" t="0" r="9525" b="0"/>
            <wp:docPr id="7962" name="Picture 20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898A40" wp14:editId="1A898109">
            <wp:extent cx="561975" cy="19050"/>
            <wp:effectExtent l="19050" t="0" r="9525" b="0"/>
            <wp:docPr id="79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27EA32" wp14:editId="1E505549">
            <wp:extent cx="561975" cy="19050"/>
            <wp:effectExtent l="19050" t="0" r="9525" b="0"/>
            <wp:docPr id="7964" name="Picture 2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E49230" wp14:editId="7DC8E58B">
            <wp:extent cx="561975" cy="19050"/>
            <wp:effectExtent l="19050" t="0" r="9525" b="0"/>
            <wp:docPr id="79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1B08D9" wp14:editId="6B2F3057">
            <wp:extent cx="561975" cy="19050"/>
            <wp:effectExtent l="19050" t="0" r="9525" b="0"/>
            <wp:docPr id="7966" name="Picture 2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5E6CB3" wp14:editId="1D7CC281">
            <wp:extent cx="561975" cy="19050"/>
            <wp:effectExtent l="19050" t="0" r="9525" b="0"/>
            <wp:docPr id="79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3EA089" wp14:editId="3BA18129">
            <wp:extent cx="561975" cy="19050"/>
            <wp:effectExtent l="19050" t="0" r="9525" b="0"/>
            <wp:docPr id="7968" name="Picture 21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E4D01F" wp14:editId="0E110105">
            <wp:extent cx="561975" cy="19050"/>
            <wp:effectExtent l="19050" t="0" r="9525" b="0"/>
            <wp:docPr id="79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60C26E" wp14:editId="440FD6D8">
            <wp:extent cx="561975" cy="19050"/>
            <wp:effectExtent l="19050" t="0" r="9525" b="0"/>
            <wp:docPr id="7970" name="Picture 2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B1F0FD" wp14:editId="7B76EF8D">
            <wp:extent cx="561975" cy="19050"/>
            <wp:effectExtent l="19050" t="0" r="9525" b="0"/>
            <wp:docPr id="79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D0E5AB" wp14:editId="150784E6">
            <wp:extent cx="561975" cy="19050"/>
            <wp:effectExtent l="19050" t="0" r="9525" b="0"/>
            <wp:docPr id="797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8232BC" wp14:editId="09E14592">
            <wp:extent cx="561975" cy="19050"/>
            <wp:effectExtent l="19050" t="0" r="9525" b="0"/>
            <wp:docPr id="79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369B67" wp14:editId="23F47C16">
            <wp:extent cx="561975" cy="19050"/>
            <wp:effectExtent l="19050" t="0" r="9525" b="0"/>
            <wp:docPr id="7974" name="Picture 2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491E46" wp14:editId="111B4BCF">
            <wp:extent cx="561975" cy="19050"/>
            <wp:effectExtent l="19050" t="0" r="9525" b="0"/>
            <wp:docPr id="79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37F8B9" wp14:editId="014DB7B7">
            <wp:extent cx="561975" cy="19050"/>
            <wp:effectExtent l="19050" t="0" r="9525" b="0"/>
            <wp:docPr id="7976" name="Picture 2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8D872D" wp14:editId="59879CD1">
            <wp:extent cx="561975" cy="19050"/>
            <wp:effectExtent l="19050" t="0" r="9525" b="0"/>
            <wp:docPr id="79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97F09B" wp14:editId="59F6310A">
            <wp:extent cx="561975" cy="19050"/>
            <wp:effectExtent l="19050" t="0" r="9525" b="0"/>
            <wp:docPr id="7978" name="Picture 2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C43874" wp14:editId="06B6A298">
            <wp:extent cx="561975" cy="19050"/>
            <wp:effectExtent l="19050" t="0" r="9525" b="0"/>
            <wp:docPr id="79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885CA4" wp14:editId="3556B4A1">
            <wp:extent cx="561975" cy="19050"/>
            <wp:effectExtent l="19050" t="0" r="9525" b="0"/>
            <wp:docPr id="798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5C4F0A" wp14:editId="22512892">
            <wp:extent cx="561975" cy="19050"/>
            <wp:effectExtent l="19050" t="0" r="9525" b="0"/>
            <wp:docPr id="79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8E3F22" wp14:editId="5218C9E0">
            <wp:extent cx="561975" cy="19050"/>
            <wp:effectExtent l="19050" t="0" r="9525" b="0"/>
            <wp:docPr id="7982" name="Picture 2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057E01" wp14:editId="19BFA7DC">
            <wp:extent cx="561975" cy="19050"/>
            <wp:effectExtent l="19050" t="0" r="9525" b="0"/>
            <wp:docPr id="79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975EF0" wp14:editId="122209FD">
            <wp:extent cx="561975" cy="19050"/>
            <wp:effectExtent l="19050" t="0" r="9525" b="0"/>
            <wp:docPr id="798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E5D87F" wp14:editId="12AF52B6">
            <wp:extent cx="561975" cy="19050"/>
            <wp:effectExtent l="19050" t="0" r="9525" b="0"/>
            <wp:docPr id="79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04CA09" wp14:editId="31C7A4C5">
            <wp:extent cx="561975" cy="19050"/>
            <wp:effectExtent l="19050" t="0" r="9525" b="0"/>
            <wp:docPr id="7986"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08E9D0" wp14:editId="17FEBF02">
            <wp:extent cx="561975" cy="19050"/>
            <wp:effectExtent l="19050" t="0" r="9525" b="0"/>
            <wp:docPr id="79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F27F87" wp14:editId="4C1322AD">
            <wp:extent cx="561975" cy="19050"/>
            <wp:effectExtent l="19050" t="0" r="9525" b="0"/>
            <wp:docPr id="7988"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262F60" wp14:editId="74F43842">
            <wp:extent cx="561975" cy="19050"/>
            <wp:effectExtent l="19050" t="0" r="9525" b="0"/>
            <wp:docPr id="79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1F39A1" wp14:editId="40F2C6DB">
            <wp:extent cx="561975" cy="19050"/>
            <wp:effectExtent l="19050" t="0" r="9525" b="0"/>
            <wp:docPr id="7990"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C39294" wp14:editId="35DB1B7F">
            <wp:extent cx="561975" cy="19050"/>
            <wp:effectExtent l="19050" t="0" r="9525" b="0"/>
            <wp:docPr id="79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BAA7E9" wp14:editId="60C86824">
            <wp:extent cx="561975" cy="19050"/>
            <wp:effectExtent l="19050" t="0" r="9525" b="0"/>
            <wp:docPr id="799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500666" wp14:editId="301217F3">
            <wp:extent cx="561975" cy="19050"/>
            <wp:effectExtent l="19050" t="0" r="9525" b="0"/>
            <wp:docPr id="79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2D9527" wp14:editId="0CBFDBC7">
            <wp:extent cx="561975" cy="19050"/>
            <wp:effectExtent l="19050" t="0" r="9525" b="0"/>
            <wp:docPr id="7994"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5F1645" wp14:editId="55E618A7">
            <wp:extent cx="561975" cy="19050"/>
            <wp:effectExtent l="19050" t="0" r="9525" b="0"/>
            <wp:docPr id="79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4C925C" wp14:editId="4F97CF81">
            <wp:extent cx="561975" cy="19050"/>
            <wp:effectExtent l="19050" t="0" r="9525" b="0"/>
            <wp:docPr id="799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0059EA" wp14:editId="3E861583">
            <wp:extent cx="561975" cy="19050"/>
            <wp:effectExtent l="19050" t="0" r="9525" b="0"/>
            <wp:docPr id="79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F42293" wp14:editId="08DF2F08">
            <wp:extent cx="561975" cy="19050"/>
            <wp:effectExtent l="19050" t="0" r="9525" b="0"/>
            <wp:docPr id="7998"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1C0046" wp14:editId="4E436A60">
            <wp:extent cx="561975" cy="19050"/>
            <wp:effectExtent l="19050" t="0" r="9525" b="0"/>
            <wp:docPr id="79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54C2EA" wp14:editId="4DC63CE9">
            <wp:extent cx="561975" cy="19050"/>
            <wp:effectExtent l="19050" t="0" r="9525" b="0"/>
            <wp:docPr id="8000"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1B8F6F" wp14:editId="415A7888">
            <wp:extent cx="561975" cy="19050"/>
            <wp:effectExtent l="19050" t="0" r="9525" b="0"/>
            <wp:docPr id="80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CEBFC4" wp14:editId="049F8B30">
            <wp:extent cx="561975" cy="19050"/>
            <wp:effectExtent l="19050" t="0" r="9525" b="0"/>
            <wp:docPr id="8002"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AB60C3" wp14:editId="04AC1F1E">
            <wp:extent cx="561975" cy="19050"/>
            <wp:effectExtent l="19050" t="0" r="9525" b="0"/>
            <wp:docPr id="80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326231" wp14:editId="59EDD6A7">
            <wp:extent cx="561975" cy="19050"/>
            <wp:effectExtent l="19050" t="0" r="9525" b="0"/>
            <wp:docPr id="800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50B13E" wp14:editId="76AC5290">
            <wp:extent cx="561975" cy="19050"/>
            <wp:effectExtent l="19050" t="0" r="9525" b="0"/>
            <wp:docPr id="80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E8639C" wp14:editId="2D4236E8">
            <wp:extent cx="561975" cy="19050"/>
            <wp:effectExtent l="19050" t="0" r="9525" b="0"/>
            <wp:docPr id="8006"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4136F3" wp14:editId="40E5EBDB">
            <wp:extent cx="561975" cy="19050"/>
            <wp:effectExtent l="19050" t="0" r="9525" b="0"/>
            <wp:docPr id="80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9619C2" wp14:editId="4C670237">
            <wp:extent cx="561975" cy="19050"/>
            <wp:effectExtent l="19050" t="0" r="9525" b="0"/>
            <wp:docPr id="8008"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CCD08C" wp14:editId="1A695929">
            <wp:extent cx="561975" cy="19050"/>
            <wp:effectExtent l="19050" t="0" r="9525" b="0"/>
            <wp:docPr id="80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8E4C9D" wp14:editId="2C1E1142">
            <wp:extent cx="561975" cy="19050"/>
            <wp:effectExtent l="19050" t="0" r="9525" b="0"/>
            <wp:docPr id="8010"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88CBDF" wp14:editId="5301FB02">
            <wp:extent cx="561975" cy="19050"/>
            <wp:effectExtent l="19050" t="0" r="9525" b="0"/>
            <wp:docPr id="80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076322" wp14:editId="4C72B5F0">
            <wp:extent cx="561975" cy="19050"/>
            <wp:effectExtent l="19050" t="0" r="9525" b="0"/>
            <wp:docPr id="8012"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BAA6EE" wp14:editId="7EA2E421">
            <wp:extent cx="561975" cy="19050"/>
            <wp:effectExtent l="19050" t="0" r="9525" b="0"/>
            <wp:docPr id="80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16C6DD" wp14:editId="66D7F64F">
            <wp:extent cx="561975" cy="19050"/>
            <wp:effectExtent l="19050" t="0" r="9525" b="0"/>
            <wp:docPr id="8014"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110F5E" wp14:editId="57873462">
            <wp:extent cx="561975" cy="19050"/>
            <wp:effectExtent l="19050" t="0" r="9525" b="0"/>
            <wp:docPr id="80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F16605" wp14:editId="5FE3C686">
            <wp:extent cx="561975" cy="19050"/>
            <wp:effectExtent l="19050" t="0" r="9525" b="0"/>
            <wp:docPr id="8016"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43F47F" wp14:editId="0A07829C">
            <wp:extent cx="561975" cy="19050"/>
            <wp:effectExtent l="19050" t="0" r="9525" b="0"/>
            <wp:docPr id="80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2A3F4F" wp14:editId="38CBB315">
            <wp:extent cx="561975" cy="19050"/>
            <wp:effectExtent l="19050" t="0" r="9525" b="0"/>
            <wp:docPr id="8018"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A2105B" wp14:editId="595A6A32">
            <wp:extent cx="561975" cy="19050"/>
            <wp:effectExtent l="19050" t="0" r="9525" b="0"/>
            <wp:docPr id="80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A8D2CE" wp14:editId="73AC3673">
            <wp:extent cx="561975" cy="19050"/>
            <wp:effectExtent l="19050" t="0" r="9525" b="0"/>
            <wp:docPr id="802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B1BF4E" wp14:editId="2E04F1F9">
            <wp:extent cx="561975" cy="19050"/>
            <wp:effectExtent l="19050" t="0" r="9525" b="0"/>
            <wp:docPr id="80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C3A0BF" wp14:editId="01FA7736">
            <wp:extent cx="561975" cy="19050"/>
            <wp:effectExtent l="19050" t="0" r="9525" b="0"/>
            <wp:docPr id="8022"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BC1276" wp14:editId="4A1CE30E">
            <wp:extent cx="561975" cy="19050"/>
            <wp:effectExtent l="19050" t="0" r="9525" b="0"/>
            <wp:docPr id="80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3F64AC" wp14:editId="08060A5B">
            <wp:extent cx="561975" cy="19050"/>
            <wp:effectExtent l="19050" t="0" r="9525" b="0"/>
            <wp:docPr id="8024"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C7FFCD" wp14:editId="15AD44E6">
            <wp:extent cx="561975" cy="19050"/>
            <wp:effectExtent l="19050" t="0" r="9525" b="0"/>
            <wp:docPr id="80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38F4E9" wp14:editId="2B1861D1">
            <wp:extent cx="561975" cy="19050"/>
            <wp:effectExtent l="19050" t="0" r="9525" b="0"/>
            <wp:docPr id="8026"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6D5A3A" wp14:editId="3B2B51F7">
            <wp:extent cx="561975" cy="19050"/>
            <wp:effectExtent l="19050" t="0" r="9525" b="0"/>
            <wp:docPr id="80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F443FB" wp14:editId="40E0A018">
            <wp:extent cx="561975" cy="19050"/>
            <wp:effectExtent l="19050" t="0" r="9525" b="0"/>
            <wp:docPr id="802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6A7D22" wp14:editId="044F2E9D">
            <wp:extent cx="561975" cy="19050"/>
            <wp:effectExtent l="19050" t="0" r="9525" b="0"/>
            <wp:docPr id="80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BBE56B" wp14:editId="7F5D3666">
            <wp:extent cx="561975" cy="19050"/>
            <wp:effectExtent l="19050" t="0" r="9525" b="0"/>
            <wp:docPr id="8030"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FCE310" wp14:editId="419FA7F7">
            <wp:extent cx="561975" cy="19050"/>
            <wp:effectExtent l="19050" t="0" r="9525" b="0"/>
            <wp:docPr id="80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FB8FB1" wp14:editId="61C42E6C">
            <wp:extent cx="561975" cy="19050"/>
            <wp:effectExtent l="19050" t="0" r="9525" b="0"/>
            <wp:docPr id="8032"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35DD1F" wp14:editId="3370B9B7">
            <wp:extent cx="561975" cy="19050"/>
            <wp:effectExtent l="19050" t="0" r="9525" b="0"/>
            <wp:docPr id="80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9177F4" wp14:editId="15B37049">
            <wp:extent cx="561975" cy="19050"/>
            <wp:effectExtent l="19050" t="0" r="9525" b="0"/>
            <wp:docPr id="8034"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E74D2E" wp14:editId="07889B15">
            <wp:extent cx="561975" cy="19050"/>
            <wp:effectExtent l="19050" t="0" r="9525" b="0"/>
            <wp:docPr id="80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B21F0A" wp14:editId="325D9521">
            <wp:extent cx="561975" cy="19050"/>
            <wp:effectExtent l="19050" t="0" r="9525" b="0"/>
            <wp:docPr id="8036"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2EEC4D" wp14:editId="622C3397">
            <wp:extent cx="561975" cy="19050"/>
            <wp:effectExtent l="19050" t="0" r="9525" b="0"/>
            <wp:docPr id="80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C41E17" wp14:editId="02C34A53">
            <wp:extent cx="561975" cy="19050"/>
            <wp:effectExtent l="19050" t="0" r="9525" b="0"/>
            <wp:docPr id="8038"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071032" wp14:editId="3F0510EE">
            <wp:extent cx="561975" cy="19050"/>
            <wp:effectExtent l="19050" t="0" r="9525" b="0"/>
            <wp:docPr id="80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673EDF" wp14:editId="53E3C4A1">
            <wp:extent cx="561975" cy="19050"/>
            <wp:effectExtent l="19050" t="0" r="9525" b="0"/>
            <wp:docPr id="8040"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FB4999" wp14:editId="3A436F1D">
            <wp:extent cx="561975" cy="19050"/>
            <wp:effectExtent l="19050" t="0" r="9525" b="0"/>
            <wp:docPr id="80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0A8107" wp14:editId="5604CD0C">
            <wp:extent cx="561975" cy="19050"/>
            <wp:effectExtent l="19050" t="0" r="9525" b="0"/>
            <wp:docPr id="8042"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3B2798" wp14:editId="256AAAB7">
            <wp:extent cx="561975" cy="19050"/>
            <wp:effectExtent l="19050" t="0" r="9525" b="0"/>
            <wp:docPr id="80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2406AD" wp14:editId="6920C64E">
            <wp:extent cx="561975" cy="19050"/>
            <wp:effectExtent l="19050" t="0" r="9525" b="0"/>
            <wp:docPr id="804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6485AA" wp14:editId="106890BE">
            <wp:extent cx="561975" cy="19050"/>
            <wp:effectExtent l="19050" t="0" r="9525" b="0"/>
            <wp:docPr id="80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859587" wp14:editId="1DC620FB">
            <wp:extent cx="561975" cy="19050"/>
            <wp:effectExtent l="19050" t="0" r="9525" b="0"/>
            <wp:docPr id="8046"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EBF4DB" wp14:editId="7B1D4DD2">
            <wp:extent cx="561975" cy="19050"/>
            <wp:effectExtent l="19050" t="0" r="9525" b="0"/>
            <wp:docPr id="80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3F7072" wp14:editId="52C98254">
            <wp:extent cx="561975" cy="19050"/>
            <wp:effectExtent l="19050" t="0" r="9525" b="0"/>
            <wp:docPr id="8048"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99C435" wp14:editId="0108EA1E">
            <wp:extent cx="561975" cy="19050"/>
            <wp:effectExtent l="19050" t="0" r="9525" b="0"/>
            <wp:docPr id="80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0A319A" wp14:editId="781DBD54">
            <wp:extent cx="561975" cy="19050"/>
            <wp:effectExtent l="19050" t="0" r="9525" b="0"/>
            <wp:docPr id="8050"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F549C3" wp14:editId="081B7644">
            <wp:extent cx="561975" cy="19050"/>
            <wp:effectExtent l="19050" t="0" r="9525" b="0"/>
            <wp:docPr id="80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94B990" wp14:editId="049F9F42">
            <wp:extent cx="561975" cy="19050"/>
            <wp:effectExtent l="19050" t="0" r="9525" b="0"/>
            <wp:docPr id="805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AD6790" wp14:editId="696AEF2E">
            <wp:extent cx="561975" cy="19050"/>
            <wp:effectExtent l="19050" t="0" r="9525" b="0"/>
            <wp:docPr id="80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6698E5" wp14:editId="69045338">
            <wp:extent cx="561975" cy="19050"/>
            <wp:effectExtent l="19050" t="0" r="9525" b="0"/>
            <wp:docPr id="8054"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F976DD" wp14:editId="2E51EF3A">
            <wp:extent cx="561975" cy="19050"/>
            <wp:effectExtent l="19050" t="0" r="9525" b="0"/>
            <wp:docPr id="80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534FFA" wp14:editId="4F2FDD5F">
            <wp:extent cx="561975" cy="19050"/>
            <wp:effectExtent l="19050" t="0" r="9525" b="0"/>
            <wp:docPr id="8056"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4C5E26" wp14:editId="5EC4D36F">
            <wp:extent cx="561975" cy="19050"/>
            <wp:effectExtent l="19050" t="0" r="9525" b="0"/>
            <wp:docPr id="80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F03E70" wp14:editId="7E9824DA">
            <wp:extent cx="561975" cy="19050"/>
            <wp:effectExtent l="19050" t="0" r="9525" b="0"/>
            <wp:docPr id="8058"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CABB0E" wp14:editId="5576C54D">
            <wp:extent cx="561975" cy="19050"/>
            <wp:effectExtent l="19050" t="0" r="9525" b="0"/>
            <wp:docPr id="80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7C042C" wp14:editId="58B8E6B9">
            <wp:extent cx="561975" cy="19050"/>
            <wp:effectExtent l="19050" t="0" r="9525" b="0"/>
            <wp:docPr id="8060"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781FC6" wp14:editId="4367BD3B">
            <wp:extent cx="561975" cy="19050"/>
            <wp:effectExtent l="19050" t="0" r="9525" b="0"/>
            <wp:docPr id="80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D35327" wp14:editId="2F29ED64">
            <wp:extent cx="561975" cy="19050"/>
            <wp:effectExtent l="19050" t="0" r="9525" b="0"/>
            <wp:docPr id="8062"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84D04B" wp14:editId="6037CB93">
            <wp:extent cx="561975" cy="19050"/>
            <wp:effectExtent l="19050" t="0" r="9525" b="0"/>
            <wp:docPr id="80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89A9D5" wp14:editId="57452BA4">
            <wp:extent cx="561975" cy="19050"/>
            <wp:effectExtent l="19050" t="0" r="9525" b="0"/>
            <wp:docPr id="8064"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A81590" wp14:editId="324FE6C4">
            <wp:extent cx="561975" cy="19050"/>
            <wp:effectExtent l="19050" t="0" r="9525" b="0"/>
            <wp:docPr id="80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54C28C" wp14:editId="54B84A6D">
            <wp:extent cx="561975" cy="19050"/>
            <wp:effectExtent l="19050" t="0" r="9525" b="0"/>
            <wp:docPr id="8066"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0C2212" wp14:editId="1583EAA7">
            <wp:extent cx="561975" cy="19050"/>
            <wp:effectExtent l="19050" t="0" r="9525" b="0"/>
            <wp:docPr id="80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CDC18B" wp14:editId="70869FCD">
            <wp:extent cx="561975" cy="19050"/>
            <wp:effectExtent l="19050" t="0" r="9525" b="0"/>
            <wp:docPr id="806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AD5F0D" wp14:editId="51246A89">
            <wp:extent cx="561975" cy="19050"/>
            <wp:effectExtent l="19050" t="0" r="9525" b="0"/>
            <wp:docPr id="80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17EA80" wp14:editId="198C1D73">
            <wp:extent cx="561975" cy="19050"/>
            <wp:effectExtent l="19050" t="0" r="9525" b="0"/>
            <wp:docPr id="8070"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527C73" wp14:editId="0A7D200C">
            <wp:extent cx="561975" cy="19050"/>
            <wp:effectExtent l="19050" t="0" r="9525" b="0"/>
            <wp:docPr id="80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431EC8" wp14:editId="1300E83A">
            <wp:extent cx="561975" cy="19050"/>
            <wp:effectExtent l="19050" t="0" r="9525" b="0"/>
            <wp:docPr id="8072"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D9BF6E" wp14:editId="5091A7F1">
            <wp:extent cx="561975" cy="19050"/>
            <wp:effectExtent l="19050" t="0" r="9525" b="0"/>
            <wp:docPr id="80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E49F3D" wp14:editId="23BDED6F">
            <wp:extent cx="561975" cy="19050"/>
            <wp:effectExtent l="19050" t="0" r="9525" b="0"/>
            <wp:docPr id="8074"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4A81FB" wp14:editId="6D695F09">
            <wp:extent cx="561975" cy="19050"/>
            <wp:effectExtent l="19050" t="0" r="9525" b="0"/>
            <wp:docPr id="80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6FC8D6" wp14:editId="2178C197">
            <wp:extent cx="561975" cy="19050"/>
            <wp:effectExtent l="19050" t="0" r="9525" b="0"/>
            <wp:docPr id="807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A77D79" wp14:editId="2485469A">
            <wp:extent cx="561975" cy="19050"/>
            <wp:effectExtent l="19050" t="0" r="9525" b="0"/>
            <wp:docPr id="80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F24BE7" wp14:editId="15569B1D">
            <wp:extent cx="561975" cy="19050"/>
            <wp:effectExtent l="19050" t="0" r="9525" b="0"/>
            <wp:docPr id="8078"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8951DF" wp14:editId="4D16A38A">
            <wp:extent cx="561975" cy="19050"/>
            <wp:effectExtent l="19050" t="0" r="9525" b="0"/>
            <wp:docPr id="80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8CC291" wp14:editId="4B1121EC">
            <wp:extent cx="561975" cy="19050"/>
            <wp:effectExtent l="19050" t="0" r="9525" b="0"/>
            <wp:docPr id="8080"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4F2E47" wp14:editId="57AF47F0">
            <wp:extent cx="561975" cy="19050"/>
            <wp:effectExtent l="19050" t="0" r="9525" b="0"/>
            <wp:docPr id="80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679C9F" wp14:editId="73F0892D">
            <wp:extent cx="561975" cy="19050"/>
            <wp:effectExtent l="19050" t="0" r="9525" b="0"/>
            <wp:docPr id="8082"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CB88A5" wp14:editId="3446012D">
            <wp:extent cx="561975" cy="19050"/>
            <wp:effectExtent l="19050" t="0" r="9525" b="0"/>
            <wp:docPr id="80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A7F017" wp14:editId="51B28CE7">
            <wp:extent cx="561975" cy="19050"/>
            <wp:effectExtent l="19050" t="0" r="9525" b="0"/>
            <wp:docPr id="8084"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D45F25" wp14:editId="7352F77D">
            <wp:extent cx="561975" cy="19050"/>
            <wp:effectExtent l="19050" t="0" r="9525" b="0"/>
            <wp:docPr id="80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ED6993" wp14:editId="3EF80D49">
            <wp:extent cx="561975" cy="19050"/>
            <wp:effectExtent l="19050" t="0" r="9525" b="0"/>
            <wp:docPr id="8086"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227E0A" wp14:editId="3F4A1B47">
            <wp:extent cx="561975" cy="19050"/>
            <wp:effectExtent l="19050" t="0" r="9525" b="0"/>
            <wp:docPr id="80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053DE0" wp14:editId="79236DFF">
            <wp:extent cx="561975" cy="19050"/>
            <wp:effectExtent l="19050" t="0" r="9525" b="0"/>
            <wp:docPr id="8088"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3FD59B" wp14:editId="2EF292D2">
            <wp:extent cx="561975" cy="19050"/>
            <wp:effectExtent l="19050" t="0" r="9525" b="0"/>
            <wp:docPr id="80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F75144" wp14:editId="6CF56269">
            <wp:extent cx="561975" cy="19050"/>
            <wp:effectExtent l="19050" t="0" r="9525" b="0"/>
            <wp:docPr id="8090"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CD45A4" wp14:editId="09F562D9">
            <wp:extent cx="561975" cy="19050"/>
            <wp:effectExtent l="19050" t="0" r="9525" b="0"/>
            <wp:docPr id="80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DDD023" wp14:editId="4986961F">
            <wp:extent cx="561975" cy="19050"/>
            <wp:effectExtent l="19050" t="0" r="9525" b="0"/>
            <wp:docPr id="809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3A0112" wp14:editId="0B47F944">
            <wp:extent cx="561975" cy="19050"/>
            <wp:effectExtent l="19050" t="0" r="9525" b="0"/>
            <wp:docPr id="80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32647E" wp14:editId="1F4617DB">
            <wp:extent cx="561975" cy="19050"/>
            <wp:effectExtent l="19050" t="0" r="9525" b="0"/>
            <wp:docPr id="8094"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0DFD7B" wp14:editId="36C2381E">
            <wp:extent cx="561975" cy="19050"/>
            <wp:effectExtent l="19050" t="0" r="9525" b="0"/>
            <wp:docPr id="80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EFA7F8" wp14:editId="2C0BC377">
            <wp:extent cx="561975" cy="19050"/>
            <wp:effectExtent l="19050" t="0" r="9525" b="0"/>
            <wp:docPr id="8096"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56750F" wp14:editId="41D5AF91">
            <wp:extent cx="561975" cy="19050"/>
            <wp:effectExtent l="19050" t="0" r="9525" b="0"/>
            <wp:docPr id="80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BD35D4" wp14:editId="1EC6CBED">
            <wp:extent cx="561975" cy="19050"/>
            <wp:effectExtent l="19050" t="0" r="9525" b="0"/>
            <wp:docPr id="8098"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8A08A1" wp14:editId="0979F7E9">
            <wp:extent cx="561975" cy="19050"/>
            <wp:effectExtent l="19050" t="0" r="9525" b="0"/>
            <wp:docPr id="80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285CF2" wp14:editId="52826556">
            <wp:extent cx="561975" cy="19050"/>
            <wp:effectExtent l="19050" t="0" r="9525" b="0"/>
            <wp:docPr id="810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7681A3" wp14:editId="30582B8C">
            <wp:extent cx="561975" cy="19050"/>
            <wp:effectExtent l="19050" t="0" r="9525" b="0"/>
            <wp:docPr id="81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8B71E6" wp14:editId="1D9D6ECE">
            <wp:extent cx="561975" cy="19050"/>
            <wp:effectExtent l="19050" t="0" r="9525" b="0"/>
            <wp:docPr id="8102"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B09E0B" wp14:editId="01ABD13C">
            <wp:extent cx="561975" cy="19050"/>
            <wp:effectExtent l="19050" t="0" r="9525" b="0"/>
            <wp:docPr id="81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8697FB" wp14:editId="41813FF8">
            <wp:extent cx="561975" cy="19050"/>
            <wp:effectExtent l="19050" t="0" r="9525" b="0"/>
            <wp:docPr id="8104"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7FD806" wp14:editId="418F2A3B">
            <wp:extent cx="561975" cy="19050"/>
            <wp:effectExtent l="19050" t="0" r="9525" b="0"/>
            <wp:docPr id="81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540149" wp14:editId="2DC21DEB">
            <wp:extent cx="561975" cy="19050"/>
            <wp:effectExtent l="19050" t="0" r="9525" b="0"/>
            <wp:docPr id="8106"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029664" wp14:editId="7D5041E2">
            <wp:extent cx="561975" cy="19050"/>
            <wp:effectExtent l="19050" t="0" r="9525" b="0"/>
            <wp:docPr id="81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FC66DA" wp14:editId="10027478">
            <wp:extent cx="561975" cy="19050"/>
            <wp:effectExtent l="19050" t="0" r="9525" b="0"/>
            <wp:docPr id="8108"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3AC6B5" wp14:editId="6EE5E08C">
            <wp:extent cx="561975" cy="19050"/>
            <wp:effectExtent l="19050" t="0" r="9525" b="0"/>
            <wp:docPr id="81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E4500D" wp14:editId="68DFB97E">
            <wp:extent cx="561975" cy="19050"/>
            <wp:effectExtent l="19050" t="0" r="9525" b="0"/>
            <wp:docPr id="8110"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DC0E82" wp14:editId="3A25751B">
            <wp:extent cx="561975" cy="19050"/>
            <wp:effectExtent l="19050" t="0" r="9525" b="0"/>
            <wp:docPr id="81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0A6B85" wp14:editId="0CCB9793">
            <wp:extent cx="561975" cy="19050"/>
            <wp:effectExtent l="19050" t="0" r="9525" b="0"/>
            <wp:docPr id="8112"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82961A" wp14:editId="21C54A06">
            <wp:extent cx="561975" cy="19050"/>
            <wp:effectExtent l="19050" t="0" r="9525" b="0"/>
            <wp:docPr id="81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B59548" wp14:editId="592CC179">
            <wp:extent cx="561975" cy="19050"/>
            <wp:effectExtent l="19050" t="0" r="9525" b="0"/>
            <wp:docPr id="8114"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072264" wp14:editId="1DBF0B3B">
            <wp:extent cx="561975" cy="19050"/>
            <wp:effectExtent l="19050" t="0" r="9525" b="0"/>
            <wp:docPr id="81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1E930D" wp14:editId="40FC318A">
            <wp:extent cx="561975" cy="19050"/>
            <wp:effectExtent l="19050" t="0" r="9525" b="0"/>
            <wp:docPr id="811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05507A" wp14:editId="34ED2DE4">
            <wp:extent cx="561975" cy="19050"/>
            <wp:effectExtent l="19050" t="0" r="9525" b="0"/>
            <wp:docPr id="81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0647F1" wp14:editId="2E02A04D">
            <wp:extent cx="561975" cy="19050"/>
            <wp:effectExtent l="19050" t="0" r="9525" b="0"/>
            <wp:docPr id="8118"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CC62D8" wp14:editId="7CF8CD22">
            <wp:extent cx="561975" cy="19050"/>
            <wp:effectExtent l="19050" t="0" r="9525" b="0"/>
            <wp:docPr id="81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E29B4B" wp14:editId="636C7585">
            <wp:extent cx="561975" cy="19050"/>
            <wp:effectExtent l="19050" t="0" r="9525" b="0"/>
            <wp:docPr id="8120"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E55119" wp14:editId="4265077F">
            <wp:extent cx="561975" cy="19050"/>
            <wp:effectExtent l="19050" t="0" r="9525" b="0"/>
            <wp:docPr id="81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DD5DB1" wp14:editId="1F601EE0">
            <wp:extent cx="561975" cy="19050"/>
            <wp:effectExtent l="19050" t="0" r="9525" b="0"/>
            <wp:docPr id="8122"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8D4D78" wp14:editId="58E1C31E">
            <wp:extent cx="561975" cy="19050"/>
            <wp:effectExtent l="19050" t="0" r="9525" b="0"/>
            <wp:docPr id="81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073D86" wp14:editId="78D01F88">
            <wp:extent cx="561975" cy="19050"/>
            <wp:effectExtent l="19050" t="0" r="9525" b="0"/>
            <wp:docPr id="812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56AD26" wp14:editId="0F3D77AE">
            <wp:extent cx="561975" cy="19050"/>
            <wp:effectExtent l="19050" t="0" r="9525" b="0"/>
            <wp:docPr id="81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24FEC4" wp14:editId="5A4E73A7">
            <wp:extent cx="561975" cy="19050"/>
            <wp:effectExtent l="19050" t="0" r="9525" b="0"/>
            <wp:docPr id="8126"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B7AE54" wp14:editId="37A78C21">
            <wp:extent cx="561975" cy="19050"/>
            <wp:effectExtent l="19050" t="0" r="9525" b="0"/>
            <wp:docPr id="81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B7AFFF" wp14:editId="6EE79397">
            <wp:extent cx="561975" cy="19050"/>
            <wp:effectExtent l="19050" t="0" r="9525" b="0"/>
            <wp:docPr id="8128"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15EC69" wp14:editId="751B48FD">
            <wp:extent cx="561975" cy="19050"/>
            <wp:effectExtent l="19050" t="0" r="9525" b="0"/>
            <wp:docPr id="81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CC11BD" wp14:editId="59D15501">
            <wp:extent cx="561975" cy="19050"/>
            <wp:effectExtent l="19050" t="0" r="9525" b="0"/>
            <wp:docPr id="8130"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B6DCEE" wp14:editId="584680EF">
            <wp:extent cx="561975" cy="19050"/>
            <wp:effectExtent l="19050" t="0" r="9525" b="0"/>
            <wp:docPr id="81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CD2EF0" wp14:editId="118E6610">
            <wp:extent cx="561975" cy="19050"/>
            <wp:effectExtent l="19050" t="0" r="9525" b="0"/>
            <wp:docPr id="8132"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EE221F" wp14:editId="309FBC7B">
            <wp:extent cx="561975" cy="19050"/>
            <wp:effectExtent l="19050" t="0" r="9525" b="0"/>
            <wp:docPr id="81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0E7D84" wp14:editId="75F2320D">
            <wp:extent cx="561975" cy="19050"/>
            <wp:effectExtent l="19050" t="0" r="9525" b="0"/>
            <wp:docPr id="8134"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771BB9" wp14:editId="5F6F83E9">
            <wp:extent cx="561975" cy="19050"/>
            <wp:effectExtent l="19050" t="0" r="9525" b="0"/>
            <wp:docPr id="81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247D93" wp14:editId="16F25AE1">
            <wp:extent cx="561975" cy="19050"/>
            <wp:effectExtent l="19050" t="0" r="9525" b="0"/>
            <wp:docPr id="8136"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95217C" wp14:editId="76327147">
            <wp:extent cx="561975" cy="19050"/>
            <wp:effectExtent l="19050" t="0" r="9525" b="0"/>
            <wp:docPr id="81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30ABD4" wp14:editId="4E3CA162">
            <wp:extent cx="561975" cy="19050"/>
            <wp:effectExtent l="19050" t="0" r="9525" b="0"/>
            <wp:docPr id="8138"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07FD61" wp14:editId="58901E5F">
            <wp:extent cx="561975" cy="19050"/>
            <wp:effectExtent l="19050" t="0" r="9525" b="0"/>
            <wp:docPr id="81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E9FBD4" wp14:editId="4A6EBB46">
            <wp:extent cx="561975" cy="19050"/>
            <wp:effectExtent l="19050" t="0" r="9525" b="0"/>
            <wp:docPr id="814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133C4E" wp14:editId="1DFD47F1">
            <wp:extent cx="561975" cy="19050"/>
            <wp:effectExtent l="19050" t="0" r="9525" b="0"/>
            <wp:docPr id="81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BDA698" wp14:editId="3EACD7FB">
            <wp:extent cx="561975" cy="19050"/>
            <wp:effectExtent l="19050" t="0" r="9525" b="0"/>
            <wp:docPr id="8142"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E68BF5" wp14:editId="3293EC54">
            <wp:extent cx="561975" cy="19050"/>
            <wp:effectExtent l="19050" t="0" r="9525" b="0"/>
            <wp:docPr id="81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DE2070" wp14:editId="378F654B">
            <wp:extent cx="561975" cy="19050"/>
            <wp:effectExtent l="19050" t="0" r="9525" b="0"/>
            <wp:docPr id="8144"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2DCAC9" wp14:editId="5EC94102">
            <wp:extent cx="561975" cy="19050"/>
            <wp:effectExtent l="19050" t="0" r="9525" b="0"/>
            <wp:docPr id="81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CFC835" wp14:editId="63409B54">
            <wp:extent cx="561975" cy="19050"/>
            <wp:effectExtent l="19050" t="0" r="9525" b="0"/>
            <wp:docPr id="8146"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93CBF1" wp14:editId="0103C202">
            <wp:extent cx="561975" cy="19050"/>
            <wp:effectExtent l="19050" t="0" r="9525" b="0"/>
            <wp:docPr id="81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3677F5" wp14:editId="2CA4B272">
            <wp:extent cx="561975" cy="19050"/>
            <wp:effectExtent l="19050" t="0" r="9525" b="0"/>
            <wp:docPr id="814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5E867C" wp14:editId="565A14AE">
            <wp:extent cx="561975" cy="19050"/>
            <wp:effectExtent l="19050" t="0" r="9525" b="0"/>
            <wp:docPr id="81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D84042" wp14:editId="7B261723">
            <wp:extent cx="561975" cy="19050"/>
            <wp:effectExtent l="19050" t="0" r="9525" b="0"/>
            <wp:docPr id="8150"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52A0E2" wp14:editId="1FF2F205">
            <wp:extent cx="561975" cy="19050"/>
            <wp:effectExtent l="19050" t="0" r="9525" b="0"/>
            <wp:docPr id="81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3B5D4B" wp14:editId="6E76D7EA">
            <wp:extent cx="561975" cy="19050"/>
            <wp:effectExtent l="19050" t="0" r="9525" b="0"/>
            <wp:docPr id="8152"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462BC2" wp14:editId="7F09A623">
            <wp:extent cx="561975" cy="19050"/>
            <wp:effectExtent l="19050" t="0" r="9525" b="0"/>
            <wp:docPr id="81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3785CD" wp14:editId="5D14D154">
            <wp:extent cx="561975" cy="19050"/>
            <wp:effectExtent l="19050" t="0" r="9525" b="0"/>
            <wp:docPr id="8154"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AF64C7" wp14:editId="1DB9D0EE">
            <wp:extent cx="561975" cy="19050"/>
            <wp:effectExtent l="19050" t="0" r="9525" b="0"/>
            <wp:docPr id="81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90FB7F" wp14:editId="610D4174">
            <wp:extent cx="561975" cy="19050"/>
            <wp:effectExtent l="19050" t="0" r="9525" b="0"/>
            <wp:docPr id="8156"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94E4F8" wp14:editId="6F20D229">
            <wp:extent cx="561975" cy="19050"/>
            <wp:effectExtent l="19050" t="0" r="9525" b="0"/>
            <wp:docPr id="81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2B6774" wp14:editId="712CB104">
            <wp:extent cx="561975" cy="19050"/>
            <wp:effectExtent l="19050" t="0" r="9525" b="0"/>
            <wp:docPr id="8158"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8FEB86" wp14:editId="5E4B644C">
            <wp:extent cx="561975" cy="19050"/>
            <wp:effectExtent l="19050" t="0" r="9525" b="0"/>
            <wp:docPr id="81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5391AD" wp14:editId="5A085A0F">
            <wp:extent cx="561975" cy="19050"/>
            <wp:effectExtent l="19050" t="0" r="9525" b="0"/>
            <wp:docPr id="8160"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73E4D8" wp14:editId="321EDB75">
            <wp:extent cx="561975" cy="19050"/>
            <wp:effectExtent l="19050" t="0" r="9525" b="0"/>
            <wp:docPr id="81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D5D8B1" wp14:editId="7AE6D92F">
            <wp:extent cx="561975" cy="19050"/>
            <wp:effectExtent l="19050" t="0" r="9525" b="0"/>
            <wp:docPr id="8162"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26ECF1" wp14:editId="415C9F9C">
            <wp:extent cx="561975" cy="19050"/>
            <wp:effectExtent l="19050" t="0" r="9525" b="0"/>
            <wp:docPr id="81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63F725" wp14:editId="2B0D0742">
            <wp:extent cx="561975" cy="19050"/>
            <wp:effectExtent l="19050" t="0" r="9525" b="0"/>
            <wp:docPr id="816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DC2706" wp14:editId="71D1E5EC">
            <wp:extent cx="561975" cy="19050"/>
            <wp:effectExtent l="19050" t="0" r="9525" b="0"/>
            <wp:docPr id="81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6E7949" wp14:editId="552FA462">
            <wp:extent cx="561975" cy="19050"/>
            <wp:effectExtent l="19050" t="0" r="9525" b="0"/>
            <wp:docPr id="8166"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C22CA7" wp14:editId="7737CF77">
            <wp:extent cx="561975" cy="19050"/>
            <wp:effectExtent l="19050" t="0" r="9525" b="0"/>
            <wp:docPr id="81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1F0F67" wp14:editId="499EAFF8">
            <wp:extent cx="561975" cy="19050"/>
            <wp:effectExtent l="19050" t="0" r="9525" b="0"/>
            <wp:docPr id="8168"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D196DB" wp14:editId="6E95409F">
            <wp:extent cx="561975" cy="19050"/>
            <wp:effectExtent l="19050" t="0" r="9525" b="0"/>
            <wp:docPr id="81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DD17A2" wp14:editId="32E09611">
            <wp:extent cx="561975" cy="19050"/>
            <wp:effectExtent l="19050" t="0" r="9525" b="0"/>
            <wp:docPr id="8170"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E9D986" wp14:editId="624AD13B">
            <wp:extent cx="561975" cy="19050"/>
            <wp:effectExtent l="19050" t="0" r="9525" b="0"/>
            <wp:docPr id="81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499F78" wp14:editId="0277B309">
            <wp:extent cx="561975" cy="19050"/>
            <wp:effectExtent l="19050" t="0" r="9525" b="0"/>
            <wp:docPr id="817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1C1E3C" wp14:editId="62C0C5F4">
            <wp:extent cx="561975" cy="19050"/>
            <wp:effectExtent l="19050" t="0" r="9525" b="0"/>
            <wp:docPr id="81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77108A" wp14:editId="2AC22B04">
            <wp:extent cx="561975" cy="19050"/>
            <wp:effectExtent l="19050" t="0" r="9525" b="0"/>
            <wp:docPr id="8174" name="Picture 23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F90AB9" wp14:editId="6E1D45FA">
            <wp:extent cx="561975" cy="19050"/>
            <wp:effectExtent l="19050" t="0" r="9525" b="0"/>
            <wp:docPr id="81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1281E0" wp14:editId="050D6A89">
            <wp:extent cx="561975" cy="19050"/>
            <wp:effectExtent l="19050" t="0" r="9525" b="0"/>
            <wp:docPr id="8176" name="Picture 23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BCBC7E" wp14:editId="59982CDA">
            <wp:extent cx="561975" cy="19050"/>
            <wp:effectExtent l="19050" t="0" r="9525" b="0"/>
            <wp:docPr id="81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FD836F" wp14:editId="41A803CE">
            <wp:extent cx="561975" cy="19050"/>
            <wp:effectExtent l="19050" t="0" r="9525" b="0"/>
            <wp:docPr id="8178" name="Picture 23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A6BE71" wp14:editId="48E4CF44">
            <wp:extent cx="561975" cy="19050"/>
            <wp:effectExtent l="19050" t="0" r="9525" b="0"/>
            <wp:docPr id="81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F031DB" wp14:editId="75B56357">
            <wp:extent cx="561975" cy="19050"/>
            <wp:effectExtent l="19050" t="0" r="9525" b="0"/>
            <wp:docPr id="8180" name="Picture 23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B0F711" wp14:editId="020327C3">
            <wp:extent cx="561975" cy="19050"/>
            <wp:effectExtent l="19050" t="0" r="9525" b="0"/>
            <wp:docPr id="81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191C7C" wp14:editId="3466A72D">
            <wp:extent cx="561975" cy="19050"/>
            <wp:effectExtent l="19050" t="0" r="9525" b="0"/>
            <wp:docPr id="8182" name="Picture 23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2849EE" wp14:editId="61A90E78">
            <wp:extent cx="561975" cy="19050"/>
            <wp:effectExtent l="19050" t="0" r="9525" b="0"/>
            <wp:docPr id="81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9CF7B9" wp14:editId="79D83DC9">
            <wp:extent cx="561975" cy="19050"/>
            <wp:effectExtent l="19050" t="0" r="9525" b="0"/>
            <wp:docPr id="8184" name="Picture 23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C73018" wp14:editId="2F8CEE19">
            <wp:extent cx="561975" cy="19050"/>
            <wp:effectExtent l="19050" t="0" r="9525" b="0"/>
            <wp:docPr id="81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9705C8" wp14:editId="58C5952F">
            <wp:extent cx="561975" cy="19050"/>
            <wp:effectExtent l="19050" t="0" r="9525" b="0"/>
            <wp:docPr id="8186" name="Picture 23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F90983" wp14:editId="22EEAD79">
            <wp:extent cx="561975" cy="19050"/>
            <wp:effectExtent l="19050" t="0" r="9525" b="0"/>
            <wp:docPr id="81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81CE5A" wp14:editId="43D632E7">
            <wp:extent cx="561975" cy="19050"/>
            <wp:effectExtent l="19050" t="0" r="9525" b="0"/>
            <wp:docPr id="8188" name="Picture 23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6BAA74" wp14:editId="3C76D226">
            <wp:extent cx="561975" cy="19050"/>
            <wp:effectExtent l="19050" t="0" r="9525" b="0"/>
            <wp:docPr id="81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68C383" wp14:editId="0F214BEA">
            <wp:extent cx="561975" cy="19050"/>
            <wp:effectExtent l="19050" t="0" r="9525" b="0"/>
            <wp:docPr id="8190" name="Picture 23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6A02E3" wp14:editId="7CFD7EC0">
            <wp:extent cx="561975" cy="19050"/>
            <wp:effectExtent l="19050" t="0" r="9525" b="0"/>
            <wp:docPr id="81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F4861C" wp14:editId="76C9AB79">
            <wp:extent cx="561975" cy="19050"/>
            <wp:effectExtent l="19050" t="0" r="9525" b="0"/>
            <wp:docPr id="8192" name="Picture 23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C42FDA" wp14:editId="4E6C9171">
            <wp:extent cx="561975" cy="19050"/>
            <wp:effectExtent l="19050" t="0" r="9525" b="0"/>
            <wp:docPr id="81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146E53" wp14:editId="48D92A90">
            <wp:extent cx="561975" cy="19050"/>
            <wp:effectExtent l="19050" t="0" r="9525" b="0"/>
            <wp:docPr id="8194" name="Picture 23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42A9EF" wp14:editId="6E7E0492">
            <wp:extent cx="561975" cy="19050"/>
            <wp:effectExtent l="19050" t="0" r="9525" b="0"/>
            <wp:docPr id="81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825191" wp14:editId="698023AE">
            <wp:extent cx="561975" cy="19050"/>
            <wp:effectExtent l="19050" t="0" r="9525" b="0"/>
            <wp:docPr id="819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E5BBB9" wp14:editId="4F5FAF87">
            <wp:extent cx="561975" cy="19050"/>
            <wp:effectExtent l="19050" t="0" r="9525" b="0"/>
            <wp:docPr id="81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DDA9AF" wp14:editId="66C357AB">
            <wp:extent cx="561975" cy="19050"/>
            <wp:effectExtent l="19050" t="0" r="9525" b="0"/>
            <wp:docPr id="8198" name="Picture 23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0724B1" wp14:editId="001797E3">
            <wp:extent cx="561975" cy="19050"/>
            <wp:effectExtent l="19050" t="0" r="9525" b="0"/>
            <wp:docPr id="81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2A7D10" wp14:editId="0D0C9EFE">
            <wp:extent cx="561975" cy="19050"/>
            <wp:effectExtent l="19050" t="0" r="9525" b="0"/>
            <wp:docPr id="8200" name="Picture 23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3C1EA9" wp14:editId="75710F8F">
            <wp:extent cx="561975" cy="19050"/>
            <wp:effectExtent l="19050" t="0" r="9525" b="0"/>
            <wp:docPr id="82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6EDCCF" wp14:editId="7119AE6A">
            <wp:extent cx="561975" cy="19050"/>
            <wp:effectExtent l="19050" t="0" r="9525" b="0"/>
            <wp:docPr id="8202" name="Picture 23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4501B6" wp14:editId="4F5F577E">
            <wp:extent cx="561975" cy="19050"/>
            <wp:effectExtent l="19050" t="0" r="9525" b="0"/>
            <wp:docPr id="82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AC5558" wp14:editId="4952C45F">
            <wp:extent cx="561975" cy="19050"/>
            <wp:effectExtent l="19050" t="0" r="9525" b="0"/>
            <wp:docPr id="8204" name="Picture 23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443B38" wp14:editId="5FA08A7D">
            <wp:extent cx="561975" cy="19050"/>
            <wp:effectExtent l="19050" t="0" r="9525" b="0"/>
            <wp:docPr id="82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EDD1A0" wp14:editId="3A8FB666">
            <wp:extent cx="561975" cy="19050"/>
            <wp:effectExtent l="19050" t="0" r="9525" b="0"/>
            <wp:docPr id="8206" name="Picture 23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5547A3" wp14:editId="00AA173A">
            <wp:extent cx="561975" cy="19050"/>
            <wp:effectExtent l="19050" t="0" r="9525" b="0"/>
            <wp:docPr id="82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49CBD6" wp14:editId="621D9A52">
            <wp:extent cx="561975" cy="19050"/>
            <wp:effectExtent l="19050" t="0" r="9525" b="0"/>
            <wp:docPr id="8208" name="Picture 23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B62F5E" wp14:editId="7C43F6C5">
            <wp:extent cx="561975" cy="19050"/>
            <wp:effectExtent l="19050" t="0" r="9525" b="0"/>
            <wp:docPr id="82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5EEAA9" wp14:editId="125D426B">
            <wp:extent cx="561975" cy="19050"/>
            <wp:effectExtent l="19050" t="0" r="9525" b="0"/>
            <wp:docPr id="8210" name="Picture 23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C9C15D" wp14:editId="3D0BD2FE">
            <wp:extent cx="561975" cy="19050"/>
            <wp:effectExtent l="19050" t="0" r="9525" b="0"/>
            <wp:docPr id="82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AA3BAF" wp14:editId="62C06125">
            <wp:extent cx="561975" cy="19050"/>
            <wp:effectExtent l="19050" t="0" r="9525" b="0"/>
            <wp:docPr id="821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5BA79B" wp14:editId="1C398CA6">
            <wp:extent cx="561975" cy="19050"/>
            <wp:effectExtent l="19050" t="0" r="9525" b="0"/>
            <wp:docPr id="82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D57DA4" wp14:editId="2741E568">
            <wp:extent cx="561975" cy="19050"/>
            <wp:effectExtent l="19050" t="0" r="9525" b="0"/>
            <wp:docPr id="8214" name="Picture 23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0A7EAE" wp14:editId="7BAAA004">
            <wp:extent cx="561975" cy="19050"/>
            <wp:effectExtent l="19050" t="0" r="9525" b="0"/>
            <wp:docPr id="82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C9AC3E" wp14:editId="62E1AADA">
            <wp:extent cx="561975" cy="19050"/>
            <wp:effectExtent l="19050" t="0" r="9525" b="0"/>
            <wp:docPr id="8216" name="Picture 23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644F5B" wp14:editId="51450796">
            <wp:extent cx="561975" cy="19050"/>
            <wp:effectExtent l="19050" t="0" r="9525" b="0"/>
            <wp:docPr id="82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40E1CD" wp14:editId="34236D49">
            <wp:extent cx="561975" cy="19050"/>
            <wp:effectExtent l="19050" t="0" r="9525" b="0"/>
            <wp:docPr id="8218" name="Picture 23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244E01" wp14:editId="61D156F3">
            <wp:extent cx="561975" cy="19050"/>
            <wp:effectExtent l="19050" t="0" r="9525" b="0"/>
            <wp:docPr id="82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019945" wp14:editId="5361C29C">
            <wp:extent cx="561975" cy="19050"/>
            <wp:effectExtent l="19050" t="0" r="9525" b="0"/>
            <wp:docPr id="822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73ACA4" wp14:editId="38B304D7">
            <wp:extent cx="561975" cy="19050"/>
            <wp:effectExtent l="19050" t="0" r="9525" b="0"/>
            <wp:docPr id="82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CD9036" wp14:editId="572234DE">
            <wp:extent cx="561975" cy="19050"/>
            <wp:effectExtent l="19050" t="0" r="9525" b="0"/>
            <wp:docPr id="8222" name="Picture 23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530CE7" wp14:editId="4B22D51B">
            <wp:extent cx="561975" cy="19050"/>
            <wp:effectExtent l="19050" t="0" r="9525" b="0"/>
            <wp:docPr id="82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5648D3" wp14:editId="13347C3B">
            <wp:extent cx="561975" cy="19050"/>
            <wp:effectExtent l="19050" t="0" r="9525" b="0"/>
            <wp:docPr id="8224" name="Picture 23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8E920A" wp14:editId="7B8562B8">
            <wp:extent cx="561975" cy="19050"/>
            <wp:effectExtent l="19050" t="0" r="9525" b="0"/>
            <wp:docPr id="82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292BEC" wp14:editId="1186D8F9">
            <wp:extent cx="561975" cy="19050"/>
            <wp:effectExtent l="19050" t="0" r="9525" b="0"/>
            <wp:docPr id="8226" name="Picture 23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3E92EF" wp14:editId="6497C9CB">
            <wp:extent cx="561975" cy="19050"/>
            <wp:effectExtent l="19050" t="0" r="9525" b="0"/>
            <wp:docPr id="82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254B09" wp14:editId="67BC6D63">
            <wp:extent cx="561975" cy="19050"/>
            <wp:effectExtent l="19050" t="0" r="9525" b="0"/>
            <wp:docPr id="8228" name="Picture 23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BD55FE" wp14:editId="7498C1BE">
            <wp:extent cx="561975" cy="19050"/>
            <wp:effectExtent l="19050" t="0" r="9525" b="0"/>
            <wp:docPr id="82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4D9960" wp14:editId="7301BB62">
            <wp:extent cx="561975" cy="19050"/>
            <wp:effectExtent l="19050" t="0" r="9525" b="0"/>
            <wp:docPr id="8230" name="Picture 23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7E91B2" wp14:editId="26A80D24">
            <wp:extent cx="561975" cy="19050"/>
            <wp:effectExtent l="19050" t="0" r="9525" b="0"/>
            <wp:docPr id="82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0CEFC1" wp14:editId="43567224">
            <wp:extent cx="561975" cy="19050"/>
            <wp:effectExtent l="19050" t="0" r="9525" b="0"/>
            <wp:docPr id="8232" name="Picture 23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659D4D" wp14:editId="63508516">
            <wp:extent cx="561975" cy="19050"/>
            <wp:effectExtent l="19050" t="0" r="9525" b="0"/>
            <wp:docPr id="82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0E8F56" wp14:editId="009D90C4">
            <wp:extent cx="561975" cy="19050"/>
            <wp:effectExtent l="19050" t="0" r="9525" b="0"/>
            <wp:docPr id="8234" name="Picture 23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C75D5C" wp14:editId="76556810">
            <wp:extent cx="561975" cy="19050"/>
            <wp:effectExtent l="19050" t="0" r="9525" b="0"/>
            <wp:docPr id="82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862AB8" wp14:editId="4721A6E4">
            <wp:extent cx="561975" cy="19050"/>
            <wp:effectExtent l="19050" t="0" r="9525" b="0"/>
            <wp:docPr id="823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0C4EB1" wp14:editId="0033E2A7">
            <wp:extent cx="561975" cy="19050"/>
            <wp:effectExtent l="19050" t="0" r="9525" b="0"/>
            <wp:docPr id="82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8AC801" wp14:editId="2427B611">
            <wp:extent cx="561975" cy="19050"/>
            <wp:effectExtent l="19050" t="0" r="9525" b="0"/>
            <wp:docPr id="8238" name="Picture 23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807B07" wp14:editId="35FC6EA5">
            <wp:extent cx="561975" cy="19050"/>
            <wp:effectExtent l="19050" t="0" r="9525" b="0"/>
            <wp:docPr id="82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2D8523" wp14:editId="5D595758">
            <wp:extent cx="561975" cy="19050"/>
            <wp:effectExtent l="19050" t="0" r="9525" b="0"/>
            <wp:docPr id="8240" name="Picture 23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78BDAF" wp14:editId="7E11BFEE">
            <wp:extent cx="561975" cy="19050"/>
            <wp:effectExtent l="19050" t="0" r="9525" b="0"/>
            <wp:docPr id="82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FD1A1B" wp14:editId="4DDF2F09">
            <wp:extent cx="561975" cy="19050"/>
            <wp:effectExtent l="19050" t="0" r="9525" b="0"/>
            <wp:docPr id="8242" name="Picture 23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1C5313" wp14:editId="07ABBB79">
            <wp:extent cx="561975" cy="19050"/>
            <wp:effectExtent l="19050" t="0" r="9525" b="0"/>
            <wp:docPr id="82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43D3F1" wp14:editId="5F26AD39">
            <wp:extent cx="561975" cy="19050"/>
            <wp:effectExtent l="19050" t="0" r="9525" b="0"/>
            <wp:docPr id="824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D05A64" wp14:editId="7928A3BD">
            <wp:extent cx="561975" cy="19050"/>
            <wp:effectExtent l="19050" t="0" r="9525" b="0"/>
            <wp:docPr id="82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1E7BB4" wp14:editId="577C6D8C">
            <wp:extent cx="561975" cy="19050"/>
            <wp:effectExtent l="19050" t="0" r="9525" b="0"/>
            <wp:docPr id="8246" name="Picture 23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8386CC" wp14:editId="5FD73260">
            <wp:extent cx="561975" cy="19050"/>
            <wp:effectExtent l="19050" t="0" r="9525" b="0"/>
            <wp:docPr id="82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B466CA" wp14:editId="6CD82C05">
            <wp:extent cx="561975" cy="19050"/>
            <wp:effectExtent l="19050" t="0" r="9525" b="0"/>
            <wp:docPr id="8248" name="Picture 23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1DB773" wp14:editId="5B138587">
            <wp:extent cx="561975" cy="19050"/>
            <wp:effectExtent l="19050" t="0" r="9525" b="0"/>
            <wp:docPr id="82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6F66237" wp14:editId="0522871D">
            <wp:extent cx="561975" cy="19050"/>
            <wp:effectExtent l="19050" t="0" r="9525" b="0"/>
            <wp:docPr id="8250" name="Picture 23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A620AE" wp14:editId="38406F14">
            <wp:extent cx="561975" cy="19050"/>
            <wp:effectExtent l="19050" t="0" r="9525" b="0"/>
            <wp:docPr id="82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F23121" wp14:editId="585370D0">
            <wp:extent cx="561975" cy="19050"/>
            <wp:effectExtent l="19050" t="0" r="9525" b="0"/>
            <wp:docPr id="8252" name="Picture 23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1BD3C0" wp14:editId="0A972DB7">
            <wp:extent cx="561975" cy="19050"/>
            <wp:effectExtent l="19050" t="0" r="9525" b="0"/>
            <wp:docPr id="82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C18B76" wp14:editId="701020BB">
            <wp:extent cx="561975" cy="19050"/>
            <wp:effectExtent l="19050" t="0" r="9525" b="0"/>
            <wp:docPr id="8254" name="Picture 23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C4913B" wp14:editId="51046278">
            <wp:extent cx="561975" cy="19050"/>
            <wp:effectExtent l="19050" t="0" r="9525" b="0"/>
            <wp:docPr id="82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426DDC" wp14:editId="7F7D69B5">
            <wp:extent cx="561975" cy="19050"/>
            <wp:effectExtent l="19050" t="0" r="9525" b="0"/>
            <wp:docPr id="8256" name="Picture 23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4D4E53" wp14:editId="75C28C82">
            <wp:extent cx="561975" cy="19050"/>
            <wp:effectExtent l="19050" t="0" r="9525" b="0"/>
            <wp:docPr id="82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954692" wp14:editId="50C125E1">
            <wp:extent cx="561975" cy="19050"/>
            <wp:effectExtent l="19050" t="0" r="9525" b="0"/>
            <wp:docPr id="8258" name="Picture 23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D71696" wp14:editId="028A36E9">
            <wp:extent cx="561975" cy="19050"/>
            <wp:effectExtent l="19050" t="0" r="9525" b="0"/>
            <wp:docPr id="82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6947E3" wp14:editId="60F78EA1">
            <wp:extent cx="561975" cy="19050"/>
            <wp:effectExtent l="19050" t="0" r="9525" b="0"/>
            <wp:docPr id="826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27AC0B" wp14:editId="50FFEC53">
            <wp:extent cx="561975" cy="19050"/>
            <wp:effectExtent l="19050" t="0" r="9525" b="0"/>
            <wp:docPr id="82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1A0D30" wp14:editId="5378A687">
            <wp:extent cx="561975" cy="19050"/>
            <wp:effectExtent l="19050" t="0" r="9525" b="0"/>
            <wp:docPr id="8262" name="Picture 23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997CCE" wp14:editId="5955DD07">
            <wp:extent cx="561975" cy="19050"/>
            <wp:effectExtent l="19050" t="0" r="9525" b="0"/>
            <wp:docPr id="82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0D287D" wp14:editId="69D7202B">
            <wp:extent cx="561975" cy="19050"/>
            <wp:effectExtent l="19050" t="0" r="9525" b="0"/>
            <wp:docPr id="8264" name="Picture 24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FA0CE0" wp14:editId="1FCCE5DD">
            <wp:extent cx="561975" cy="19050"/>
            <wp:effectExtent l="19050" t="0" r="9525" b="0"/>
            <wp:docPr id="82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9B05C3" wp14:editId="6038BF56">
            <wp:extent cx="561975" cy="19050"/>
            <wp:effectExtent l="19050" t="0" r="9525" b="0"/>
            <wp:docPr id="8266" name="Picture 24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113A9A" wp14:editId="3C022985">
            <wp:extent cx="561975" cy="19050"/>
            <wp:effectExtent l="19050" t="0" r="9525" b="0"/>
            <wp:docPr id="82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FFABA8" wp14:editId="20692BCB">
            <wp:extent cx="561975" cy="19050"/>
            <wp:effectExtent l="19050" t="0" r="9525" b="0"/>
            <wp:docPr id="826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C1C377" wp14:editId="0D749954">
            <wp:extent cx="561975" cy="19050"/>
            <wp:effectExtent l="19050" t="0" r="9525" b="0"/>
            <wp:docPr id="82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2AF0F9" wp14:editId="036B68E9">
            <wp:extent cx="561975" cy="19050"/>
            <wp:effectExtent l="19050" t="0" r="9525" b="0"/>
            <wp:docPr id="8270" name="Picture 24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A46E10" wp14:editId="211F373A">
            <wp:extent cx="561975" cy="19050"/>
            <wp:effectExtent l="19050" t="0" r="9525" b="0"/>
            <wp:docPr id="82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9676A0" wp14:editId="3851A7B3">
            <wp:extent cx="561975" cy="19050"/>
            <wp:effectExtent l="19050" t="0" r="9525" b="0"/>
            <wp:docPr id="827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9B541F" wp14:editId="74F6F7C9">
            <wp:extent cx="561975" cy="19050"/>
            <wp:effectExtent l="19050" t="0" r="9525" b="0"/>
            <wp:docPr id="82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8CC1A5" wp14:editId="4FEDB8DF">
            <wp:extent cx="561975" cy="19050"/>
            <wp:effectExtent l="19050" t="0" r="9525" b="0"/>
            <wp:docPr id="8274"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DA2C5C" wp14:editId="65E4AE18">
            <wp:extent cx="561975" cy="19050"/>
            <wp:effectExtent l="19050" t="0" r="9525" b="0"/>
            <wp:docPr id="82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F7C57C" wp14:editId="0C5FD5B4">
            <wp:extent cx="561975" cy="19050"/>
            <wp:effectExtent l="19050" t="0" r="9525" b="0"/>
            <wp:docPr id="8276"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9621F2" wp14:editId="41A12CA9">
            <wp:extent cx="561975" cy="19050"/>
            <wp:effectExtent l="19050" t="0" r="9525" b="0"/>
            <wp:docPr id="82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3B30E0" wp14:editId="7CCEE746">
            <wp:extent cx="561975" cy="19050"/>
            <wp:effectExtent l="19050" t="0" r="9525" b="0"/>
            <wp:docPr id="8278"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8B69D5" wp14:editId="0767DE88">
            <wp:extent cx="561975" cy="19050"/>
            <wp:effectExtent l="19050" t="0" r="9525" b="0"/>
            <wp:docPr id="82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D0CC31" wp14:editId="033643E7">
            <wp:extent cx="561975" cy="19050"/>
            <wp:effectExtent l="19050" t="0" r="9525" b="0"/>
            <wp:docPr id="828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D7AF10" wp14:editId="1463D0DC">
            <wp:extent cx="561975" cy="19050"/>
            <wp:effectExtent l="19050" t="0" r="9525" b="0"/>
            <wp:docPr id="82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503C72" wp14:editId="252BC7EB">
            <wp:extent cx="561975" cy="19050"/>
            <wp:effectExtent l="19050" t="0" r="9525" b="0"/>
            <wp:docPr id="8282"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A1486E" wp14:editId="1564776F">
            <wp:extent cx="561975" cy="19050"/>
            <wp:effectExtent l="19050" t="0" r="9525" b="0"/>
            <wp:docPr id="82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469E23" wp14:editId="122D8321">
            <wp:extent cx="561975" cy="19050"/>
            <wp:effectExtent l="19050" t="0" r="9525" b="0"/>
            <wp:docPr id="828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0C375E" wp14:editId="2AB4FBB3">
            <wp:extent cx="561975" cy="19050"/>
            <wp:effectExtent l="19050" t="0" r="9525" b="0"/>
            <wp:docPr id="82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28C0E4" wp14:editId="427CD3E1">
            <wp:extent cx="561975" cy="19050"/>
            <wp:effectExtent l="19050" t="0" r="9525" b="0"/>
            <wp:docPr id="8286"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D92BB0" wp14:editId="2B6DEDAF">
            <wp:extent cx="561975" cy="19050"/>
            <wp:effectExtent l="19050" t="0" r="9525" b="0"/>
            <wp:docPr id="82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4417E2" wp14:editId="5655139D">
            <wp:extent cx="561975" cy="19050"/>
            <wp:effectExtent l="19050" t="0" r="9525" b="0"/>
            <wp:docPr id="8288"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DE5810" wp14:editId="24E5121D">
            <wp:extent cx="561975" cy="19050"/>
            <wp:effectExtent l="19050" t="0" r="9525" b="0"/>
            <wp:docPr id="82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F4B423" wp14:editId="00AF4EC7">
            <wp:extent cx="561975" cy="19050"/>
            <wp:effectExtent l="19050" t="0" r="9525" b="0"/>
            <wp:docPr id="8290"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6DD447" wp14:editId="70758A2A">
            <wp:extent cx="561975" cy="19050"/>
            <wp:effectExtent l="19050" t="0" r="9525" b="0"/>
            <wp:docPr id="82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426D4F" wp14:editId="576859DF">
            <wp:extent cx="561975" cy="19050"/>
            <wp:effectExtent l="19050" t="0" r="9525" b="0"/>
            <wp:docPr id="829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4CA89C" wp14:editId="6CED5863">
            <wp:extent cx="561975" cy="19050"/>
            <wp:effectExtent l="19050" t="0" r="9525" b="0"/>
            <wp:docPr id="82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64C77F" wp14:editId="7D4644F3">
            <wp:extent cx="561975" cy="19050"/>
            <wp:effectExtent l="19050" t="0" r="9525" b="0"/>
            <wp:docPr id="8294"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D01B1D" wp14:editId="49ACCC53">
            <wp:extent cx="561975" cy="19050"/>
            <wp:effectExtent l="19050" t="0" r="9525" b="0"/>
            <wp:docPr id="82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276D1D" wp14:editId="5491A6A9">
            <wp:extent cx="561975" cy="19050"/>
            <wp:effectExtent l="19050" t="0" r="9525" b="0"/>
            <wp:docPr id="8296"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B372EA" wp14:editId="694C6CD2">
            <wp:extent cx="561975" cy="19050"/>
            <wp:effectExtent l="19050" t="0" r="9525" b="0"/>
            <wp:docPr id="82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F7B132" wp14:editId="40559D23">
            <wp:extent cx="561975" cy="19050"/>
            <wp:effectExtent l="19050" t="0" r="9525" b="0"/>
            <wp:docPr id="8298"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7A169E" wp14:editId="79C26923">
            <wp:extent cx="561975" cy="19050"/>
            <wp:effectExtent l="19050" t="0" r="9525" b="0"/>
            <wp:docPr id="82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485755" wp14:editId="1C4B15D9">
            <wp:extent cx="561975" cy="19050"/>
            <wp:effectExtent l="19050" t="0" r="9525" b="0"/>
            <wp:docPr id="8300"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91E1A1" wp14:editId="02898F05">
            <wp:extent cx="561975" cy="19050"/>
            <wp:effectExtent l="19050" t="0" r="9525" b="0"/>
            <wp:docPr id="83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4068C3" wp14:editId="2BFFF8A7">
            <wp:extent cx="561975" cy="19050"/>
            <wp:effectExtent l="19050" t="0" r="9525" b="0"/>
            <wp:docPr id="8302"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F2FA29" wp14:editId="2573A20E">
            <wp:extent cx="561975" cy="19050"/>
            <wp:effectExtent l="19050" t="0" r="9525" b="0"/>
            <wp:docPr id="83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1CBE89" wp14:editId="49C68A9A">
            <wp:extent cx="561975" cy="19050"/>
            <wp:effectExtent l="19050" t="0" r="9525" b="0"/>
            <wp:docPr id="8304"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C000F2" wp14:editId="40F13D4C">
            <wp:extent cx="561975" cy="19050"/>
            <wp:effectExtent l="19050" t="0" r="9525" b="0"/>
            <wp:docPr id="83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C97058" wp14:editId="27E78A61">
            <wp:extent cx="561975" cy="19050"/>
            <wp:effectExtent l="19050" t="0" r="9525" b="0"/>
            <wp:docPr id="8306"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B47DBC" wp14:editId="3F48859D">
            <wp:extent cx="561975" cy="19050"/>
            <wp:effectExtent l="19050" t="0" r="9525" b="0"/>
            <wp:docPr id="83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3ABCAA" wp14:editId="54649D6C">
            <wp:extent cx="561975" cy="19050"/>
            <wp:effectExtent l="19050" t="0" r="9525" b="0"/>
            <wp:docPr id="830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F82601" wp14:editId="74D6D22C">
            <wp:extent cx="561975" cy="19050"/>
            <wp:effectExtent l="19050" t="0" r="9525" b="0"/>
            <wp:docPr id="83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49CBB5" wp14:editId="5A18C3FB">
            <wp:extent cx="561975" cy="19050"/>
            <wp:effectExtent l="19050" t="0" r="9525" b="0"/>
            <wp:docPr id="8310"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235D50" wp14:editId="7EBF7377">
            <wp:extent cx="561975" cy="19050"/>
            <wp:effectExtent l="19050" t="0" r="9525" b="0"/>
            <wp:docPr id="83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BD9F49" wp14:editId="32947216">
            <wp:extent cx="561975" cy="19050"/>
            <wp:effectExtent l="19050" t="0" r="9525" b="0"/>
            <wp:docPr id="8312"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E9832C" wp14:editId="3059E5E8">
            <wp:extent cx="561975" cy="19050"/>
            <wp:effectExtent l="19050" t="0" r="9525" b="0"/>
            <wp:docPr id="83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D5D498" wp14:editId="3D49807E">
            <wp:extent cx="561975" cy="19050"/>
            <wp:effectExtent l="19050" t="0" r="9525" b="0"/>
            <wp:docPr id="8314"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D3413B" wp14:editId="0E7A5E03">
            <wp:extent cx="561975" cy="19050"/>
            <wp:effectExtent l="19050" t="0" r="9525" b="0"/>
            <wp:docPr id="83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7549F2" wp14:editId="39A28CE0">
            <wp:extent cx="561975" cy="19050"/>
            <wp:effectExtent l="19050" t="0" r="9525" b="0"/>
            <wp:docPr id="83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033D8D" wp14:editId="135D0B57">
            <wp:extent cx="561975" cy="19050"/>
            <wp:effectExtent l="19050" t="0" r="9525" b="0"/>
            <wp:docPr id="83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88B629" wp14:editId="5EC12D84">
            <wp:extent cx="561975" cy="19050"/>
            <wp:effectExtent l="19050" t="0" r="9525" b="0"/>
            <wp:docPr id="8318"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FC0D13" wp14:editId="678E6FDC">
            <wp:extent cx="561975" cy="19050"/>
            <wp:effectExtent l="19050" t="0" r="9525" b="0"/>
            <wp:docPr id="83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664295" wp14:editId="14152B0B">
            <wp:extent cx="561975" cy="19050"/>
            <wp:effectExtent l="19050" t="0" r="9525" b="0"/>
            <wp:docPr id="8320"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210177" wp14:editId="0C41FC1D">
            <wp:extent cx="561975" cy="19050"/>
            <wp:effectExtent l="19050" t="0" r="9525" b="0"/>
            <wp:docPr id="83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719BC2" wp14:editId="5371364B">
            <wp:extent cx="561975" cy="19050"/>
            <wp:effectExtent l="19050" t="0" r="9525" b="0"/>
            <wp:docPr id="8322"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3CCCC3" wp14:editId="6C8835CB">
            <wp:extent cx="561975" cy="19050"/>
            <wp:effectExtent l="19050" t="0" r="9525" b="0"/>
            <wp:docPr id="83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84AE99" wp14:editId="3D2AF52E">
            <wp:extent cx="561975" cy="19050"/>
            <wp:effectExtent l="19050" t="0" r="9525" b="0"/>
            <wp:docPr id="8324"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0CB822" wp14:editId="6700C2B2">
            <wp:extent cx="561975" cy="19050"/>
            <wp:effectExtent l="19050" t="0" r="9525" b="0"/>
            <wp:docPr id="83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3A1868" wp14:editId="06C71D49">
            <wp:extent cx="561975" cy="19050"/>
            <wp:effectExtent l="19050" t="0" r="9525" b="0"/>
            <wp:docPr id="8326"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BB2248" wp14:editId="691EF6CD">
            <wp:extent cx="561975" cy="19050"/>
            <wp:effectExtent l="19050" t="0" r="9525" b="0"/>
            <wp:docPr id="83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EEFDB9" wp14:editId="62888795">
            <wp:extent cx="561975" cy="19050"/>
            <wp:effectExtent l="19050" t="0" r="9525" b="0"/>
            <wp:docPr id="8328"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C6561E" wp14:editId="15E28176">
            <wp:extent cx="561975" cy="19050"/>
            <wp:effectExtent l="19050" t="0" r="9525" b="0"/>
            <wp:docPr id="83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8D4710" wp14:editId="1FEBF753">
            <wp:extent cx="561975" cy="19050"/>
            <wp:effectExtent l="19050" t="0" r="9525" b="0"/>
            <wp:docPr id="8330"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7BDBB5" wp14:editId="3CA87D34">
            <wp:extent cx="561975" cy="19050"/>
            <wp:effectExtent l="19050" t="0" r="9525" b="0"/>
            <wp:docPr id="83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D8148D" wp14:editId="4A9924D6">
            <wp:extent cx="561975" cy="19050"/>
            <wp:effectExtent l="19050" t="0" r="9525" b="0"/>
            <wp:docPr id="833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2707BF" wp14:editId="24611AB5">
            <wp:extent cx="561975" cy="19050"/>
            <wp:effectExtent l="19050" t="0" r="9525" b="0"/>
            <wp:docPr id="83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4A5005" wp14:editId="09ECA77C">
            <wp:extent cx="561975" cy="19050"/>
            <wp:effectExtent l="19050" t="0" r="9525" b="0"/>
            <wp:docPr id="8334"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E20774" wp14:editId="3844CAF4">
            <wp:extent cx="561975" cy="19050"/>
            <wp:effectExtent l="19050" t="0" r="9525" b="0"/>
            <wp:docPr id="83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2AB600" wp14:editId="7B950326">
            <wp:extent cx="561975" cy="19050"/>
            <wp:effectExtent l="19050" t="0" r="9525" b="0"/>
            <wp:docPr id="8336"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A6D140" wp14:editId="00B65540">
            <wp:extent cx="561975" cy="19050"/>
            <wp:effectExtent l="19050" t="0" r="9525" b="0"/>
            <wp:docPr id="83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F13949" wp14:editId="5A2F98D6">
            <wp:extent cx="561975" cy="19050"/>
            <wp:effectExtent l="19050" t="0" r="9525" b="0"/>
            <wp:docPr id="8338"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071DBC" wp14:editId="7F0CA6E2">
            <wp:extent cx="561975" cy="19050"/>
            <wp:effectExtent l="19050" t="0" r="9525" b="0"/>
            <wp:docPr id="83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6B3A64" wp14:editId="63ABE5C5">
            <wp:extent cx="561975" cy="19050"/>
            <wp:effectExtent l="19050" t="0" r="9525" b="0"/>
            <wp:docPr id="834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9A8F6E" wp14:editId="487D5922">
            <wp:extent cx="561975" cy="19050"/>
            <wp:effectExtent l="19050" t="0" r="9525" b="0"/>
            <wp:docPr id="83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D155F4" wp14:editId="78DB3AFE">
            <wp:extent cx="561975" cy="19050"/>
            <wp:effectExtent l="19050" t="0" r="9525" b="0"/>
            <wp:docPr id="8342"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731BD0" wp14:editId="13FE9FA8">
            <wp:extent cx="561975" cy="19050"/>
            <wp:effectExtent l="19050" t="0" r="9525" b="0"/>
            <wp:docPr id="83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3FA023" wp14:editId="65EF29B7">
            <wp:extent cx="561975" cy="19050"/>
            <wp:effectExtent l="19050" t="0" r="9525" b="0"/>
            <wp:docPr id="8344"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204ADE" wp14:editId="28E4E404">
            <wp:extent cx="561975" cy="19050"/>
            <wp:effectExtent l="19050" t="0" r="9525" b="0"/>
            <wp:docPr id="83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0C3E39" wp14:editId="20BC0992">
            <wp:extent cx="561975" cy="19050"/>
            <wp:effectExtent l="19050" t="0" r="9525" b="0"/>
            <wp:docPr id="8346"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C7D910" wp14:editId="55DF2F66">
            <wp:extent cx="561975" cy="19050"/>
            <wp:effectExtent l="19050" t="0" r="9525" b="0"/>
            <wp:docPr id="83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2A4E2B" wp14:editId="6805B9F6">
            <wp:extent cx="561975" cy="19050"/>
            <wp:effectExtent l="19050" t="0" r="9525" b="0"/>
            <wp:docPr id="8348"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BBF366" wp14:editId="4B757283">
            <wp:extent cx="561975" cy="19050"/>
            <wp:effectExtent l="19050" t="0" r="9525" b="0"/>
            <wp:docPr id="83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B6D8FD" wp14:editId="48AF541A">
            <wp:extent cx="561975" cy="19050"/>
            <wp:effectExtent l="19050" t="0" r="9525" b="0"/>
            <wp:docPr id="8350"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3A3C65" wp14:editId="1A2BA518">
            <wp:extent cx="561975" cy="19050"/>
            <wp:effectExtent l="19050" t="0" r="9525" b="0"/>
            <wp:docPr id="83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693841" wp14:editId="3A9FC15F">
            <wp:extent cx="561975" cy="19050"/>
            <wp:effectExtent l="19050" t="0" r="9525" b="0"/>
            <wp:docPr id="8352"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CA365A" wp14:editId="7193D031">
            <wp:extent cx="561975" cy="19050"/>
            <wp:effectExtent l="19050" t="0" r="9525" b="0"/>
            <wp:docPr id="83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A6DC2A" wp14:editId="7259148A">
            <wp:extent cx="561975" cy="19050"/>
            <wp:effectExtent l="19050" t="0" r="9525" b="0"/>
            <wp:docPr id="8354"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75F7CE" wp14:editId="6EB07579">
            <wp:extent cx="561975" cy="19050"/>
            <wp:effectExtent l="19050" t="0" r="9525" b="0"/>
            <wp:docPr id="83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97826B" wp14:editId="0973063C">
            <wp:extent cx="561975" cy="19050"/>
            <wp:effectExtent l="19050" t="0" r="9525" b="0"/>
            <wp:docPr id="835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C2EA97" wp14:editId="7CAE7590">
            <wp:extent cx="561975" cy="19050"/>
            <wp:effectExtent l="19050" t="0" r="9525" b="0"/>
            <wp:docPr id="83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E11AA6" wp14:editId="15C821CE">
            <wp:extent cx="561975" cy="19050"/>
            <wp:effectExtent l="19050" t="0" r="9525" b="0"/>
            <wp:docPr id="8358"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C5AAF6" wp14:editId="6F3C7203">
            <wp:extent cx="561975" cy="19050"/>
            <wp:effectExtent l="19050" t="0" r="9525" b="0"/>
            <wp:docPr id="83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EEC456" wp14:editId="6EEF2321">
            <wp:extent cx="561975" cy="19050"/>
            <wp:effectExtent l="19050" t="0" r="9525" b="0"/>
            <wp:docPr id="8360"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23ADFC" wp14:editId="5ED68645">
            <wp:extent cx="561975" cy="19050"/>
            <wp:effectExtent l="19050" t="0" r="9525" b="0"/>
            <wp:docPr id="83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E9EA38" wp14:editId="36CB486D">
            <wp:extent cx="561975" cy="19050"/>
            <wp:effectExtent l="19050" t="0" r="9525" b="0"/>
            <wp:docPr id="8362"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A64E86" wp14:editId="1A1F24C0">
            <wp:extent cx="561975" cy="19050"/>
            <wp:effectExtent l="19050" t="0" r="9525" b="0"/>
            <wp:docPr id="83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D1AAD3" wp14:editId="019328AA">
            <wp:extent cx="561975" cy="19050"/>
            <wp:effectExtent l="19050" t="0" r="9525" b="0"/>
            <wp:docPr id="836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8BA43B" wp14:editId="59280DD3">
            <wp:extent cx="561975" cy="19050"/>
            <wp:effectExtent l="19050" t="0" r="9525" b="0"/>
            <wp:docPr id="83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A74B4C" wp14:editId="5D0095EC">
            <wp:extent cx="561975" cy="19050"/>
            <wp:effectExtent l="19050" t="0" r="9525" b="0"/>
            <wp:docPr id="8366"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846D8D" wp14:editId="456BACDD">
            <wp:extent cx="561975" cy="19050"/>
            <wp:effectExtent l="19050" t="0" r="9525" b="0"/>
            <wp:docPr id="83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D370D4" wp14:editId="209C46FD">
            <wp:extent cx="561975" cy="19050"/>
            <wp:effectExtent l="19050" t="0" r="9525" b="0"/>
            <wp:docPr id="8368"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5C26D0" wp14:editId="3849B74E">
            <wp:extent cx="561975" cy="19050"/>
            <wp:effectExtent l="19050" t="0" r="9525" b="0"/>
            <wp:docPr id="83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09F895" wp14:editId="3C9276BF">
            <wp:extent cx="561975" cy="19050"/>
            <wp:effectExtent l="19050" t="0" r="9525" b="0"/>
            <wp:docPr id="8370"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E258B9" wp14:editId="5B729B27">
            <wp:extent cx="561975" cy="19050"/>
            <wp:effectExtent l="19050" t="0" r="9525" b="0"/>
            <wp:docPr id="83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B7213A" wp14:editId="4A8283CA">
            <wp:extent cx="561975" cy="19050"/>
            <wp:effectExtent l="19050" t="0" r="9525" b="0"/>
            <wp:docPr id="8372"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06AE6F" wp14:editId="775E87D3">
            <wp:extent cx="561975" cy="19050"/>
            <wp:effectExtent l="19050" t="0" r="9525" b="0"/>
            <wp:docPr id="83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8DB001" wp14:editId="56A5BDB3">
            <wp:extent cx="561975" cy="19050"/>
            <wp:effectExtent l="19050" t="0" r="9525" b="0"/>
            <wp:docPr id="8374"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6B63BB" wp14:editId="45DDCADC">
            <wp:extent cx="561975" cy="19050"/>
            <wp:effectExtent l="19050" t="0" r="9525" b="0"/>
            <wp:docPr id="83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BC302A" wp14:editId="169097B9">
            <wp:extent cx="561975" cy="19050"/>
            <wp:effectExtent l="19050" t="0" r="9525" b="0"/>
            <wp:docPr id="8376"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194D3A" wp14:editId="19B48CAE">
            <wp:extent cx="561975" cy="19050"/>
            <wp:effectExtent l="19050" t="0" r="9525" b="0"/>
            <wp:docPr id="83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85A430" wp14:editId="27F88906">
            <wp:extent cx="561975" cy="19050"/>
            <wp:effectExtent l="19050" t="0" r="9525" b="0"/>
            <wp:docPr id="8378"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AD7EE1" wp14:editId="0EE92D19">
            <wp:extent cx="561975" cy="19050"/>
            <wp:effectExtent l="19050" t="0" r="9525" b="0"/>
            <wp:docPr id="83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73C3C4" wp14:editId="4E2A0C12">
            <wp:extent cx="561975" cy="19050"/>
            <wp:effectExtent l="19050" t="0" r="9525" b="0"/>
            <wp:docPr id="838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1DEE86" wp14:editId="1D54584F">
            <wp:extent cx="561975" cy="19050"/>
            <wp:effectExtent l="19050" t="0" r="9525" b="0"/>
            <wp:docPr id="83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CC8911" wp14:editId="0CB33E20">
            <wp:extent cx="561975" cy="19050"/>
            <wp:effectExtent l="19050" t="0" r="9525" b="0"/>
            <wp:docPr id="8382"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630925" wp14:editId="1962C123">
            <wp:extent cx="561975" cy="19050"/>
            <wp:effectExtent l="19050" t="0" r="9525" b="0"/>
            <wp:docPr id="83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981661" wp14:editId="719F900E">
            <wp:extent cx="561975" cy="19050"/>
            <wp:effectExtent l="19050" t="0" r="9525" b="0"/>
            <wp:docPr id="8384"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665D01" wp14:editId="1F0AA2D7">
            <wp:extent cx="561975" cy="19050"/>
            <wp:effectExtent l="19050" t="0" r="9525" b="0"/>
            <wp:docPr id="83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15E3C6" wp14:editId="40D022AF">
            <wp:extent cx="561975" cy="19050"/>
            <wp:effectExtent l="19050" t="0" r="9525" b="0"/>
            <wp:docPr id="8386"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CF61E1" wp14:editId="2DEAA119">
            <wp:extent cx="561975" cy="19050"/>
            <wp:effectExtent l="19050" t="0" r="9525" b="0"/>
            <wp:docPr id="83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3303F1" wp14:editId="492AEF72">
            <wp:extent cx="561975" cy="19050"/>
            <wp:effectExtent l="19050" t="0" r="9525" b="0"/>
            <wp:docPr id="838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30B96A" wp14:editId="5B45D88B">
            <wp:extent cx="561975" cy="19050"/>
            <wp:effectExtent l="19050" t="0" r="9525" b="0"/>
            <wp:docPr id="83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913FD0" wp14:editId="5C49D6F1">
            <wp:extent cx="561975" cy="19050"/>
            <wp:effectExtent l="19050" t="0" r="9525" b="0"/>
            <wp:docPr id="8390"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C7C73A" wp14:editId="6632B038">
            <wp:extent cx="561975" cy="19050"/>
            <wp:effectExtent l="19050" t="0" r="9525" b="0"/>
            <wp:docPr id="83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9F3E5E" wp14:editId="152876D1">
            <wp:extent cx="561975" cy="19050"/>
            <wp:effectExtent l="19050" t="0" r="9525" b="0"/>
            <wp:docPr id="8392"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62DB29" wp14:editId="077E8652">
            <wp:extent cx="561975" cy="19050"/>
            <wp:effectExtent l="19050" t="0" r="9525" b="0"/>
            <wp:docPr id="83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F3A3C6" wp14:editId="6CDEAE4E">
            <wp:extent cx="561975" cy="19050"/>
            <wp:effectExtent l="19050" t="0" r="9525" b="0"/>
            <wp:docPr id="8394"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D1DC33" wp14:editId="4EF95FBA">
            <wp:extent cx="561975" cy="19050"/>
            <wp:effectExtent l="19050" t="0" r="9525" b="0"/>
            <wp:docPr id="83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DA3C2F" wp14:editId="0243BA35">
            <wp:extent cx="561975" cy="19050"/>
            <wp:effectExtent l="19050" t="0" r="9525" b="0"/>
            <wp:docPr id="8396"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4B42A4" wp14:editId="1148810C">
            <wp:extent cx="561975" cy="19050"/>
            <wp:effectExtent l="19050" t="0" r="9525" b="0"/>
            <wp:docPr id="83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8B7052" wp14:editId="7160ADC9">
            <wp:extent cx="561975" cy="19050"/>
            <wp:effectExtent l="19050" t="0" r="9525" b="0"/>
            <wp:docPr id="8398"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F7FA79" wp14:editId="5850B093">
            <wp:extent cx="561975" cy="19050"/>
            <wp:effectExtent l="19050" t="0" r="9525" b="0"/>
            <wp:docPr id="83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92CF38" wp14:editId="5D246CB0">
            <wp:extent cx="561975" cy="19050"/>
            <wp:effectExtent l="19050" t="0" r="9525" b="0"/>
            <wp:docPr id="8400"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6A7181" wp14:editId="63914C56">
            <wp:extent cx="561975" cy="19050"/>
            <wp:effectExtent l="19050" t="0" r="9525" b="0"/>
            <wp:docPr id="84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2A5D5A" wp14:editId="6C4C24ED">
            <wp:extent cx="561975" cy="19050"/>
            <wp:effectExtent l="19050" t="0" r="9525" b="0"/>
            <wp:docPr id="8402"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319321" wp14:editId="48E63CB8">
            <wp:extent cx="561975" cy="19050"/>
            <wp:effectExtent l="19050" t="0" r="9525" b="0"/>
            <wp:docPr id="84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B42F9E" wp14:editId="729392E4">
            <wp:extent cx="561975" cy="19050"/>
            <wp:effectExtent l="19050" t="0" r="9525" b="0"/>
            <wp:docPr id="840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773482" wp14:editId="5226267C">
            <wp:extent cx="561975" cy="19050"/>
            <wp:effectExtent l="19050" t="0" r="9525" b="0"/>
            <wp:docPr id="84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9F32EC" wp14:editId="22715357">
            <wp:extent cx="561975" cy="19050"/>
            <wp:effectExtent l="19050" t="0" r="9525" b="0"/>
            <wp:docPr id="8406"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96EEA5" wp14:editId="694E1910">
            <wp:extent cx="561975" cy="19050"/>
            <wp:effectExtent l="19050" t="0" r="9525" b="0"/>
            <wp:docPr id="84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247505" wp14:editId="35AA2479">
            <wp:extent cx="561975" cy="19050"/>
            <wp:effectExtent l="19050" t="0" r="9525" b="0"/>
            <wp:docPr id="8408"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45FFE9" wp14:editId="27777233">
            <wp:extent cx="561975" cy="19050"/>
            <wp:effectExtent l="19050" t="0" r="9525" b="0"/>
            <wp:docPr id="84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64DF3A" wp14:editId="34D47F99">
            <wp:extent cx="561975" cy="19050"/>
            <wp:effectExtent l="19050" t="0" r="9525" b="0"/>
            <wp:docPr id="8410"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2FEE04" wp14:editId="64CAFCB2">
            <wp:extent cx="561975" cy="19050"/>
            <wp:effectExtent l="19050" t="0" r="9525" b="0"/>
            <wp:docPr id="84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4D326C" wp14:editId="5E943971">
            <wp:extent cx="561975" cy="19050"/>
            <wp:effectExtent l="19050" t="0" r="9525" b="0"/>
            <wp:docPr id="841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6C8694" wp14:editId="1973D680">
            <wp:extent cx="561975" cy="19050"/>
            <wp:effectExtent l="19050" t="0" r="9525" b="0"/>
            <wp:docPr id="84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F8B45C" wp14:editId="5F2BE850">
            <wp:extent cx="561975" cy="19050"/>
            <wp:effectExtent l="19050" t="0" r="9525" b="0"/>
            <wp:docPr id="8414"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7C3C6D" wp14:editId="6326E2A2">
            <wp:extent cx="561975" cy="19050"/>
            <wp:effectExtent l="19050" t="0" r="9525" b="0"/>
            <wp:docPr id="84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D1542A" wp14:editId="2A96BE01">
            <wp:extent cx="561975" cy="19050"/>
            <wp:effectExtent l="19050" t="0" r="9525" b="0"/>
            <wp:docPr id="8416"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03F1AB" wp14:editId="565B2DFF">
            <wp:extent cx="561975" cy="19050"/>
            <wp:effectExtent l="19050" t="0" r="9525" b="0"/>
            <wp:docPr id="84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0079AA" wp14:editId="4448230F">
            <wp:extent cx="561975" cy="19050"/>
            <wp:effectExtent l="19050" t="0" r="9525" b="0"/>
            <wp:docPr id="8418"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75C80D" wp14:editId="27885DC9">
            <wp:extent cx="561975" cy="19050"/>
            <wp:effectExtent l="19050" t="0" r="9525" b="0"/>
            <wp:docPr id="84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82B14D" wp14:editId="71D8A32C">
            <wp:extent cx="561975" cy="19050"/>
            <wp:effectExtent l="19050" t="0" r="9525" b="0"/>
            <wp:docPr id="8420"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F8C4C6" wp14:editId="48A1A816">
            <wp:extent cx="561975" cy="19050"/>
            <wp:effectExtent l="19050" t="0" r="9525" b="0"/>
            <wp:docPr id="84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BA2AC1" wp14:editId="0D073B5B">
            <wp:extent cx="561975" cy="19050"/>
            <wp:effectExtent l="19050" t="0" r="9525" b="0"/>
            <wp:docPr id="8422"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7CD4AB" wp14:editId="74F79051">
            <wp:extent cx="561975" cy="19050"/>
            <wp:effectExtent l="19050" t="0" r="9525" b="0"/>
            <wp:docPr id="84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68585A" wp14:editId="36126850">
            <wp:extent cx="561975" cy="19050"/>
            <wp:effectExtent l="19050" t="0" r="9525" b="0"/>
            <wp:docPr id="8424"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3882F3" wp14:editId="4204A5D4">
            <wp:extent cx="561975" cy="19050"/>
            <wp:effectExtent l="19050" t="0" r="9525" b="0"/>
            <wp:docPr id="84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5A921A" wp14:editId="78A3D259">
            <wp:extent cx="561975" cy="19050"/>
            <wp:effectExtent l="19050" t="0" r="9525" b="0"/>
            <wp:docPr id="8426"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C9978B" wp14:editId="33C78909">
            <wp:extent cx="561975" cy="19050"/>
            <wp:effectExtent l="19050" t="0" r="9525" b="0"/>
            <wp:docPr id="84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E0FA6F" wp14:editId="39F437D6">
            <wp:extent cx="561975" cy="19050"/>
            <wp:effectExtent l="19050" t="0" r="9525" b="0"/>
            <wp:docPr id="842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0ED977" wp14:editId="79B9AA6E">
            <wp:extent cx="561975" cy="19050"/>
            <wp:effectExtent l="19050" t="0" r="9525" b="0"/>
            <wp:docPr id="84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CC35FF" wp14:editId="4F40512D">
            <wp:extent cx="561975" cy="19050"/>
            <wp:effectExtent l="19050" t="0" r="9525" b="0"/>
            <wp:docPr id="8430"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770782" wp14:editId="7E67F019">
            <wp:extent cx="561975" cy="19050"/>
            <wp:effectExtent l="19050" t="0" r="9525" b="0"/>
            <wp:docPr id="84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472E23E" wp14:editId="765E6BC4">
            <wp:extent cx="561975" cy="19050"/>
            <wp:effectExtent l="19050" t="0" r="9525" b="0"/>
            <wp:docPr id="8432"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59392A" wp14:editId="3CF2B695">
            <wp:extent cx="561975" cy="19050"/>
            <wp:effectExtent l="19050" t="0" r="9525" b="0"/>
            <wp:docPr id="84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53400E" wp14:editId="02CD2F55">
            <wp:extent cx="561975" cy="19050"/>
            <wp:effectExtent l="19050" t="0" r="9525" b="0"/>
            <wp:docPr id="8434"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9D85FB" wp14:editId="7A29A734">
            <wp:extent cx="561975" cy="19050"/>
            <wp:effectExtent l="19050" t="0" r="9525" b="0"/>
            <wp:docPr id="84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006F80" wp14:editId="4AC253D9">
            <wp:extent cx="561975" cy="19050"/>
            <wp:effectExtent l="19050" t="0" r="9525" b="0"/>
            <wp:docPr id="843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177736" wp14:editId="4B45221E">
            <wp:extent cx="561975" cy="19050"/>
            <wp:effectExtent l="19050" t="0" r="9525" b="0"/>
            <wp:docPr id="84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3AA806" wp14:editId="034CC0D4">
            <wp:extent cx="561975" cy="19050"/>
            <wp:effectExtent l="19050" t="0" r="9525" b="0"/>
            <wp:docPr id="8438"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8E45E8" wp14:editId="171C944D">
            <wp:extent cx="561975" cy="19050"/>
            <wp:effectExtent l="19050" t="0" r="9525" b="0"/>
            <wp:docPr id="84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720F3C" wp14:editId="38BF52A7">
            <wp:extent cx="561975" cy="19050"/>
            <wp:effectExtent l="19050" t="0" r="9525" b="0"/>
            <wp:docPr id="8440"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D2B30D" wp14:editId="142BC029">
            <wp:extent cx="561975" cy="19050"/>
            <wp:effectExtent l="19050" t="0" r="9525" b="0"/>
            <wp:docPr id="84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778E7A" wp14:editId="1EA1D742">
            <wp:extent cx="561975" cy="19050"/>
            <wp:effectExtent l="19050" t="0" r="9525" b="0"/>
            <wp:docPr id="8442"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CBB90C" wp14:editId="3F86D26F">
            <wp:extent cx="561975" cy="19050"/>
            <wp:effectExtent l="19050" t="0" r="9525" b="0"/>
            <wp:docPr id="84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43B455" wp14:editId="6A69E9B5">
            <wp:extent cx="561975" cy="19050"/>
            <wp:effectExtent l="19050" t="0" r="9525" b="0"/>
            <wp:docPr id="8444"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37B3DF" wp14:editId="7FFC5A29">
            <wp:extent cx="561975" cy="19050"/>
            <wp:effectExtent l="19050" t="0" r="9525" b="0"/>
            <wp:docPr id="84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1BC352" wp14:editId="3720CDF9">
            <wp:extent cx="561975" cy="19050"/>
            <wp:effectExtent l="19050" t="0" r="9525" b="0"/>
            <wp:docPr id="8446"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8A913E" wp14:editId="5EF2AB72">
            <wp:extent cx="561975" cy="19050"/>
            <wp:effectExtent l="19050" t="0" r="9525" b="0"/>
            <wp:docPr id="84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A82FE6" wp14:editId="354256AF">
            <wp:extent cx="561975" cy="19050"/>
            <wp:effectExtent l="19050" t="0" r="9525" b="0"/>
            <wp:docPr id="8448"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044008" wp14:editId="37193F2F">
            <wp:extent cx="561975" cy="19050"/>
            <wp:effectExtent l="19050" t="0" r="9525" b="0"/>
            <wp:docPr id="84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99C477" wp14:editId="4C12F3A1">
            <wp:extent cx="561975" cy="19050"/>
            <wp:effectExtent l="19050" t="0" r="9525" b="0"/>
            <wp:docPr id="8450"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193EA2" wp14:editId="798489D7">
            <wp:extent cx="561975" cy="19050"/>
            <wp:effectExtent l="19050" t="0" r="9525" b="0"/>
            <wp:docPr id="84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A8F7C3" wp14:editId="2935DB05">
            <wp:extent cx="561975" cy="19050"/>
            <wp:effectExtent l="19050" t="0" r="9525" b="0"/>
            <wp:docPr id="845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2006F1" wp14:editId="71B700E6">
            <wp:extent cx="561975" cy="19050"/>
            <wp:effectExtent l="19050" t="0" r="9525" b="0"/>
            <wp:docPr id="84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AA5DFC" wp14:editId="66E44BB6">
            <wp:extent cx="561975" cy="19050"/>
            <wp:effectExtent l="19050" t="0" r="9525" b="0"/>
            <wp:docPr id="8454"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3963AD" wp14:editId="37B1C687">
            <wp:extent cx="561975" cy="19050"/>
            <wp:effectExtent l="19050" t="0" r="9525" b="0"/>
            <wp:docPr id="84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1A0B59" wp14:editId="14323B2A">
            <wp:extent cx="561975" cy="19050"/>
            <wp:effectExtent l="19050" t="0" r="9525" b="0"/>
            <wp:docPr id="8456"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1467F6" wp14:editId="37E540ED">
            <wp:extent cx="561975" cy="19050"/>
            <wp:effectExtent l="19050" t="0" r="9525" b="0"/>
            <wp:docPr id="84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F8A7E6" wp14:editId="0E4E20AA">
            <wp:extent cx="561975" cy="19050"/>
            <wp:effectExtent l="19050" t="0" r="9525" b="0"/>
            <wp:docPr id="8458"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47C1D8" wp14:editId="69E45C20">
            <wp:extent cx="561975" cy="19050"/>
            <wp:effectExtent l="19050" t="0" r="9525" b="0"/>
            <wp:docPr id="84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AF1D99" wp14:editId="710F7EF3">
            <wp:extent cx="561975" cy="19050"/>
            <wp:effectExtent l="19050" t="0" r="9525" b="0"/>
            <wp:docPr id="846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862097" wp14:editId="069D4BDA">
            <wp:extent cx="561975" cy="19050"/>
            <wp:effectExtent l="19050" t="0" r="9525" b="0"/>
            <wp:docPr id="84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739B92" wp14:editId="7D2424C6">
            <wp:extent cx="561975" cy="19050"/>
            <wp:effectExtent l="19050" t="0" r="9525" b="0"/>
            <wp:docPr id="8462" name="Picture 25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A3BFFB" wp14:editId="1B08EA5C">
            <wp:extent cx="561975" cy="19050"/>
            <wp:effectExtent l="19050" t="0" r="9525" b="0"/>
            <wp:docPr id="84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138DBC" wp14:editId="4931359F">
            <wp:extent cx="561975" cy="19050"/>
            <wp:effectExtent l="19050" t="0" r="9525" b="0"/>
            <wp:docPr id="8464" name="Picture 26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E2E3CF" wp14:editId="3E4A6E3E">
            <wp:extent cx="561975" cy="19050"/>
            <wp:effectExtent l="19050" t="0" r="9525" b="0"/>
            <wp:docPr id="84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7405AF" wp14:editId="260AD727">
            <wp:extent cx="561975" cy="19050"/>
            <wp:effectExtent l="19050" t="0" r="9525" b="0"/>
            <wp:docPr id="8466" name="Picture 26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ECBF13" wp14:editId="7D6AEF73">
            <wp:extent cx="561975" cy="19050"/>
            <wp:effectExtent l="19050" t="0" r="9525" b="0"/>
            <wp:docPr id="84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710DC9" wp14:editId="2E2A8700">
            <wp:extent cx="561975" cy="19050"/>
            <wp:effectExtent l="19050" t="0" r="9525" b="0"/>
            <wp:docPr id="8468" name="Picture 26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89E092" wp14:editId="34790526">
            <wp:extent cx="561975" cy="19050"/>
            <wp:effectExtent l="19050" t="0" r="9525" b="0"/>
            <wp:docPr id="84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C760EB" wp14:editId="78DDD03D">
            <wp:extent cx="561975" cy="19050"/>
            <wp:effectExtent l="19050" t="0" r="9525" b="0"/>
            <wp:docPr id="8470" name="Picture 26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8AAF31" wp14:editId="136FCE89">
            <wp:extent cx="561975" cy="19050"/>
            <wp:effectExtent l="19050" t="0" r="9525" b="0"/>
            <wp:docPr id="84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530841" wp14:editId="63707F13">
            <wp:extent cx="561975" cy="19050"/>
            <wp:effectExtent l="19050" t="0" r="9525" b="0"/>
            <wp:docPr id="8472" name="Picture 26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C7F775" wp14:editId="2B6D3180">
            <wp:extent cx="561975" cy="19050"/>
            <wp:effectExtent l="19050" t="0" r="9525" b="0"/>
            <wp:docPr id="84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10C7DB" wp14:editId="79CFD38E">
            <wp:extent cx="561975" cy="19050"/>
            <wp:effectExtent l="19050" t="0" r="9525" b="0"/>
            <wp:docPr id="8474" name="Picture 26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F3D4DD" wp14:editId="0939F9E1">
            <wp:extent cx="561975" cy="19050"/>
            <wp:effectExtent l="19050" t="0" r="9525" b="0"/>
            <wp:docPr id="84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33ED2E" wp14:editId="331EB948">
            <wp:extent cx="561975" cy="19050"/>
            <wp:effectExtent l="19050" t="0" r="9525" b="0"/>
            <wp:docPr id="8476" name="Picture 26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B6C225" wp14:editId="4A42C7C1">
            <wp:extent cx="561975" cy="19050"/>
            <wp:effectExtent l="19050" t="0" r="9525" b="0"/>
            <wp:docPr id="84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F6076F" wp14:editId="3F8822BD">
            <wp:extent cx="561975" cy="19050"/>
            <wp:effectExtent l="19050" t="0" r="9525" b="0"/>
            <wp:docPr id="8478" name="Picture 26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A97869" wp14:editId="547D467C">
            <wp:extent cx="561975" cy="19050"/>
            <wp:effectExtent l="19050" t="0" r="9525" b="0"/>
            <wp:docPr id="84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05E3ED" wp14:editId="2E05F5FB">
            <wp:extent cx="561975" cy="19050"/>
            <wp:effectExtent l="19050" t="0" r="9525" b="0"/>
            <wp:docPr id="8480" name="Picture 26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BA73D4" wp14:editId="4CFA5718">
            <wp:extent cx="561975" cy="19050"/>
            <wp:effectExtent l="19050" t="0" r="9525" b="0"/>
            <wp:docPr id="84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EC0DB5" wp14:editId="0CD6B85E">
            <wp:extent cx="561975" cy="19050"/>
            <wp:effectExtent l="19050" t="0" r="9525" b="0"/>
            <wp:docPr id="8482" name="Picture 26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6B98EF" wp14:editId="4ED6D7CC">
            <wp:extent cx="561975" cy="19050"/>
            <wp:effectExtent l="19050" t="0" r="9525" b="0"/>
            <wp:docPr id="84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21982F" wp14:editId="5AD80C34">
            <wp:extent cx="561975" cy="19050"/>
            <wp:effectExtent l="19050" t="0" r="9525" b="0"/>
            <wp:docPr id="848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590B85" wp14:editId="4C1BC4FB">
            <wp:extent cx="561975" cy="19050"/>
            <wp:effectExtent l="19050" t="0" r="9525" b="0"/>
            <wp:docPr id="84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60BEF4" wp14:editId="7A8A7473">
            <wp:extent cx="561975" cy="19050"/>
            <wp:effectExtent l="19050" t="0" r="9525" b="0"/>
            <wp:docPr id="8486" name="Picture 26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A24981" wp14:editId="68EA98BA">
            <wp:extent cx="561975" cy="19050"/>
            <wp:effectExtent l="19050" t="0" r="9525" b="0"/>
            <wp:docPr id="84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F200A0" wp14:editId="010EA091">
            <wp:extent cx="561975" cy="19050"/>
            <wp:effectExtent l="19050" t="0" r="9525" b="0"/>
            <wp:docPr id="8488" name="Picture 26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32951F" wp14:editId="148F93D1">
            <wp:extent cx="561975" cy="19050"/>
            <wp:effectExtent l="19050" t="0" r="9525" b="0"/>
            <wp:docPr id="84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2677D4" wp14:editId="55CFD95E">
            <wp:extent cx="561975" cy="19050"/>
            <wp:effectExtent l="19050" t="0" r="9525" b="0"/>
            <wp:docPr id="8490" name="Picture 26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D2C91C" wp14:editId="2E7A0878">
            <wp:extent cx="561975" cy="19050"/>
            <wp:effectExtent l="19050" t="0" r="9525" b="0"/>
            <wp:docPr id="84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A3C082" wp14:editId="171CF7B2">
            <wp:extent cx="561975" cy="19050"/>
            <wp:effectExtent l="19050" t="0" r="9525" b="0"/>
            <wp:docPr id="8492" name="Picture 26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57318B" wp14:editId="25147F15">
            <wp:extent cx="561975" cy="19050"/>
            <wp:effectExtent l="19050" t="0" r="9525" b="0"/>
            <wp:docPr id="84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5C1D73" wp14:editId="4EE28FEE">
            <wp:extent cx="561975" cy="19050"/>
            <wp:effectExtent l="19050" t="0" r="9525" b="0"/>
            <wp:docPr id="8494" name="Picture 26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B87E6B" wp14:editId="14D6AA5D">
            <wp:extent cx="561975" cy="19050"/>
            <wp:effectExtent l="19050" t="0" r="9525" b="0"/>
            <wp:docPr id="84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525CF3" wp14:editId="14C47B5F">
            <wp:extent cx="561975" cy="19050"/>
            <wp:effectExtent l="19050" t="0" r="9525" b="0"/>
            <wp:docPr id="8496" name="Picture 26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BD9B9D" wp14:editId="1507C768">
            <wp:extent cx="561975" cy="19050"/>
            <wp:effectExtent l="19050" t="0" r="9525" b="0"/>
            <wp:docPr id="84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798D70" wp14:editId="6033E56A">
            <wp:extent cx="561975" cy="19050"/>
            <wp:effectExtent l="19050" t="0" r="9525" b="0"/>
            <wp:docPr id="8498" name="Picture 26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F50AA5" wp14:editId="70A62E6F">
            <wp:extent cx="561975" cy="19050"/>
            <wp:effectExtent l="19050" t="0" r="9525" b="0"/>
            <wp:docPr id="84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505801" wp14:editId="4F4CE59F">
            <wp:extent cx="561975" cy="19050"/>
            <wp:effectExtent l="19050" t="0" r="9525" b="0"/>
            <wp:docPr id="850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11D4A2" wp14:editId="4B173CD1">
            <wp:extent cx="561975" cy="19050"/>
            <wp:effectExtent l="19050" t="0" r="9525" b="0"/>
            <wp:docPr id="85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850254" wp14:editId="6AB739A3">
            <wp:extent cx="561975" cy="19050"/>
            <wp:effectExtent l="19050" t="0" r="9525" b="0"/>
            <wp:docPr id="8502" name="Picture 26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2B1C5A" wp14:editId="1AEB5F05">
            <wp:extent cx="561975" cy="19050"/>
            <wp:effectExtent l="19050" t="0" r="9525" b="0"/>
            <wp:docPr id="85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A910BE" wp14:editId="3AF41F44">
            <wp:extent cx="561975" cy="19050"/>
            <wp:effectExtent l="19050" t="0" r="9525" b="0"/>
            <wp:docPr id="8504" name="Picture 26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60502A" wp14:editId="03F03AA5">
            <wp:extent cx="561975" cy="19050"/>
            <wp:effectExtent l="19050" t="0" r="9525" b="0"/>
            <wp:docPr id="85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06882F" wp14:editId="3FA34E6A">
            <wp:extent cx="561975" cy="19050"/>
            <wp:effectExtent l="19050" t="0" r="9525" b="0"/>
            <wp:docPr id="8506" name="Picture 26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03FC17" wp14:editId="6EEAF869">
            <wp:extent cx="561975" cy="19050"/>
            <wp:effectExtent l="19050" t="0" r="9525" b="0"/>
            <wp:docPr id="85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48D04D" wp14:editId="4F6BF310">
            <wp:extent cx="561975" cy="19050"/>
            <wp:effectExtent l="19050" t="0" r="9525" b="0"/>
            <wp:docPr id="850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588586" wp14:editId="0E076848">
            <wp:extent cx="561975" cy="19050"/>
            <wp:effectExtent l="19050" t="0" r="9525" b="0"/>
            <wp:docPr id="85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385CB6" wp14:editId="064981B2">
            <wp:extent cx="561975" cy="19050"/>
            <wp:effectExtent l="19050" t="0" r="9525" b="0"/>
            <wp:docPr id="8510" name="Picture 26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013965" wp14:editId="4303A637">
            <wp:extent cx="561975" cy="19050"/>
            <wp:effectExtent l="19050" t="0" r="9525" b="0"/>
            <wp:docPr id="85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0C739A" wp14:editId="3EBBE32A">
            <wp:extent cx="561975" cy="19050"/>
            <wp:effectExtent l="19050" t="0" r="9525" b="0"/>
            <wp:docPr id="8512" name="Picture 26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06A4CA" wp14:editId="1EECADC1">
            <wp:extent cx="561975" cy="19050"/>
            <wp:effectExtent l="19050" t="0" r="9525" b="0"/>
            <wp:docPr id="85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D28CD1" wp14:editId="4071279C">
            <wp:extent cx="561975" cy="19050"/>
            <wp:effectExtent l="19050" t="0" r="9525" b="0"/>
            <wp:docPr id="8514" name="Picture 26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0964E9" wp14:editId="1371254D">
            <wp:extent cx="561975" cy="19050"/>
            <wp:effectExtent l="19050" t="0" r="9525" b="0"/>
            <wp:docPr id="85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B0A89A" wp14:editId="72410D89">
            <wp:extent cx="561975" cy="19050"/>
            <wp:effectExtent l="19050" t="0" r="9525" b="0"/>
            <wp:docPr id="8516" name="Picture 26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B128B2" wp14:editId="5B730C1B">
            <wp:extent cx="561975" cy="19050"/>
            <wp:effectExtent l="19050" t="0" r="9525" b="0"/>
            <wp:docPr id="85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A440AC" wp14:editId="2351F0A9">
            <wp:extent cx="561975" cy="19050"/>
            <wp:effectExtent l="19050" t="0" r="9525" b="0"/>
            <wp:docPr id="8518" name="Picture 26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8A45A2" wp14:editId="689E2134">
            <wp:extent cx="561975" cy="19050"/>
            <wp:effectExtent l="19050" t="0" r="9525" b="0"/>
            <wp:docPr id="85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6CC16D" wp14:editId="08453DE8">
            <wp:extent cx="561975" cy="19050"/>
            <wp:effectExtent l="19050" t="0" r="9525" b="0"/>
            <wp:docPr id="8520" name="Picture 26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648F72" wp14:editId="23E00206">
            <wp:extent cx="561975" cy="19050"/>
            <wp:effectExtent l="19050" t="0" r="9525" b="0"/>
            <wp:docPr id="85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BA7273" wp14:editId="02C5908E">
            <wp:extent cx="561975" cy="19050"/>
            <wp:effectExtent l="19050" t="0" r="9525" b="0"/>
            <wp:docPr id="8522" name="Picture 26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4744D7" wp14:editId="7928E138">
            <wp:extent cx="561975" cy="19050"/>
            <wp:effectExtent l="19050" t="0" r="9525" b="0"/>
            <wp:docPr id="85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550E84" wp14:editId="4A1AAA74">
            <wp:extent cx="561975" cy="19050"/>
            <wp:effectExtent l="19050" t="0" r="9525" b="0"/>
            <wp:docPr id="852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0A0F6F" wp14:editId="28FF19B9">
            <wp:extent cx="561975" cy="19050"/>
            <wp:effectExtent l="19050" t="0" r="9525" b="0"/>
            <wp:docPr id="85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8AA68C" wp14:editId="2B24289F">
            <wp:extent cx="561975" cy="19050"/>
            <wp:effectExtent l="19050" t="0" r="9525" b="0"/>
            <wp:docPr id="8526" name="Picture 26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37147C" wp14:editId="4D199FC7">
            <wp:extent cx="561975" cy="19050"/>
            <wp:effectExtent l="19050" t="0" r="9525" b="0"/>
            <wp:docPr id="85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13811D" wp14:editId="664D1DFC">
            <wp:extent cx="561975" cy="19050"/>
            <wp:effectExtent l="19050" t="0" r="9525" b="0"/>
            <wp:docPr id="8528" name="Picture 26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842E7B" wp14:editId="64F7E7AB">
            <wp:extent cx="561975" cy="19050"/>
            <wp:effectExtent l="19050" t="0" r="9525" b="0"/>
            <wp:docPr id="85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7F73CD" wp14:editId="558A296E">
            <wp:extent cx="561975" cy="19050"/>
            <wp:effectExtent l="19050" t="0" r="9525" b="0"/>
            <wp:docPr id="8530" name="Picture 26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645660" wp14:editId="14526C8E">
            <wp:extent cx="561975" cy="19050"/>
            <wp:effectExtent l="19050" t="0" r="9525" b="0"/>
            <wp:docPr id="85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1B4898" wp14:editId="66BCD438">
            <wp:extent cx="561975" cy="19050"/>
            <wp:effectExtent l="19050" t="0" r="9525" b="0"/>
            <wp:docPr id="853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2662D9" wp14:editId="5CAB1E5C">
            <wp:extent cx="561975" cy="19050"/>
            <wp:effectExtent l="19050" t="0" r="9525" b="0"/>
            <wp:docPr id="85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B88F42" wp14:editId="625C96AA">
            <wp:extent cx="561975" cy="19050"/>
            <wp:effectExtent l="19050" t="0" r="9525" b="0"/>
            <wp:docPr id="8534" name="Picture 26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0CE0BC" wp14:editId="2A165222">
            <wp:extent cx="561975" cy="19050"/>
            <wp:effectExtent l="19050" t="0" r="9525" b="0"/>
            <wp:docPr id="85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59A0EB" wp14:editId="4A7F248C">
            <wp:extent cx="561975" cy="19050"/>
            <wp:effectExtent l="19050" t="0" r="9525" b="0"/>
            <wp:docPr id="8536" name="Picture 26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A9EC26" wp14:editId="33D526C0">
            <wp:extent cx="561975" cy="19050"/>
            <wp:effectExtent l="19050" t="0" r="9525" b="0"/>
            <wp:docPr id="85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3C6F64" wp14:editId="108A086D">
            <wp:extent cx="561975" cy="19050"/>
            <wp:effectExtent l="19050" t="0" r="9525" b="0"/>
            <wp:docPr id="8538" name="Picture 26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7200D0" wp14:editId="2295DC6B">
            <wp:extent cx="561975" cy="19050"/>
            <wp:effectExtent l="19050" t="0" r="9525" b="0"/>
            <wp:docPr id="85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35B8D4" wp14:editId="2A00938E">
            <wp:extent cx="561975" cy="19050"/>
            <wp:effectExtent l="19050" t="0" r="9525" b="0"/>
            <wp:docPr id="8540" name="Picture 26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296FB2" wp14:editId="17AEF9F3">
            <wp:extent cx="561975" cy="19050"/>
            <wp:effectExtent l="19050" t="0" r="9525" b="0"/>
            <wp:docPr id="85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B7A38A" wp14:editId="5609AAD1">
            <wp:extent cx="561975" cy="19050"/>
            <wp:effectExtent l="19050" t="0" r="9525" b="0"/>
            <wp:docPr id="8542" name="Picture 26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EAEAEB" wp14:editId="0E430ECB">
            <wp:extent cx="561975" cy="19050"/>
            <wp:effectExtent l="19050" t="0" r="9525" b="0"/>
            <wp:docPr id="85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9B37EB" wp14:editId="06BD18BA">
            <wp:extent cx="561975" cy="19050"/>
            <wp:effectExtent l="19050" t="0" r="9525" b="0"/>
            <wp:docPr id="8544" name="Picture 26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6A4FB2" wp14:editId="4C801503">
            <wp:extent cx="561975" cy="19050"/>
            <wp:effectExtent l="19050" t="0" r="9525" b="0"/>
            <wp:docPr id="85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B2FA84" wp14:editId="35417F68">
            <wp:extent cx="561975" cy="19050"/>
            <wp:effectExtent l="19050" t="0" r="9525" b="0"/>
            <wp:docPr id="8546" name="Picture 26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C19060" wp14:editId="18CC7351">
            <wp:extent cx="561975" cy="19050"/>
            <wp:effectExtent l="19050" t="0" r="9525" b="0"/>
            <wp:docPr id="85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70A5FE" wp14:editId="5A9CEA9F">
            <wp:extent cx="561975" cy="19050"/>
            <wp:effectExtent l="19050" t="0" r="9525" b="0"/>
            <wp:docPr id="854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E1BE96" wp14:editId="7F595EC0">
            <wp:extent cx="561975" cy="19050"/>
            <wp:effectExtent l="19050" t="0" r="9525" b="0"/>
            <wp:docPr id="85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94D8EC" wp14:editId="4352A23C">
            <wp:extent cx="561975" cy="19050"/>
            <wp:effectExtent l="19050" t="0" r="9525" b="0"/>
            <wp:docPr id="8550" name="Picture 26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26C318" wp14:editId="6E174DC0">
            <wp:extent cx="561975" cy="19050"/>
            <wp:effectExtent l="19050" t="0" r="9525" b="0"/>
            <wp:docPr id="85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F0EBD62" wp14:editId="43840B2E">
            <wp:extent cx="561975" cy="19050"/>
            <wp:effectExtent l="19050" t="0" r="9525" b="0"/>
            <wp:docPr id="8552" name="Picture 26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ADAE7D" wp14:editId="110BD5E4">
            <wp:extent cx="561975" cy="19050"/>
            <wp:effectExtent l="19050" t="0" r="9525" b="0"/>
            <wp:docPr id="85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195590" wp14:editId="7CF41E98">
            <wp:extent cx="561975" cy="19050"/>
            <wp:effectExtent l="19050" t="0" r="9525" b="0"/>
            <wp:docPr id="8554" name="Picture 26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46B0A5" wp14:editId="7EF3747E">
            <wp:extent cx="561975" cy="19050"/>
            <wp:effectExtent l="19050" t="0" r="9525" b="0"/>
            <wp:docPr id="85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C8FBB6" wp14:editId="256D4B5D">
            <wp:extent cx="561975" cy="19050"/>
            <wp:effectExtent l="19050" t="0" r="9525" b="0"/>
            <wp:docPr id="855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F0E4E2" wp14:editId="7089917C">
            <wp:extent cx="561975" cy="19050"/>
            <wp:effectExtent l="19050" t="0" r="9525" b="0"/>
            <wp:docPr id="85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9F24BA" wp14:editId="3C50D5F4">
            <wp:extent cx="561975" cy="19050"/>
            <wp:effectExtent l="19050" t="0" r="9525" b="0"/>
            <wp:docPr id="8558" name="Picture 26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2CB814" wp14:editId="429E80DA">
            <wp:extent cx="561975" cy="19050"/>
            <wp:effectExtent l="19050" t="0" r="9525" b="0"/>
            <wp:docPr id="85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C1FDC4" wp14:editId="0E31287D">
            <wp:extent cx="561975" cy="19050"/>
            <wp:effectExtent l="19050" t="0" r="9525" b="0"/>
            <wp:docPr id="8560"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EB068D" wp14:editId="6966F91B">
            <wp:extent cx="561975" cy="19050"/>
            <wp:effectExtent l="19050" t="0" r="9525" b="0"/>
            <wp:docPr id="85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6F6F41" wp14:editId="040BE06A">
            <wp:extent cx="561975" cy="19050"/>
            <wp:effectExtent l="19050" t="0" r="9525" b="0"/>
            <wp:docPr id="8562"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AD0724" wp14:editId="46F7D89A">
            <wp:extent cx="561975" cy="19050"/>
            <wp:effectExtent l="19050" t="0" r="9525" b="0"/>
            <wp:docPr id="85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3D74B2" wp14:editId="29B2A7F5">
            <wp:extent cx="561975" cy="19050"/>
            <wp:effectExtent l="19050" t="0" r="9525" b="0"/>
            <wp:docPr id="8564"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E22CEF" wp14:editId="10E298E1">
            <wp:extent cx="561975" cy="19050"/>
            <wp:effectExtent l="19050" t="0" r="9525" b="0"/>
            <wp:docPr id="85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0FB139" wp14:editId="550ECE78">
            <wp:extent cx="561975" cy="19050"/>
            <wp:effectExtent l="19050" t="0" r="9525" b="0"/>
            <wp:docPr id="8566"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13A79D" wp14:editId="7111F997">
            <wp:extent cx="561975" cy="19050"/>
            <wp:effectExtent l="19050" t="0" r="9525" b="0"/>
            <wp:docPr id="85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A1019A" wp14:editId="10C75295">
            <wp:extent cx="561975" cy="19050"/>
            <wp:effectExtent l="19050" t="0" r="9525" b="0"/>
            <wp:docPr id="856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B7C53E" wp14:editId="2A16AE52">
            <wp:extent cx="561975" cy="19050"/>
            <wp:effectExtent l="19050" t="0" r="9525" b="0"/>
            <wp:docPr id="85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2A4E9D" wp14:editId="4916BA2C">
            <wp:extent cx="561975" cy="19050"/>
            <wp:effectExtent l="19050" t="0" r="9525" b="0"/>
            <wp:docPr id="8570"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F0FB5C" wp14:editId="42E7B5F0">
            <wp:extent cx="561975" cy="19050"/>
            <wp:effectExtent l="19050" t="0" r="9525" b="0"/>
            <wp:docPr id="85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3B96E5" wp14:editId="5F18BFCF">
            <wp:extent cx="561975" cy="19050"/>
            <wp:effectExtent l="19050" t="0" r="9525" b="0"/>
            <wp:docPr id="857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834243" wp14:editId="6D91EAEA">
            <wp:extent cx="561975" cy="19050"/>
            <wp:effectExtent l="19050" t="0" r="9525" b="0"/>
            <wp:docPr id="85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EE0667" wp14:editId="73784667">
            <wp:extent cx="561975" cy="19050"/>
            <wp:effectExtent l="19050" t="0" r="9525" b="0"/>
            <wp:docPr id="8574"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31C4F7" wp14:editId="585E3921">
            <wp:extent cx="561975" cy="19050"/>
            <wp:effectExtent l="19050" t="0" r="9525" b="0"/>
            <wp:docPr id="85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C29B6E" wp14:editId="11D188C8">
            <wp:extent cx="561975" cy="19050"/>
            <wp:effectExtent l="19050" t="0" r="9525" b="0"/>
            <wp:docPr id="8576"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790E84" wp14:editId="752E97B8">
            <wp:extent cx="561975" cy="19050"/>
            <wp:effectExtent l="19050" t="0" r="9525" b="0"/>
            <wp:docPr id="85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77F6FC6" wp14:editId="0EEFB136">
            <wp:extent cx="561975" cy="19050"/>
            <wp:effectExtent l="19050" t="0" r="9525" b="0"/>
            <wp:docPr id="8578"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6E1386" wp14:editId="45EFCA48">
            <wp:extent cx="561975" cy="19050"/>
            <wp:effectExtent l="19050" t="0" r="9525" b="0"/>
            <wp:docPr id="85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2FF464" wp14:editId="19BF57B4">
            <wp:extent cx="561975" cy="19050"/>
            <wp:effectExtent l="19050" t="0" r="9525" b="0"/>
            <wp:docPr id="858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9450C8" wp14:editId="40EBF1EE">
            <wp:extent cx="561975" cy="19050"/>
            <wp:effectExtent l="19050" t="0" r="9525" b="0"/>
            <wp:docPr id="85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AD192B" wp14:editId="29AB5B11">
            <wp:extent cx="561975" cy="19050"/>
            <wp:effectExtent l="19050" t="0" r="9525" b="0"/>
            <wp:docPr id="8582"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D169DA" wp14:editId="55D69F65">
            <wp:extent cx="561975" cy="19050"/>
            <wp:effectExtent l="19050" t="0" r="9525" b="0"/>
            <wp:docPr id="85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ADBF4F" wp14:editId="1590F678">
            <wp:extent cx="561975" cy="19050"/>
            <wp:effectExtent l="19050" t="0" r="9525" b="0"/>
            <wp:docPr id="8584"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4C18FB" wp14:editId="036748A7">
            <wp:extent cx="561975" cy="19050"/>
            <wp:effectExtent l="19050" t="0" r="9525" b="0"/>
            <wp:docPr id="85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5ADEB3" wp14:editId="351E3D10">
            <wp:extent cx="561975" cy="19050"/>
            <wp:effectExtent l="19050" t="0" r="9525" b="0"/>
            <wp:docPr id="8586"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1965F4" wp14:editId="3D6924FF">
            <wp:extent cx="561975" cy="19050"/>
            <wp:effectExtent l="19050" t="0" r="9525" b="0"/>
            <wp:docPr id="85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BD1EEF" wp14:editId="43587790">
            <wp:extent cx="561975" cy="19050"/>
            <wp:effectExtent l="19050" t="0" r="9525" b="0"/>
            <wp:docPr id="8588"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EFA6C1" wp14:editId="0BDD12FB">
            <wp:extent cx="561975" cy="19050"/>
            <wp:effectExtent l="19050" t="0" r="9525" b="0"/>
            <wp:docPr id="85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2DEAFF" wp14:editId="6B9CFADF">
            <wp:extent cx="561975" cy="19050"/>
            <wp:effectExtent l="19050" t="0" r="9525" b="0"/>
            <wp:docPr id="8590"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512CBC" wp14:editId="452DD52E">
            <wp:extent cx="561975" cy="19050"/>
            <wp:effectExtent l="19050" t="0" r="9525" b="0"/>
            <wp:docPr id="85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A5817FD" wp14:editId="709CF157">
            <wp:extent cx="561975" cy="19050"/>
            <wp:effectExtent l="19050" t="0" r="9525" b="0"/>
            <wp:docPr id="8592"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E38BCB" wp14:editId="6776C7E1">
            <wp:extent cx="561975" cy="19050"/>
            <wp:effectExtent l="19050" t="0" r="9525" b="0"/>
            <wp:docPr id="85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DEFA79" wp14:editId="4F3BD7D6">
            <wp:extent cx="561975" cy="19050"/>
            <wp:effectExtent l="19050" t="0" r="9525" b="0"/>
            <wp:docPr id="8594"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D40B74" wp14:editId="72C82B64">
            <wp:extent cx="561975" cy="19050"/>
            <wp:effectExtent l="19050" t="0" r="9525" b="0"/>
            <wp:docPr id="85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359BC2" wp14:editId="17A521D8">
            <wp:extent cx="561975" cy="19050"/>
            <wp:effectExtent l="19050" t="0" r="9525" b="0"/>
            <wp:docPr id="859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101012" wp14:editId="444549A5">
            <wp:extent cx="561975" cy="19050"/>
            <wp:effectExtent l="19050" t="0" r="9525" b="0"/>
            <wp:docPr id="85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27273E" wp14:editId="4619495E">
            <wp:extent cx="561975" cy="19050"/>
            <wp:effectExtent l="19050" t="0" r="9525" b="0"/>
            <wp:docPr id="8598"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207ECD" wp14:editId="20AD6EA4">
            <wp:extent cx="561975" cy="19050"/>
            <wp:effectExtent l="19050" t="0" r="9525" b="0"/>
            <wp:docPr id="85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7A6032" wp14:editId="49C9371B">
            <wp:extent cx="561975" cy="19050"/>
            <wp:effectExtent l="19050" t="0" r="9525" b="0"/>
            <wp:docPr id="8600"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53D196" wp14:editId="759C4BF8">
            <wp:extent cx="561975" cy="19050"/>
            <wp:effectExtent l="19050" t="0" r="9525" b="0"/>
            <wp:docPr id="86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1B5931" wp14:editId="1C395617">
            <wp:extent cx="561975" cy="19050"/>
            <wp:effectExtent l="19050" t="0" r="9525" b="0"/>
            <wp:docPr id="8602"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A8670D" wp14:editId="7D864E7C">
            <wp:extent cx="561975" cy="19050"/>
            <wp:effectExtent l="19050" t="0" r="9525" b="0"/>
            <wp:docPr id="86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7DF96A" wp14:editId="0FD60F7C">
            <wp:extent cx="561975" cy="19050"/>
            <wp:effectExtent l="19050" t="0" r="9525" b="0"/>
            <wp:docPr id="860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1CAF76" wp14:editId="41840A2C">
            <wp:extent cx="561975" cy="19050"/>
            <wp:effectExtent l="19050" t="0" r="9525" b="0"/>
            <wp:docPr id="86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871EB1" wp14:editId="37B12493">
            <wp:extent cx="561975" cy="19050"/>
            <wp:effectExtent l="19050" t="0" r="9525" b="0"/>
            <wp:docPr id="8606"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D4DEB1" wp14:editId="7E6FEF95">
            <wp:extent cx="561975" cy="19050"/>
            <wp:effectExtent l="19050" t="0" r="9525" b="0"/>
            <wp:docPr id="86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472BAE" wp14:editId="7063721F">
            <wp:extent cx="561975" cy="19050"/>
            <wp:effectExtent l="19050" t="0" r="9525" b="0"/>
            <wp:docPr id="8608"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1E0D24" wp14:editId="45EAFDE9">
            <wp:extent cx="561975" cy="19050"/>
            <wp:effectExtent l="19050" t="0" r="9525" b="0"/>
            <wp:docPr id="86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1BB9B2" wp14:editId="39AFCAA4">
            <wp:extent cx="561975" cy="19050"/>
            <wp:effectExtent l="19050" t="0" r="9525" b="0"/>
            <wp:docPr id="8610"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FDBB6A" wp14:editId="4C0B9013">
            <wp:extent cx="561975" cy="19050"/>
            <wp:effectExtent l="19050" t="0" r="9525" b="0"/>
            <wp:docPr id="86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A2F613" wp14:editId="70C73A8C">
            <wp:extent cx="561975" cy="19050"/>
            <wp:effectExtent l="19050" t="0" r="9525" b="0"/>
            <wp:docPr id="8612"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1E129C" wp14:editId="6ABCA6FD">
            <wp:extent cx="561975" cy="19050"/>
            <wp:effectExtent l="19050" t="0" r="9525" b="0"/>
            <wp:docPr id="86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5F1A37" wp14:editId="757D95CE">
            <wp:extent cx="561975" cy="19050"/>
            <wp:effectExtent l="19050" t="0" r="9525" b="0"/>
            <wp:docPr id="8614"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E8FA44" wp14:editId="1DD5FB6A">
            <wp:extent cx="561975" cy="19050"/>
            <wp:effectExtent l="19050" t="0" r="9525" b="0"/>
            <wp:docPr id="86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1ADCF6" wp14:editId="629B9FD5">
            <wp:extent cx="561975" cy="19050"/>
            <wp:effectExtent l="19050" t="0" r="9525" b="0"/>
            <wp:docPr id="8616"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4F9FC0" wp14:editId="14B03569">
            <wp:extent cx="561975" cy="19050"/>
            <wp:effectExtent l="19050" t="0" r="9525" b="0"/>
            <wp:docPr id="86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FDBA83" wp14:editId="0EE9045E">
            <wp:extent cx="561975" cy="19050"/>
            <wp:effectExtent l="19050" t="0" r="9525" b="0"/>
            <wp:docPr id="8618"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593649" wp14:editId="25844179">
            <wp:extent cx="561975" cy="19050"/>
            <wp:effectExtent l="19050" t="0" r="9525" b="0"/>
            <wp:docPr id="86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D08636" wp14:editId="23B9BBDB">
            <wp:extent cx="561975" cy="19050"/>
            <wp:effectExtent l="19050" t="0" r="9525" b="0"/>
            <wp:docPr id="862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688C2A" wp14:editId="70D5E54C">
            <wp:extent cx="561975" cy="19050"/>
            <wp:effectExtent l="19050" t="0" r="9525" b="0"/>
            <wp:docPr id="86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CA7DBC" wp14:editId="6B466924">
            <wp:extent cx="561975" cy="19050"/>
            <wp:effectExtent l="19050" t="0" r="9525" b="0"/>
            <wp:docPr id="8622"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3C6DBD" wp14:editId="344A8F41">
            <wp:extent cx="561975" cy="19050"/>
            <wp:effectExtent l="19050" t="0" r="9525" b="0"/>
            <wp:docPr id="86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666ECE" wp14:editId="13B5A589">
            <wp:extent cx="561975" cy="19050"/>
            <wp:effectExtent l="19050" t="0" r="9525" b="0"/>
            <wp:docPr id="8624"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9C444C" wp14:editId="17F4F50C">
            <wp:extent cx="561975" cy="19050"/>
            <wp:effectExtent l="19050" t="0" r="9525" b="0"/>
            <wp:docPr id="86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69943E" wp14:editId="0C68E1EC">
            <wp:extent cx="561975" cy="19050"/>
            <wp:effectExtent l="19050" t="0" r="9525" b="0"/>
            <wp:docPr id="8626"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AFD495" wp14:editId="2A7B144C">
            <wp:extent cx="561975" cy="19050"/>
            <wp:effectExtent l="19050" t="0" r="9525" b="0"/>
            <wp:docPr id="86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C67BFA" wp14:editId="2F8F13E4">
            <wp:extent cx="561975" cy="19050"/>
            <wp:effectExtent l="19050" t="0" r="9525" b="0"/>
            <wp:docPr id="862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FAE527" wp14:editId="1A35BC0C">
            <wp:extent cx="561975" cy="19050"/>
            <wp:effectExtent l="19050" t="0" r="9525" b="0"/>
            <wp:docPr id="86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7BD8A7" wp14:editId="1C332C4D">
            <wp:extent cx="561975" cy="19050"/>
            <wp:effectExtent l="19050" t="0" r="9525" b="0"/>
            <wp:docPr id="8630"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375133" wp14:editId="4F32F974">
            <wp:extent cx="561975" cy="19050"/>
            <wp:effectExtent l="19050" t="0" r="9525" b="0"/>
            <wp:docPr id="86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198AE94" wp14:editId="096E62FF">
            <wp:extent cx="561975" cy="19050"/>
            <wp:effectExtent l="19050" t="0" r="9525" b="0"/>
            <wp:docPr id="8632"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D89498" wp14:editId="11C981C2">
            <wp:extent cx="561975" cy="19050"/>
            <wp:effectExtent l="19050" t="0" r="9525" b="0"/>
            <wp:docPr id="86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83B0BC" wp14:editId="29202485">
            <wp:extent cx="561975" cy="19050"/>
            <wp:effectExtent l="19050" t="0" r="9525" b="0"/>
            <wp:docPr id="8634"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25BE7C" wp14:editId="30096F6B">
            <wp:extent cx="561975" cy="19050"/>
            <wp:effectExtent l="19050" t="0" r="9525" b="0"/>
            <wp:docPr id="86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042393" wp14:editId="3AD5B816">
            <wp:extent cx="561975" cy="19050"/>
            <wp:effectExtent l="19050" t="0" r="9525" b="0"/>
            <wp:docPr id="8636"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03FD3C" wp14:editId="1816A717">
            <wp:extent cx="561975" cy="19050"/>
            <wp:effectExtent l="19050" t="0" r="9525" b="0"/>
            <wp:docPr id="86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14CAFD" wp14:editId="10BC1724">
            <wp:extent cx="561975" cy="19050"/>
            <wp:effectExtent l="19050" t="0" r="9525" b="0"/>
            <wp:docPr id="8638"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D081A5" wp14:editId="4C0A47F2">
            <wp:extent cx="561975" cy="19050"/>
            <wp:effectExtent l="19050" t="0" r="9525" b="0"/>
            <wp:docPr id="86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76E0D0" wp14:editId="089B537F">
            <wp:extent cx="561975" cy="19050"/>
            <wp:effectExtent l="19050" t="0" r="9525" b="0"/>
            <wp:docPr id="8640"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DEF100" wp14:editId="08D059E1">
            <wp:extent cx="561975" cy="19050"/>
            <wp:effectExtent l="19050" t="0" r="9525" b="0"/>
            <wp:docPr id="86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14CE27" wp14:editId="0535779A">
            <wp:extent cx="561975" cy="19050"/>
            <wp:effectExtent l="19050" t="0" r="9525" b="0"/>
            <wp:docPr id="8642"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3A02B8" wp14:editId="1F873A64">
            <wp:extent cx="561975" cy="19050"/>
            <wp:effectExtent l="19050" t="0" r="9525" b="0"/>
            <wp:docPr id="86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D7D763" wp14:editId="706EA842">
            <wp:extent cx="561975" cy="19050"/>
            <wp:effectExtent l="19050" t="0" r="9525" b="0"/>
            <wp:docPr id="864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39EE20" wp14:editId="29712F19">
            <wp:extent cx="561975" cy="19050"/>
            <wp:effectExtent l="19050" t="0" r="9525" b="0"/>
            <wp:docPr id="86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289404" wp14:editId="0DC357AA">
            <wp:extent cx="561975" cy="19050"/>
            <wp:effectExtent l="19050" t="0" r="9525" b="0"/>
            <wp:docPr id="8646"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06D220" wp14:editId="12B7E667">
            <wp:extent cx="561975" cy="19050"/>
            <wp:effectExtent l="19050" t="0" r="9525" b="0"/>
            <wp:docPr id="86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0EA98D" wp14:editId="318B5F8A">
            <wp:extent cx="561975" cy="19050"/>
            <wp:effectExtent l="19050" t="0" r="9525" b="0"/>
            <wp:docPr id="8648"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DCF864" wp14:editId="1A31E434">
            <wp:extent cx="561975" cy="19050"/>
            <wp:effectExtent l="19050" t="0" r="9525" b="0"/>
            <wp:docPr id="86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0C6A7F" wp14:editId="025E482E">
            <wp:extent cx="561975" cy="19050"/>
            <wp:effectExtent l="19050" t="0" r="9525" b="0"/>
            <wp:docPr id="8650"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03CF78" wp14:editId="0B3B28BC">
            <wp:extent cx="561975" cy="19050"/>
            <wp:effectExtent l="19050" t="0" r="9525" b="0"/>
            <wp:docPr id="86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965B55" wp14:editId="5E3ABE11">
            <wp:extent cx="561975" cy="19050"/>
            <wp:effectExtent l="19050" t="0" r="9525" b="0"/>
            <wp:docPr id="865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9A8B7D" wp14:editId="59E5F0CF">
            <wp:extent cx="561975" cy="19050"/>
            <wp:effectExtent l="19050" t="0" r="9525" b="0"/>
            <wp:docPr id="86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540A17" wp14:editId="64140CD7">
            <wp:extent cx="561975" cy="19050"/>
            <wp:effectExtent l="19050" t="0" r="9525" b="0"/>
            <wp:docPr id="8654"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3D70F0" wp14:editId="0022A96B">
            <wp:extent cx="561975" cy="19050"/>
            <wp:effectExtent l="19050" t="0" r="9525" b="0"/>
            <wp:docPr id="86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CA15A8" wp14:editId="7FADB92D">
            <wp:extent cx="561975" cy="19050"/>
            <wp:effectExtent l="19050" t="0" r="9525" b="0"/>
            <wp:docPr id="8656"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A5F832" wp14:editId="682F71F3">
            <wp:extent cx="561975" cy="19050"/>
            <wp:effectExtent l="19050" t="0" r="9525" b="0"/>
            <wp:docPr id="86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3364AB" wp14:editId="71A9FBD0">
            <wp:extent cx="561975" cy="19050"/>
            <wp:effectExtent l="19050" t="0" r="9525" b="0"/>
            <wp:docPr id="8658"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2E58F8" wp14:editId="0A17E60F">
            <wp:extent cx="561975" cy="19050"/>
            <wp:effectExtent l="19050" t="0" r="9525" b="0"/>
            <wp:docPr id="86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E17742" wp14:editId="51A90674">
            <wp:extent cx="561975" cy="19050"/>
            <wp:effectExtent l="19050" t="0" r="9525" b="0"/>
            <wp:docPr id="8660"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69640F" wp14:editId="52307E12">
            <wp:extent cx="561975" cy="19050"/>
            <wp:effectExtent l="19050" t="0" r="9525" b="0"/>
            <wp:docPr id="86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616496" wp14:editId="185CA57D">
            <wp:extent cx="561975" cy="19050"/>
            <wp:effectExtent l="19050" t="0" r="9525" b="0"/>
            <wp:docPr id="8662"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455B77" wp14:editId="40D2C0C4">
            <wp:extent cx="561975" cy="19050"/>
            <wp:effectExtent l="19050" t="0" r="9525" b="0"/>
            <wp:docPr id="86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3A058D" wp14:editId="7CF3F711">
            <wp:extent cx="561975" cy="19050"/>
            <wp:effectExtent l="19050" t="0" r="9525" b="0"/>
            <wp:docPr id="8664"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5A4954" wp14:editId="40BBE29F">
            <wp:extent cx="561975" cy="19050"/>
            <wp:effectExtent l="19050" t="0" r="9525" b="0"/>
            <wp:docPr id="86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F1D611" wp14:editId="12ADF7A9">
            <wp:extent cx="561975" cy="19050"/>
            <wp:effectExtent l="19050" t="0" r="9525" b="0"/>
            <wp:docPr id="8666"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02CBB0" wp14:editId="014CFFC0">
            <wp:extent cx="561975" cy="19050"/>
            <wp:effectExtent l="19050" t="0" r="9525" b="0"/>
            <wp:docPr id="86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FC0FF1" wp14:editId="3DFC43F4">
            <wp:extent cx="561975" cy="19050"/>
            <wp:effectExtent l="19050" t="0" r="9525" b="0"/>
            <wp:docPr id="866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C7BDD9" wp14:editId="36CADCAA">
            <wp:extent cx="561975" cy="19050"/>
            <wp:effectExtent l="19050" t="0" r="9525" b="0"/>
            <wp:docPr id="86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802D64" wp14:editId="135A21AF">
            <wp:extent cx="561975" cy="19050"/>
            <wp:effectExtent l="19050" t="0" r="9525" b="0"/>
            <wp:docPr id="8670"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3CAED93" wp14:editId="1B08E052">
            <wp:extent cx="561975" cy="19050"/>
            <wp:effectExtent l="19050" t="0" r="9525" b="0"/>
            <wp:docPr id="86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925AF1" wp14:editId="0FB7AF63">
            <wp:extent cx="561975" cy="19050"/>
            <wp:effectExtent l="19050" t="0" r="9525" b="0"/>
            <wp:docPr id="8672"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D028A8" wp14:editId="10B477A5">
            <wp:extent cx="561975" cy="19050"/>
            <wp:effectExtent l="19050" t="0" r="9525" b="0"/>
            <wp:docPr id="86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5EBAC6" wp14:editId="2B3022DC">
            <wp:extent cx="561975" cy="19050"/>
            <wp:effectExtent l="19050" t="0" r="9525" b="0"/>
            <wp:docPr id="8674"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B61F2C" wp14:editId="15D6BF3E">
            <wp:extent cx="561975" cy="19050"/>
            <wp:effectExtent l="19050" t="0" r="9525" b="0"/>
            <wp:docPr id="86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73627F" wp14:editId="67968C15">
            <wp:extent cx="561975" cy="19050"/>
            <wp:effectExtent l="19050" t="0" r="9525" b="0"/>
            <wp:docPr id="867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88FBB1" wp14:editId="432C64A8">
            <wp:extent cx="561975" cy="19050"/>
            <wp:effectExtent l="19050" t="0" r="9525" b="0"/>
            <wp:docPr id="86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1E5315" wp14:editId="3B65FC22">
            <wp:extent cx="561975" cy="19050"/>
            <wp:effectExtent l="19050" t="0" r="9525" b="0"/>
            <wp:docPr id="8678"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868455" wp14:editId="0D8FA4DF">
            <wp:extent cx="561975" cy="19050"/>
            <wp:effectExtent l="19050" t="0" r="9525" b="0"/>
            <wp:docPr id="86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B4B961" wp14:editId="6238AB2F">
            <wp:extent cx="561975" cy="19050"/>
            <wp:effectExtent l="19050" t="0" r="9525" b="0"/>
            <wp:docPr id="8680"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0C07F6" wp14:editId="6F9A32B2">
            <wp:extent cx="561975" cy="19050"/>
            <wp:effectExtent l="19050" t="0" r="9525" b="0"/>
            <wp:docPr id="86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97B7B3" wp14:editId="1C6F0A32">
            <wp:extent cx="561975" cy="19050"/>
            <wp:effectExtent l="19050" t="0" r="9525" b="0"/>
            <wp:docPr id="8682"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E6F488" wp14:editId="393FF37A">
            <wp:extent cx="561975" cy="19050"/>
            <wp:effectExtent l="19050" t="0" r="9525" b="0"/>
            <wp:docPr id="86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6C62B7" wp14:editId="0A13E6B1">
            <wp:extent cx="561975" cy="19050"/>
            <wp:effectExtent l="19050" t="0" r="9525" b="0"/>
            <wp:docPr id="8684"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885D078" wp14:editId="009B5FF8">
            <wp:extent cx="561975" cy="19050"/>
            <wp:effectExtent l="19050" t="0" r="9525" b="0"/>
            <wp:docPr id="86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BD4E6F" wp14:editId="7076F202">
            <wp:extent cx="561975" cy="19050"/>
            <wp:effectExtent l="19050" t="0" r="9525" b="0"/>
            <wp:docPr id="8686"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2F1B6F" wp14:editId="103C2999">
            <wp:extent cx="561975" cy="19050"/>
            <wp:effectExtent l="19050" t="0" r="9525" b="0"/>
            <wp:docPr id="86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1495DD" wp14:editId="03C643D6">
            <wp:extent cx="561975" cy="19050"/>
            <wp:effectExtent l="19050" t="0" r="9525" b="0"/>
            <wp:docPr id="8688"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2528A7" wp14:editId="74958C8B">
            <wp:extent cx="561975" cy="19050"/>
            <wp:effectExtent l="19050" t="0" r="9525" b="0"/>
            <wp:docPr id="86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3DB6B2" wp14:editId="62968A6D">
            <wp:extent cx="561975" cy="19050"/>
            <wp:effectExtent l="19050" t="0" r="9525" b="0"/>
            <wp:docPr id="8690"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49678A" wp14:editId="4F160135">
            <wp:extent cx="561975" cy="19050"/>
            <wp:effectExtent l="19050" t="0" r="9525" b="0"/>
            <wp:docPr id="86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39338F" wp14:editId="1F7BBE9B">
            <wp:extent cx="561975" cy="19050"/>
            <wp:effectExtent l="19050" t="0" r="9525" b="0"/>
            <wp:docPr id="869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4C08FD" wp14:editId="2501B318">
            <wp:extent cx="561975" cy="19050"/>
            <wp:effectExtent l="19050" t="0" r="9525" b="0"/>
            <wp:docPr id="86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4069BF" wp14:editId="3B25AFE9">
            <wp:extent cx="561975" cy="19050"/>
            <wp:effectExtent l="19050" t="0" r="9525" b="0"/>
            <wp:docPr id="8694"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DA4A39" wp14:editId="645E389C">
            <wp:extent cx="561975" cy="19050"/>
            <wp:effectExtent l="19050" t="0" r="9525" b="0"/>
            <wp:docPr id="86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AE9297" wp14:editId="7D3A5D21">
            <wp:extent cx="561975" cy="19050"/>
            <wp:effectExtent l="19050" t="0" r="9525" b="0"/>
            <wp:docPr id="8696"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13B69F" wp14:editId="6651C082">
            <wp:extent cx="561975" cy="19050"/>
            <wp:effectExtent l="19050" t="0" r="9525" b="0"/>
            <wp:docPr id="86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5337C1" wp14:editId="388EE2F8">
            <wp:extent cx="561975" cy="19050"/>
            <wp:effectExtent l="19050" t="0" r="9525" b="0"/>
            <wp:docPr id="8698"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A62799" wp14:editId="6D49FAD0">
            <wp:extent cx="561975" cy="19050"/>
            <wp:effectExtent l="19050" t="0" r="9525" b="0"/>
            <wp:docPr id="86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27DC6C" wp14:editId="763FF392">
            <wp:extent cx="561975" cy="19050"/>
            <wp:effectExtent l="19050" t="0" r="9525" b="0"/>
            <wp:docPr id="870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702E2A" wp14:editId="00A7BA22">
            <wp:extent cx="561975" cy="19050"/>
            <wp:effectExtent l="19050" t="0" r="9525" b="0"/>
            <wp:docPr id="87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9C58A8" wp14:editId="3202089D">
            <wp:extent cx="561975" cy="19050"/>
            <wp:effectExtent l="19050" t="0" r="9525" b="0"/>
            <wp:docPr id="8702"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3113D57" wp14:editId="176ADEF7">
            <wp:extent cx="561975" cy="19050"/>
            <wp:effectExtent l="19050" t="0" r="9525" b="0"/>
            <wp:docPr id="87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F87195" wp14:editId="4B2A68C0">
            <wp:extent cx="561975" cy="19050"/>
            <wp:effectExtent l="19050" t="0" r="9525" b="0"/>
            <wp:docPr id="8704"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015EE6" wp14:editId="10A26C88">
            <wp:extent cx="561975" cy="19050"/>
            <wp:effectExtent l="19050" t="0" r="9525" b="0"/>
            <wp:docPr id="87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2A621E" wp14:editId="6F02E207">
            <wp:extent cx="561975" cy="19050"/>
            <wp:effectExtent l="19050" t="0" r="9525" b="0"/>
            <wp:docPr id="8706"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A60B2C" wp14:editId="69076EB9">
            <wp:extent cx="561975" cy="19050"/>
            <wp:effectExtent l="19050" t="0" r="9525" b="0"/>
            <wp:docPr id="87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D2FA3F2" wp14:editId="07B1549B">
            <wp:extent cx="561975" cy="19050"/>
            <wp:effectExtent l="19050" t="0" r="9525" b="0"/>
            <wp:docPr id="8708"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07820B" wp14:editId="7014C1A0">
            <wp:extent cx="561975" cy="19050"/>
            <wp:effectExtent l="19050" t="0" r="9525" b="0"/>
            <wp:docPr id="87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550AF6" wp14:editId="449278AD">
            <wp:extent cx="561975" cy="19050"/>
            <wp:effectExtent l="19050" t="0" r="9525" b="0"/>
            <wp:docPr id="8710"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2C619C" wp14:editId="3BA97291">
            <wp:extent cx="561975" cy="19050"/>
            <wp:effectExtent l="19050" t="0" r="9525" b="0"/>
            <wp:docPr id="87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9CF6CB" wp14:editId="16B4CCF3">
            <wp:extent cx="561975" cy="19050"/>
            <wp:effectExtent l="19050" t="0" r="9525" b="0"/>
            <wp:docPr id="8712"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273BDA" wp14:editId="492FEF2A">
            <wp:extent cx="561975" cy="19050"/>
            <wp:effectExtent l="19050" t="0" r="9525" b="0"/>
            <wp:docPr id="87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EF6F759" wp14:editId="737BEA0B">
            <wp:extent cx="561975" cy="19050"/>
            <wp:effectExtent l="19050" t="0" r="9525" b="0"/>
            <wp:docPr id="8714"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CEAA98" wp14:editId="5A737A22">
            <wp:extent cx="561975" cy="19050"/>
            <wp:effectExtent l="19050" t="0" r="9525" b="0"/>
            <wp:docPr id="87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21605E" wp14:editId="6A7AACD8">
            <wp:extent cx="561975" cy="19050"/>
            <wp:effectExtent l="19050" t="0" r="9525" b="0"/>
            <wp:docPr id="871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45CB3B" wp14:editId="3392A4CC">
            <wp:extent cx="561975" cy="19050"/>
            <wp:effectExtent l="19050" t="0" r="9525" b="0"/>
            <wp:docPr id="87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BC90472" wp14:editId="09BC5731">
            <wp:extent cx="561975" cy="19050"/>
            <wp:effectExtent l="19050" t="0" r="9525" b="0"/>
            <wp:docPr id="8718"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69BB1C" wp14:editId="083BDF84">
            <wp:extent cx="561975" cy="19050"/>
            <wp:effectExtent l="19050" t="0" r="9525" b="0"/>
            <wp:docPr id="87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FA8339" wp14:editId="54890B5B">
            <wp:extent cx="561975" cy="19050"/>
            <wp:effectExtent l="19050" t="0" r="9525" b="0"/>
            <wp:docPr id="8720"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858065" wp14:editId="249B7078">
            <wp:extent cx="561975" cy="19050"/>
            <wp:effectExtent l="19050" t="0" r="9525" b="0"/>
            <wp:docPr id="87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3673E5" wp14:editId="16092343">
            <wp:extent cx="561975" cy="19050"/>
            <wp:effectExtent l="19050" t="0" r="9525" b="0"/>
            <wp:docPr id="8722"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9A799C" wp14:editId="7C383F51">
            <wp:extent cx="561975" cy="19050"/>
            <wp:effectExtent l="19050" t="0" r="9525" b="0"/>
            <wp:docPr id="87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E20B20" wp14:editId="3ED1987A">
            <wp:extent cx="561975" cy="19050"/>
            <wp:effectExtent l="19050" t="0" r="9525" b="0"/>
            <wp:docPr id="872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D34F99" wp14:editId="0AA15ACE">
            <wp:extent cx="561975" cy="19050"/>
            <wp:effectExtent l="19050" t="0" r="9525" b="0"/>
            <wp:docPr id="87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B25497B" wp14:editId="1080D9D0">
            <wp:extent cx="561975" cy="19050"/>
            <wp:effectExtent l="19050" t="0" r="9525" b="0"/>
            <wp:docPr id="8726"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30CA38" wp14:editId="7CCA8F05">
            <wp:extent cx="561975" cy="19050"/>
            <wp:effectExtent l="19050" t="0" r="9525" b="0"/>
            <wp:docPr id="87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DDBA5E" wp14:editId="32434BE4">
            <wp:extent cx="561975" cy="19050"/>
            <wp:effectExtent l="19050" t="0" r="9525" b="0"/>
            <wp:docPr id="8728"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C335F5" wp14:editId="0DF9D777">
            <wp:extent cx="561975" cy="19050"/>
            <wp:effectExtent l="19050" t="0" r="9525" b="0"/>
            <wp:docPr id="87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CBB371" wp14:editId="55AFCD44">
            <wp:extent cx="561975" cy="19050"/>
            <wp:effectExtent l="19050" t="0" r="9525" b="0"/>
            <wp:docPr id="8730"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629407" wp14:editId="64D5A0B7">
            <wp:extent cx="561975" cy="19050"/>
            <wp:effectExtent l="19050" t="0" r="9525" b="0"/>
            <wp:docPr id="87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8373F4" wp14:editId="380451ED">
            <wp:extent cx="561975" cy="19050"/>
            <wp:effectExtent l="19050" t="0" r="9525" b="0"/>
            <wp:docPr id="8732"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8C7B55C" wp14:editId="4085501B">
            <wp:extent cx="561975" cy="19050"/>
            <wp:effectExtent l="19050" t="0" r="9525" b="0"/>
            <wp:docPr id="87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5EF2CD" wp14:editId="369577E4">
            <wp:extent cx="561975" cy="19050"/>
            <wp:effectExtent l="19050" t="0" r="9525" b="0"/>
            <wp:docPr id="8734"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25425E" wp14:editId="736FD022">
            <wp:extent cx="561975" cy="19050"/>
            <wp:effectExtent l="19050" t="0" r="9525" b="0"/>
            <wp:docPr id="87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90AD34" wp14:editId="00515952">
            <wp:extent cx="561975" cy="19050"/>
            <wp:effectExtent l="19050" t="0" r="9525" b="0"/>
            <wp:docPr id="8736"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DC3F75" wp14:editId="5B7B4CD6">
            <wp:extent cx="561975" cy="19050"/>
            <wp:effectExtent l="19050" t="0" r="9525" b="0"/>
            <wp:docPr id="87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3F9419" wp14:editId="36213B34">
            <wp:extent cx="561975" cy="19050"/>
            <wp:effectExtent l="19050" t="0" r="9525" b="0"/>
            <wp:docPr id="8738"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3E9159B" wp14:editId="0FEE9B60">
            <wp:extent cx="561975" cy="19050"/>
            <wp:effectExtent l="19050" t="0" r="9525" b="0"/>
            <wp:docPr id="87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CB70F7" wp14:editId="4AB98B52">
            <wp:extent cx="561975" cy="19050"/>
            <wp:effectExtent l="19050" t="0" r="9525" b="0"/>
            <wp:docPr id="874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22AF97" wp14:editId="0CB715CA">
            <wp:extent cx="561975" cy="19050"/>
            <wp:effectExtent l="19050" t="0" r="9525" b="0"/>
            <wp:docPr id="87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CBA95E" wp14:editId="2E2D63D3">
            <wp:extent cx="561975" cy="19050"/>
            <wp:effectExtent l="19050" t="0" r="9525" b="0"/>
            <wp:docPr id="8742"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5B65FA" wp14:editId="3363F6DF">
            <wp:extent cx="561975" cy="19050"/>
            <wp:effectExtent l="19050" t="0" r="9525" b="0"/>
            <wp:docPr id="87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0294B1" wp14:editId="070F0F50">
            <wp:extent cx="561975" cy="19050"/>
            <wp:effectExtent l="19050" t="0" r="9525" b="0"/>
            <wp:docPr id="8744"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CB2EB3" wp14:editId="78CB8388">
            <wp:extent cx="561975" cy="19050"/>
            <wp:effectExtent l="19050" t="0" r="9525" b="0"/>
            <wp:docPr id="87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81F7EF" wp14:editId="3F116BA8">
            <wp:extent cx="561975" cy="19050"/>
            <wp:effectExtent l="19050" t="0" r="9525" b="0"/>
            <wp:docPr id="8746"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5BF216" wp14:editId="5462F89A">
            <wp:extent cx="561975" cy="19050"/>
            <wp:effectExtent l="19050" t="0" r="9525" b="0"/>
            <wp:docPr id="87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E81824" wp14:editId="29F30202">
            <wp:extent cx="561975" cy="19050"/>
            <wp:effectExtent l="19050" t="0" r="9525" b="0"/>
            <wp:docPr id="874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A0D3FA" wp14:editId="36F10213">
            <wp:extent cx="561975" cy="19050"/>
            <wp:effectExtent l="19050" t="0" r="9525" b="0"/>
            <wp:docPr id="87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E96E17" wp14:editId="5431445E">
            <wp:extent cx="561975" cy="19050"/>
            <wp:effectExtent l="19050" t="0" r="9525" b="0"/>
            <wp:docPr id="8750" name="Picture 28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18A617" wp14:editId="29A86EF6">
            <wp:extent cx="561975" cy="19050"/>
            <wp:effectExtent l="19050" t="0" r="9525" b="0"/>
            <wp:docPr id="87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B5AC75" wp14:editId="7DA5E8B8">
            <wp:extent cx="561975" cy="19050"/>
            <wp:effectExtent l="19050" t="0" r="9525" b="0"/>
            <wp:docPr id="8752" name="Picture 28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DDC5B1" wp14:editId="36F5F20A">
            <wp:extent cx="561975" cy="19050"/>
            <wp:effectExtent l="19050" t="0" r="9525" b="0"/>
            <wp:docPr id="87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4534233" wp14:editId="591F6CD4">
            <wp:extent cx="561975" cy="19050"/>
            <wp:effectExtent l="19050" t="0" r="9525" b="0"/>
            <wp:docPr id="8754" name="Picture 28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9ED3BD" wp14:editId="592DC184">
            <wp:extent cx="561975" cy="19050"/>
            <wp:effectExtent l="19050" t="0" r="9525" b="0"/>
            <wp:docPr id="87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B65C636" wp14:editId="1A71D69E">
            <wp:extent cx="561975" cy="19050"/>
            <wp:effectExtent l="19050" t="0" r="9525" b="0"/>
            <wp:docPr id="8756" name="Picture 28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432C70" wp14:editId="580C91A3">
            <wp:extent cx="561975" cy="19050"/>
            <wp:effectExtent l="19050" t="0" r="9525" b="0"/>
            <wp:docPr id="87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3C08F5" wp14:editId="1B308AAE">
            <wp:extent cx="561975" cy="19050"/>
            <wp:effectExtent l="19050" t="0" r="9525" b="0"/>
            <wp:docPr id="8758" name="Picture 28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044E970" wp14:editId="5EBC3851">
            <wp:extent cx="561975" cy="19050"/>
            <wp:effectExtent l="19050" t="0" r="9525" b="0"/>
            <wp:docPr id="87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C951F7" wp14:editId="475A6911">
            <wp:extent cx="561975" cy="19050"/>
            <wp:effectExtent l="19050" t="0" r="9525" b="0"/>
            <wp:docPr id="8760" name="Picture 28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7D8039" wp14:editId="53ACFCBF">
            <wp:extent cx="561975" cy="19050"/>
            <wp:effectExtent l="19050" t="0" r="9525" b="0"/>
            <wp:docPr id="87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6916E9" wp14:editId="10A0B539">
            <wp:extent cx="561975" cy="19050"/>
            <wp:effectExtent l="19050" t="0" r="9525" b="0"/>
            <wp:docPr id="8762" name="Picture 28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55179D" wp14:editId="5B779596">
            <wp:extent cx="561975" cy="19050"/>
            <wp:effectExtent l="19050" t="0" r="9525" b="0"/>
            <wp:docPr id="87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B27423" wp14:editId="7A1E2001">
            <wp:extent cx="561975" cy="19050"/>
            <wp:effectExtent l="19050" t="0" r="9525" b="0"/>
            <wp:docPr id="8764" name="Picture 29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BEB687" wp14:editId="5F6D5619">
            <wp:extent cx="561975" cy="19050"/>
            <wp:effectExtent l="19050" t="0" r="9525" b="0"/>
            <wp:docPr id="87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8CDD12" wp14:editId="3709A2CD">
            <wp:extent cx="561975" cy="19050"/>
            <wp:effectExtent l="19050" t="0" r="9525" b="0"/>
            <wp:docPr id="8766" name="Picture 29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B77336" wp14:editId="23CB8A4D">
            <wp:extent cx="561975" cy="19050"/>
            <wp:effectExtent l="19050" t="0" r="9525" b="0"/>
            <wp:docPr id="87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8581D7" wp14:editId="66D2F516">
            <wp:extent cx="561975" cy="19050"/>
            <wp:effectExtent l="19050" t="0" r="9525" b="0"/>
            <wp:docPr id="8768" name="Picture 290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1140FB" wp14:editId="1EF6BDEB">
            <wp:extent cx="561975" cy="19050"/>
            <wp:effectExtent l="19050" t="0" r="9525" b="0"/>
            <wp:docPr id="87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E0A6F3" wp14:editId="1771BC87">
            <wp:extent cx="561975" cy="19050"/>
            <wp:effectExtent l="19050" t="0" r="9525" b="0"/>
            <wp:docPr id="8770" name="Picture 29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5A5173" wp14:editId="00F36A6B">
            <wp:extent cx="561975" cy="19050"/>
            <wp:effectExtent l="19050" t="0" r="9525" b="0"/>
            <wp:docPr id="87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4642D9" wp14:editId="437F31BE">
            <wp:extent cx="561975" cy="19050"/>
            <wp:effectExtent l="19050" t="0" r="9525" b="0"/>
            <wp:docPr id="877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1A42C58" wp14:editId="1245CD64">
            <wp:extent cx="561975" cy="19050"/>
            <wp:effectExtent l="19050" t="0" r="9525" b="0"/>
            <wp:docPr id="87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E52942" wp14:editId="646C833B">
            <wp:extent cx="561975" cy="19050"/>
            <wp:effectExtent l="19050" t="0" r="9525" b="0"/>
            <wp:docPr id="8774" name="Picture 29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F3641C" wp14:editId="61545718">
            <wp:extent cx="561975" cy="19050"/>
            <wp:effectExtent l="19050" t="0" r="9525" b="0"/>
            <wp:docPr id="87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9E1426" wp14:editId="7A77ED3D">
            <wp:extent cx="561975" cy="19050"/>
            <wp:effectExtent l="19050" t="0" r="9525" b="0"/>
            <wp:docPr id="8776" name="Picture 29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D52BAD" wp14:editId="3DF9890E">
            <wp:extent cx="561975" cy="19050"/>
            <wp:effectExtent l="19050" t="0" r="9525" b="0"/>
            <wp:docPr id="87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0BA592" wp14:editId="3EDB9074">
            <wp:extent cx="561975" cy="19050"/>
            <wp:effectExtent l="19050" t="0" r="9525" b="0"/>
            <wp:docPr id="8778" name="Picture 29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4197BF" wp14:editId="5767398D">
            <wp:extent cx="561975" cy="19050"/>
            <wp:effectExtent l="19050" t="0" r="9525" b="0"/>
            <wp:docPr id="87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17B4C9" wp14:editId="5E7F3F56">
            <wp:extent cx="561975" cy="19050"/>
            <wp:effectExtent l="19050" t="0" r="9525" b="0"/>
            <wp:docPr id="8780" name="Picture 29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ADA88C" wp14:editId="6B27E8AF">
            <wp:extent cx="561975" cy="19050"/>
            <wp:effectExtent l="19050" t="0" r="9525" b="0"/>
            <wp:docPr id="87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167C01" wp14:editId="7AA02B12">
            <wp:extent cx="561975" cy="19050"/>
            <wp:effectExtent l="19050" t="0" r="9525" b="0"/>
            <wp:docPr id="8782" name="Picture 29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A1435A" wp14:editId="5EA1D099">
            <wp:extent cx="561975" cy="19050"/>
            <wp:effectExtent l="19050" t="0" r="9525" b="0"/>
            <wp:docPr id="87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CC75FF" wp14:editId="3ED76724">
            <wp:extent cx="561975" cy="19050"/>
            <wp:effectExtent l="19050" t="0" r="9525" b="0"/>
            <wp:docPr id="8784" name="Picture 292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9CB00F" wp14:editId="5E1B2EE7">
            <wp:extent cx="561975" cy="19050"/>
            <wp:effectExtent l="19050" t="0" r="9525" b="0"/>
            <wp:docPr id="87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E32CA2" wp14:editId="4D341F16">
            <wp:extent cx="561975" cy="19050"/>
            <wp:effectExtent l="19050" t="0" r="9525" b="0"/>
            <wp:docPr id="8786" name="Picture 29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3997FD5" wp14:editId="12C9FD5A">
            <wp:extent cx="561975" cy="19050"/>
            <wp:effectExtent l="19050" t="0" r="9525" b="0"/>
            <wp:docPr id="87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09198B" wp14:editId="7A25DE02">
            <wp:extent cx="561975" cy="19050"/>
            <wp:effectExtent l="19050" t="0" r="9525" b="0"/>
            <wp:docPr id="878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C2DDE0" wp14:editId="63C6AA9F">
            <wp:extent cx="561975" cy="19050"/>
            <wp:effectExtent l="19050" t="0" r="9525" b="0"/>
            <wp:docPr id="87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8C8434" wp14:editId="44B8B50D">
            <wp:extent cx="561975" cy="19050"/>
            <wp:effectExtent l="19050" t="0" r="9525" b="0"/>
            <wp:docPr id="8790" name="Picture 29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D069EB8" wp14:editId="0203E15F">
            <wp:extent cx="561975" cy="19050"/>
            <wp:effectExtent l="19050" t="0" r="9525" b="0"/>
            <wp:docPr id="87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E9BBF9" wp14:editId="46DD1DB8">
            <wp:extent cx="561975" cy="19050"/>
            <wp:effectExtent l="19050" t="0" r="9525" b="0"/>
            <wp:docPr id="8792" name="Picture 292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C9F9A8" wp14:editId="7E7B6563">
            <wp:extent cx="561975" cy="19050"/>
            <wp:effectExtent l="19050" t="0" r="9525" b="0"/>
            <wp:docPr id="87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ED927B" wp14:editId="5B195AEA">
            <wp:extent cx="561975" cy="19050"/>
            <wp:effectExtent l="19050" t="0" r="9525" b="0"/>
            <wp:docPr id="8794" name="Picture 29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C1A1DD" wp14:editId="7D6B99D6">
            <wp:extent cx="561975" cy="19050"/>
            <wp:effectExtent l="19050" t="0" r="9525" b="0"/>
            <wp:docPr id="87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F99F01" wp14:editId="3A55B15F">
            <wp:extent cx="561975" cy="19050"/>
            <wp:effectExtent l="19050" t="0" r="9525" b="0"/>
            <wp:docPr id="879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825259" wp14:editId="169DC2BA">
            <wp:extent cx="561975" cy="19050"/>
            <wp:effectExtent l="19050" t="0" r="9525" b="0"/>
            <wp:docPr id="87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441B5C" wp14:editId="78DA5E54">
            <wp:extent cx="561975" cy="19050"/>
            <wp:effectExtent l="19050" t="0" r="9525" b="0"/>
            <wp:docPr id="8798" name="Picture 29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61A869" wp14:editId="7986B38F">
            <wp:extent cx="561975" cy="19050"/>
            <wp:effectExtent l="19050" t="0" r="9525" b="0"/>
            <wp:docPr id="87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FA3790C" wp14:editId="7D67A430">
            <wp:extent cx="561975" cy="19050"/>
            <wp:effectExtent l="19050" t="0" r="9525" b="0"/>
            <wp:docPr id="8800" name="Picture 29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12B5AF" wp14:editId="44D0B1F2">
            <wp:extent cx="561975" cy="19050"/>
            <wp:effectExtent l="19050" t="0" r="9525" b="0"/>
            <wp:docPr id="88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4773AC" wp14:editId="712D5065">
            <wp:extent cx="561975" cy="19050"/>
            <wp:effectExtent l="19050" t="0" r="9525" b="0"/>
            <wp:docPr id="8802" name="Picture 29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721465" wp14:editId="1D856180">
            <wp:extent cx="561975" cy="19050"/>
            <wp:effectExtent l="19050" t="0" r="9525" b="0"/>
            <wp:docPr id="88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FA3A40" wp14:editId="3A997F6B">
            <wp:extent cx="561975" cy="19050"/>
            <wp:effectExtent l="19050" t="0" r="9525" b="0"/>
            <wp:docPr id="8804" name="Picture 29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BA015E" wp14:editId="53D3304A">
            <wp:extent cx="561975" cy="19050"/>
            <wp:effectExtent l="19050" t="0" r="9525" b="0"/>
            <wp:docPr id="88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F0691D" wp14:editId="0CFD5C66">
            <wp:extent cx="561975" cy="19050"/>
            <wp:effectExtent l="19050" t="0" r="9525" b="0"/>
            <wp:docPr id="8806" name="Picture 29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CE66E1" wp14:editId="7F4DBDEB">
            <wp:extent cx="561975" cy="19050"/>
            <wp:effectExtent l="19050" t="0" r="9525" b="0"/>
            <wp:docPr id="88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7BEE0F" wp14:editId="0168A1E0">
            <wp:extent cx="561975" cy="19050"/>
            <wp:effectExtent l="19050" t="0" r="9525" b="0"/>
            <wp:docPr id="8808" name="Picture 29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16BB7C" wp14:editId="512344DC">
            <wp:extent cx="561975" cy="19050"/>
            <wp:effectExtent l="19050" t="0" r="9525" b="0"/>
            <wp:docPr id="88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1595D5" wp14:editId="4421EFBC">
            <wp:extent cx="561975" cy="19050"/>
            <wp:effectExtent l="19050" t="0" r="9525" b="0"/>
            <wp:docPr id="8810" name="Picture 29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F6D397" wp14:editId="6C202EF4">
            <wp:extent cx="561975" cy="19050"/>
            <wp:effectExtent l="19050" t="0" r="9525" b="0"/>
            <wp:docPr id="88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9B64472" wp14:editId="506CA25A">
            <wp:extent cx="561975" cy="19050"/>
            <wp:effectExtent l="19050" t="0" r="9525" b="0"/>
            <wp:docPr id="881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29D47D6" wp14:editId="16D9C139">
            <wp:extent cx="561975" cy="19050"/>
            <wp:effectExtent l="19050" t="0" r="9525" b="0"/>
            <wp:docPr id="88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D67183" wp14:editId="4FCD8535">
            <wp:extent cx="561975" cy="19050"/>
            <wp:effectExtent l="19050" t="0" r="9525" b="0"/>
            <wp:docPr id="8814" name="Picture 29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A7C1B32" wp14:editId="262C17F2">
            <wp:extent cx="561975" cy="19050"/>
            <wp:effectExtent l="19050" t="0" r="9525" b="0"/>
            <wp:docPr id="88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49F5D09" wp14:editId="70C0C5A2">
            <wp:extent cx="561975" cy="19050"/>
            <wp:effectExtent l="19050" t="0" r="9525" b="0"/>
            <wp:docPr id="8816" name="Picture 29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6ACDDD" wp14:editId="5268746C">
            <wp:extent cx="561975" cy="19050"/>
            <wp:effectExtent l="19050" t="0" r="9525" b="0"/>
            <wp:docPr id="88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47249C" wp14:editId="20543231">
            <wp:extent cx="561975" cy="19050"/>
            <wp:effectExtent l="19050" t="0" r="9525" b="0"/>
            <wp:docPr id="8818" name="Picture 29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9163A25" wp14:editId="44C18E0F">
            <wp:extent cx="561975" cy="19050"/>
            <wp:effectExtent l="19050" t="0" r="9525" b="0"/>
            <wp:docPr id="88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073AF83" wp14:editId="01211B2C">
            <wp:extent cx="561975" cy="19050"/>
            <wp:effectExtent l="19050" t="0" r="9525" b="0"/>
            <wp:docPr id="882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1C0DA5" wp14:editId="454468A8">
            <wp:extent cx="561975" cy="19050"/>
            <wp:effectExtent l="19050" t="0" r="9525" b="0"/>
            <wp:docPr id="88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6FC1D5" wp14:editId="166BE930">
            <wp:extent cx="561975" cy="19050"/>
            <wp:effectExtent l="19050" t="0" r="9525" b="0"/>
            <wp:docPr id="8822" name="Picture 29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4DDA3FD" wp14:editId="05E8FAAE">
            <wp:extent cx="561975" cy="19050"/>
            <wp:effectExtent l="19050" t="0" r="9525" b="0"/>
            <wp:docPr id="88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E5898D" wp14:editId="61DAC3BB">
            <wp:extent cx="561975" cy="19050"/>
            <wp:effectExtent l="19050" t="0" r="9525" b="0"/>
            <wp:docPr id="8824" name="Picture 29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093D126" wp14:editId="61CB6E14">
            <wp:extent cx="561975" cy="19050"/>
            <wp:effectExtent l="19050" t="0" r="9525" b="0"/>
            <wp:docPr id="88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4AD5D9" wp14:editId="55FAC4D7">
            <wp:extent cx="561975" cy="19050"/>
            <wp:effectExtent l="19050" t="0" r="9525" b="0"/>
            <wp:docPr id="8826" name="Picture 29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5E523C" wp14:editId="0D859161">
            <wp:extent cx="561975" cy="19050"/>
            <wp:effectExtent l="19050" t="0" r="9525" b="0"/>
            <wp:docPr id="88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26F7F3" wp14:editId="6A030A94">
            <wp:extent cx="561975" cy="19050"/>
            <wp:effectExtent l="19050" t="0" r="9525" b="0"/>
            <wp:docPr id="8828" name="Picture 29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1B9BFC9" wp14:editId="1DFF4AB4">
            <wp:extent cx="561975" cy="19050"/>
            <wp:effectExtent l="19050" t="0" r="9525" b="0"/>
            <wp:docPr id="88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E19635" wp14:editId="1A4C5FA6">
            <wp:extent cx="561975" cy="19050"/>
            <wp:effectExtent l="19050" t="0" r="9525" b="0"/>
            <wp:docPr id="8830" name="Picture 29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FE2876" wp14:editId="776329CE">
            <wp:extent cx="561975" cy="19050"/>
            <wp:effectExtent l="19050" t="0" r="9525" b="0"/>
            <wp:docPr id="88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47B641" wp14:editId="04279D2E">
            <wp:extent cx="561975" cy="19050"/>
            <wp:effectExtent l="19050" t="0" r="9525" b="0"/>
            <wp:docPr id="8832" name="Picture 29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C59EB6" wp14:editId="7E66A460">
            <wp:extent cx="561975" cy="19050"/>
            <wp:effectExtent l="19050" t="0" r="9525" b="0"/>
            <wp:docPr id="88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BCE53F" wp14:editId="63B36ACA">
            <wp:extent cx="561975" cy="19050"/>
            <wp:effectExtent l="19050" t="0" r="9525" b="0"/>
            <wp:docPr id="8834" name="Picture 29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14BD78" wp14:editId="37B588A0">
            <wp:extent cx="561975" cy="19050"/>
            <wp:effectExtent l="19050" t="0" r="9525" b="0"/>
            <wp:docPr id="88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A47287B" wp14:editId="26E8E607">
            <wp:extent cx="561975" cy="19050"/>
            <wp:effectExtent l="19050" t="0" r="9525" b="0"/>
            <wp:docPr id="883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CD713C" wp14:editId="177DEAB5">
            <wp:extent cx="561975" cy="19050"/>
            <wp:effectExtent l="19050" t="0" r="9525" b="0"/>
            <wp:docPr id="88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A1E869" wp14:editId="625DE8FF">
            <wp:extent cx="561975" cy="19050"/>
            <wp:effectExtent l="19050" t="0" r="9525" b="0"/>
            <wp:docPr id="8838" name="Picture 29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C06B35" wp14:editId="3BDDB1A9">
            <wp:extent cx="561975" cy="19050"/>
            <wp:effectExtent l="19050" t="0" r="9525" b="0"/>
            <wp:docPr id="88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F57F54" wp14:editId="5F2298AC">
            <wp:extent cx="561975" cy="19050"/>
            <wp:effectExtent l="19050" t="0" r="9525" b="0"/>
            <wp:docPr id="8840" name="Picture 29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47F28C" wp14:editId="5C30CC8F">
            <wp:extent cx="561975" cy="19050"/>
            <wp:effectExtent l="19050" t="0" r="9525" b="0"/>
            <wp:docPr id="88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2472C6" wp14:editId="2C53F431">
            <wp:extent cx="561975" cy="19050"/>
            <wp:effectExtent l="19050" t="0" r="9525" b="0"/>
            <wp:docPr id="8842" name="Picture 29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CBC29C" wp14:editId="42F5A719">
            <wp:extent cx="561975" cy="19050"/>
            <wp:effectExtent l="19050" t="0" r="9525" b="0"/>
            <wp:docPr id="88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184E69" wp14:editId="7084F44C">
            <wp:extent cx="561975" cy="19050"/>
            <wp:effectExtent l="19050" t="0" r="9525" b="0"/>
            <wp:docPr id="884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9D05DD" wp14:editId="1DF6CBAD">
            <wp:extent cx="561975" cy="19050"/>
            <wp:effectExtent l="19050" t="0" r="9525" b="0"/>
            <wp:docPr id="88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F05DE7" wp14:editId="634F2748">
            <wp:extent cx="561975" cy="19050"/>
            <wp:effectExtent l="19050" t="0" r="9525" b="0"/>
            <wp:docPr id="8846" name="Picture 29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A2D01E" wp14:editId="7716FC5E">
            <wp:extent cx="561975" cy="19050"/>
            <wp:effectExtent l="19050" t="0" r="9525" b="0"/>
            <wp:docPr id="88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DC8A86" wp14:editId="72BB1191">
            <wp:extent cx="561975" cy="19050"/>
            <wp:effectExtent l="19050" t="0" r="9525" b="0"/>
            <wp:docPr id="8848"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D9DCE2E" wp14:editId="79FB80C4">
            <wp:extent cx="561975" cy="19050"/>
            <wp:effectExtent l="19050" t="0" r="9525" b="0"/>
            <wp:docPr id="88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87D909" wp14:editId="369E1599">
            <wp:extent cx="561975" cy="19050"/>
            <wp:effectExtent l="19050" t="0" r="9525" b="0"/>
            <wp:docPr id="8850" name="Picture 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AF5490" wp14:editId="064C0B2E">
            <wp:extent cx="561975" cy="19050"/>
            <wp:effectExtent l="19050" t="0" r="9525" b="0"/>
            <wp:docPr id="88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55A8A5" wp14:editId="27339FFA">
            <wp:extent cx="561975" cy="19050"/>
            <wp:effectExtent l="19050" t="0" r="9525" b="0"/>
            <wp:docPr id="8852" name="Picture 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28D1217" wp14:editId="78FBAEC7">
            <wp:extent cx="561975" cy="19050"/>
            <wp:effectExtent l="19050" t="0" r="9525" b="0"/>
            <wp:docPr id="88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A6D11DD" wp14:editId="755328B8">
            <wp:extent cx="561975" cy="19050"/>
            <wp:effectExtent l="19050" t="0" r="9525" b="0"/>
            <wp:docPr id="8854" name="Picture 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4E0818" wp14:editId="56992DE6">
            <wp:extent cx="561975" cy="19050"/>
            <wp:effectExtent l="19050" t="0" r="9525" b="0"/>
            <wp:docPr id="88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D82BEB3" wp14:editId="2BDAB351">
            <wp:extent cx="561975" cy="19050"/>
            <wp:effectExtent l="19050" t="0" r="9525" b="0"/>
            <wp:docPr id="885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1DFF8C" wp14:editId="19E15E86">
            <wp:extent cx="561975" cy="19050"/>
            <wp:effectExtent l="19050" t="0" r="9525" b="0"/>
            <wp:docPr id="88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5F40B27" wp14:editId="2E5CC286">
            <wp:extent cx="561975" cy="19050"/>
            <wp:effectExtent l="19050" t="0" r="9525" b="0"/>
            <wp:docPr id="8858" name="Picture 2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9F5530" wp14:editId="7693E95A">
            <wp:extent cx="561975" cy="19050"/>
            <wp:effectExtent l="19050" t="0" r="9525" b="0"/>
            <wp:docPr id="88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6C1683" wp14:editId="04A859F7">
            <wp:extent cx="561975" cy="19050"/>
            <wp:effectExtent l="19050" t="0" r="9525" b="0"/>
            <wp:docPr id="886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8FF8F3" wp14:editId="334E602A">
            <wp:extent cx="561975" cy="19050"/>
            <wp:effectExtent l="19050" t="0" r="9525" b="0"/>
            <wp:docPr id="88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CBF596" wp14:editId="0B995C87">
            <wp:extent cx="561975" cy="19050"/>
            <wp:effectExtent l="19050" t="0" r="9525" b="0"/>
            <wp:docPr id="8862" name="Picture 26"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57F6323" wp14:editId="530B031D">
            <wp:extent cx="561975" cy="19050"/>
            <wp:effectExtent l="19050" t="0" r="9525" b="0"/>
            <wp:docPr id="88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8361B9" wp14:editId="1348EF85">
            <wp:extent cx="561975" cy="19050"/>
            <wp:effectExtent l="19050" t="0" r="9525" b="0"/>
            <wp:docPr id="8864" name="Picture 2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1977B6" wp14:editId="1C127C60">
            <wp:extent cx="561975" cy="19050"/>
            <wp:effectExtent l="19050" t="0" r="9525" b="0"/>
            <wp:docPr id="88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3A4113" wp14:editId="31DF3358">
            <wp:extent cx="561975" cy="19050"/>
            <wp:effectExtent l="19050" t="0" r="9525" b="0"/>
            <wp:docPr id="8866" name="Picture 30"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C18EB5" wp14:editId="4E8CAA7E">
            <wp:extent cx="561975" cy="19050"/>
            <wp:effectExtent l="19050" t="0" r="9525" b="0"/>
            <wp:docPr id="88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757D77" wp14:editId="075B01F8">
            <wp:extent cx="561975" cy="19050"/>
            <wp:effectExtent l="19050" t="0" r="9525" b="0"/>
            <wp:docPr id="886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67425D" wp14:editId="1969B744">
            <wp:extent cx="561975" cy="19050"/>
            <wp:effectExtent l="19050" t="0" r="9525" b="0"/>
            <wp:docPr id="88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A85824" wp14:editId="604A058A">
            <wp:extent cx="561975" cy="19050"/>
            <wp:effectExtent l="19050" t="0" r="9525" b="0"/>
            <wp:docPr id="8870" name="Picture 3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C35C46" wp14:editId="6BB79470">
            <wp:extent cx="561975" cy="19050"/>
            <wp:effectExtent l="19050" t="0" r="9525" b="0"/>
            <wp:docPr id="88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C67090" wp14:editId="63D94975">
            <wp:extent cx="561975" cy="19050"/>
            <wp:effectExtent l="19050" t="0" r="9525" b="0"/>
            <wp:docPr id="8872" name="Picture 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E4052B" wp14:editId="43A6F92B">
            <wp:extent cx="561975" cy="19050"/>
            <wp:effectExtent l="19050" t="0" r="9525" b="0"/>
            <wp:docPr id="88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B1C973" wp14:editId="7A8A3104">
            <wp:extent cx="561975" cy="19050"/>
            <wp:effectExtent l="19050" t="0" r="9525" b="0"/>
            <wp:docPr id="8874" name="Picture 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876A8E" wp14:editId="400F860E">
            <wp:extent cx="561975" cy="19050"/>
            <wp:effectExtent l="19050" t="0" r="9525" b="0"/>
            <wp:docPr id="88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9690F7" wp14:editId="61443150">
            <wp:extent cx="561975" cy="19050"/>
            <wp:effectExtent l="19050" t="0" r="9525" b="0"/>
            <wp:docPr id="8876" name="Picture 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24C53F" wp14:editId="6DAFCD0A">
            <wp:extent cx="561975" cy="19050"/>
            <wp:effectExtent l="19050" t="0" r="9525" b="0"/>
            <wp:docPr id="88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59D998" wp14:editId="6DFD517E">
            <wp:extent cx="561975" cy="19050"/>
            <wp:effectExtent l="19050" t="0" r="9525" b="0"/>
            <wp:docPr id="8878" name="Picture 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2C2E3C" wp14:editId="7BF67727">
            <wp:extent cx="561975" cy="19050"/>
            <wp:effectExtent l="19050" t="0" r="9525" b="0"/>
            <wp:docPr id="88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9461EAF" wp14:editId="521401CE">
            <wp:extent cx="561975" cy="19050"/>
            <wp:effectExtent l="19050" t="0" r="9525" b="0"/>
            <wp:docPr id="8880" name="Picture 4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4961AB1" wp14:editId="6D8AF6DA">
            <wp:extent cx="561975" cy="19050"/>
            <wp:effectExtent l="19050" t="0" r="9525" b="0"/>
            <wp:docPr id="88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2D0162" wp14:editId="649ACD90">
            <wp:extent cx="561975" cy="19050"/>
            <wp:effectExtent l="19050" t="0" r="9525" b="0"/>
            <wp:docPr id="8882" name="Picture 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CCF9A9" wp14:editId="4F9294E5">
            <wp:extent cx="561975" cy="19050"/>
            <wp:effectExtent l="19050" t="0" r="9525" b="0"/>
            <wp:docPr id="88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67007D" wp14:editId="1B8A9973">
            <wp:extent cx="561975" cy="19050"/>
            <wp:effectExtent l="19050" t="0" r="9525" b="0"/>
            <wp:docPr id="888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2D82AE" wp14:editId="7FFB25FF">
            <wp:extent cx="561975" cy="19050"/>
            <wp:effectExtent l="19050" t="0" r="9525" b="0"/>
            <wp:docPr id="88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EDB134" wp14:editId="19B4049D">
            <wp:extent cx="561975" cy="19050"/>
            <wp:effectExtent l="19050" t="0" r="9525" b="0"/>
            <wp:docPr id="8886" name="Picture 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21C404" wp14:editId="6C69A425">
            <wp:extent cx="561975" cy="19050"/>
            <wp:effectExtent l="19050" t="0" r="9525" b="0"/>
            <wp:docPr id="88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CAFF5A" wp14:editId="25B2E65B">
            <wp:extent cx="561975" cy="19050"/>
            <wp:effectExtent l="19050" t="0" r="9525" b="0"/>
            <wp:docPr id="8888" name="Picture 5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3BEF8C" wp14:editId="2561BA6F">
            <wp:extent cx="561975" cy="19050"/>
            <wp:effectExtent l="19050" t="0" r="9525" b="0"/>
            <wp:docPr id="88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39EF5E" wp14:editId="16A0C816">
            <wp:extent cx="561975" cy="19050"/>
            <wp:effectExtent l="19050" t="0" r="9525" b="0"/>
            <wp:docPr id="8890" name="Picture 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128ACCA" wp14:editId="00798F16">
            <wp:extent cx="561975" cy="19050"/>
            <wp:effectExtent l="19050" t="0" r="9525" b="0"/>
            <wp:docPr id="88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2730054" wp14:editId="20E07F58">
            <wp:extent cx="561975" cy="19050"/>
            <wp:effectExtent l="19050" t="0" r="9525" b="0"/>
            <wp:docPr id="889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821654" wp14:editId="1C9F79AC">
            <wp:extent cx="561975" cy="19050"/>
            <wp:effectExtent l="19050" t="0" r="9525" b="0"/>
            <wp:docPr id="88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0B7734" wp14:editId="2BE8D6D1">
            <wp:extent cx="561975" cy="19050"/>
            <wp:effectExtent l="19050" t="0" r="9525" b="0"/>
            <wp:docPr id="8894" name="Picture 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85C9FF" wp14:editId="0DA30CB6">
            <wp:extent cx="561975" cy="19050"/>
            <wp:effectExtent l="19050" t="0" r="9525" b="0"/>
            <wp:docPr id="88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2B6A20" wp14:editId="73931674">
            <wp:extent cx="561975" cy="19050"/>
            <wp:effectExtent l="19050" t="0" r="9525" b="0"/>
            <wp:docPr id="8896" name="Picture 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D14F42" wp14:editId="34DA7F34">
            <wp:extent cx="561975" cy="19050"/>
            <wp:effectExtent l="19050" t="0" r="9525" b="0"/>
            <wp:docPr id="88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D4EBAD8" wp14:editId="1062B8DA">
            <wp:extent cx="561975" cy="19050"/>
            <wp:effectExtent l="19050" t="0" r="9525" b="0"/>
            <wp:docPr id="8898" name="Picture 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5A4881" wp14:editId="409C5760">
            <wp:extent cx="561975" cy="19050"/>
            <wp:effectExtent l="19050" t="0" r="9525" b="0"/>
            <wp:docPr id="88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8D0E7E6" wp14:editId="115D3D39">
            <wp:extent cx="561975" cy="19050"/>
            <wp:effectExtent l="19050" t="0" r="9525" b="0"/>
            <wp:docPr id="8900" name="Picture 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1025EF1" wp14:editId="130115FA">
            <wp:extent cx="561975" cy="19050"/>
            <wp:effectExtent l="19050" t="0" r="9525" b="0"/>
            <wp:docPr id="89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BB4C3CE" wp14:editId="50C88137">
            <wp:extent cx="561975" cy="19050"/>
            <wp:effectExtent l="19050" t="0" r="9525" b="0"/>
            <wp:docPr id="8902" name="Picture 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711EA7B" wp14:editId="455D3FCF">
            <wp:extent cx="561975" cy="19050"/>
            <wp:effectExtent l="19050" t="0" r="9525" b="0"/>
            <wp:docPr id="89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65BAD9" wp14:editId="4ABDD7B8">
            <wp:extent cx="561975" cy="19050"/>
            <wp:effectExtent l="19050" t="0" r="9525" b="0"/>
            <wp:docPr id="8904" name="Picture 6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099338" wp14:editId="3A61C255">
            <wp:extent cx="561975" cy="19050"/>
            <wp:effectExtent l="19050" t="0" r="9525" b="0"/>
            <wp:docPr id="89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68FB70" wp14:editId="7D82D93E">
            <wp:extent cx="561975" cy="19050"/>
            <wp:effectExtent l="19050" t="0" r="9525" b="0"/>
            <wp:docPr id="8906" name="Picture 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D50C66" wp14:editId="4B4955AF">
            <wp:extent cx="561975" cy="19050"/>
            <wp:effectExtent l="19050" t="0" r="9525" b="0"/>
            <wp:docPr id="89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68EFFE" wp14:editId="6FCBBFCF">
            <wp:extent cx="561975" cy="19050"/>
            <wp:effectExtent l="19050" t="0" r="9525" b="0"/>
            <wp:docPr id="890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68A4E8C" wp14:editId="32F455DC">
            <wp:extent cx="561975" cy="19050"/>
            <wp:effectExtent l="19050" t="0" r="9525" b="0"/>
            <wp:docPr id="89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28E9C48" wp14:editId="140E5B50">
            <wp:extent cx="561975" cy="19050"/>
            <wp:effectExtent l="19050" t="0" r="9525" b="0"/>
            <wp:docPr id="8910" name="Picture 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D1C7C9" wp14:editId="5BEA1494">
            <wp:extent cx="561975" cy="19050"/>
            <wp:effectExtent l="19050" t="0" r="9525" b="0"/>
            <wp:docPr id="89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245233" wp14:editId="12723F9A">
            <wp:extent cx="561975" cy="19050"/>
            <wp:effectExtent l="19050" t="0" r="9525" b="0"/>
            <wp:docPr id="8912" name="Picture 7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FEBEF4" wp14:editId="1EF05F79">
            <wp:extent cx="561975" cy="19050"/>
            <wp:effectExtent l="19050" t="0" r="9525" b="0"/>
            <wp:docPr id="89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68B6DB7" wp14:editId="2DFCC745">
            <wp:extent cx="561975" cy="19050"/>
            <wp:effectExtent l="19050" t="0" r="9525" b="0"/>
            <wp:docPr id="8914" name="Picture 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7567F9" wp14:editId="1422A75B">
            <wp:extent cx="561975" cy="19050"/>
            <wp:effectExtent l="19050" t="0" r="9525" b="0"/>
            <wp:docPr id="89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7B171E" wp14:editId="5D329132">
            <wp:extent cx="561975" cy="19050"/>
            <wp:effectExtent l="19050" t="0" r="9525" b="0"/>
            <wp:docPr id="891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7F906F3" wp14:editId="278C85AD">
            <wp:extent cx="561975" cy="19050"/>
            <wp:effectExtent l="19050" t="0" r="9525" b="0"/>
            <wp:docPr id="89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F0F8D1" wp14:editId="3B8641E4">
            <wp:extent cx="561975" cy="19050"/>
            <wp:effectExtent l="19050" t="0" r="9525" b="0"/>
            <wp:docPr id="8918" name="Picture 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89AAB1C" wp14:editId="50A31E7F">
            <wp:extent cx="561975" cy="19050"/>
            <wp:effectExtent l="19050" t="0" r="9525" b="0"/>
            <wp:docPr id="89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D5D95D" wp14:editId="5300757D">
            <wp:extent cx="561975" cy="19050"/>
            <wp:effectExtent l="19050" t="0" r="9525" b="0"/>
            <wp:docPr id="8920" name="Picture 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3A818CC" wp14:editId="72CC2286">
            <wp:extent cx="561975" cy="19050"/>
            <wp:effectExtent l="19050" t="0" r="9525" b="0"/>
            <wp:docPr id="89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555569" wp14:editId="10BA51D3">
            <wp:extent cx="561975" cy="19050"/>
            <wp:effectExtent l="19050" t="0" r="9525" b="0"/>
            <wp:docPr id="8922" name="Picture 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6E1B35D" wp14:editId="2BAADAF7">
            <wp:extent cx="561975" cy="19050"/>
            <wp:effectExtent l="19050" t="0" r="9525" b="0"/>
            <wp:docPr id="89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9F09F3" wp14:editId="744D8F68">
            <wp:extent cx="561975" cy="19050"/>
            <wp:effectExtent l="19050" t="0" r="9525" b="0"/>
            <wp:docPr id="8924" name="Picture 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838AB5" wp14:editId="776D1A64">
            <wp:extent cx="561975" cy="19050"/>
            <wp:effectExtent l="19050" t="0" r="9525" b="0"/>
            <wp:docPr id="89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9A69F6" wp14:editId="51DFD11E">
            <wp:extent cx="561975" cy="19050"/>
            <wp:effectExtent l="19050" t="0" r="9525" b="0"/>
            <wp:docPr id="8926" name="Picture 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664212" wp14:editId="78015BAA">
            <wp:extent cx="561975" cy="19050"/>
            <wp:effectExtent l="19050" t="0" r="9525" b="0"/>
            <wp:docPr id="89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2692A0" wp14:editId="4DD3E65B">
            <wp:extent cx="561975" cy="19050"/>
            <wp:effectExtent l="19050" t="0" r="9525" b="0"/>
            <wp:docPr id="8928" name="Picture 9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390FEB" wp14:editId="09248291">
            <wp:extent cx="561975" cy="19050"/>
            <wp:effectExtent l="19050" t="0" r="9525" b="0"/>
            <wp:docPr id="89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8B1A022" wp14:editId="31591FAE">
            <wp:extent cx="561975" cy="19050"/>
            <wp:effectExtent l="19050" t="0" r="9525" b="0"/>
            <wp:docPr id="8930" name="Picture 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211C32" wp14:editId="684376AA">
            <wp:extent cx="561975" cy="19050"/>
            <wp:effectExtent l="19050" t="0" r="9525" b="0"/>
            <wp:docPr id="89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2C430D" wp14:editId="60154E1F">
            <wp:extent cx="561975" cy="19050"/>
            <wp:effectExtent l="19050" t="0" r="9525" b="0"/>
            <wp:docPr id="8932"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C62D39B" wp14:editId="665C9AB4">
            <wp:extent cx="561975" cy="19050"/>
            <wp:effectExtent l="19050" t="0" r="9525" b="0"/>
            <wp:docPr id="89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A7CA7A" wp14:editId="050F710E">
            <wp:extent cx="561975" cy="19050"/>
            <wp:effectExtent l="19050" t="0" r="9525" b="0"/>
            <wp:docPr id="8934" name="Picture 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C70EB8C" wp14:editId="53091BF2">
            <wp:extent cx="561975" cy="19050"/>
            <wp:effectExtent l="19050" t="0" r="9525" b="0"/>
            <wp:docPr id="89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81F4B3" wp14:editId="57952C13">
            <wp:extent cx="561975" cy="19050"/>
            <wp:effectExtent l="19050" t="0" r="9525" b="0"/>
            <wp:docPr id="8936" name="Picture 10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0C8C5D3" wp14:editId="0159D8DE">
            <wp:extent cx="561975" cy="19050"/>
            <wp:effectExtent l="19050" t="0" r="9525" b="0"/>
            <wp:docPr id="89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EE16C60" wp14:editId="590793C3">
            <wp:extent cx="561975" cy="19050"/>
            <wp:effectExtent l="19050" t="0" r="9525" b="0"/>
            <wp:docPr id="8938" name="Picture 10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BC9302" wp14:editId="67606E2B">
            <wp:extent cx="561975" cy="19050"/>
            <wp:effectExtent l="19050" t="0" r="9525" b="0"/>
            <wp:docPr id="89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6F5B88" wp14:editId="40177089">
            <wp:extent cx="561975" cy="19050"/>
            <wp:effectExtent l="19050" t="0" r="9525" b="0"/>
            <wp:docPr id="8940"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45029F" wp14:editId="18827936">
            <wp:extent cx="561975" cy="19050"/>
            <wp:effectExtent l="19050" t="0" r="9525" b="0"/>
            <wp:docPr id="894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070D239" wp14:editId="633DCB18">
            <wp:extent cx="561975" cy="19050"/>
            <wp:effectExtent l="19050" t="0" r="9525" b="0"/>
            <wp:docPr id="8942" name="Picture 10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A53142" wp14:editId="605F8D23">
            <wp:extent cx="561975" cy="19050"/>
            <wp:effectExtent l="19050" t="0" r="9525" b="0"/>
            <wp:docPr id="894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B66197" wp14:editId="0BCAAA96">
            <wp:extent cx="561975" cy="19050"/>
            <wp:effectExtent l="19050" t="0" r="9525" b="0"/>
            <wp:docPr id="8944" name="Picture 10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FEEFF7" wp14:editId="6748CEC3">
            <wp:extent cx="561975" cy="19050"/>
            <wp:effectExtent l="19050" t="0" r="9525" b="0"/>
            <wp:docPr id="894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310EBD" wp14:editId="480F6B2F">
            <wp:extent cx="561975" cy="19050"/>
            <wp:effectExtent l="19050" t="0" r="9525" b="0"/>
            <wp:docPr id="8946" name="Picture 11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8FD41A" wp14:editId="32C89DBF">
            <wp:extent cx="561975" cy="19050"/>
            <wp:effectExtent l="19050" t="0" r="9525" b="0"/>
            <wp:docPr id="894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55879FC" wp14:editId="3E4C8AF8">
            <wp:extent cx="561975" cy="19050"/>
            <wp:effectExtent l="19050" t="0" r="9525" b="0"/>
            <wp:docPr id="8948" name="Picture 11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97C1E71" wp14:editId="49A8A06E">
            <wp:extent cx="561975" cy="19050"/>
            <wp:effectExtent l="19050" t="0" r="9525" b="0"/>
            <wp:docPr id="894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1F6B75" wp14:editId="016A5CFF">
            <wp:extent cx="561975" cy="19050"/>
            <wp:effectExtent l="19050" t="0" r="9525" b="0"/>
            <wp:docPr id="8950" name="Picture 11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87E4EEB" wp14:editId="50A6749F">
            <wp:extent cx="561975" cy="19050"/>
            <wp:effectExtent l="19050" t="0" r="9525" b="0"/>
            <wp:docPr id="895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CD4E89B" wp14:editId="2EEC4AEA">
            <wp:extent cx="561975" cy="19050"/>
            <wp:effectExtent l="19050" t="0" r="9525" b="0"/>
            <wp:docPr id="8952" name="Picture 11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A02CD39" wp14:editId="1887D1DC">
            <wp:extent cx="561975" cy="19050"/>
            <wp:effectExtent l="19050" t="0" r="9525" b="0"/>
            <wp:docPr id="895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8AA9B5" wp14:editId="3B9D54DA">
            <wp:extent cx="561975" cy="19050"/>
            <wp:effectExtent l="19050" t="0" r="9525" b="0"/>
            <wp:docPr id="8954" name="Picture 11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DCD0FB5" wp14:editId="5EE0446E">
            <wp:extent cx="561975" cy="19050"/>
            <wp:effectExtent l="19050" t="0" r="9525" b="0"/>
            <wp:docPr id="895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AE1A35" wp14:editId="1E3052D3">
            <wp:extent cx="561975" cy="19050"/>
            <wp:effectExtent l="19050" t="0" r="9525" b="0"/>
            <wp:docPr id="8956"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EE62DE3" wp14:editId="1F7B3103">
            <wp:extent cx="561975" cy="19050"/>
            <wp:effectExtent l="19050" t="0" r="9525" b="0"/>
            <wp:docPr id="895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41407DF" wp14:editId="1F7ED04D">
            <wp:extent cx="561975" cy="19050"/>
            <wp:effectExtent l="19050" t="0" r="9525" b="0"/>
            <wp:docPr id="8958" name="Picture 12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F09EF17" wp14:editId="1B262C62">
            <wp:extent cx="561975" cy="19050"/>
            <wp:effectExtent l="19050" t="0" r="9525" b="0"/>
            <wp:docPr id="895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2817C14" wp14:editId="5C81C1E3">
            <wp:extent cx="561975" cy="19050"/>
            <wp:effectExtent l="19050" t="0" r="9525" b="0"/>
            <wp:docPr id="8960" name="Picture 12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F80B43" wp14:editId="5ED4F576">
            <wp:extent cx="561975" cy="19050"/>
            <wp:effectExtent l="19050" t="0" r="9525" b="0"/>
            <wp:docPr id="896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D98DE7" wp14:editId="7725AF2E">
            <wp:extent cx="561975" cy="19050"/>
            <wp:effectExtent l="19050" t="0" r="9525" b="0"/>
            <wp:docPr id="8962" name="Picture 12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BBE76DC" wp14:editId="54E2DF90">
            <wp:extent cx="561975" cy="19050"/>
            <wp:effectExtent l="19050" t="0" r="9525" b="0"/>
            <wp:docPr id="896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EA78B14" wp14:editId="1C8F4A18">
            <wp:extent cx="561975" cy="19050"/>
            <wp:effectExtent l="19050" t="0" r="9525" b="0"/>
            <wp:docPr id="8964"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01A4DAA" wp14:editId="4C224F85">
            <wp:extent cx="561975" cy="19050"/>
            <wp:effectExtent l="19050" t="0" r="9525" b="0"/>
            <wp:docPr id="896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B517635" wp14:editId="5F30C7BD">
            <wp:extent cx="561975" cy="19050"/>
            <wp:effectExtent l="19050" t="0" r="9525" b="0"/>
            <wp:docPr id="8966" name="Picture 13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6B7A7E" wp14:editId="4F473600">
            <wp:extent cx="561975" cy="19050"/>
            <wp:effectExtent l="19050" t="0" r="9525" b="0"/>
            <wp:docPr id="896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EF6C26" wp14:editId="7114D8F3">
            <wp:extent cx="561975" cy="19050"/>
            <wp:effectExtent l="19050" t="0" r="9525" b="0"/>
            <wp:docPr id="8968" name="Picture 13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D3D8E4" wp14:editId="25346AFC">
            <wp:extent cx="561975" cy="19050"/>
            <wp:effectExtent l="19050" t="0" r="9525" b="0"/>
            <wp:docPr id="896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F91C50" wp14:editId="7DC00FF0">
            <wp:extent cx="561975" cy="19050"/>
            <wp:effectExtent l="19050" t="0" r="9525" b="0"/>
            <wp:docPr id="8970" name="Picture 13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C305316" wp14:editId="74F05838">
            <wp:extent cx="561975" cy="19050"/>
            <wp:effectExtent l="19050" t="0" r="9525" b="0"/>
            <wp:docPr id="897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3754565" wp14:editId="04F400A6">
            <wp:extent cx="561975" cy="19050"/>
            <wp:effectExtent l="19050" t="0" r="9525" b="0"/>
            <wp:docPr id="8972" name="Picture 13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C98253" wp14:editId="10996F77">
            <wp:extent cx="561975" cy="19050"/>
            <wp:effectExtent l="19050" t="0" r="9525" b="0"/>
            <wp:docPr id="897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955DC61" wp14:editId="1DF45F44">
            <wp:extent cx="561975" cy="19050"/>
            <wp:effectExtent l="19050" t="0" r="9525" b="0"/>
            <wp:docPr id="8974" name="Picture 13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2F76801" wp14:editId="285DBFF6">
            <wp:extent cx="561975" cy="19050"/>
            <wp:effectExtent l="19050" t="0" r="9525" b="0"/>
            <wp:docPr id="897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F9A12CA" wp14:editId="44CFA1BB">
            <wp:extent cx="561975" cy="19050"/>
            <wp:effectExtent l="19050" t="0" r="9525" b="0"/>
            <wp:docPr id="8976" name="Picture 14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C7C4E4F" wp14:editId="77D5228F">
            <wp:extent cx="561975" cy="19050"/>
            <wp:effectExtent l="19050" t="0" r="9525" b="0"/>
            <wp:docPr id="897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69BBD83" wp14:editId="5FC22447">
            <wp:extent cx="561975" cy="19050"/>
            <wp:effectExtent l="19050" t="0" r="9525" b="0"/>
            <wp:docPr id="8978" name="Picture 14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F6A1E4" wp14:editId="51AD8975">
            <wp:extent cx="561975" cy="19050"/>
            <wp:effectExtent l="19050" t="0" r="9525" b="0"/>
            <wp:docPr id="897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97F4159" wp14:editId="71FA9FC3">
            <wp:extent cx="561975" cy="19050"/>
            <wp:effectExtent l="19050" t="0" r="9525" b="0"/>
            <wp:docPr id="8980"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6CFF107" wp14:editId="625E76AD">
            <wp:extent cx="561975" cy="19050"/>
            <wp:effectExtent l="19050" t="0" r="9525" b="0"/>
            <wp:docPr id="898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CFBC295" wp14:editId="4164B202">
            <wp:extent cx="561975" cy="19050"/>
            <wp:effectExtent l="19050" t="0" r="9525" b="0"/>
            <wp:docPr id="8982" name="Picture 14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F0DD56F" wp14:editId="60C1F3F1">
            <wp:extent cx="561975" cy="19050"/>
            <wp:effectExtent l="19050" t="0" r="9525" b="0"/>
            <wp:docPr id="898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B83E9E" wp14:editId="3646F39D">
            <wp:extent cx="561975" cy="19050"/>
            <wp:effectExtent l="19050" t="0" r="9525" b="0"/>
            <wp:docPr id="8984" name="Picture 14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AFC9B0F" wp14:editId="27D5842A">
            <wp:extent cx="561975" cy="19050"/>
            <wp:effectExtent l="19050" t="0" r="9525" b="0"/>
            <wp:docPr id="898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53C0072" wp14:editId="29E9F04E">
            <wp:extent cx="561975" cy="19050"/>
            <wp:effectExtent l="19050" t="0" r="9525" b="0"/>
            <wp:docPr id="8986" name="Picture 15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B4A07A" wp14:editId="427D2E61">
            <wp:extent cx="561975" cy="19050"/>
            <wp:effectExtent l="19050" t="0" r="9525" b="0"/>
            <wp:docPr id="898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76912B5" wp14:editId="74FF90ED">
            <wp:extent cx="561975" cy="19050"/>
            <wp:effectExtent l="19050" t="0" r="9525" b="0"/>
            <wp:docPr id="8988"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B67D8E0" wp14:editId="29F7B7C2">
            <wp:extent cx="561975" cy="19050"/>
            <wp:effectExtent l="19050" t="0" r="9525" b="0"/>
            <wp:docPr id="898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F5151AA" wp14:editId="0DB6A57A">
            <wp:extent cx="561975" cy="19050"/>
            <wp:effectExtent l="19050" t="0" r="9525" b="0"/>
            <wp:docPr id="8990" name="Picture 15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2F6EE12" wp14:editId="4617FD95">
            <wp:extent cx="561975" cy="19050"/>
            <wp:effectExtent l="19050" t="0" r="9525" b="0"/>
            <wp:docPr id="899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1681D30" wp14:editId="32348F08">
            <wp:extent cx="561975" cy="19050"/>
            <wp:effectExtent l="19050" t="0" r="9525" b="0"/>
            <wp:docPr id="8992" name="Picture 15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600285" wp14:editId="6F4D6F45">
            <wp:extent cx="561975" cy="19050"/>
            <wp:effectExtent l="19050" t="0" r="9525" b="0"/>
            <wp:docPr id="899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8B2AACC" wp14:editId="494F09FC">
            <wp:extent cx="561975" cy="19050"/>
            <wp:effectExtent l="19050" t="0" r="9525" b="0"/>
            <wp:docPr id="8994" name="Picture 15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3ED306" wp14:editId="1D327C27">
            <wp:extent cx="561975" cy="19050"/>
            <wp:effectExtent l="19050" t="0" r="9525" b="0"/>
            <wp:docPr id="899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D19818" wp14:editId="67C4A5D6">
            <wp:extent cx="561975" cy="19050"/>
            <wp:effectExtent l="19050" t="0" r="9525" b="0"/>
            <wp:docPr id="8996" name="Picture 16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E1AE9C4" wp14:editId="6986FB0A">
            <wp:extent cx="561975" cy="19050"/>
            <wp:effectExtent l="19050" t="0" r="9525" b="0"/>
            <wp:docPr id="899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A598BC4" wp14:editId="5853D5F0">
            <wp:extent cx="561975" cy="19050"/>
            <wp:effectExtent l="19050" t="0" r="9525" b="0"/>
            <wp:docPr id="8998" name="Picture 16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3433C38" wp14:editId="6569F6A0">
            <wp:extent cx="561975" cy="19050"/>
            <wp:effectExtent l="19050" t="0" r="9525" b="0"/>
            <wp:docPr id="899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274080" wp14:editId="55E24950">
            <wp:extent cx="561975" cy="19050"/>
            <wp:effectExtent l="19050" t="0" r="9525" b="0"/>
            <wp:docPr id="9000" name="Picture 16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5236198" wp14:editId="1963F4C4">
            <wp:extent cx="561975" cy="19050"/>
            <wp:effectExtent l="19050" t="0" r="9525" b="0"/>
            <wp:docPr id="900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AB1AFF0" wp14:editId="7DB74E85">
            <wp:extent cx="561975" cy="19050"/>
            <wp:effectExtent l="19050" t="0" r="9525" b="0"/>
            <wp:docPr id="9002" name="Picture 16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4C3754" wp14:editId="12F38AD4">
            <wp:extent cx="561975" cy="19050"/>
            <wp:effectExtent l="19050" t="0" r="9525" b="0"/>
            <wp:docPr id="900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219D7E" wp14:editId="38A3A046">
            <wp:extent cx="561975" cy="19050"/>
            <wp:effectExtent l="19050" t="0" r="9525" b="0"/>
            <wp:docPr id="9004"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8486B6D" wp14:editId="0D4E382D">
            <wp:extent cx="561975" cy="19050"/>
            <wp:effectExtent l="19050" t="0" r="9525" b="0"/>
            <wp:docPr id="900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CCDC854" wp14:editId="4D8AF7E9">
            <wp:extent cx="561975" cy="19050"/>
            <wp:effectExtent l="19050" t="0" r="9525" b="0"/>
            <wp:docPr id="9006" name="Picture 17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5584BA" wp14:editId="56D1C0AA">
            <wp:extent cx="561975" cy="19050"/>
            <wp:effectExtent l="19050" t="0" r="9525" b="0"/>
            <wp:docPr id="900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7D92594" wp14:editId="70838737">
            <wp:extent cx="561975" cy="19050"/>
            <wp:effectExtent l="19050" t="0" r="9525" b="0"/>
            <wp:docPr id="9008" name="Picture 17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0E72AC4" wp14:editId="3F605654">
            <wp:extent cx="561975" cy="19050"/>
            <wp:effectExtent l="19050" t="0" r="9525" b="0"/>
            <wp:docPr id="900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DDCA609" wp14:editId="44DAA48D">
            <wp:extent cx="561975" cy="19050"/>
            <wp:effectExtent l="19050" t="0" r="9525" b="0"/>
            <wp:docPr id="9010" name="Picture 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12E783AD" wp14:editId="56B33E24">
            <wp:extent cx="561975" cy="19050"/>
            <wp:effectExtent l="19050" t="0" r="9525" b="0"/>
            <wp:docPr id="901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63D10E" wp14:editId="5157E817">
            <wp:extent cx="561975" cy="19050"/>
            <wp:effectExtent l="19050" t="0" r="9525" b="0"/>
            <wp:docPr id="9012"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46FAAAD" wp14:editId="3AF36D0A">
            <wp:extent cx="561975" cy="19050"/>
            <wp:effectExtent l="19050" t="0" r="9525" b="0"/>
            <wp:docPr id="901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7AAE955" wp14:editId="62C62D68">
            <wp:extent cx="561975" cy="19050"/>
            <wp:effectExtent l="19050" t="0" r="9525" b="0"/>
            <wp:docPr id="9014" name="Picture 17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C8CC37" wp14:editId="1D4F473A">
            <wp:extent cx="561975" cy="19050"/>
            <wp:effectExtent l="19050" t="0" r="9525" b="0"/>
            <wp:docPr id="901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56C4F78" wp14:editId="27316871">
            <wp:extent cx="561975" cy="19050"/>
            <wp:effectExtent l="19050" t="0" r="9525" b="0"/>
            <wp:docPr id="9016" name="Picture 18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D807338" wp14:editId="33D0FFB7">
            <wp:extent cx="561975" cy="19050"/>
            <wp:effectExtent l="19050" t="0" r="9525" b="0"/>
            <wp:docPr id="901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3EED72F" wp14:editId="2CC21FC2">
            <wp:extent cx="561975" cy="19050"/>
            <wp:effectExtent l="19050" t="0" r="9525" b="0"/>
            <wp:docPr id="9018" name="Picture 183"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E492EB8" wp14:editId="48920922">
            <wp:extent cx="561975" cy="19050"/>
            <wp:effectExtent l="19050" t="0" r="9525" b="0"/>
            <wp:docPr id="901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5753159" wp14:editId="1BF2EE90">
            <wp:extent cx="561975" cy="19050"/>
            <wp:effectExtent l="19050" t="0" r="9525" b="0"/>
            <wp:docPr id="9020" name="Picture 18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1B6CBE0" wp14:editId="6CB827BD">
            <wp:extent cx="561975" cy="19050"/>
            <wp:effectExtent l="19050" t="0" r="9525" b="0"/>
            <wp:docPr id="902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D975EB" wp14:editId="048DA6BF">
            <wp:extent cx="561975" cy="19050"/>
            <wp:effectExtent l="19050" t="0" r="9525" b="0"/>
            <wp:docPr id="9022" name="Picture 18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49428FEE" wp14:editId="19986D30">
            <wp:extent cx="561975" cy="19050"/>
            <wp:effectExtent l="19050" t="0" r="9525" b="0"/>
            <wp:docPr id="902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7A1881B" wp14:editId="5AEF3A17">
            <wp:extent cx="561975" cy="19050"/>
            <wp:effectExtent l="19050" t="0" r="9525" b="0"/>
            <wp:docPr id="9024" name="Picture 18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6946CBC" wp14:editId="271C1CC0">
            <wp:extent cx="561975" cy="19050"/>
            <wp:effectExtent l="19050" t="0" r="9525" b="0"/>
            <wp:docPr id="902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C87AAEB" wp14:editId="7BB4E9E9">
            <wp:extent cx="561975" cy="19050"/>
            <wp:effectExtent l="19050" t="0" r="9525" b="0"/>
            <wp:docPr id="9026" name="Picture 191"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67E8940" wp14:editId="1F6454F6">
            <wp:extent cx="561975" cy="19050"/>
            <wp:effectExtent l="19050" t="0" r="9525" b="0"/>
            <wp:docPr id="902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71C2CBE" wp14:editId="3EED6AE3">
            <wp:extent cx="561975" cy="19050"/>
            <wp:effectExtent l="19050" t="0" r="9525" b="0"/>
            <wp:docPr id="9028" name="Picture 24"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52A5597" wp14:editId="34225481">
            <wp:extent cx="561975" cy="19050"/>
            <wp:effectExtent l="19050" t="0" r="9525" b="0"/>
            <wp:docPr id="902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241099C1" wp14:editId="2BE74021">
            <wp:extent cx="561975" cy="19050"/>
            <wp:effectExtent l="19050" t="0" r="9525" b="0"/>
            <wp:docPr id="9030" name="Picture 19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194029C" wp14:editId="06350599">
            <wp:extent cx="561975" cy="19050"/>
            <wp:effectExtent l="19050" t="0" r="9525" b="0"/>
            <wp:docPr id="903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3B2479C7" wp14:editId="01608DCE">
            <wp:extent cx="561975" cy="19050"/>
            <wp:effectExtent l="19050" t="0" r="9525" b="0"/>
            <wp:docPr id="9032" name="Picture 197"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2CC863" wp14:editId="011072C9">
            <wp:extent cx="561975" cy="19050"/>
            <wp:effectExtent l="19050" t="0" r="9525" b="0"/>
            <wp:docPr id="903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6F102890" wp14:editId="59F10836">
            <wp:extent cx="561975" cy="19050"/>
            <wp:effectExtent l="19050" t="0" r="9525" b="0"/>
            <wp:docPr id="9034" name="Picture 199"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0ED4D437" wp14:editId="15DDF83B">
            <wp:extent cx="561975" cy="19050"/>
            <wp:effectExtent l="19050" t="0" r="9525" b="0"/>
            <wp:docPr id="9035"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F88B663" wp14:editId="3AC9F4B1">
            <wp:extent cx="561975" cy="19050"/>
            <wp:effectExtent l="19050" t="0" r="9525" b="0"/>
            <wp:docPr id="9036" name="Picture 18"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0BD0689" wp14:editId="1EB0A69D">
            <wp:extent cx="561975" cy="19050"/>
            <wp:effectExtent l="19050" t="0" r="9525" b="0"/>
            <wp:docPr id="9037"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79F49DCA" wp14:editId="38563689">
            <wp:extent cx="561975" cy="19050"/>
            <wp:effectExtent l="19050" t="0" r="9525" b="0"/>
            <wp:docPr id="9038" name="Picture 3175"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r w:rsidR="007519AB">
        <w:rPr>
          <w:lang w:eastAsia="ko-KR"/>
        </w:rPr>
        <w:drawing>
          <wp:inline distT="0" distB="0" distL="0" distR="0" wp14:anchorId="5E76EBD3" wp14:editId="1341F77D">
            <wp:extent cx="561975" cy="19050"/>
            <wp:effectExtent l="19050" t="0" r="9525" b="0"/>
            <wp:docPr id="9039"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p>
  </w:footnote>
  <w:footnote w:type="continuationSeparator" w:id="0">
    <w:p w:rsidR="00D61021" w:rsidRDefault="00D61021" w14:paraId="3D13641E" w14:textId="77777777">
      <w:r>
        <w:continuationSeparator/>
      </w:r>
    </w:p>
  </w:footnote>
  <w:footnote w:type="continuationNotice" w:id="1">
    <w:p w:rsidR="00D61021" w:rsidRDefault="00D61021" w14:paraId="63D02920"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1021" w:rsidP="00607737" w:rsidRDefault="00D61021" w14:paraId="58FE5947" w14:textId="77777777">
    <w:pPr>
      <w:pStyle w:val="Header"/>
      <w:tabs>
        <w:tab w:val="center" w:pos="4920"/>
      </w:tabs>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1021" w:rsidP="00607737" w:rsidRDefault="00D61021" w14:paraId="7CF7EA48" w14:textId="77777777">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61021" w:rsidRDefault="00D61021" w14:paraId="08A4C2AE"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2671E34"/>
    <w:multiLevelType w:val="hybridMultilevel"/>
    <w:tmpl w:val="B1E4154C"/>
    <w:lvl w:ilvl="0" w:tplc="23F01D7A">
      <w:start w:val="1"/>
      <w:numFmt w:val="bullet"/>
      <w:lvlText w:val=""/>
      <w:lvlJc w:val="left"/>
      <w:pPr>
        <w:ind w:left="360" w:hanging="360"/>
      </w:pPr>
      <w:rPr>
        <w:rFonts w:hint="default" w:ascii="Wingdings" w:hAnsi="Wingdings"/>
      </w:rPr>
    </w:lvl>
    <w:lvl w:ilvl="1" w:tplc="040A0003" w:tentative="1">
      <w:start w:val="1"/>
      <w:numFmt w:val="bullet"/>
      <w:lvlText w:val="o"/>
      <w:lvlJc w:val="left"/>
      <w:pPr>
        <w:ind w:left="1080" w:hanging="360"/>
      </w:pPr>
      <w:rPr>
        <w:rFonts w:hint="default" w:ascii="Courier New" w:hAnsi="Courier New" w:cs="Courier New"/>
      </w:rPr>
    </w:lvl>
    <w:lvl w:ilvl="2" w:tplc="040A0005" w:tentative="1">
      <w:start w:val="1"/>
      <w:numFmt w:val="bullet"/>
      <w:lvlText w:val=""/>
      <w:lvlJc w:val="left"/>
      <w:pPr>
        <w:ind w:left="1800" w:hanging="360"/>
      </w:pPr>
      <w:rPr>
        <w:rFonts w:hint="default" w:ascii="Wingdings" w:hAnsi="Wingdings"/>
      </w:rPr>
    </w:lvl>
    <w:lvl w:ilvl="3" w:tplc="040A0001" w:tentative="1">
      <w:start w:val="1"/>
      <w:numFmt w:val="bullet"/>
      <w:lvlText w:val=""/>
      <w:lvlJc w:val="left"/>
      <w:pPr>
        <w:ind w:left="2520" w:hanging="360"/>
      </w:pPr>
      <w:rPr>
        <w:rFonts w:hint="default" w:ascii="Symbol" w:hAnsi="Symbol"/>
      </w:rPr>
    </w:lvl>
    <w:lvl w:ilvl="4" w:tplc="040A0003" w:tentative="1">
      <w:start w:val="1"/>
      <w:numFmt w:val="bullet"/>
      <w:lvlText w:val="o"/>
      <w:lvlJc w:val="left"/>
      <w:pPr>
        <w:ind w:left="3240" w:hanging="360"/>
      </w:pPr>
      <w:rPr>
        <w:rFonts w:hint="default" w:ascii="Courier New" w:hAnsi="Courier New" w:cs="Courier New"/>
      </w:rPr>
    </w:lvl>
    <w:lvl w:ilvl="5" w:tplc="040A0005" w:tentative="1">
      <w:start w:val="1"/>
      <w:numFmt w:val="bullet"/>
      <w:lvlText w:val=""/>
      <w:lvlJc w:val="left"/>
      <w:pPr>
        <w:ind w:left="3960" w:hanging="360"/>
      </w:pPr>
      <w:rPr>
        <w:rFonts w:hint="default" w:ascii="Wingdings" w:hAnsi="Wingdings"/>
      </w:rPr>
    </w:lvl>
    <w:lvl w:ilvl="6" w:tplc="040A0001" w:tentative="1">
      <w:start w:val="1"/>
      <w:numFmt w:val="bullet"/>
      <w:lvlText w:val=""/>
      <w:lvlJc w:val="left"/>
      <w:pPr>
        <w:ind w:left="4680" w:hanging="360"/>
      </w:pPr>
      <w:rPr>
        <w:rFonts w:hint="default" w:ascii="Symbol" w:hAnsi="Symbol"/>
      </w:rPr>
    </w:lvl>
    <w:lvl w:ilvl="7" w:tplc="040A0003" w:tentative="1">
      <w:start w:val="1"/>
      <w:numFmt w:val="bullet"/>
      <w:lvlText w:val="o"/>
      <w:lvlJc w:val="left"/>
      <w:pPr>
        <w:ind w:left="5400" w:hanging="360"/>
      </w:pPr>
      <w:rPr>
        <w:rFonts w:hint="default" w:ascii="Courier New" w:hAnsi="Courier New" w:cs="Courier New"/>
      </w:rPr>
    </w:lvl>
    <w:lvl w:ilvl="8" w:tplc="040A0005" w:tentative="1">
      <w:start w:val="1"/>
      <w:numFmt w:val="bullet"/>
      <w:lvlText w:val=""/>
      <w:lvlJc w:val="left"/>
      <w:pPr>
        <w:ind w:left="6120" w:hanging="360"/>
      </w:pPr>
      <w:rPr>
        <w:rFonts w:hint="default" w:ascii="Wingdings" w:hAnsi="Wingdings"/>
      </w:rPr>
    </w:lvl>
  </w:abstractNum>
  <w:abstractNum w:abstractNumId="2" w15:restartNumberingAfterBreak="0">
    <w:nsid w:val="16AA2CA6"/>
    <w:multiLevelType w:val="hybridMultilevel"/>
    <w:tmpl w:val="47423E36"/>
    <w:lvl w:ilvl="0" w:tplc="23F01D7A">
      <w:start w:val="1"/>
      <w:numFmt w:val="bullet"/>
      <w:lvlText w:val=""/>
      <w:lvlJc w:val="left"/>
      <w:pPr>
        <w:ind w:left="800" w:hanging="400"/>
      </w:pPr>
      <w:rPr>
        <w:rFonts w:hint="default" w:ascii="Wingdings" w:hAnsi="Wingdings"/>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3" w15:restartNumberingAfterBreak="0">
    <w:nsid w:val="18EC5610"/>
    <w:multiLevelType w:val="multilevel"/>
    <w:tmpl w:val="C93A4116"/>
    <w:lvl w:ilvl="0">
      <w:start w:val="1"/>
      <w:numFmt w:val="decimal"/>
      <w:lvlText w:val="%1."/>
      <w:lvlJc w:val="left"/>
      <w:pPr>
        <w:ind w:left="720" w:hanging="360"/>
      </w:pPr>
    </w:lvl>
    <w:lvl w:ilvl="1">
      <w:start w:val="1"/>
      <w:numFmt w:val="decimal"/>
      <w:lvlText w:val="%1.%2."/>
      <w:lvlJc w:val="left"/>
      <w:pPr>
        <w:ind w:left="820" w:hanging="4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440" w:hanging="108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4" w15:restartNumberingAfterBreak="0">
    <w:nsid w:val="1A2E0393"/>
    <w:multiLevelType w:val="multilevel"/>
    <w:tmpl w:val="988219DE"/>
    <w:lvl w:ilvl="0">
      <w:start w:val="1"/>
      <w:numFmt w:val="bullet"/>
      <w:lvlText w:val=""/>
      <w:lvlJc w:val="left"/>
      <w:pPr>
        <w:tabs>
          <w:tab w:val="num" w:pos="360"/>
        </w:tabs>
        <w:ind w:left="240" w:hanging="240"/>
      </w:pPr>
      <w:rPr>
        <w:rFonts w:hint="default" w:ascii="Symbol" w:hAnsi="Symbol"/>
      </w:rPr>
    </w:lvl>
    <w:lvl w:ilvl="1">
      <w:start w:val="1"/>
      <w:numFmt w:val="bullet"/>
      <w:lvlText w:val="○"/>
      <w:lvlJc w:val="left"/>
      <w:pPr>
        <w:tabs>
          <w:tab w:val="num" w:pos="600"/>
        </w:tabs>
        <w:ind w:left="480" w:hanging="240"/>
      </w:pPr>
      <w:rPr>
        <w:rFonts w:hint="default" w:ascii="Times New Roman" w:hAnsi="Times New Roman"/>
        <w:sz w:val="28"/>
      </w:rPr>
    </w:lvl>
    <w:lvl w:ilvl="2">
      <w:start w:val="1"/>
      <w:numFmt w:val="bullet"/>
      <w:lvlText w:val="–"/>
      <w:lvlJc w:val="left"/>
      <w:pPr>
        <w:tabs>
          <w:tab w:val="num" w:pos="840"/>
        </w:tabs>
        <w:ind w:left="720" w:hanging="240"/>
      </w:pPr>
      <w:rPr>
        <w:rFonts w:hint="default" w:ascii="Times New Roman" w:hAnsi="Times New Roman"/>
      </w:rPr>
    </w:lvl>
    <w:lvl w:ilvl="3">
      <w:start w:val="1"/>
      <w:numFmt w:val="none"/>
      <w:lvlText w:val="-"/>
      <w:lvlJc w:val="left"/>
      <w:pPr>
        <w:tabs>
          <w:tab w:val="num" w:pos="1080"/>
        </w:tabs>
        <w:ind w:left="960" w:hanging="240"/>
      </w:pPr>
      <w:rPr>
        <w:rFonts w:hint="default" w:ascii="Times New Roman" w:hAnsi="Times New Roman"/>
      </w:rPr>
    </w:lvl>
    <w:lvl w:ilvl="4">
      <w:start w:val="1"/>
      <w:numFmt w:val="none"/>
      <w:lvlText w:val="-"/>
      <w:lvlJc w:val="left"/>
      <w:pPr>
        <w:tabs>
          <w:tab w:val="num" w:pos="1320"/>
        </w:tabs>
        <w:ind w:left="1200" w:hanging="240"/>
      </w:pPr>
      <w:rPr>
        <w:rFonts w:hint="default" w:ascii="Times New Roman" w:hAnsi="Times New Roman"/>
      </w:rPr>
    </w:lvl>
    <w:lvl w:ilvl="5">
      <w:start w:val="1"/>
      <w:numFmt w:val="none"/>
      <w:lvlText w:val="-"/>
      <w:lvlJc w:val="left"/>
      <w:pPr>
        <w:tabs>
          <w:tab w:val="num" w:pos="1560"/>
        </w:tabs>
        <w:ind w:left="1440" w:hanging="240"/>
      </w:pPr>
      <w:rPr>
        <w:rFonts w:hint="default" w:ascii="Times New Roman" w:hAnsi="Times New Roman"/>
      </w:rPr>
    </w:lvl>
    <w:lvl w:ilvl="6">
      <w:start w:val="1"/>
      <w:numFmt w:val="none"/>
      <w:lvlText w:val="-"/>
      <w:lvlJc w:val="left"/>
      <w:pPr>
        <w:tabs>
          <w:tab w:val="num" w:pos="1800"/>
        </w:tabs>
        <w:ind w:left="1680" w:hanging="240"/>
      </w:pPr>
      <w:rPr>
        <w:rFonts w:hint="default" w:ascii="Times New Roman" w:hAnsi="Times New Roman"/>
      </w:rPr>
    </w:lvl>
    <w:lvl w:ilvl="7">
      <w:start w:val="1"/>
      <w:numFmt w:val="none"/>
      <w:lvlText w:val="-"/>
      <w:lvlJc w:val="left"/>
      <w:pPr>
        <w:tabs>
          <w:tab w:val="num" w:pos="2040"/>
        </w:tabs>
        <w:ind w:left="1920" w:hanging="240"/>
      </w:pPr>
      <w:rPr>
        <w:rFonts w:hint="default" w:ascii="Times New Roman" w:hAnsi="Times New Roman"/>
      </w:rPr>
    </w:lvl>
    <w:lvl w:ilvl="8">
      <w:start w:val="1"/>
      <w:numFmt w:val="none"/>
      <w:lvlText w:val="-"/>
      <w:lvlJc w:val="left"/>
      <w:pPr>
        <w:tabs>
          <w:tab w:val="num" w:pos="2280"/>
        </w:tabs>
        <w:ind w:left="2160" w:hanging="240"/>
      </w:pPr>
      <w:rPr>
        <w:rFonts w:hint="default" w:ascii="Times New Roman" w:hAnsi="Times New Roman"/>
      </w:rPr>
    </w:lvl>
  </w:abstractNum>
  <w:abstractNum w:abstractNumId="5" w15:restartNumberingAfterBreak="0">
    <w:nsid w:val="2469015E"/>
    <w:multiLevelType w:val="hybridMultilevel"/>
    <w:tmpl w:val="3A4E4A30"/>
    <w:lvl w:ilvl="0" w:tplc="23F01D7A">
      <w:start w:val="1"/>
      <w:numFmt w:val="bullet"/>
      <w:lvlText w:val=""/>
      <w:lvlJc w:val="left"/>
      <w:pPr>
        <w:ind w:left="800" w:hanging="400"/>
      </w:pPr>
      <w:rPr>
        <w:rFonts w:hint="default" w:ascii="Wingdings" w:hAnsi="Wingdings"/>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6"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hint="default" w:ascii="Times New Roman" w:hAnsi="Times New Roman"/>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36FB7DC2"/>
    <w:multiLevelType w:val="hybridMultilevel"/>
    <w:tmpl w:val="C6068BB4"/>
    <w:lvl w:ilvl="0" w:tplc="159671B0">
      <w:start w:val="1"/>
      <w:numFmt w:val="lowerLetter"/>
      <w:lvlText w:val="%1."/>
      <w:lvlJc w:val="left"/>
      <w:pPr>
        <w:ind w:left="598" w:hanging="360"/>
      </w:pPr>
      <w:rPr>
        <w:rFonts w:hint="default"/>
      </w:rPr>
    </w:lvl>
    <w:lvl w:ilvl="1" w:tplc="040A0019" w:tentative="1">
      <w:start w:val="1"/>
      <w:numFmt w:val="lowerLetter"/>
      <w:lvlText w:val="%2."/>
      <w:lvlJc w:val="left"/>
      <w:pPr>
        <w:ind w:left="1318" w:hanging="360"/>
      </w:pPr>
    </w:lvl>
    <w:lvl w:ilvl="2" w:tplc="040A001B" w:tentative="1">
      <w:start w:val="1"/>
      <w:numFmt w:val="lowerRoman"/>
      <w:lvlText w:val="%3."/>
      <w:lvlJc w:val="right"/>
      <w:pPr>
        <w:ind w:left="2038" w:hanging="180"/>
      </w:pPr>
    </w:lvl>
    <w:lvl w:ilvl="3" w:tplc="040A000F" w:tentative="1">
      <w:start w:val="1"/>
      <w:numFmt w:val="decimal"/>
      <w:lvlText w:val="%4."/>
      <w:lvlJc w:val="left"/>
      <w:pPr>
        <w:ind w:left="2758" w:hanging="360"/>
      </w:pPr>
    </w:lvl>
    <w:lvl w:ilvl="4" w:tplc="040A0019" w:tentative="1">
      <w:start w:val="1"/>
      <w:numFmt w:val="lowerLetter"/>
      <w:lvlText w:val="%5."/>
      <w:lvlJc w:val="left"/>
      <w:pPr>
        <w:ind w:left="3478" w:hanging="360"/>
      </w:pPr>
    </w:lvl>
    <w:lvl w:ilvl="5" w:tplc="040A001B" w:tentative="1">
      <w:start w:val="1"/>
      <w:numFmt w:val="lowerRoman"/>
      <w:lvlText w:val="%6."/>
      <w:lvlJc w:val="right"/>
      <w:pPr>
        <w:ind w:left="4198" w:hanging="180"/>
      </w:pPr>
    </w:lvl>
    <w:lvl w:ilvl="6" w:tplc="040A000F" w:tentative="1">
      <w:start w:val="1"/>
      <w:numFmt w:val="decimal"/>
      <w:lvlText w:val="%7."/>
      <w:lvlJc w:val="left"/>
      <w:pPr>
        <w:ind w:left="4918" w:hanging="360"/>
      </w:pPr>
    </w:lvl>
    <w:lvl w:ilvl="7" w:tplc="040A0019" w:tentative="1">
      <w:start w:val="1"/>
      <w:numFmt w:val="lowerLetter"/>
      <w:lvlText w:val="%8."/>
      <w:lvlJc w:val="left"/>
      <w:pPr>
        <w:ind w:left="5638" w:hanging="360"/>
      </w:pPr>
    </w:lvl>
    <w:lvl w:ilvl="8" w:tplc="040A001B" w:tentative="1">
      <w:start w:val="1"/>
      <w:numFmt w:val="lowerRoman"/>
      <w:lvlText w:val="%9."/>
      <w:lvlJc w:val="right"/>
      <w:pPr>
        <w:ind w:left="6358" w:hanging="180"/>
      </w:pPr>
    </w:lvl>
  </w:abstractNum>
  <w:abstractNum w:abstractNumId="8" w15:restartNumberingAfterBreak="0">
    <w:nsid w:val="38097E5B"/>
    <w:multiLevelType w:val="hybridMultilevel"/>
    <w:tmpl w:val="FFFFFFFF"/>
    <w:lvl w:ilvl="0" w:tplc="747E9DEC">
      <w:start w:val="1"/>
      <w:numFmt w:val="bullet"/>
      <w:lvlText w:val=""/>
      <w:lvlJc w:val="left"/>
      <w:pPr>
        <w:ind w:left="720" w:hanging="360"/>
      </w:pPr>
      <w:rPr>
        <w:rFonts w:hint="default" w:ascii="Symbol" w:hAnsi="Symbol"/>
      </w:rPr>
    </w:lvl>
    <w:lvl w:ilvl="1" w:tplc="038419CC">
      <w:start w:val="1"/>
      <w:numFmt w:val="bullet"/>
      <w:lvlText w:val="o"/>
      <w:lvlJc w:val="left"/>
      <w:pPr>
        <w:ind w:left="1440" w:hanging="360"/>
      </w:pPr>
      <w:rPr>
        <w:rFonts w:hint="default" w:ascii="Courier New" w:hAnsi="Courier New"/>
      </w:rPr>
    </w:lvl>
    <w:lvl w:ilvl="2" w:tplc="F9F48B4C">
      <w:start w:val="1"/>
      <w:numFmt w:val="bullet"/>
      <w:lvlText w:val=""/>
      <w:lvlJc w:val="left"/>
      <w:pPr>
        <w:ind w:left="2160" w:hanging="360"/>
      </w:pPr>
      <w:rPr>
        <w:rFonts w:hint="default" w:ascii="Wingdings" w:hAnsi="Wingdings"/>
      </w:rPr>
    </w:lvl>
    <w:lvl w:ilvl="3" w:tplc="805E2B22">
      <w:start w:val="1"/>
      <w:numFmt w:val="bullet"/>
      <w:lvlText w:val=""/>
      <w:lvlJc w:val="left"/>
      <w:pPr>
        <w:ind w:left="2880" w:hanging="360"/>
      </w:pPr>
      <w:rPr>
        <w:rFonts w:hint="default" w:ascii="Symbol" w:hAnsi="Symbol"/>
      </w:rPr>
    </w:lvl>
    <w:lvl w:ilvl="4" w:tplc="11B492E6">
      <w:start w:val="1"/>
      <w:numFmt w:val="bullet"/>
      <w:lvlText w:val="o"/>
      <w:lvlJc w:val="left"/>
      <w:pPr>
        <w:ind w:left="3600" w:hanging="360"/>
      </w:pPr>
      <w:rPr>
        <w:rFonts w:hint="default" w:ascii="Courier New" w:hAnsi="Courier New"/>
      </w:rPr>
    </w:lvl>
    <w:lvl w:ilvl="5" w:tplc="05F4DC68">
      <w:start w:val="1"/>
      <w:numFmt w:val="bullet"/>
      <w:lvlText w:val=""/>
      <w:lvlJc w:val="left"/>
      <w:pPr>
        <w:ind w:left="4320" w:hanging="360"/>
      </w:pPr>
      <w:rPr>
        <w:rFonts w:hint="default" w:ascii="Wingdings" w:hAnsi="Wingdings"/>
      </w:rPr>
    </w:lvl>
    <w:lvl w:ilvl="6" w:tplc="0F94FCA0">
      <w:start w:val="1"/>
      <w:numFmt w:val="bullet"/>
      <w:lvlText w:val=""/>
      <w:lvlJc w:val="left"/>
      <w:pPr>
        <w:ind w:left="5040" w:hanging="360"/>
      </w:pPr>
      <w:rPr>
        <w:rFonts w:hint="default" w:ascii="Symbol" w:hAnsi="Symbol"/>
      </w:rPr>
    </w:lvl>
    <w:lvl w:ilvl="7" w:tplc="20689BBE">
      <w:start w:val="1"/>
      <w:numFmt w:val="bullet"/>
      <w:lvlText w:val="o"/>
      <w:lvlJc w:val="left"/>
      <w:pPr>
        <w:ind w:left="5760" w:hanging="360"/>
      </w:pPr>
      <w:rPr>
        <w:rFonts w:hint="default" w:ascii="Courier New" w:hAnsi="Courier New"/>
      </w:rPr>
    </w:lvl>
    <w:lvl w:ilvl="8" w:tplc="35A8C410">
      <w:start w:val="1"/>
      <w:numFmt w:val="bullet"/>
      <w:lvlText w:val=""/>
      <w:lvlJc w:val="left"/>
      <w:pPr>
        <w:ind w:left="6480" w:hanging="360"/>
      </w:pPr>
      <w:rPr>
        <w:rFonts w:hint="default" w:ascii="Wingdings" w:hAnsi="Wingdings"/>
      </w:rPr>
    </w:lvl>
  </w:abstractNum>
  <w:abstractNum w:abstractNumId="9" w15:restartNumberingAfterBreak="0">
    <w:nsid w:val="39AB0820"/>
    <w:multiLevelType w:val="hybridMultilevel"/>
    <w:tmpl w:val="BD702198"/>
    <w:lvl w:ilvl="0" w:tplc="23F01D7A">
      <w:start w:val="1"/>
      <w:numFmt w:val="bullet"/>
      <w:lvlText w:val=""/>
      <w:lvlJc w:val="left"/>
      <w:pPr>
        <w:ind w:left="800" w:hanging="400"/>
      </w:pPr>
      <w:rPr>
        <w:rFonts w:hint="default" w:ascii="Wingdings" w:hAnsi="Wingdings"/>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abstractNum w:abstractNumId="10"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1" w15:restartNumberingAfterBreak="0">
    <w:nsid w:val="55B36B5D"/>
    <w:multiLevelType w:val="hybridMultilevel"/>
    <w:tmpl w:val="3AAA0DB8"/>
    <w:lvl w:ilvl="0" w:tplc="23F01D7A">
      <w:start w:val="1"/>
      <w:numFmt w:val="bullet"/>
      <w:lvlText w:val=""/>
      <w:lvlJc w:val="left"/>
      <w:pPr>
        <w:ind w:left="1038" w:hanging="400"/>
      </w:pPr>
      <w:rPr>
        <w:rFonts w:hint="default" w:ascii="Wingdings" w:hAnsi="Wingdings"/>
      </w:rPr>
    </w:lvl>
    <w:lvl w:ilvl="1" w:tplc="04090003" w:tentative="1">
      <w:start w:val="1"/>
      <w:numFmt w:val="bullet"/>
      <w:lvlText w:val=""/>
      <w:lvlJc w:val="left"/>
      <w:pPr>
        <w:ind w:left="1438" w:hanging="400"/>
      </w:pPr>
      <w:rPr>
        <w:rFonts w:hint="default" w:ascii="Wingdings" w:hAnsi="Wingdings"/>
      </w:rPr>
    </w:lvl>
    <w:lvl w:ilvl="2" w:tplc="04090005" w:tentative="1">
      <w:start w:val="1"/>
      <w:numFmt w:val="bullet"/>
      <w:lvlText w:val=""/>
      <w:lvlJc w:val="left"/>
      <w:pPr>
        <w:ind w:left="1838" w:hanging="400"/>
      </w:pPr>
      <w:rPr>
        <w:rFonts w:hint="default" w:ascii="Wingdings" w:hAnsi="Wingdings"/>
      </w:rPr>
    </w:lvl>
    <w:lvl w:ilvl="3" w:tplc="04090001" w:tentative="1">
      <w:start w:val="1"/>
      <w:numFmt w:val="bullet"/>
      <w:lvlText w:val=""/>
      <w:lvlJc w:val="left"/>
      <w:pPr>
        <w:ind w:left="2238" w:hanging="400"/>
      </w:pPr>
      <w:rPr>
        <w:rFonts w:hint="default" w:ascii="Wingdings" w:hAnsi="Wingdings"/>
      </w:rPr>
    </w:lvl>
    <w:lvl w:ilvl="4" w:tplc="04090003" w:tentative="1">
      <w:start w:val="1"/>
      <w:numFmt w:val="bullet"/>
      <w:lvlText w:val=""/>
      <w:lvlJc w:val="left"/>
      <w:pPr>
        <w:ind w:left="2638" w:hanging="400"/>
      </w:pPr>
      <w:rPr>
        <w:rFonts w:hint="default" w:ascii="Wingdings" w:hAnsi="Wingdings"/>
      </w:rPr>
    </w:lvl>
    <w:lvl w:ilvl="5" w:tplc="04090005" w:tentative="1">
      <w:start w:val="1"/>
      <w:numFmt w:val="bullet"/>
      <w:lvlText w:val=""/>
      <w:lvlJc w:val="left"/>
      <w:pPr>
        <w:ind w:left="3038" w:hanging="400"/>
      </w:pPr>
      <w:rPr>
        <w:rFonts w:hint="default" w:ascii="Wingdings" w:hAnsi="Wingdings"/>
      </w:rPr>
    </w:lvl>
    <w:lvl w:ilvl="6" w:tplc="04090001" w:tentative="1">
      <w:start w:val="1"/>
      <w:numFmt w:val="bullet"/>
      <w:lvlText w:val=""/>
      <w:lvlJc w:val="left"/>
      <w:pPr>
        <w:ind w:left="3438" w:hanging="400"/>
      </w:pPr>
      <w:rPr>
        <w:rFonts w:hint="default" w:ascii="Wingdings" w:hAnsi="Wingdings"/>
      </w:rPr>
    </w:lvl>
    <w:lvl w:ilvl="7" w:tplc="04090003" w:tentative="1">
      <w:start w:val="1"/>
      <w:numFmt w:val="bullet"/>
      <w:lvlText w:val=""/>
      <w:lvlJc w:val="left"/>
      <w:pPr>
        <w:ind w:left="3838" w:hanging="400"/>
      </w:pPr>
      <w:rPr>
        <w:rFonts w:hint="default" w:ascii="Wingdings" w:hAnsi="Wingdings"/>
      </w:rPr>
    </w:lvl>
    <w:lvl w:ilvl="8" w:tplc="04090005" w:tentative="1">
      <w:start w:val="1"/>
      <w:numFmt w:val="bullet"/>
      <w:lvlText w:val=""/>
      <w:lvlJc w:val="left"/>
      <w:pPr>
        <w:ind w:left="4238" w:hanging="400"/>
      </w:pPr>
      <w:rPr>
        <w:rFonts w:hint="default" w:ascii="Wingdings" w:hAnsi="Wingdings"/>
      </w:rPr>
    </w:lvl>
  </w:abstractNum>
  <w:abstractNum w:abstractNumId="12"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3"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hint="default" w:ascii="Times New Roman" w:hAnsi="Times New Roman"/>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4" w15:restartNumberingAfterBreak="0">
    <w:nsid w:val="6B114C10"/>
    <w:multiLevelType w:val="multilevel"/>
    <w:tmpl w:val="5610FF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70535D76"/>
    <w:multiLevelType w:val="multilevel"/>
    <w:tmpl w:val="D480ADB0"/>
    <w:lvl w:ilvl="0">
      <w:start w:val="1"/>
      <w:numFmt w:val="bullet"/>
      <w:lvlText w:val=""/>
      <w:lvlJc w:val="left"/>
      <w:pPr>
        <w:tabs>
          <w:tab w:val="num" w:pos="360"/>
        </w:tabs>
        <w:ind w:left="240" w:hanging="240"/>
      </w:pPr>
      <w:rPr>
        <w:rFonts w:hint="default" w:ascii="Symbol" w:hAnsi="Symbol"/>
      </w:rPr>
    </w:lvl>
    <w:lvl w:ilvl="1">
      <w:start w:val="1"/>
      <w:numFmt w:val="bullet"/>
      <w:lvlText w:val="○"/>
      <w:lvlJc w:val="left"/>
      <w:pPr>
        <w:tabs>
          <w:tab w:val="num" w:pos="600"/>
        </w:tabs>
        <w:ind w:left="480" w:hanging="240"/>
      </w:pPr>
      <w:rPr>
        <w:rFonts w:hint="default" w:ascii="Times New Roman" w:hAnsi="Times New Roman"/>
        <w:sz w:val="28"/>
      </w:rPr>
    </w:lvl>
    <w:lvl w:ilvl="2">
      <w:start w:val="1"/>
      <w:numFmt w:val="bullet"/>
      <w:lvlText w:val="–"/>
      <w:lvlJc w:val="left"/>
      <w:pPr>
        <w:tabs>
          <w:tab w:val="num" w:pos="840"/>
        </w:tabs>
        <w:ind w:left="720" w:hanging="240"/>
      </w:pPr>
      <w:rPr>
        <w:rFonts w:hint="default" w:ascii="Times New Roman" w:hAnsi="Times New Roman"/>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8" w15:restartNumberingAfterBreak="0">
    <w:nsid w:val="752849CB"/>
    <w:multiLevelType w:val="singleLevel"/>
    <w:tmpl w:val="08090001"/>
    <w:lvl w:ilvl="0">
      <w:start w:val="1"/>
      <w:numFmt w:val="bullet"/>
      <w:lvlText w:val=""/>
      <w:lvlJc w:val="left"/>
      <w:pPr>
        <w:tabs>
          <w:tab w:val="num" w:pos="360"/>
        </w:tabs>
        <w:ind w:left="360" w:hanging="360"/>
      </w:pPr>
      <w:rPr>
        <w:rFonts w:hint="default" w:ascii="Symbol" w:hAnsi="Symbol"/>
      </w:rPr>
    </w:lvl>
  </w:abstractNum>
  <w:abstractNum w:abstractNumId="19" w15:restartNumberingAfterBreak="0">
    <w:nsid w:val="7D5C0033"/>
    <w:multiLevelType w:val="hybridMultilevel"/>
    <w:tmpl w:val="873EF77C"/>
    <w:lvl w:ilvl="0" w:tplc="23F01D7A">
      <w:start w:val="1"/>
      <w:numFmt w:val="bullet"/>
      <w:lvlText w:val=""/>
      <w:lvlJc w:val="left"/>
      <w:pPr>
        <w:ind w:left="720" w:hanging="360"/>
      </w:pPr>
      <w:rPr>
        <w:rFonts w:hint="default" w:ascii="Wingdings" w:hAnsi="Wingdings"/>
      </w:rPr>
    </w:lvl>
    <w:lvl w:ilvl="1" w:tplc="040A0003" w:tentative="1">
      <w:start w:val="1"/>
      <w:numFmt w:val="bullet"/>
      <w:lvlText w:val="o"/>
      <w:lvlJc w:val="left"/>
      <w:pPr>
        <w:ind w:left="1440" w:hanging="360"/>
      </w:pPr>
      <w:rPr>
        <w:rFonts w:hint="default" w:ascii="Courier New" w:hAnsi="Courier New" w:cs="Courier New"/>
      </w:rPr>
    </w:lvl>
    <w:lvl w:ilvl="2" w:tplc="040A0005" w:tentative="1">
      <w:start w:val="1"/>
      <w:numFmt w:val="bullet"/>
      <w:lvlText w:val=""/>
      <w:lvlJc w:val="left"/>
      <w:pPr>
        <w:ind w:left="2160" w:hanging="360"/>
      </w:pPr>
      <w:rPr>
        <w:rFonts w:hint="default" w:ascii="Wingdings" w:hAnsi="Wingdings"/>
      </w:rPr>
    </w:lvl>
    <w:lvl w:ilvl="3" w:tplc="040A0001" w:tentative="1">
      <w:start w:val="1"/>
      <w:numFmt w:val="bullet"/>
      <w:lvlText w:val=""/>
      <w:lvlJc w:val="left"/>
      <w:pPr>
        <w:ind w:left="2880" w:hanging="360"/>
      </w:pPr>
      <w:rPr>
        <w:rFonts w:hint="default" w:ascii="Symbol" w:hAnsi="Symbol"/>
      </w:rPr>
    </w:lvl>
    <w:lvl w:ilvl="4" w:tplc="040A0003" w:tentative="1">
      <w:start w:val="1"/>
      <w:numFmt w:val="bullet"/>
      <w:lvlText w:val="o"/>
      <w:lvlJc w:val="left"/>
      <w:pPr>
        <w:ind w:left="3600" w:hanging="360"/>
      </w:pPr>
      <w:rPr>
        <w:rFonts w:hint="default" w:ascii="Courier New" w:hAnsi="Courier New" w:cs="Courier New"/>
      </w:rPr>
    </w:lvl>
    <w:lvl w:ilvl="5" w:tplc="040A0005" w:tentative="1">
      <w:start w:val="1"/>
      <w:numFmt w:val="bullet"/>
      <w:lvlText w:val=""/>
      <w:lvlJc w:val="left"/>
      <w:pPr>
        <w:ind w:left="4320" w:hanging="360"/>
      </w:pPr>
      <w:rPr>
        <w:rFonts w:hint="default" w:ascii="Wingdings" w:hAnsi="Wingdings"/>
      </w:rPr>
    </w:lvl>
    <w:lvl w:ilvl="6" w:tplc="040A0001" w:tentative="1">
      <w:start w:val="1"/>
      <w:numFmt w:val="bullet"/>
      <w:lvlText w:val=""/>
      <w:lvlJc w:val="left"/>
      <w:pPr>
        <w:ind w:left="5040" w:hanging="360"/>
      </w:pPr>
      <w:rPr>
        <w:rFonts w:hint="default" w:ascii="Symbol" w:hAnsi="Symbol"/>
      </w:rPr>
    </w:lvl>
    <w:lvl w:ilvl="7" w:tplc="040A0003" w:tentative="1">
      <w:start w:val="1"/>
      <w:numFmt w:val="bullet"/>
      <w:lvlText w:val="o"/>
      <w:lvlJc w:val="left"/>
      <w:pPr>
        <w:ind w:left="5760" w:hanging="360"/>
      </w:pPr>
      <w:rPr>
        <w:rFonts w:hint="default" w:ascii="Courier New" w:hAnsi="Courier New" w:cs="Courier New"/>
      </w:rPr>
    </w:lvl>
    <w:lvl w:ilvl="8" w:tplc="040A0005" w:tentative="1">
      <w:start w:val="1"/>
      <w:numFmt w:val="bullet"/>
      <w:lvlText w:val=""/>
      <w:lvlJc w:val="left"/>
      <w:pPr>
        <w:ind w:left="6480" w:hanging="360"/>
      </w:pPr>
      <w:rPr>
        <w:rFonts w:hint="default" w:ascii="Wingdings" w:hAnsi="Wingdings"/>
      </w:rPr>
    </w:lvl>
  </w:abstractNum>
  <w:abstractNum w:abstractNumId="20" w15:restartNumberingAfterBreak="0">
    <w:nsid w:val="7DD06744"/>
    <w:multiLevelType w:val="hybridMultilevel"/>
    <w:tmpl w:val="E74E4FF8"/>
    <w:lvl w:ilvl="0" w:tplc="23F01D7A">
      <w:start w:val="1"/>
      <w:numFmt w:val="bullet"/>
      <w:lvlText w:val=""/>
      <w:lvlJc w:val="left"/>
      <w:pPr>
        <w:ind w:left="800" w:hanging="400"/>
      </w:pPr>
      <w:rPr>
        <w:rFonts w:hint="default" w:ascii="Wingdings" w:hAnsi="Wingdings"/>
      </w:rPr>
    </w:lvl>
    <w:lvl w:ilvl="1" w:tplc="04090003" w:tentative="1">
      <w:start w:val="1"/>
      <w:numFmt w:val="bullet"/>
      <w:lvlText w:val=""/>
      <w:lvlJc w:val="left"/>
      <w:pPr>
        <w:ind w:left="1200" w:hanging="400"/>
      </w:pPr>
      <w:rPr>
        <w:rFonts w:hint="default" w:ascii="Wingdings" w:hAnsi="Wingdings"/>
      </w:rPr>
    </w:lvl>
    <w:lvl w:ilvl="2" w:tplc="04090005" w:tentative="1">
      <w:start w:val="1"/>
      <w:numFmt w:val="bullet"/>
      <w:lvlText w:val=""/>
      <w:lvlJc w:val="left"/>
      <w:pPr>
        <w:ind w:left="1600" w:hanging="400"/>
      </w:pPr>
      <w:rPr>
        <w:rFonts w:hint="default" w:ascii="Wingdings" w:hAnsi="Wingdings"/>
      </w:rPr>
    </w:lvl>
    <w:lvl w:ilvl="3" w:tplc="04090001" w:tentative="1">
      <w:start w:val="1"/>
      <w:numFmt w:val="bullet"/>
      <w:lvlText w:val=""/>
      <w:lvlJc w:val="left"/>
      <w:pPr>
        <w:ind w:left="2000" w:hanging="400"/>
      </w:pPr>
      <w:rPr>
        <w:rFonts w:hint="default" w:ascii="Wingdings" w:hAnsi="Wingdings"/>
      </w:rPr>
    </w:lvl>
    <w:lvl w:ilvl="4" w:tplc="04090003" w:tentative="1">
      <w:start w:val="1"/>
      <w:numFmt w:val="bullet"/>
      <w:lvlText w:val=""/>
      <w:lvlJc w:val="left"/>
      <w:pPr>
        <w:ind w:left="2400" w:hanging="400"/>
      </w:pPr>
      <w:rPr>
        <w:rFonts w:hint="default" w:ascii="Wingdings" w:hAnsi="Wingdings"/>
      </w:rPr>
    </w:lvl>
    <w:lvl w:ilvl="5" w:tplc="04090005" w:tentative="1">
      <w:start w:val="1"/>
      <w:numFmt w:val="bullet"/>
      <w:lvlText w:val=""/>
      <w:lvlJc w:val="left"/>
      <w:pPr>
        <w:ind w:left="2800" w:hanging="400"/>
      </w:pPr>
      <w:rPr>
        <w:rFonts w:hint="default" w:ascii="Wingdings" w:hAnsi="Wingdings"/>
      </w:rPr>
    </w:lvl>
    <w:lvl w:ilvl="6" w:tplc="04090001" w:tentative="1">
      <w:start w:val="1"/>
      <w:numFmt w:val="bullet"/>
      <w:lvlText w:val=""/>
      <w:lvlJc w:val="left"/>
      <w:pPr>
        <w:ind w:left="3200" w:hanging="400"/>
      </w:pPr>
      <w:rPr>
        <w:rFonts w:hint="default" w:ascii="Wingdings" w:hAnsi="Wingdings"/>
      </w:rPr>
    </w:lvl>
    <w:lvl w:ilvl="7" w:tplc="04090003" w:tentative="1">
      <w:start w:val="1"/>
      <w:numFmt w:val="bullet"/>
      <w:lvlText w:val=""/>
      <w:lvlJc w:val="left"/>
      <w:pPr>
        <w:ind w:left="3600" w:hanging="400"/>
      </w:pPr>
      <w:rPr>
        <w:rFonts w:hint="default" w:ascii="Wingdings" w:hAnsi="Wingdings"/>
      </w:rPr>
    </w:lvl>
    <w:lvl w:ilvl="8" w:tplc="04090005" w:tentative="1">
      <w:start w:val="1"/>
      <w:numFmt w:val="bullet"/>
      <w:lvlText w:val=""/>
      <w:lvlJc w:val="left"/>
      <w:pPr>
        <w:ind w:left="4000" w:hanging="400"/>
      </w:pPr>
      <w:rPr>
        <w:rFonts w:hint="default" w:ascii="Wingdings" w:hAnsi="Wingdings"/>
      </w:rPr>
    </w:lvl>
  </w:abstractNum>
  <w:num w:numId="48">
    <w:abstractNumId w:val="21"/>
  </w:num>
  <w:num w:numId="1">
    <w:abstractNumId w:val="8"/>
  </w:num>
  <w:num w:numId="2">
    <w:abstractNumId w:val="12"/>
  </w:num>
  <w:num w:numId="3">
    <w:abstractNumId w:val="12"/>
  </w:num>
  <w:num w:numId="4">
    <w:abstractNumId w:val="12"/>
  </w:num>
  <w:num w:numId="5">
    <w:abstractNumId w:val="12"/>
  </w:num>
  <w:num w:numId="6">
    <w:abstractNumId w:val="0"/>
  </w:num>
  <w:num w:numId="7">
    <w:abstractNumId w:val="6"/>
  </w:num>
  <w:num w:numId="8">
    <w:abstractNumId w:val="13"/>
  </w:num>
  <w:num w:numId="9">
    <w:abstractNumId w:val="4"/>
  </w:num>
  <w:num w:numId="10">
    <w:abstractNumId w:val="10"/>
  </w:num>
  <w:num w:numId="11">
    <w:abstractNumId w:val="18"/>
  </w:num>
  <w:num w:numId="12">
    <w:abstractNumId w:val="17"/>
  </w:num>
  <w:num w:numId="13">
    <w:abstractNumId w:val="12"/>
  </w:num>
  <w:num w:numId="14">
    <w:abstractNumId w:val="12"/>
  </w:num>
  <w:num w:numId="15">
    <w:abstractNumId w:val="12"/>
  </w:num>
  <w:num w:numId="16">
    <w:abstractNumId w:val="12"/>
  </w:num>
  <w:num w:numId="17">
    <w:abstractNumId w:val="0"/>
  </w:num>
  <w:num w:numId="18">
    <w:abstractNumId w:val="6"/>
  </w:num>
  <w:num w:numId="19">
    <w:abstractNumId w:val="13"/>
  </w:num>
  <w:num w:numId="20">
    <w:abstractNumId w:val="4"/>
  </w:num>
  <w:num w:numId="21">
    <w:abstractNumId w:val="10"/>
  </w:num>
  <w:num w:numId="22">
    <w:abstractNumId w:val="0"/>
  </w:num>
  <w:num w:numId="23">
    <w:abstractNumId w:val="12"/>
  </w:num>
  <w:num w:numId="24">
    <w:abstractNumId w:val="12"/>
  </w:num>
  <w:num w:numId="25">
    <w:abstractNumId w:val="12"/>
  </w:num>
  <w:num w:numId="26">
    <w:abstractNumId w:val="12"/>
  </w:num>
  <w:num w:numId="27">
    <w:abstractNumId w:val="15"/>
  </w:num>
  <w:num w:numId="28">
    <w:abstractNumId w:val="16"/>
  </w:num>
  <w:num w:numId="29">
    <w:abstractNumId w:val="3"/>
  </w:num>
  <w:num w:numId="30">
    <w:abstractNumId w:val="14"/>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12"/>
  </w:num>
  <w:num w:numId="39">
    <w:abstractNumId w:val="12"/>
  </w:num>
  <w:num w:numId="40">
    <w:abstractNumId w:val="7"/>
  </w:num>
  <w:num w:numId="41">
    <w:abstractNumId w:val="19"/>
  </w:num>
  <w:num w:numId="42">
    <w:abstractNumId w:val="1"/>
  </w:num>
  <w:num w:numId="43">
    <w:abstractNumId w:val="20"/>
  </w:num>
  <w:num w:numId="44">
    <w:abstractNumId w:val="11"/>
  </w:num>
  <w:num w:numId="45">
    <w:abstractNumId w:val="5"/>
  </w:num>
  <w:num w:numId="46">
    <w:abstractNumId w:val="9"/>
  </w:num>
  <w:num w:numId="47">
    <w:abstractNumId w:val="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printPostScriptOverText/>
  <w:embedTrueTypeFonts/>
  <w:bordersDoNotSurroundHeader/>
  <w:bordersDoNotSurroundFooter/>
  <w:activeWritingStyle w:lang="es-ES_tradnl" w:vendorID="64" w:dllVersion="4096" w:nlCheck="1" w:checkStyle="0" w:appName="MSWord"/>
  <w:activeWritingStyle w:lang="en-US" w:vendorID="64" w:dllVersion="4096" w:nlCheck="1" w:checkStyle="0" w:appName="MSWord"/>
  <w:activeWritingStyle w:lang="nl-NL" w:vendorID="64" w:dllVersion="4096" w:nlCheck="1" w:checkStyle="0" w:appName="MSWord"/>
  <w:activeWritingStyle w:lang="en-GB" w:vendorID="64" w:dllVersion="4096" w:nlCheck="1" w:checkStyle="0" w:appName="MSWord"/>
  <w:activeWritingStyle w:lang="es-CO" w:vendorID="64" w:dllVersion="6" w:nlCheck="1" w:checkStyle="0" w:appName="MSWord"/>
  <w:activeWritingStyle w:lang="en-US" w:vendorID="64" w:dllVersion="6" w:nlCheck="1" w:checkStyle="1" w:appName="MSWord"/>
  <w:activeWritingStyle w:lang="en-GB" w:vendorID="64" w:dllVersion="6" w:nlCheck="1" w:checkStyle="1" w:appName="MSWord"/>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evenAndOddHeaders/>
  <w:drawingGridHorizontalSpacing w:val="100"/>
  <w:drawingGridVerticalSpacing w:val="156"/>
  <w:displayHorizontalDrawingGridEvery w:val="2"/>
  <w:displayVerticalDrawingGridEvery w:val="2"/>
  <w:noPunctuationKerning/>
  <w:characterSpacingControl w:val="doNotCompress"/>
  <w:hdrShapeDefaults>
    <o:shapedefaults v:ext="edit" spidmax="22529"/>
  </w:hdrShapeDefaults>
  <w:footnotePr>
    <w:numFmt w:val="lowerLette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713"/>
    <w:rsid w:val="00006EA4"/>
    <w:rsid w:val="00016A5C"/>
    <w:rsid w:val="00022E4E"/>
    <w:rsid w:val="00025898"/>
    <w:rsid w:val="00032EB2"/>
    <w:rsid w:val="0004480D"/>
    <w:rsid w:val="00045BBA"/>
    <w:rsid w:val="00054A38"/>
    <w:rsid w:val="00054C47"/>
    <w:rsid w:val="000570E2"/>
    <w:rsid w:val="000577CA"/>
    <w:rsid w:val="00064314"/>
    <w:rsid w:val="00067B3C"/>
    <w:rsid w:val="00083A1F"/>
    <w:rsid w:val="00085F30"/>
    <w:rsid w:val="00087663"/>
    <w:rsid w:val="00096CB1"/>
    <w:rsid w:val="000A5FCD"/>
    <w:rsid w:val="000A7F06"/>
    <w:rsid w:val="000B0573"/>
    <w:rsid w:val="000B3BFC"/>
    <w:rsid w:val="000B5043"/>
    <w:rsid w:val="000C4890"/>
    <w:rsid w:val="000D5713"/>
    <w:rsid w:val="000E1211"/>
    <w:rsid w:val="000E43DA"/>
    <w:rsid w:val="000F2326"/>
    <w:rsid w:val="000F2409"/>
    <w:rsid w:val="0010451A"/>
    <w:rsid w:val="00107D45"/>
    <w:rsid w:val="00111CA6"/>
    <w:rsid w:val="00120759"/>
    <w:rsid w:val="00130546"/>
    <w:rsid w:val="0013192E"/>
    <w:rsid w:val="001335E2"/>
    <w:rsid w:val="00145E1F"/>
    <w:rsid w:val="00150E20"/>
    <w:rsid w:val="00157176"/>
    <w:rsid w:val="00160D48"/>
    <w:rsid w:val="00163211"/>
    <w:rsid w:val="00163DC1"/>
    <w:rsid w:val="00196A29"/>
    <w:rsid w:val="001A22A5"/>
    <w:rsid w:val="001A2984"/>
    <w:rsid w:val="001A5A25"/>
    <w:rsid w:val="001C3BD8"/>
    <w:rsid w:val="001C49D1"/>
    <w:rsid w:val="001D79FA"/>
    <w:rsid w:val="001E17C8"/>
    <w:rsid w:val="001E4B0D"/>
    <w:rsid w:val="001E4CA5"/>
    <w:rsid w:val="001E57C4"/>
    <w:rsid w:val="001F1930"/>
    <w:rsid w:val="0020061C"/>
    <w:rsid w:val="00204DCD"/>
    <w:rsid w:val="00205FF4"/>
    <w:rsid w:val="00212F3C"/>
    <w:rsid w:val="00220277"/>
    <w:rsid w:val="0023494C"/>
    <w:rsid w:val="002364CC"/>
    <w:rsid w:val="00241DDE"/>
    <w:rsid w:val="00242C65"/>
    <w:rsid w:val="00254D62"/>
    <w:rsid w:val="00254FE7"/>
    <w:rsid w:val="002723EE"/>
    <w:rsid w:val="00272874"/>
    <w:rsid w:val="002756E7"/>
    <w:rsid w:val="00277D25"/>
    <w:rsid w:val="0028271D"/>
    <w:rsid w:val="00284FEE"/>
    <w:rsid w:val="00285744"/>
    <w:rsid w:val="002A6004"/>
    <w:rsid w:val="002A6E27"/>
    <w:rsid w:val="002B0703"/>
    <w:rsid w:val="002B2E98"/>
    <w:rsid w:val="002C4AF9"/>
    <w:rsid w:val="002C6DE3"/>
    <w:rsid w:val="002D0260"/>
    <w:rsid w:val="002D0BAA"/>
    <w:rsid w:val="002E1A68"/>
    <w:rsid w:val="002E640E"/>
    <w:rsid w:val="00301966"/>
    <w:rsid w:val="00323CBC"/>
    <w:rsid w:val="0032551C"/>
    <w:rsid w:val="00325A68"/>
    <w:rsid w:val="003267AF"/>
    <w:rsid w:val="00354957"/>
    <w:rsid w:val="003647E4"/>
    <w:rsid w:val="00367748"/>
    <w:rsid w:val="00370E8E"/>
    <w:rsid w:val="00371061"/>
    <w:rsid w:val="00375F40"/>
    <w:rsid w:val="00381804"/>
    <w:rsid w:val="00392A36"/>
    <w:rsid w:val="00394927"/>
    <w:rsid w:val="003A38CC"/>
    <w:rsid w:val="003B555C"/>
    <w:rsid w:val="003D0E48"/>
    <w:rsid w:val="003E37D7"/>
    <w:rsid w:val="003E69C0"/>
    <w:rsid w:val="003F1F9F"/>
    <w:rsid w:val="003F386C"/>
    <w:rsid w:val="003F6FFC"/>
    <w:rsid w:val="003F72E5"/>
    <w:rsid w:val="004034C2"/>
    <w:rsid w:val="00406234"/>
    <w:rsid w:val="00413044"/>
    <w:rsid w:val="0042427B"/>
    <w:rsid w:val="004311AA"/>
    <w:rsid w:val="0043289B"/>
    <w:rsid w:val="004329B1"/>
    <w:rsid w:val="00434CFF"/>
    <w:rsid w:val="00436578"/>
    <w:rsid w:val="00450A56"/>
    <w:rsid w:val="004524AF"/>
    <w:rsid w:val="004645E8"/>
    <w:rsid w:val="00464E8C"/>
    <w:rsid w:val="00471A74"/>
    <w:rsid w:val="00474E5E"/>
    <w:rsid w:val="00480FE5"/>
    <w:rsid w:val="00482054"/>
    <w:rsid w:val="004837F5"/>
    <w:rsid w:val="00485268"/>
    <w:rsid w:val="0048604F"/>
    <w:rsid w:val="004877DF"/>
    <w:rsid w:val="004A0663"/>
    <w:rsid w:val="004A647F"/>
    <w:rsid w:val="004A65BA"/>
    <w:rsid w:val="004B67B7"/>
    <w:rsid w:val="004B6E33"/>
    <w:rsid w:val="004C265D"/>
    <w:rsid w:val="004C5720"/>
    <w:rsid w:val="004C7161"/>
    <w:rsid w:val="004E13F0"/>
    <w:rsid w:val="004E42C1"/>
    <w:rsid w:val="004E655E"/>
    <w:rsid w:val="00501DA4"/>
    <w:rsid w:val="00505AD8"/>
    <w:rsid w:val="00512E5D"/>
    <w:rsid w:val="00550577"/>
    <w:rsid w:val="0056308F"/>
    <w:rsid w:val="005727B4"/>
    <w:rsid w:val="00575C3C"/>
    <w:rsid w:val="005A2F9C"/>
    <w:rsid w:val="005A5FAB"/>
    <w:rsid w:val="005B3BCE"/>
    <w:rsid w:val="005C5BB8"/>
    <w:rsid w:val="005C7D6A"/>
    <w:rsid w:val="005D13E6"/>
    <w:rsid w:val="005D68D6"/>
    <w:rsid w:val="005D792D"/>
    <w:rsid w:val="005E268B"/>
    <w:rsid w:val="005E2BB3"/>
    <w:rsid w:val="005E7C08"/>
    <w:rsid w:val="005F4855"/>
    <w:rsid w:val="005F5D68"/>
    <w:rsid w:val="005F7836"/>
    <w:rsid w:val="006030EB"/>
    <w:rsid w:val="00607737"/>
    <w:rsid w:val="0061255D"/>
    <w:rsid w:val="006130C9"/>
    <w:rsid w:val="00614498"/>
    <w:rsid w:val="00617380"/>
    <w:rsid w:val="00621430"/>
    <w:rsid w:val="00623A9A"/>
    <w:rsid w:val="00631FC8"/>
    <w:rsid w:val="00633D36"/>
    <w:rsid w:val="00652EF1"/>
    <w:rsid w:val="006631FC"/>
    <w:rsid w:val="00666902"/>
    <w:rsid w:val="00671551"/>
    <w:rsid w:val="00673F31"/>
    <w:rsid w:val="00674ED7"/>
    <w:rsid w:val="00675F1C"/>
    <w:rsid w:val="0067638A"/>
    <w:rsid w:val="00681292"/>
    <w:rsid w:val="0068157C"/>
    <w:rsid w:val="006905C4"/>
    <w:rsid w:val="0069440C"/>
    <w:rsid w:val="006B7CE5"/>
    <w:rsid w:val="006C464F"/>
    <w:rsid w:val="006D5AA5"/>
    <w:rsid w:val="006E5570"/>
    <w:rsid w:val="006F27BA"/>
    <w:rsid w:val="006F3B82"/>
    <w:rsid w:val="006F4CE3"/>
    <w:rsid w:val="006F575D"/>
    <w:rsid w:val="007074AB"/>
    <w:rsid w:val="00707B5A"/>
    <w:rsid w:val="0071416F"/>
    <w:rsid w:val="00714795"/>
    <w:rsid w:val="0072462E"/>
    <w:rsid w:val="007256A0"/>
    <w:rsid w:val="007273BC"/>
    <w:rsid w:val="007309B0"/>
    <w:rsid w:val="00731BE3"/>
    <w:rsid w:val="007328F4"/>
    <w:rsid w:val="0075134D"/>
    <w:rsid w:val="007519AB"/>
    <w:rsid w:val="00766091"/>
    <w:rsid w:val="00767AD4"/>
    <w:rsid w:val="007744F7"/>
    <w:rsid w:val="0077706D"/>
    <w:rsid w:val="00784462"/>
    <w:rsid w:val="00785EF5"/>
    <w:rsid w:val="007A03E3"/>
    <w:rsid w:val="007B02DA"/>
    <w:rsid w:val="007C7250"/>
    <w:rsid w:val="007D186B"/>
    <w:rsid w:val="007F06A4"/>
    <w:rsid w:val="007F1F6A"/>
    <w:rsid w:val="007F3701"/>
    <w:rsid w:val="00872ECB"/>
    <w:rsid w:val="0087597B"/>
    <w:rsid w:val="00880F9F"/>
    <w:rsid w:val="008920C1"/>
    <w:rsid w:val="008A3B0C"/>
    <w:rsid w:val="008B534B"/>
    <w:rsid w:val="008C2476"/>
    <w:rsid w:val="008E2CCA"/>
    <w:rsid w:val="008E6977"/>
    <w:rsid w:val="008F5E17"/>
    <w:rsid w:val="008F7A36"/>
    <w:rsid w:val="00902FB6"/>
    <w:rsid w:val="00906631"/>
    <w:rsid w:val="0091114F"/>
    <w:rsid w:val="00922DA5"/>
    <w:rsid w:val="00923DB3"/>
    <w:rsid w:val="0092509A"/>
    <w:rsid w:val="00925BF8"/>
    <w:rsid w:val="00933585"/>
    <w:rsid w:val="009406F0"/>
    <w:rsid w:val="009429E2"/>
    <w:rsid w:val="009532CF"/>
    <w:rsid w:val="00956865"/>
    <w:rsid w:val="00956CEC"/>
    <w:rsid w:val="00960572"/>
    <w:rsid w:val="00963000"/>
    <w:rsid w:val="00963E38"/>
    <w:rsid w:val="00975A5D"/>
    <w:rsid w:val="0097638B"/>
    <w:rsid w:val="00977C58"/>
    <w:rsid w:val="009815EC"/>
    <w:rsid w:val="00983584"/>
    <w:rsid w:val="0098784D"/>
    <w:rsid w:val="0099162D"/>
    <w:rsid w:val="0099406A"/>
    <w:rsid w:val="0099755E"/>
    <w:rsid w:val="009A0C23"/>
    <w:rsid w:val="009A5D45"/>
    <w:rsid w:val="009A6613"/>
    <w:rsid w:val="009B6E35"/>
    <w:rsid w:val="009C2BBA"/>
    <w:rsid w:val="009D329F"/>
    <w:rsid w:val="009D3466"/>
    <w:rsid w:val="009E1829"/>
    <w:rsid w:val="009E1AB1"/>
    <w:rsid w:val="009F62C6"/>
    <w:rsid w:val="009F6462"/>
    <w:rsid w:val="00A06425"/>
    <w:rsid w:val="00A10D2A"/>
    <w:rsid w:val="00A1498C"/>
    <w:rsid w:val="00A15412"/>
    <w:rsid w:val="00A20B26"/>
    <w:rsid w:val="00A230DA"/>
    <w:rsid w:val="00A347D1"/>
    <w:rsid w:val="00A369EC"/>
    <w:rsid w:val="00A42543"/>
    <w:rsid w:val="00A631AB"/>
    <w:rsid w:val="00A6573D"/>
    <w:rsid w:val="00A66356"/>
    <w:rsid w:val="00A676B4"/>
    <w:rsid w:val="00A93C27"/>
    <w:rsid w:val="00AA389A"/>
    <w:rsid w:val="00AA4714"/>
    <w:rsid w:val="00AA475A"/>
    <w:rsid w:val="00AA5D21"/>
    <w:rsid w:val="00AB2CA4"/>
    <w:rsid w:val="00AC5A53"/>
    <w:rsid w:val="00AD43C9"/>
    <w:rsid w:val="00AE4908"/>
    <w:rsid w:val="00AE6E05"/>
    <w:rsid w:val="00AF04B0"/>
    <w:rsid w:val="00AF1DD7"/>
    <w:rsid w:val="00AF38BC"/>
    <w:rsid w:val="00AF407A"/>
    <w:rsid w:val="00AF49B6"/>
    <w:rsid w:val="00AF6279"/>
    <w:rsid w:val="00B012A8"/>
    <w:rsid w:val="00B01988"/>
    <w:rsid w:val="00B125DF"/>
    <w:rsid w:val="00B2007D"/>
    <w:rsid w:val="00B24D9C"/>
    <w:rsid w:val="00B25712"/>
    <w:rsid w:val="00B26936"/>
    <w:rsid w:val="00B30AB1"/>
    <w:rsid w:val="00B30D57"/>
    <w:rsid w:val="00B40E22"/>
    <w:rsid w:val="00B4189F"/>
    <w:rsid w:val="00B67772"/>
    <w:rsid w:val="00B7016F"/>
    <w:rsid w:val="00B71F81"/>
    <w:rsid w:val="00B7491F"/>
    <w:rsid w:val="00B749A1"/>
    <w:rsid w:val="00B77B6F"/>
    <w:rsid w:val="00B828DE"/>
    <w:rsid w:val="00BA1DD0"/>
    <w:rsid w:val="00BA211D"/>
    <w:rsid w:val="00BA2AC9"/>
    <w:rsid w:val="00BB117A"/>
    <w:rsid w:val="00BC0937"/>
    <w:rsid w:val="00BC239D"/>
    <w:rsid w:val="00BC44F8"/>
    <w:rsid w:val="00BC46AA"/>
    <w:rsid w:val="00BE166E"/>
    <w:rsid w:val="00BE1BDF"/>
    <w:rsid w:val="00BE4871"/>
    <w:rsid w:val="00BF0957"/>
    <w:rsid w:val="00BF61B4"/>
    <w:rsid w:val="00BF6543"/>
    <w:rsid w:val="00C139A7"/>
    <w:rsid w:val="00C16D4F"/>
    <w:rsid w:val="00C17826"/>
    <w:rsid w:val="00C26877"/>
    <w:rsid w:val="00C4709F"/>
    <w:rsid w:val="00C523A7"/>
    <w:rsid w:val="00C550C8"/>
    <w:rsid w:val="00C60620"/>
    <w:rsid w:val="00C6090C"/>
    <w:rsid w:val="00C653E8"/>
    <w:rsid w:val="00C73A7E"/>
    <w:rsid w:val="00C7708F"/>
    <w:rsid w:val="00C84233"/>
    <w:rsid w:val="00C84D4F"/>
    <w:rsid w:val="00C86286"/>
    <w:rsid w:val="00C909D8"/>
    <w:rsid w:val="00C93070"/>
    <w:rsid w:val="00C936DB"/>
    <w:rsid w:val="00C93D31"/>
    <w:rsid w:val="00CA5105"/>
    <w:rsid w:val="00CA6395"/>
    <w:rsid w:val="00CA76A8"/>
    <w:rsid w:val="00CB1F01"/>
    <w:rsid w:val="00CB3E30"/>
    <w:rsid w:val="00CB5EF8"/>
    <w:rsid w:val="00CB7C34"/>
    <w:rsid w:val="00CB7E17"/>
    <w:rsid w:val="00CC76B1"/>
    <w:rsid w:val="00CD0AA0"/>
    <w:rsid w:val="00D13049"/>
    <w:rsid w:val="00D15BFF"/>
    <w:rsid w:val="00D20CC0"/>
    <w:rsid w:val="00D35BF9"/>
    <w:rsid w:val="00D365A9"/>
    <w:rsid w:val="00D44C36"/>
    <w:rsid w:val="00D54AC6"/>
    <w:rsid w:val="00D5636A"/>
    <w:rsid w:val="00D6051F"/>
    <w:rsid w:val="00D61021"/>
    <w:rsid w:val="00D64A3B"/>
    <w:rsid w:val="00D71117"/>
    <w:rsid w:val="00D71837"/>
    <w:rsid w:val="00D72E0A"/>
    <w:rsid w:val="00D8112C"/>
    <w:rsid w:val="00D85D87"/>
    <w:rsid w:val="00D87F1E"/>
    <w:rsid w:val="00D905A8"/>
    <w:rsid w:val="00D9599C"/>
    <w:rsid w:val="00D95EF9"/>
    <w:rsid w:val="00DA260A"/>
    <w:rsid w:val="00DA4B6B"/>
    <w:rsid w:val="00DC0186"/>
    <w:rsid w:val="00DC3DAC"/>
    <w:rsid w:val="00DC719F"/>
    <w:rsid w:val="00DD41DA"/>
    <w:rsid w:val="00DD6781"/>
    <w:rsid w:val="00E02A6F"/>
    <w:rsid w:val="00E04912"/>
    <w:rsid w:val="00E11564"/>
    <w:rsid w:val="00E11693"/>
    <w:rsid w:val="00E23222"/>
    <w:rsid w:val="00E3246C"/>
    <w:rsid w:val="00E32EBF"/>
    <w:rsid w:val="00E43F74"/>
    <w:rsid w:val="00E445AC"/>
    <w:rsid w:val="00E513EB"/>
    <w:rsid w:val="00E51E1D"/>
    <w:rsid w:val="00E521D2"/>
    <w:rsid w:val="00E540B3"/>
    <w:rsid w:val="00E60A62"/>
    <w:rsid w:val="00E641D4"/>
    <w:rsid w:val="00E64848"/>
    <w:rsid w:val="00E72392"/>
    <w:rsid w:val="00E81C7D"/>
    <w:rsid w:val="00E81CE8"/>
    <w:rsid w:val="00E853A6"/>
    <w:rsid w:val="00E86886"/>
    <w:rsid w:val="00E9774C"/>
    <w:rsid w:val="00EA0B22"/>
    <w:rsid w:val="00EA39CE"/>
    <w:rsid w:val="00EA4270"/>
    <w:rsid w:val="00EA5A19"/>
    <w:rsid w:val="00EA6876"/>
    <w:rsid w:val="00EB7AC2"/>
    <w:rsid w:val="00EB7EA3"/>
    <w:rsid w:val="00EC4D09"/>
    <w:rsid w:val="00EC7747"/>
    <w:rsid w:val="00ED741E"/>
    <w:rsid w:val="00EE4869"/>
    <w:rsid w:val="00EF6CEC"/>
    <w:rsid w:val="00F14226"/>
    <w:rsid w:val="00F35A74"/>
    <w:rsid w:val="00F40F3F"/>
    <w:rsid w:val="00F419DB"/>
    <w:rsid w:val="00F51A3C"/>
    <w:rsid w:val="00F56C35"/>
    <w:rsid w:val="00F6077B"/>
    <w:rsid w:val="00F63518"/>
    <w:rsid w:val="00F735A7"/>
    <w:rsid w:val="00F80854"/>
    <w:rsid w:val="00F87C5A"/>
    <w:rsid w:val="00F95E27"/>
    <w:rsid w:val="00FA1E29"/>
    <w:rsid w:val="00FA2E8E"/>
    <w:rsid w:val="00FA6791"/>
    <w:rsid w:val="00FB4F99"/>
    <w:rsid w:val="00FC6A60"/>
    <w:rsid w:val="00FD1DA6"/>
    <w:rsid w:val="00FF4F53"/>
    <w:rsid w:val="0E9FC83C"/>
    <w:rsid w:val="0EBDA078"/>
    <w:rsid w:val="146437D7"/>
    <w:rsid w:val="15160E63"/>
    <w:rsid w:val="1F799644"/>
    <w:rsid w:val="3A36E8B8"/>
    <w:rsid w:val="41F8E6DC"/>
    <w:rsid w:val="44E17F66"/>
    <w:rsid w:val="553E9CF5"/>
    <w:rsid w:val="56AE074C"/>
    <w:rsid w:val="580FB214"/>
    <w:rsid w:val="5907941B"/>
    <w:rsid w:val="5D990242"/>
    <w:rsid w:val="5F91CD97"/>
    <w:rsid w:val="66644306"/>
    <w:rsid w:val="73C85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2529"/>
    <o:shapelayout v:ext="edit">
      <o:idmap v:ext="edit" data="1"/>
    </o:shapelayout>
  </w:shapeDefaults>
  <w:decimalSymbol w:val="."/>
  <w:listSeparator w:val=","/>
  <w14:docId w14:val="30DADBD1"/>
  <w15:docId w15:val="{DAA1B12F-1D3B-463F-96D1-5B928212AFE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SimSu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4A647F"/>
    <w:rPr>
      <w:lang w:val="en-GB" w:eastAsia="en-US"/>
    </w:rPr>
  </w:style>
  <w:style w:type="paragraph" w:styleId="Heading3">
    <w:name w:val="heading 3"/>
    <w:basedOn w:val="Normal"/>
    <w:next w:val="Normal"/>
    <w:qFormat/>
    <w:rsid w:val="00A6573D"/>
    <w:pPr>
      <w:keepNext/>
      <w:pBdr>
        <w:top w:val="single" w:color="auto" w:sz="4" w:space="1"/>
        <w:left w:val="single" w:color="auto" w:sz="4" w:space="4"/>
        <w:bottom w:val="single" w:color="auto" w:sz="4" w:space="1"/>
        <w:right w:val="single" w:color="auto" w:sz="4" w:space="4"/>
      </w:pBdr>
      <w:outlineLvl w:val="2"/>
    </w:pPr>
    <w:rPr>
      <w:b/>
      <w:bCs/>
      <w:sz w:val="22"/>
      <w:szCs w:val="24"/>
    </w:rPr>
  </w:style>
  <w:style w:type="paragraph" w:styleId="Heading4">
    <w:name w:val="heading 4"/>
    <w:basedOn w:val="Normal"/>
    <w:next w:val="Normal"/>
    <w:qFormat/>
    <w:rsid w:val="009A5D45"/>
    <w:pPr>
      <w:keepNext/>
      <w:spacing w:before="240" w:after="60"/>
      <w:outlineLvl w:val="3"/>
    </w:pPr>
    <w:rPr>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Caption">
    <w:name w:val="caption"/>
    <w:basedOn w:val="Normal"/>
    <w:next w:val="Normal"/>
    <w:uiPriority w:val="35"/>
    <w:qFormat/>
    <w:rsid w:val="004A647F"/>
    <w:pPr>
      <w:keepLines/>
      <w:spacing w:before="200" w:after="240" w:line="200" w:lineRule="exact"/>
    </w:pPr>
    <w:rPr>
      <w:sz w:val="16"/>
    </w:rPr>
  </w:style>
  <w:style w:type="paragraph" w:styleId="Els-1storder-head" w:customStyle="1">
    <w:name w:val="Els-1storder-head"/>
    <w:next w:val="Els-body-text"/>
    <w:link w:val="Els-1storder-headChar"/>
    <w:rsid w:val="003D0E48"/>
    <w:pPr>
      <w:keepNext/>
      <w:numPr>
        <w:numId w:val="23"/>
      </w:numPr>
      <w:suppressAutoHyphens/>
      <w:spacing w:before="240" w:after="240" w:line="240" w:lineRule="exact"/>
    </w:pPr>
    <w:rPr>
      <w:b/>
      <w:lang w:eastAsia="en-US"/>
    </w:rPr>
  </w:style>
  <w:style w:type="paragraph" w:styleId="Els-2ndorder-head" w:customStyle="1">
    <w:name w:val="Els-2ndorder-head"/>
    <w:next w:val="Els-body-text"/>
    <w:rsid w:val="004A647F"/>
    <w:pPr>
      <w:keepNext/>
      <w:numPr>
        <w:ilvl w:val="1"/>
        <w:numId w:val="24"/>
      </w:numPr>
      <w:suppressAutoHyphens/>
      <w:spacing w:before="240" w:after="240" w:line="240" w:lineRule="exact"/>
    </w:pPr>
    <w:rPr>
      <w:i/>
      <w:lang w:eastAsia="en-US"/>
    </w:rPr>
  </w:style>
  <w:style w:type="paragraph" w:styleId="Els-3rdorder-head" w:customStyle="1">
    <w:name w:val="Els-3rdorder-head"/>
    <w:next w:val="Els-body-text"/>
    <w:rsid w:val="004A647F"/>
    <w:pPr>
      <w:keepNext/>
      <w:numPr>
        <w:ilvl w:val="2"/>
        <w:numId w:val="25"/>
      </w:numPr>
      <w:suppressAutoHyphens/>
      <w:spacing w:before="240" w:line="240" w:lineRule="exact"/>
    </w:pPr>
    <w:rPr>
      <w:i/>
      <w:lang w:eastAsia="en-US"/>
    </w:rPr>
  </w:style>
  <w:style w:type="paragraph" w:styleId="Els-4thorder-head" w:customStyle="1">
    <w:name w:val="Els-4thorder-head"/>
    <w:next w:val="Els-body-text"/>
    <w:rsid w:val="004A647F"/>
    <w:pPr>
      <w:keepNext/>
      <w:numPr>
        <w:ilvl w:val="3"/>
        <w:numId w:val="26"/>
      </w:numPr>
      <w:suppressAutoHyphens/>
      <w:spacing w:before="240" w:line="240" w:lineRule="exact"/>
    </w:pPr>
    <w:rPr>
      <w:i/>
      <w:lang w:eastAsia="en-US"/>
    </w:rPr>
  </w:style>
  <w:style w:type="paragraph" w:styleId="Els-Abstract-head" w:customStyle="1">
    <w:name w:val="Els-Abstract-head"/>
    <w:next w:val="Normal"/>
    <w:rsid w:val="004A647F"/>
    <w:pPr>
      <w:keepNext/>
      <w:pBdr>
        <w:top w:val="single" w:color="auto" w:sz="4" w:space="10"/>
      </w:pBdr>
      <w:suppressAutoHyphens/>
      <w:spacing w:after="220" w:line="220" w:lineRule="exact"/>
    </w:pPr>
    <w:rPr>
      <w:b/>
      <w:sz w:val="18"/>
      <w:lang w:eastAsia="en-US"/>
    </w:rPr>
  </w:style>
  <w:style w:type="paragraph" w:styleId="Els-Abstract-text" w:customStyle="1">
    <w:name w:val="Els-Abstract-text"/>
    <w:next w:val="Normal"/>
    <w:rsid w:val="004A647F"/>
    <w:pPr>
      <w:spacing w:line="220" w:lineRule="exact"/>
      <w:jc w:val="both"/>
    </w:pPr>
    <w:rPr>
      <w:sz w:val="18"/>
      <w:lang w:eastAsia="en-US"/>
    </w:rPr>
  </w:style>
  <w:style w:type="paragraph" w:styleId="Els-acknowledgement" w:customStyle="1">
    <w:name w:val="Els-acknowledgement"/>
    <w:next w:val="Normal"/>
    <w:rsid w:val="004A647F"/>
    <w:pPr>
      <w:keepNext/>
      <w:spacing w:before="480" w:after="240" w:line="220" w:lineRule="exact"/>
    </w:pPr>
    <w:rPr>
      <w:b/>
      <w:lang w:eastAsia="en-US"/>
    </w:rPr>
  </w:style>
  <w:style w:type="paragraph" w:styleId="Els-aditional-article-history" w:customStyle="1">
    <w:name w:val="Els-aditional-article-history"/>
    <w:basedOn w:val="Normal"/>
    <w:rsid w:val="004A647F"/>
    <w:pPr>
      <w:spacing w:after="400" w:line="200" w:lineRule="exact"/>
      <w:jc w:val="center"/>
    </w:pPr>
    <w:rPr>
      <w:b/>
      <w:noProof/>
      <w:sz w:val="16"/>
      <w:lang w:val="en-US"/>
    </w:rPr>
  </w:style>
  <w:style w:type="paragraph" w:styleId="Els-Affiliation" w:customStyle="1">
    <w:name w:val="Els-Affiliation"/>
    <w:next w:val="Els-Abstract-head"/>
    <w:rsid w:val="00B2007D"/>
    <w:pPr>
      <w:suppressAutoHyphens/>
      <w:spacing w:line="200" w:lineRule="exact"/>
      <w:jc w:val="center"/>
    </w:pPr>
    <w:rPr>
      <w:i/>
      <w:noProof/>
      <w:sz w:val="16"/>
      <w:lang w:eastAsia="en-US"/>
    </w:rPr>
  </w:style>
  <w:style w:type="paragraph" w:styleId="Els-appendixhead" w:customStyle="1">
    <w:name w:val="Els-appendixhead"/>
    <w:next w:val="Normal"/>
    <w:rsid w:val="004A647F"/>
    <w:pPr>
      <w:numPr>
        <w:numId w:val="18"/>
      </w:numPr>
      <w:spacing w:before="480" w:after="240" w:line="220" w:lineRule="exact"/>
    </w:pPr>
    <w:rPr>
      <w:b/>
      <w:lang w:eastAsia="en-US"/>
    </w:rPr>
  </w:style>
  <w:style w:type="paragraph" w:styleId="Els-appendixsubhead" w:customStyle="1">
    <w:name w:val="Els-appendixsubhead"/>
    <w:next w:val="Normal"/>
    <w:rsid w:val="004A647F"/>
    <w:pPr>
      <w:numPr>
        <w:ilvl w:val="1"/>
        <w:numId w:val="19"/>
      </w:numPr>
      <w:spacing w:before="240" w:after="240" w:line="220" w:lineRule="exact"/>
    </w:pPr>
    <w:rPr>
      <w:i/>
      <w:lang w:eastAsia="en-US"/>
    </w:rPr>
  </w:style>
  <w:style w:type="paragraph" w:styleId="Els-Author" w:customStyle="1">
    <w:name w:val="Els-Author"/>
    <w:next w:val="Normal"/>
    <w:rsid w:val="00B2007D"/>
    <w:pPr>
      <w:keepNext/>
      <w:suppressAutoHyphens/>
      <w:spacing w:after="160" w:line="300" w:lineRule="exact"/>
      <w:jc w:val="center"/>
    </w:pPr>
    <w:rPr>
      <w:noProof/>
      <w:sz w:val="26"/>
      <w:lang w:eastAsia="en-US"/>
    </w:rPr>
  </w:style>
  <w:style w:type="paragraph" w:styleId="Els-body-text" w:customStyle="1">
    <w:name w:val="Els-body-text"/>
    <w:rsid w:val="00960572"/>
    <w:pPr>
      <w:keepNext/>
      <w:spacing w:line="240" w:lineRule="exact"/>
      <w:ind w:firstLine="238"/>
      <w:jc w:val="both"/>
    </w:pPr>
    <w:rPr>
      <w:lang w:eastAsia="en-US"/>
    </w:rPr>
  </w:style>
  <w:style w:type="paragraph" w:styleId="Els-bulletlist" w:customStyle="1">
    <w:name w:val="Els-bulletlist"/>
    <w:basedOn w:val="Els-body-text"/>
    <w:rsid w:val="004A647F"/>
    <w:pPr>
      <w:tabs>
        <w:tab w:val="left" w:pos="240"/>
      </w:tabs>
      <w:ind w:firstLine="0"/>
      <w:jc w:val="left"/>
    </w:pPr>
  </w:style>
  <w:style w:type="paragraph" w:styleId="Els-caption" w:customStyle="1">
    <w:name w:val="Els-caption"/>
    <w:rsid w:val="004A647F"/>
    <w:pPr>
      <w:keepLines/>
      <w:spacing w:before="200" w:after="240" w:line="200" w:lineRule="exact"/>
    </w:pPr>
    <w:rPr>
      <w:sz w:val="16"/>
      <w:lang w:eastAsia="en-US"/>
    </w:rPr>
  </w:style>
  <w:style w:type="paragraph" w:styleId="Els-chem-equation" w:customStyle="1">
    <w:name w:val="Els-chem-equation"/>
    <w:next w:val="Els-body-text"/>
    <w:rsid w:val="004A647F"/>
    <w:pPr>
      <w:tabs>
        <w:tab w:val="right" w:pos="4320"/>
        <w:tab w:val="right" w:pos="9120"/>
      </w:tabs>
      <w:spacing w:before="120" w:after="120" w:line="220" w:lineRule="exact"/>
    </w:pPr>
    <w:rPr>
      <w:noProof/>
      <w:sz w:val="18"/>
      <w:lang w:eastAsia="en-US"/>
    </w:rPr>
  </w:style>
  <w:style w:type="paragraph" w:styleId="Els-collaboration" w:customStyle="1">
    <w:name w:val="Els-collaboration"/>
    <w:basedOn w:val="Els-Author"/>
    <w:rsid w:val="004A647F"/>
    <w:pPr>
      <w:jc w:val="right"/>
    </w:pPr>
  </w:style>
  <w:style w:type="paragraph" w:styleId="Els-collaboration-affiliation" w:customStyle="1">
    <w:name w:val="Els-collaboration-affiliation"/>
    <w:basedOn w:val="Els-collaboration"/>
    <w:rsid w:val="004A647F"/>
  </w:style>
  <w:style w:type="paragraph" w:styleId="Els-presented-by" w:customStyle="1">
    <w:name w:val="Els-presented-by"/>
    <w:rsid w:val="004A647F"/>
    <w:pPr>
      <w:spacing w:after="200"/>
      <w:jc w:val="center"/>
    </w:pPr>
    <w:rPr>
      <w:b/>
      <w:sz w:val="16"/>
      <w:lang w:eastAsia="en-US"/>
    </w:rPr>
  </w:style>
  <w:style w:type="paragraph" w:styleId="Els-dedicated-to" w:customStyle="1">
    <w:name w:val="Els-dedicated-to"/>
    <w:basedOn w:val="Els-presented-by"/>
    <w:rsid w:val="004A647F"/>
    <w:rPr>
      <w:b w:val="0"/>
    </w:rPr>
  </w:style>
  <w:style w:type="paragraph" w:styleId="Els-equation" w:customStyle="1">
    <w:name w:val="Els-equation"/>
    <w:next w:val="Els-body-text"/>
    <w:rsid w:val="004A647F"/>
    <w:pPr>
      <w:tabs>
        <w:tab w:val="right" w:pos="4320"/>
        <w:tab w:val="right" w:pos="9120"/>
      </w:tabs>
      <w:spacing w:before="120" w:after="120" w:line="220" w:lineRule="exact"/>
      <w:ind w:left="480"/>
    </w:pPr>
    <w:rPr>
      <w:i/>
      <w:noProof/>
      <w:lang w:eastAsia="en-US"/>
    </w:rPr>
  </w:style>
  <w:style w:type="paragraph" w:styleId="Els-footnote" w:customStyle="1">
    <w:name w:val="Els-footnote"/>
    <w:rsid w:val="004A647F"/>
    <w:pPr>
      <w:keepLines/>
      <w:widowControl w:val="0"/>
      <w:spacing w:line="200" w:lineRule="exact"/>
      <w:ind w:firstLine="240"/>
      <w:jc w:val="both"/>
    </w:pPr>
    <w:rPr>
      <w:sz w:val="16"/>
      <w:lang w:eastAsia="en-US"/>
    </w:rPr>
  </w:style>
  <w:style w:type="paragraph" w:styleId="Els-history" w:customStyle="1">
    <w:name w:val="Els-history"/>
    <w:next w:val="Normal"/>
    <w:rsid w:val="004A647F"/>
    <w:pPr>
      <w:spacing w:before="120" w:after="400" w:line="200" w:lineRule="exact"/>
      <w:jc w:val="center"/>
    </w:pPr>
    <w:rPr>
      <w:noProof/>
      <w:sz w:val="16"/>
      <w:lang w:eastAsia="en-US"/>
    </w:rPr>
  </w:style>
  <w:style w:type="paragraph" w:styleId="Els-journal-logo" w:customStyle="1">
    <w:name w:val="Els-journal-logo"/>
    <w:rsid w:val="004A647F"/>
    <w:pPr>
      <w:pBdr>
        <w:top w:val="thinThickLargeGap" w:color="auto" w:sz="12" w:space="0"/>
        <w:bottom w:val="thickThinLargeGap" w:color="auto" w:sz="12" w:space="0"/>
      </w:pBdr>
    </w:pPr>
    <w:rPr>
      <w:rFonts w:ascii="Helvetica" w:hAnsi="Helvetica"/>
      <w:b/>
      <w:noProof/>
      <w:sz w:val="24"/>
      <w:lang w:eastAsia="en-US"/>
    </w:rPr>
  </w:style>
  <w:style w:type="paragraph" w:styleId="Els-keywords" w:customStyle="1">
    <w:name w:val="Els-keywords"/>
    <w:next w:val="Normal"/>
    <w:rsid w:val="004A647F"/>
    <w:pPr>
      <w:pBdr>
        <w:bottom w:val="single" w:color="auto" w:sz="4" w:space="10"/>
      </w:pBdr>
      <w:spacing w:after="200" w:line="200" w:lineRule="exact"/>
    </w:pPr>
    <w:rPr>
      <w:noProof/>
      <w:sz w:val="16"/>
      <w:lang w:eastAsia="en-US"/>
    </w:rPr>
  </w:style>
  <w:style w:type="paragraph" w:styleId="Els-numlist" w:customStyle="1">
    <w:name w:val="Els-numlist"/>
    <w:basedOn w:val="Els-body-text"/>
    <w:rsid w:val="004A647F"/>
    <w:pPr>
      <w:numPr>
        <w:numId w:val="21"/>
      </w:numPr>
      <w:tabs>
        <w:tab w:val="left" w:pos="240"/>
      </w:tabs>
      <w:ind w:left="480"/>
      <w:jc w:val="left"/>
    </w:pPr>
  </w:style>
  <w:style w:type="paragraph" w:styleId="Els-reference" w:customStyle="1">
    <w:name w:val="Els-reference"/>
    <w:rsid w:val="004A647F"/>
    <w:pPr>
      <w:tabs>
        <w:tab w:val="left" w:pos="312"/>
      </w:tabs>
      <w:spacing w:line="200" w:lineRule="exact"/>
      <w:ind w:left="312" w:hanging="312"/>
    </w:pPr>
    <w:rPr>
      <w:noProof/>
      <w:sz w:val="16"/>
      <w:lang w:eastAsia="en-US"/>
    </w:rPr>
  </w:style>
  <w:style w:type="paragraph" w:styleId="Els-reference-head" w:customStyle="1">
    <w:name w:val="Els-reference-head"/>
    <w:next w:val="Els-reference"/>
    <w:rsid w:val="004A647F"/>
    <w:pPr>
      <w:keepNext/>
      <w:spacing w:before="480" w:after="200" w:line="220" w:lineRule="exact"/>
    </w:pPr>
    <w:rPr>
      <w:b/>
      <w:lang w:eastAsia="en-US"/>
    </w:rPr>
  </w:style>
  <w:style w:type="paragraph" w:styleId="Els-reprint-line" w:customStyle="1">
    <w:name w:val="Els-reprint-line"/>
    <w:basedOn w:val="Normal"/>
    <w:rsid w:val="001F1930"/>
    <w:pPr>
      <w:tabs>
        <w:tab w:val="left" w:pos="0"/>
        <w:tab w:val="center" w:pos="5443"/>
      </w:tabs>
      <w:jc w:val="center"/>
    </w:pPr>
    <w:rPr>
      <w:sz w:val="16"/>
    </w:rPr>
  </w:style>
  <w:style w:type="paragraph" w:styleId="Els-table-text" w:customStyle="1">
    <w:name w:val="Els-table-text"/>
    <w:rsid w:val="004A647F"/>
    <w:pPr>
      <w:keepNext/>
      <w:spacing w:after="80" w:line="200" w:lineRule="exact"/>
    </w:pPr>
    <w:rPr>
      <w:sz w:val="16"/>
      <w:lang w:eastAsia="en-US"/>
    </w:rPr>
  </w:style>
  <w:style w:type="paragraph" w:styleId="Els-Title" w:customStyle="1">
    <w:name w:val="Els-Title"/>
    <w:next w:val="Els-Author"/>
    <w:autoRedefine/>
    <w:rsid w:val="00B2007D"/>
    <w:pPr>
      <w:suppressAutoHyphens/>
      <w:spacing w:after="240" w:line="400" w:lineRule="exact"/>
      <w:jc w:val="center"/>
    </w:pPr>
    <w:rPr>
      <w:sz w:val="34"/>
      <w:lang w:eastAsia="en-US"/>
    </w:rPr>
  </w:style>
  <w:style w:type="character" w:styleId="EndnoteReference">
    <w:name w:val="endnote reference"/>
    <w:semiHidden/>
    <w:rsid w:val="004A647F"/>
    <w:rPr>
      <w:vertAlign w:val="superscript"/>
    </w:rPr>
  </w:style>
  <w:style w:type="paragraph" w:styleId="Header">
    <w:name w:val="header"/>
    <w:rsid w:val="009E1829"/>
    <w:pPr>
      <w:tabs>
        <w:tab w:val="center" w:pos="4706"/>
        <w:tab w:val="right" w:pos="9356"/>
      </w:tabs>
      <w:spacing w:after="240" w:line="200" w:lineRule="atLeast"/>
    </w:pPr>
    <w:rPr>
      <w:i/>
      <w:noProof/>
      <w:sz w:val="16"/>
      <w:lang w:eastAsia="en-US"/>
    </w:rPr>
  </w:style>
  <w:style w:type="paragraph" w:styleId="Footer">
    <w:name w:val="footer"/>
    <w:basedOn w:val="Header"/>
    <w:rsid w:val="004A647F"/>
    <w:pPr>
      <w:tabs>
        <w:tab w:val="right" w:pos="10080"/>
      </w:tabs>
    </w:pPr>
    <w:rPr>
      <w:i w:val="0"/>
    </w:rPr>
  </w:style>
  <w:style w:type="character" w:styleId="FootnoteReference">
    <w:name w:val="footnote reference"/>
    <w:semiHidden/>
    <w:rsid w:val="004A647F"/>
    <w:rPr>
      <w:vertAlign w:val="superscript"/>
    </w:rPr>
  </w:style>
  <w:style w:type="paragraph" w:styleId="FootnoteText">
    <w:name w:val="footnote text"/>
    <w:basedOn w:val="Normal"/>
    <w:semiHidden/>
    <w:rsid w:val="004A647F"/>
    <w:rPr>
      <w:rFonts w:ascii="Univers" w:hAnsi="Univers"/>
    </w:rPr>
  </w:style>
  <w:style w:type="character" w:styleId="Hyperlink">
    <w:name w:val="Hyperlink"/>
    <w:rsid w:val="00C6090C"/>
    <w:rPr>
      <w:color w:val="auto"/>
      <w:sz w:val="16"/>
      <w:u w:val="none"/>
    </w:rPr>
  </w:style>
  <w:style w:type="character" w:styleId="MTEquationSection" w:customStyle="1">
    <w:name w:val="MTEquationSection"/>
    <w:rsid w:val="004A647F"/>
    <w:rPr>
      <w:vanish/>
      <w:color w:val="FF0000"/>
    </w:rPr>
  </w:style>
  <w:style w:type="character" w:styleId="PageNumber">
    <w:name w:val="page number"/>
    <w:rsid w:val="004A647F"/>
    <w:rPr>
      <w:sz w:val="16"/>
    </w:rPr>
  </w:style>
  <w:style w:type="paragraph" w:styleId="PlainText">
    <w:name w:val="Plain Text"/>
    <w:basedOn w:val="Normal"/>
    <w:rsid w:val="004A647F"/>
    <w:rPr>
      <w:rFonts w:ascii="Courier New" w:hAnsi="Courier New" w:cs="Courier New"/>
      <w:lang w:val="en-US"/>
    </w:rPr>
  </w:style>
  <w:style w:type="paragraph" w:styleId="Els-5thorder-head" w:customStyle="1">
    <w:name w:val="Els-5thorder-head"/>
    <w:next w:val="Els-body-text"/>
    <w:rsid w:val="004A647F"/>
    <w:pPr>
      <w:keepNext/>
      <w:suppressAutoHyphens/>
      <w:spacing w:line="240" w:lineRule="exact"/>
    </w:pPr>
    <w:rPr>
      <w:i/>
      <w:lang w:eastAsia="en-US"/>
    </w:rPr>
  </w:style>
  <w:style w:type="paragraph" w:styleId="Els-Abstract-Copyright" w:customStyle="1">
    <w:name w:val="Els-Abstract-Copyright"/>
    <w:basedOn w:val="Els-Abstract-text"/>
    <w:rsid w:val="004A647F"/>
    <w:pPr>
      <w:spacing w:after="220"/>
    </w:pPr>
  </w:style>
  <w:style w:type="paragraph" w:styleId="DocHead" w:customStyle="1">
    <w:name w:val="DocHead"/>
    <w:rsid w:val="00A93C27"/>
    <w:pPr>
      <w:spacing w:after="240"/>
      <w:jc w:val="center"/>
    </w:pPr>
    <w:rPr>
      <w:sz w:val="24"/>
      <w:lang w:eastAsia="en-US"/>
    </w:rPr>
  </w:style>
  <w:style w:type="character" w:styleId="FollowedHyperlink">
    <w:name w:val="FollowedHyperlink"/>
    <w:rsid w:val="009C2BBA"/>
    <w:rPr>
      <w:color w:val="800080"/>
      <w:u w:val="single"/>
    </w:rPr>
  </w:style>
  <w:style w:type="character" w:styleId="Els-1storder-headChar" w:customStyle="1">
    <w:name w:val="Els-1storder-head Char"/>
    <w:link w:val="Els-1storder-head"/>
    <w:rsid w:val="004E13F0"/>
    <w:rPr>
      <w:b/>
      <w:lang w:val="en-US" w:eastAsia="en-US" w:bidi="ar-SA"/>
    </w:rPr>
  </w:style>
  <w:style w:type="table" w:styleId="TableGrid">
    <w:name w:val="Table Grid"/>
    <w:basedOn w:val="TableNormal"/>
    <w:rsid w:val="00AF1DD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rsid w:val="00B30D57"/>
    <w:rPr>
      <w:rFonts w:ascii="Tahoma" w:hAnsi="Tahoma"/>
      <w:sz w:val="16"/>
      <w:szCs w:val="16"/>
    </w:rPr>
  </w:style>
  <w:style w:type="character" w:styleId="BalloonTextChar" w:customStyle="1">
    <w:name w:val="Balloon Text Char"/>
    <w:link w:val="BalloonText"/>
    <w:rsid w:val="00B30D57"/>
    <w:rPr>
      <w:rFonts w:ascii="Tahoma" w:hAnsi="Tahoma" w:cs="Tahoma"/>
      <w:sz w:val="16"/>
      <w:szCs w:val="16"/>
      <w:lang w:eastAsia="en-US"/>
    </w:rPr>
  </w:style>
  <w:style w:type="character" w:styleId="PlaceholderText">
    <w:name w:val="Placeholder Text"/>
    <w:basedOn w:val="DefaultParagraphFont"/>
    <w:uiPriority w:val="99"/>
    <w:semiHidden/>
    <w:rsid w:val="001E4B0D"/>
    <w:rPr>
      <w:color w:val="808080"/>
    </w:rPr>
  </w:style>
  <w:style w:type="paragraph" w:styleId="ListParagraph">
    <w:name w:val="List Paragraph"/>
    <w:basedOn w:val="Normal"/>
    <w:uiPriority w:val="34"/>
    <w:qFormat/>
    <w:rsid w:val="00512E5D"/>
    <w:pPr>
      <w:ind w:left="720"/>
      <w:contextualSpacing/>
    </w:pPr>
  </w:style>
  <w:style w:type="paragraph" w:styleId="Default" w:customStyle="1">
    <w:name w:val="Default"/>
    <w:rsid w:val="00F40F3F"/>
    <w:pPr>
      <w:autoSpaceDE w:val="0"/>
      <w:autoSpaceDN w:val="0"/>
      <w:adjustRightInd w:val="0"/>
    </w:pPr>
    <w:rPr>
      <w:rFonts w:ascii="Calibri" w:hAnsi="Calibri" w:eastAsia="Batang" w:cs="Calibri"/>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3581174">
      <w:bodyDiv w:val="1"/>
      <w:marLeft w:val="0"/>
      <w:marRight w:val="0"/>
      <w:marTop w:val="0"/>
      <w:marBottom w:val="0"/>
      <w:divBdr>
        <w:top w:val="none" w:sz="0" w:space="0" w:color="auto"/>
        <w:left w:val="none" w:sz="0" w:space="0" w:color="auto"/>
        <w:bottom w:val="none" w:sz="0" w:space="0" w:color="auto"/>
        <w:right w:val="none" w:sz="0" w:space="0" w:color="auto"/>
      </w:divBdr>
    </w:div>
    <w:div w:id="1091854878">
      <w:bodyDiv w:val="1"/>
      <w:marLeft w:val="0"/>
      <w:marRight w:val="0"/>
      <w:marTop w:val="0"/>
      <w:marBottom w:val="0"/>
      <w:divBdr>
        <w:top w:val="none" w:sz="0" w:space="0" w:color="auto"/>
        <w:left w:val="none" w:sz="0" w:space="0" w:color="auto"/>
        <w:bottom w:val="none" w:sz="0" w:space="0" w:color="auto"/>
        <w:right w:val="none" w:sz="0" w:space="0" w:color="auto"/>
      </w:divBdr>
    </w:div>
    <w:div w:id="111845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customXml" Target="../customXml/item3.xml" Id="rId3"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3.png" Id="rId12"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7.png" Id="rId16" /><Relationship Type="http://schemas.openxmlformats.org/officeDocument/2006/relationships/footer" Target="footer1.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2.png" Id="rId11" /><Relationship Type="http://schemas.openxmlformats.org/officeDocument/2006/relationships/footer" Target="footer3.xml" Id="rId32" /><Relationship Type="http://schemas.openxmlformats.org/officeDocument/2006/relationships/numbering" Target="numbering.xml" Id="rId5" /><Relationship Type="http://schemas.openxmlformats.org/officeDocument/2006/relationships/image" Target="media/image6.png" Id="rId15" /><Relationship Type="http://schemas.openxmlformats.org/officeDocument/2006/relationships/header" Target="header2.xml" Id="rId28" /><Relationship Type="http://schemas.openxmlformats.org/officeDocument/2006/relationships/endnotes" Target="endnotes.xml" Id="rId10" /><Relationship Type="http://schemas.openxmlformats.org/officeDocument/2006/relationships/header" Target="header3.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5.png" Id="rId14" /><Relationship Type="http://schemas.openxmlformats.org/officeDocument/2006/relationships/header" Target="header1.xml" Id="rId27" /><Relationship Type="http://schemas.openxmlformats.org/officeDocument/2006/relationships/footer" Target="footer2.xml" Id="rId30" /><Relationship Type="http://schemas.openxmlformats.org/officeDocument/2006/relationships/webSettings" Target="webSettings.xml" Id="rId8" /><Relationship Type="http://schemas.openxmlformats.org/officeDocument/2006/relationships/image" Target="/media/imaged.png" Id="R502545be67624a24" /><Relationship Type="http://schemas.openxmlformats.org/officeDocument/2006/relationships/image" Target="/media/imagee.png" Id="Rd41b5f9cdfdc4864" /><Relationship Type="http://schemas.openxmlformats.org/officeDocument/2006/relationships/image" Target="/media/imagef.png" Id="Rc5299304dbd84555" /><Relationship Type="http://schemas.openxmlformats.org/officeDocument/2006/relationships/image" Target="/media/image16.png" Id="R57794be3886b4c7d" /><Relationship Type="http://schemas.openxmlformats.org/officeDocument/2006/relationships/image" Target="/media/image17.png" Id="R7338088aaf0c4be7" /><Relationship Type="http://schemas.openxmlformats.org/officeDocument/2006/relationships/image" Target="/media/image18.png" Id="Rc67b672e8cb24897"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haow\Desktop\Template\Procedia\SBSPRO%20Guidelines\SBSPR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6119DACBEFB4849BA37ED9AB20F5A49" ma:contentTypeVersion="2" ma:contentTypeDescription="Create a new document." ma:contentTypeScope="" ma:versionID="fed1a14075293d55cafe47bfdb147b47">
  <xsd:schema xmlns:xsd="http://www.w3.org/2001/XMLSchema" xmlns:xs="http://www.w3.org/2001/XMLSchema" xmlns:p="http://schemas.microsoft.com/office/2006/metadata/properties" xmlns:ns2="b3156125-9272-4d8b-a68b-641ff37efbdb" targetNamespace="http://schemas.microsoft.com/office/2006/metadata/properties" ma:root="true" ma:fieldsID="72f634aa319d3bd97a95fbbdc8345a51" ns2:_="">
    <xsd:import namespace="b3156125-9272-4d8b-a68b-641ff37efbd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156125-9272-4d8b-a68b-641ff37efb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65771B-121F-4C40-B68C-3038A59B7C5A}">
  <ds:schemaRefs>
    <ds:schemaRef ds:uri="http://schemas.microsoft.com/sharepoint/v3/contenttype/forms"/>
  </ds:schemaRefs>
</ds:datastoreItem>
</file>

<file path=customXml/itemProps2.xml><?xml version="1.0" encoding="utf-8"?>
<ds:datastoreItem xmlns:ds="http://schemas.openxmlformats.org/officeDocument/2006/customXml" ds:itemID="{5233273C-E726-4651-9388-F14E3550B3AA}">
  <ds:schemaRefs>
    <ds:schemaRef ds:uri="http://purl.org/dc/elements/1.1/"/>
    <ds:schemaRef ds:uri="http://purl.org/dc/terms/"/>
    <ds:schemaRef ds:uri="http://purl.org/dc/dcmitype/"/>
    <ds:schemaRef ds:uri="http://schemas.microsoft.com/office/2006/documentManagement/types"/>
    <ds:schemaRef ds:uri="b3156125-9272-4d8b-a68b-641ff37efbdb"/>
    <ds:schemaRef ds:uri="http://schemas.openxmlformats.org/package/2006/metadata/core-properties"/>
    <ds:schemaRef ds:uri="http://schemas.microsoft.com/office/infopath/2007/PartnerControls"/>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59CBC045-291E-4C9C-BFEC-230ED03C04C3}">
  <ds:schemaRefs>
    <ds:schemaRef ds:uri="http://schemas.openxmlformats.org/officeDocument/2006/bibliography"/>
  </ds:schemaRefs>
</ds:datastoreItem>
</file>

<file path=customXml/itemProps4.xml><?xml version="1.0" encoding="utf-8"?>
<ds:datastoreItem xmlns:ds="http://schemas.openxmlformats.org/officeDocument/2006/customXml" ds:itemID="{B1E712BD-9B39-49FE-ADE0-D1B0B1F4E8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156125-9272-4d8b-a68b-641ff37efb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SBSPRO.dotx</ap:Template>
  <ap:Application>Microsoft Office Word</ap:Application>
  <ap:DocSecurity>4</ap:DocSecurity>
  <ap:ScaleCrop>false</ap:ScaleCrop>
  <ap:Company>Hewlett-Packard</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Article</dc:title>
  <dc:subject/>
  <dc:creator>Wei Zhao</dc:creator>
  <keywords/>
  <lastModifiedBy>Cristian Fernando Ballesteros Hilarion</lastModifiedBy>
  <revision>252</revision>
  <lastPrinted>2014-09-01T10:41:00.0000000Z</lastPrinted>
  <dcterms:created xsi:type="dcterms:W3CDTF">2019-05-13T19:32:00.0000000Z</dcterms:created>
  <dcterms:modified xsi:type="dcterms:W3CDTF">2019-05-14T21:15:10.7572305Z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0x01010056119DACBEFB4849BA37ED9AB20F5A49</vt:lpwstr>
  </property>
</Properties>
</file>